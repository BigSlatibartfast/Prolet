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footer15.xml" ContentType="application/vnd.openxmlformats-officedocument.wordprocessingml.foot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footer159.xml" ContentType="application/vnd.openxmlformats-officedocument.wordprocessingml.footer+xml"/>
  <Override PartName="/word/footer16.xml" ContentType="application/vnd.openxmlformats-officedocument.wordprocessingml.foot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footer169.xml" ContentType="application/vnd.openxmlformats-officedocument.wordprocessingml.footer+xml"/>
  <Override PartName="/word/footer17.xml" ContentType="application/vnd.openxmlformats-officedocument.wordprocessingml.footer+xml"/>
  <Override PartName="/word/footer170.xml" ContentType="application/vnd.openxmlformats-officedocument.wordprocessingml.footer+xml"/>
  <Override PartName="/word/footer171.xml" ContentType="application/vnd.openxmlformats-officedocument.wordprocessingml.foot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footer18.xml" ContentType="application/vnd.openxmlformats-officedocument.wordprocessingml.footer+xml"/>
  <Override PartName="/word/footer180.xml" ContentType="application/vnd.openxmlformats-officedocument.wordprocessingml.foot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footer189.xml" ContentType="application/vnd.openxmlformats-officedocument.wordprocessingml.footer+xml"/>
  <Override PartName="/word/footer19.xml" ContentType="application/vnd.openxmlformats-officedocument.wordprocessingml.foot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footer192.xml" ContentType="application/vnd.openxmlformats-officedocument.wordprocessingml.foot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footer195.xml" ContentType="application/vnd.openxmlformats-officedocument.wordprocessingml.foot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footer198.xml" ContentType="application/vnd.openxmlformats-officedocument.wordprocessingml.footer+xml"/>
  <Override PartName="/word/footer19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00.xml" ContentType="application/vnd.openxmlformats-officedocument.wordprocessingml.footer+xml"/>
  <Override PartName="/word/footer201.xml" ContentType="application/vnd.openxmlformats-officedocument.wordprocessingml.foot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footer204.xml" ContentType="application/vnd.openxmlformats-officedocument.wordprocessingml.foot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footer207.xml" ContentType="application/vnd.openxmlformats-officedocument.wordprocessingml.foot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footer21.xml" ContentType="application/vnd.openxmlformats-officedocument.wordprocessingml.footer+xml"/>
  <Override PartName="/word/footer210.xml" ContentType="application/vnd.openxmlformats-officedocument.wordprocessingml.foot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footer213.xml" ContentType="application/vnd.openxmlformats-officedocument.wordprocessingml.foot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footer219.xml" ContentType="application/vnd.openxmlformats-officedocument.wordprocessingml.footer+xml"/>
  <Override PartName="/word/footer22.xml" ContentType="application/vnd.openxmlformats-officedocument.wordprocessingml.foot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footer222.xml" ContentType="application/vnd.openxmlformats-officedocument.wordprocessingml.foot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footer225.xml" ContentType="application/vnd.openxmlformats-officedocument.wordprocessingml.foot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footer228.xml" ContentType="application/vnd.openxmlformats-officedocument.wordprocessingml.footer+xml"/>
  <Override PartName="/word/footer229.xml" ContentType="application/vnd.openxmlformats-officedocument.wordprocessingml.footer+xml"/>
  <Override PartName="/word/footer23.xml" ContentType="application/vnd.openxmlformats-officedocument.wordprocessingml.footer+xml"/>
  <Override PartName="/word/footer230.xml" ContentType="application/vnd.openxmlformats-officedocument.wordprocessingml.footer+xml"/>
  <Override PartName="/word/footer231.xml" ContentType="application/vnd.openxmlformats-officedocument.wordprocessingml.foot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footer234.xml" ContentType="application/vnd.openxmlformats-officedocument.wordprocessingml.foot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footer237.xml" ContentType="application/vnd.openxmlformats-officedocument.wordprocessingml.foot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footer24.xml" ContentType="application/vnd.openxmlformats-officedocument.wordprocessingml.footer+xml"/>
  <Override PartName="/word/footer240.xml" ContentType="application/vnd.openxmlformats-officedocument.wordprocessingml.footer+xml"/>
  <Override PartName="/word/footer241.xml" ContentType="application/vnd.openxmlformats-officedocument.wordprocessingml.footer+xml"/>
  <Override PartName="/word/footer242.xml" ContentType="application/vnd.openxmlformats-officedocument.wordprocessingml.footer+xml"/>
  <Override PartName="/word/footer243.xml" ContentType="application/vnd.openxmlformats-officedocument.wordprocessingml.foot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footer246.xml" ContentType="application/vnd.openxmlformats-officedocument.wordprocessingml.foot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footer249.xml" ContentType="application/vnd.openxmlformats-officedocument.wordprocessingml.footer+xml"/>
  <Override PartName="/word/footer25.xml" ContentType="application/vnd.openxmlformats-officedocument.wordprocessingml.foot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footer252.xml" ContentType="application/vnd.openxmlformats-officedocument.wordprocessingml.foot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footer255.xml" ContentType="application/vnd.openxmlformats-officedocument.wordprocessingml.foot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footer258.xml" ContentType="application/vnd.openxmlformats-officedocument.wordprocessingml.footer+xml"/>
  <Override PartName="/word/footer259.xml" ContentType="application/vnd.openxmlformats-officedocument.wordprocessingml.footer+xml"/>
  <Override PartName="/word/footer26.xml" ContentType="application/vnd.openxmlformats-officedocument.wordprocessingml.footer+xml"/>
  <Override PartName="/word/footer260.xml" ContentType="application/vnd.openxmlformats-officedocument.wordprocessingml.footer+xml"/>
  <Override PartName="/word/footer261.xml" ContentType="application/vnd.openxmlformats-officedocument.wordprocessingml.footer+xml"/>
  <Override PartName="/word/footer262.xml" ContentType="application/vnd.openxmlformats-officedocument.wordprocessingml.footer+xml"/>
  <Override PartName="/word/footer263.xml" ContentType="application/vnd.openxmlformats-officedocument.wordprocessingml.footer+xml"/>
  <Override PartName="/word/footer264.xml" ContentType="application/vnd.openxmlformats-officedocument.wordprocessingml.foot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footer267.xml" ContentType="application/vnd.openxmlformats-officedocument.wordprocessingml.footer+xml"/>
  <Override PartName="/word/footer268.xml" ContentType="application/vnd.openxmlformats-officedocument.wordprocessingml.footer+xml"/>
  <Override PartName="/word/footer269.xml" ContentType="application/vnd.openxmlformats-officedocument.wordprocessingml.footer+xml"/>
  <Override PartName="/word/footer27.xml" ContentType="application/vnd.openxmlformats-officedocument.wordprocessingml.footer+xml"/>
  <Override PartName="/word/footer270.xml" ContentType="application/vnd.openxmlformats-officedocument.wordprocessingml.footer+xml"/>
  <Override PartName="/word/footer271.xml" ContentType="application/vnd.openxmlformats-officedocument.wordprocessingml.footer+xml"/>
  <Override PartName="/word/footer272.xml" ContentType="application/vnd.openxmlformats-officedocument.wordprocessingml.footer+xml"/>
  <Override PartName="/word/footer273.xml" ContentType="application/vnd.openxmlformats-officedocument.wordprocessingml.footer+xml"/>
  <Override PartName="/word/footer274.xml" ContentType="application/vnd.openxmlformats-officedocument.wordprocessingml.footer+xml"/>
  <Override PartName="/word/footer275.xml" ContentType="application/vnd.openxmlformats-officedocument.wordprocessingml.footer+xml"/>
  <Override PartName="/word/footer276.xml" ContentType="application/vnd.openxmlformats-officedocument.wordprocessingml.footer+xml"/>
  <Override PartName="/word/footer277.xml" ContentType="application/vnd.openxmlformats-officedocument.wordprocessingml.footer+xml"/>
  <Override PartName="/word/footer278.xml" ContentType="application/vnd.openxmlformats-officedocument.wordprocessingml.footer+xml"/>
  <Override PartName="/word/footer279.xml" ContentType="application/vnd.openxmlformats-officedocument.wordprocessingml.footer+xml"/>
  <Override PartName="/word/footer28.xml" ContentType="application/vnd.openxmlformats-officedocument.wordprocessingml.footer+xml"/>
  <Override PartName="/word/footer280.xml" ContentType="application/vnd.openxmlformats-officedocument.wordprocessingml.footer+xml"/>
  <Override PartName="/word/footer281.xml" ContentType="application/vnd.openxmlformats-officedocument.wordprocessingml.footer+xml"/>
  <Override PartName="/word/footer282.xml" ContentType="application/vnd.openxmlformats-officedocument.wordprocessingml.footer+xml"/>
  <Override PartName="/word/footer283.xml" ContentType="application/vnd.openxmlformats-officedocument.wordprocessingml.footer+xml"/>
  <Override PartName="/word/footer284.xml" ContentType="application/vnd.openxmlformats-officedocument.wordprocessingml.footer+xml"/>
  <Override PartName="/word/footer285.xml" ContentType="application/vnd.openxmlformats-officedocument.wordprocessingml.footer+xml"/>
  <Override PartName="/word/footer286.xml" ContentType="application/vnd.openxmlformats-officedocument.wordprocessingml.footer+xml"/>
  <Override PartName="/word/footer287.xml" ContentType="application/vnd.openxmlformats-officedocument.wordprocessingml.footer+xml"/>
  <Override PartName="/word/footer288.xml" ContentType="application/vnd.openxmlformats-officedocument.wordprocessingml.footer+xml"/>
  <Override PartName="/word/footer289.xml" ContentType="application/vnd.openxmlformats-officedocument.wordprocessingml.footer+xml"/>
  <Override PartName="/word/footer29.xml" ContentType="application/vnd.openxmlformats-officedocument.wordprocessingml.footer+xml"/>
  <Override PartName="/word/footer290.xml" ContentType="application/vnd.openxmlformats-officedocument.wordprocessingml.footer+xml"/>
  <Override PartName="/word/footer291.xml" ContentType="application/vnd.openxmlformats-officedocument.wordprocessingml.footer+xml"/>
  <Override PartName="/word/footer292.xml" ContentType="application/vnd.openxmlformats-officedocument.wordprocessingml.footer+xml"/>
  <Override PartName="/word/footer293.xml" ContentType="application/vnd.openxmlformats-officedocument.wordprocessingml.footer+xml"/>
  <Override PartName="/word/footer294.xml" ContentType="application/vnd.openxmlformats-officedocument.wordprocessingml.footer+xml"/>
  <Override PartName="/word/footer295.xml" ContentType="application/vnd.openxmlformats-officedocument.wordprocessingml.footer+xml"/>
  <Override PartName="/word/footer296.xml" ContentType="application/vnd.openxmlformats-officedocument.wordprocessingml.footer+xml"/>
  <Override PartName="/word/footer297.xml" ContentType="application/vnd.openxmlformats-officedocument.wordprocessingml.footer+xml"/>
  <Override PartName="/word/footer298.xml" ContentType="application/vnd.openxmlformats-officedocument.wordprocessingml.footer+xml"/>
  <Override PartName="/word/footer29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00.xml" ContentType="application/vnd.openxmlformats-officedocument.wordprocessingml.footer+xml"/>
  <Override PartName="/word/footer301.xml" ContentType="application/vnd.openxmlformats-officedocument.wordprocessingml.footer+xml"/>
  <Override PartName="/word/footer302.xml" ContentType="application/vnd.openxmlformats-officedocument.wordprocessingml.footer+xml"/>
  <Override PartName="/word/footer303.xml" ContentType="application/vnd.openxmlformats-officedocument.wordprocessingml.footer+xml"/>
  <Override PartName="/word/footer304.xml" ContentType="application/vnd.openxmlformats-officedocument.wordprocessingml.footer+xml"/>
  <Override PartName="/word/footer305.xml" ContentType="application/vnd.openxmlformats-officedocument.wordprocessingml.footer+xml"/>
  <Override PartName="/word/footer306.xml" ContentType="application/vnd.openxmlformats-officedocument.wordprocessingml.footer+xml"/>
  <Override PartName="/word/footer307.xml" ContentType="application/vnd.openxmlformats-officedocument.wordprocessingml.footer+xml"/>
  <Override PartName="/word/footer308.xml" ContentType="application/vnd.openxmlformats-officedocument.wordprocessingml.footer+xml"/>
  <Override PartName="/word/footer309.xml" ContentType="application/vnd.openxmlformats-officedocument.wordprocessingml.footer+xml"/>
  <Override PartName="/word/footer31.xml" ContentType="application/vnd.openxmlformats-officedocument.wordprocessingml.footer+xml"/>
  <Override PartName="/word/footer310.xml" ContentType="application/vnd.openxmlformats-officedocument.wordprocessingml.footer+xml"/>
  <Override PartName="/word/footer311.xml" ContentType="application/vnd.openxmlformats-officedocument.wordprocessingml.footer+xml"/>
  <Override PartName="/word/footer312.xml" ContentType="application/vnd.openxmlformats-officedocument.wordprocessingml.footer+xml"/>
  <Override PartName="/word/footer313.xml" ContentType="application/vnd.openxmlformats-officedocument.wordprocessingml.footer+xml"/>
  <Override PartName="/word/footer314.xml" ContentType="application/vnd.openxmlformats-officedocument.wordprocessingml.footer+xml"/>
  <Override PartName="/word/footer315.xml" ContentType="application/vnd.openxmlformats-officedocument.wordprocessingml.footer+xml"/>
  <Override PartName="/word/footer316.xml" ContentType="application/vnd.openxmlformats-officedocument.wordprocessingml.footer+xml"/>
  <Override PartName="/word/footer317.xml" ContentType="application/vnd.openxmlformats-officedocument.wordprocessingml.footer+xml"/>
  <Override PartName="/word/footer318.xml" ContentType="application/vnd.openxmlformats-officedocument.wordprocessingml.footer+xml"/>
  <Override PartName="/word/footer319.xml" ContentType="application/vnd.openxmlformats-officedocument.wordprocessingml.footer+xml"/>
  <Override PartName="/word/footer32.xml" ContentType="application/vnd.openxmlformats-officedocument.wordprocessingml.footer+xml"/>
  <Override PartName="/word/footer320.xml" ContentType="application/vnd.openxmlformats-officedocument.wordprocessingml.footer+xml"/>
  <Override PartName="/word/footer321.xml" ContentType="application/vnd.openxmlformats-officedocument.wordprocessingml.footer+xml"/>
  <Override PartName="/word/footer322.xml" ContentType="application/vnd.openxmlformats-officedocument.wordprocessingml.footer+xml"/>
  <Override PartName="/word/footer323.xml" ContentType="application/vnd.openxmlformats-officedocument.wordprocessingml.footer+xml"/>
  <Override PartName="/word/footer324.xml" ContentType="application/vnd.openxmlformats-officedocument.wordprocessingml.footer+xml"/>
  <Override PartName="/word/footer325.xml" ContentType="application/vnd.openxmlformats-officedocument.wordprocessingml.footer+xml"/>
  <Override PartName="/word/footer326.xml" ContentType="application/vnd.openxmlformats-officedocument.wordprocessingml.footer+xml"/>
  <Override PartName="/word/footer327.xml" ContentType="application/vnd.openxmlformats-officedocument.wordprocessingml.footer+xml"/>
  <Override PartName="/word/footer328.xml" ContentType="application/vnd.openxmlformats-officedocument.wordprocessingml.footer+xml"/>
  <Override PartName="/word/footer329.xml" ContentType="application/vnd.openxmlformats-officedocument.wordprocessingml.footer+xml"/>
  <Override PartName="/word/footer33.xml" ContentType="application/vnd.openxmlformats-officedocument.wordprocessingml.footer+xml"/>
  <Override PartName="/word/footer330.xml" ContentType="application/vnd.openxmlformats-officedocument.wordprocessingml.footer+xml"/>
  <Override PartName="/word/footer331.xml" ContentType="application/vnd.openxmlformats-officedocument.wordprocessingml.footer+xml"/>
  <Override PartName="/word/footer332.xml" ContentType="application/vnd.openxmlformats-officedocument.wordprocessingml.footer+xml"/>
  <Override PartName="/word/footer333.xml" ContentType="application/vnd.openxmlformats-officedocument.wordprocessingml.footer+xml"/>
  <Override PartName="/word/footer334.xml" ContentType="application/vnd.openxmlformats-officedocument.wordprocessingml.footer+xml"/>
  <Override PartName="/word/footer335.xml" ContentType="application/vnd.openxmlformats-officedocument.wordprocessingml.footer+xml"/>
  <Override PartName="/word/footer336.xml" ContentType="application/vnd.openxmlformats-officedocument.wordprocessingml.footer+xml"/>
  <Override PartName="/word/footer337.xml" ContentType="application/vnd.openxmlformats-officedocument.wordprocessingml.footer+xml"/>
  <Override PartName="/word/footer338.xml" ContentType="application/vnd.openxmlformats-officedocument.wordprocessingml.footer+xml"/>
  <Override PartName="/word/footer339.xml" ContentType="application/vnd.openxmlformats-officedocument.wordprocessingml.footer+xml"/>
  <Override PartName="/word/footer34.xml" ContentType="application/vnd.openxmlformats-officedocument.wordprocessingml.footer+xml"/>
  <Override PartName="/word/footer340.xml" ContentType="application/vnd.openxmlformats-officedocument.wordprocessingml.footer+xml"/>
  <Override PartName="/word/footer341.xml" ContentType="application/vnd.openxmlformats-officedocument.wordprocessingml.footer+xml"/>
  <Override PartName="/word/footer342.xml" ContentType="application/vnd.openxmlformats-officedocument.wordprocessingml.footer+xml"/>
  <Override PartName="/word/footer343.xml" ContentType="application/vnd.openxmlformats-officedocument.wordprocessingml.footer+xml"/>
  <Override PartName="/word/footer344.xml" ContentType="application/vnd.openxmlformats-officedocument.wordprocessingml.footer+xml"/>
  <Override PartName="/word/footer345.xml" ContentType="application/vnd.openxmlformats-officedocument.wordprocessingml.footer+xml"/>
  <Override PartName="/word/footer346.xml" ContentType="application/vnd.openxmlformats-officedocument.wordprocessingml.footer+xml"/>
  <Override PartName="/word/footer347.xml" ContentType="application/vnd.openxmlformats-officedocument.wordprocessingml.footer+xml"/>
  <Override PartName="/word/footer348.xml" ContentType="application/vnd.openxmlformats-officedocument.wordprocessingml.footer+xml"/>
  <Override PartName="/word/footer349.xml" ContentType="application/vnd.openxmlformats-officedocument.wordprocessingml.footer+xml"/>
  <Override PartName="/word/footer35.xml" ContentType="application/vnd.openxmlformats-officedocument.wordprocessingml.footer+xml"/>
  <Override PartName="/word/footer350.xml" ContentType="application/vnd.openxmlformats-officedocument.wordprocessingml.footer+xml"/>
  <Override PartName="/word/footer351.xml" ContentType="application/vnd.openxmlformats-officedocument.wordprocessingml.footer+xml"/>
  <Override PartName="/word/footer352.xml" ContentType="application/vnd.openxmlformats-officedocument.wordprocessingml.footer+xml"/>
  <Override PartName="/word/footer353.xml" ContentType="application/vnd.openxmlformats-officedocument.wordprocessingml.footer+xml"/>
  <Override PartName="/word/footer354.xml" ContentType="application/vnd.openxmlformats-officedocument.wordprocessingml.footer+xml"/>
  <Override PartName="/word/footer355.xml" ContentType="application/vnd.openxmlformats-officedocument.wordprocessingml.footer+xml"/>
  <Override PartName="/word/footer356.xml" ContentType="application/vnd.openxmlformats-officedocument.wordprocessingml.footer+xml"/>
  <Override PartName="/word/footer357.xml" ContentType="application/vnd.openxmlformats-officedocument.wordprocessingml.footer+xml"/>
  <Override PartName="/word/footer358.xml" ContentType="application/vnd.openxmlformats-officedocument.wordprocessingml.footer+xml"/>
  <Override PartName="/word/footer359.xml" ContentType="application/vnd.openxmlformats-officedocument.wordprocessingml.footer+xml"/>
  <Override PartName="/word/footer36.xml" ContentType="application/vnd.openxmlformats-officedocument.wordprocessingml.footer+xml"/>
  <Override PartName="/word/footer360.xml" ContentType="application/vnd.openxmlformats-officedocument.wordprocessingml.footer+xml"/>
  <Override PartName="/word/footer361.xml" ContentType="application/vnd.openxmlformats-officedocument.wordprocessingml.footer+xml"/>
  <Override PartName="/word/footer362.xml" ContentType="application/vnd.openxmlformats-officedocument.wordprocessingml.footer+xml"/>
  <Override PartName="/word/footer363.xml" ContentType="application/vnd.openxmlformats-officedocument.wordprocessingml.footer+xml"/>
  <Override PartName="/word/footer364.xml" ContentType="application/vnd.openxmlformats-officedocument.wordprocessingml.footer+xml"/>
  <Override PartName="/word/footer365.xml" ContentType="application/vnd.openxmlformats-officedocument.wordprocessingml.footer+xml"/>
  <Override PartName="/word/footer366.xml" ContentType="application/vnd.openxmlformats-officedocument.wordprocessingml.footer+xml"/>
  <Override PartName="/word/footer367.xml" ContentType="application/vnd.openxmlformats-officedocument.wordprocessingml.footer+xml"/>
  <Override PartName="/word/footer368.xml" ContentType="application/vnd.openxmlformats-officedocument.wordprocessingml.footer+xml"/>
  <Override PartName="/word/footer369.xml" ContentType="application/vnd.openxmlformats-officedocument.wordprocessingml.footer+xml"/>
  <Override PartName="/word/footer37.xml" ContentType="application/vnd.openxmlformats-officedocument.wordprocessingml.footer+xml"/>
  <Override PartName="/word/footer370.xml" ContentType="application/vnd.openxmlformats-officedocument.wordprocessingml.footer+xml"/>
  <Override PartName="/word/footer371.xml" ContentType="application/vnd.openxmlformats-officedocument.wordprocessingml.footer+xml"/>
  <Override PartName="/word/footer372.xml" ContentType="application/vnd.openxmlformats-officedocument.wordprocessingml.footer+xml"/>
  <Override PartName="/word/footer373.xml" ContentType="application/vnd.openxmlformats-officedocument.wordprocessingml.footer+xml"/>
  <Override PartName="/word/footer374.xml" ContentType="application/vnd.openxmlformats-officedocument.wordprocessingml.footer+xml"/>
  <Override PartName="/word/footer375.xml" ContentType="application/vnd.openxmlformats-officedocument.wordprocessingml.footer+xml"/>
  <Override PartName="/word/footer376.xml" ContentType="application/vnd.openxmlformats-officedocument.wordprocessingml.footer+xml"/>
  <Override PartName="/word/footer377.xml" ContentType="application/vnd.openxmlformats-officedocument.wordprocessingml.footer+xml"/>
  <Override PartName="/word/footer378.xml" ContentType="application/vnd.openxmlformats-officedocument.wordprocessingml.footer+xml"/>
  <Override PartName="/word/footer379.xml" ContentType="application/vnd.openxmlformats-officedocument.wordprocessingml.footer+xml"/>
  <Override PartName="/word/footer38.xml" ContentType="application/vnd.openxmlformats-officedocument.wordprocessingml.footer+xml"/>
  <Override PartName="/word/footer380.xml" ContentType="application/vnd.openxmlformats-officedocument.wordprocessingml.footer+xml"/>
  <Override PartName="/word/footer381.xml" ContentType="application/vnd.openxmlformats-officedocument.wordprocessingml.footer+xml"/>
  <Override PartName="/word/footer382.xml" ContentType="application/vnd.openxmlformats-officedocument.wordprocessingml.footer+xml"/>
  <Override PartName="/word/footer383.xml" ContentType="application/vnd.openxmlformats-officedocument.wordprocessingml.footer+xml"/>
  <Override PartName="/word/footer384.xml" ContentType="application/vnd.openxmlformats-officedocument.wordprocessingml.footer+xml"/>
  <Override PartName="/word/footer385.xml" ContentType="application/vnd.openxmlformats-officedocument.wordprocessingml.footer+xml"/>
  <Override PartName="/word/footer386.xml" ContentType="application/vnd.openxmlformats-officedocument.wordprocessingml.footer+xml"/>
  <Override PartName="/word/footer387.xml" ContentType="application/vnd.openxmlformats-officedocument.wordprocessingml.footer+xml"/>
  <Override PartName="/word/footer388.xml" ContentType="application/vnd.openxmlformats-officedocument.wordprocessingml.footer+xml"/>
  <Override PartName="/word/footer389.xml" ContentType="application/vnd.openxmlformats-officedocument.wordprocessingml.footer+xml"/>
  <Override PartName="/word/footer39.xml" ContentType="application/vnd.openxmlformats-officedocument.wordprocessingml.footer+xml"/>
  <Override PartName="/word/footer390.xml" ContentType="application/vnd.openxmlformats-officedocument.wordprocessingml.footer+xml"/>
  <Override PartName="/word/footer391.xml" ContentType="application/vnd.openxmlformats-officedocument.wordprocessingml.footer+xml"/>
  <Override PartName="/word/footer392.xml" ContentType="application/vnd.openxmlformats-officedocument.wordprocessingml.footer+xml"/>
  <Override PartName="/word/footer393.xml" ContentType="application/vnd.openxmlformats-officedocument.wordprocessingml.footer+xml"/>
  <Override PartName="/word/footer394.xml" ContentType="application/vnd.openxmlformats-officedocument.wordprocessingml.footer+xml"/>
  <Override PartName="/word/footer395.xml" ContentType="application/vnd.openxmlformats-officedocument.wordprocessingml.footer+xml"/>
  <Override PartName="/word/footer396.xml" ContentType="application/vnd.openxmlformats-officedocument.wordprocessingml.footer+xml"/>
  <Override PartName="/word/footer397.xml" ContentType="application/vnd.openxmlformats-officedocument.wordprocessingml.footer+xml"/>
  <Override PartName="/word/footer398.xml" ContentType="application/vnd.openxmlformats-officedocument.wordprocessingml.footer+xml"/>
  <Override PartName="/word/footer39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00.xml" ContentType="application/vnd.openxmlformats-officedocument.wordprocessingml.footer+xml"/>
  <Override PartName="/word/footer401.xml" ContentType="application/vnd.openxmlformats-officedocument.wordprocessingml.footer+xml"/>
  <Override PartName="/word/footer402.xml" ContentType="application/vnd.openxmlformats-officedocument.wordprocessingml.footer+xml"/>
  <Override PartName="/word/footer403.xml" ContentType="application/vnd.openxmlformats-officedocument.wordprocessingml.footer+xml"/>
  <Override PartName="/word/footer404.xml" ContentType="application/vnd.openxmlformats-officedocument.wordprocessingml.footer+xml"/>
  <Override PartName="/word/footer405.xml" ContentType="application/vnd.openxmlformats-officedocument.wordprocessingml.footer+xml"/>
  <Override PartName="/word/footer406.xml" ContentType="application/vnd.openxmlformats-officedocument.wordprocessingml.footer+xml"/>
  <Override PartName="/word/footer407.xml" ContentType="application/vnd.openxmlformats-officedocument.wordprocessingml.footer+xml"/>
  <Override PartName="/word/footer408.xml" ContentType="application/vnd.openxmlformats-officedocument.wordprocessingml.footer+xml"/>
  <Override PartName="/word/footer409.xml" ContentType="application/vnd.openxmlformats-officedocument.wordprocessingml.footer+xml"/>
  <Override PartName="/word/footer41.xml" ContentType="application/vnd.openxmlformats-officedocument.wordprocessingml.footer+xml"/>
  <Override PartName="/word/footer410.xml" ContentType="application/vnd.openxmlformats-officedocument.wordprocessingml.footer+xml"/>
  <Override PartName="/word/footer411.xml" ContentType="application/vnd.openxmlformats-officedocument.wordprocessingml.footer+xml"/>
  <Override PartName="/word/footer412.xml" ContentType="application/vnd.openxmlformats-officedocument.wordprocessingml.footer+xml"/>
  <Override PartName="/word/footer413.xml" ContentType="application/vnd.openxmlformats-officedocument.wordprocessingml.footer+xml"/>
  <Override PartName="/word/footer414.xml" ContentType="application/vnd.openxmlformats-officedocument.wordprocessingml.footer+xml"/>
  <Override PartName="/word/footer415.xml" ContentType="application/vnd.openxmlformats-officedocument.wordprocessingml.footer+xml"/>
  <Override PartName="/word/footer416.xml" ContentType="application/vnd.openxmlformats-officedocument.wordprocessingml.footer+xml"/>
  <Override PartName="/word/footer417.xml" ContentType="application/vnd.openxmlformats-officedocument.wordprocessingml.footer+xml"/>
  <Override PartName="/word/footer418.xml" ContentType="application/vnd.openxmlformats-officedocument.wordprocessingml.footer+xml"/>
  <Override PartName="/word/footer419.xml" ContentType="application/vnd.openxmlformats-officedocument.wordprocessingml.footer+xml"/>
  <Override PartName="/word/footer42.xml" ContentType="application/vnd.openxmlformats-officedocument.wordprocessingml.footer+xml"/>
  <Override PartName="/word/footer420.xml" ContentType="application/vnd.openxmlformats-officedocument.wordprocessingml.footer+xml"/>
  <Override PartName="/word/footer421.xml" ContentType="application/vnd.openxmlformats-officedocument.wordprocessingml.footer+xml"/>
  <Override PartName="/word/footer422.xml" ContentType="application/vnd.openxmlformats-officedocument.wordprocessingml.footer+xml"/>
  <Override PartName="/word/footer423.xml" ContentType="application/vnd.openxmlformats-officedocument.wordprocessingml.footer+xml"/>
  <Override PartName="/word/footer424.xml" ContentType="application/vnd.openxmlformats-officedocument.wordprocessingml.footer+xml"/>
  <Override PartName="/word/footer425.xml" ContentType="application/vnd.openxmlformats-officedocument.wordprocessingml.footer+xml"/>
  <Override PartName="/word/footer426.xml" ContentType="application/vnd.openxmlformats-officedocument.wordprocessingml.footer+xml"/>
  <Override PartName="/word/footer427.xml" ContentType="application/vnd.openxmlformats-officedocument.wordprocessingml.footer+xml"/>
  <Override PartName="/word/footer428.xml" ContentType="application/vnd.openxmlformats-officedocument.wordprocessingml.footer+xml"/>
  <Override PartName="/word/footer429.xml" ContentType="application/vnd.openxmlformats-officedocument.wordprocessingml.footer+xml"/>
  <Override PartName="/word/footer43.xml" ContentType="application/vnd.openxmlformats-officedocument.wordprocessingml.footer+xml"/>
  <Override PartName="/word/footer430.xml" ContentType="application/vnd.openxmlformats-officedocument.wordprocessingml.footer+xml"/>
  <Override PartName="/word/footer431.xml" ContentType="application/vnd.openxmlformats-officedocument.wordprocessingml.footer+xml"/>
  <Override PartName="/word/footer432.xml" ContentType="application/vnd.openxmlformats-officedocument.wordprocessingml.footer+xml"/>
  <Override PartName="/word/footer433.xml" ContentType="application/vnd.openxmlformats-officedocument.wordprocessingml.footer+xml"/>
  <Override PartName="/word/footer434.xml" ContentType="application/vnd.openxmlformats-officedocument.wordprocessingml.footer+xml"/>
  <Override PartName="/word/footer435.xml" ContentType="application/vnd.openxmlformats-officedocument.wordprocessingml.footer+xml"/>
  <Override PartName="/word/footer436.xml" ContentType="application/vnd.openxmlformats-officedocument.wordprocessingml.footer+xml"/>
  <Override PartName="/word/footer437.xml" ContentType="application/vnd.openxmlformats-officedocument.wordprocessingml.footer+xml"/>
  <Override PartName="/word/footer438.xml" ContentType="application/vnd.openxmlformats-officedocument.wordprocessingml.footer+xml"/>
  <Override PartName="/word/footer439.xml" ContentType="application/vnd.openxmlformats-officedocument.wordprocessingml.footer+xml"/>
  <Override PartName="/word/footer44.xml" ContentType="application/vnd.openxmlformats-officedocument.wordprocessingml.footer+xml"/>
  <Override PartName="/word/footer440.xml" ContentType="application/vnd.openxmlformats-officedocument.wordprocessingml.footer+xml"/>
  <Override PartName="/word/footer441.xml" ContentType="application/vnd.openxmlformats-officedocument.wordprocessingml.footer+xml"/>
  <Override PartName="/word/footer442.xml" ContentType="application/vnd.openxmlformats-officedocument.wordprocessingml.footer+xml"/>
  <Override PartName="/word/footer443.xml" ContentType="application/vnd.openxmlformats-officedocument.wordprocessingml.footer+xml"/>
  <Override PartName="/word/footer444.xml" ContentType="application/vnd.openxmlformats-officedocument.wordprocessingml.footer+xml"/>
  <Override PartName="/word/footer445.xml" ContentType="application/vnd.openxmlformats-officedocument.wordprocessingml.footer+xml"/>
  <Override PartName="/word/footer446.xml" ContentType="application/vnd.openxmlformats-officedocument.wordprocessingml.footer+xml"/>
  <Override PartName="/word/footer447.xml" ContentType="application/vnd.openxmlformats-officedocument.wordprocessingml.footer+xml"/>
  <Override PartName="/word/footer448.xml" ContentType="application/vnd.openxmlformats-officedocument.wordprocessingml.footer+xml"/>
  <Override PartName="/word/footer449.xml" ContentType="application/vnd.openxmlformats-officedocument.wordprocessingml.footer+xml"/>
  <Override PartName="/word/footer45.xml" ContentType="application/vnd.openxmlformats-officedocument.wordprocessingml.footer+xml"/>
  <Override PartName="/word/footer450.xml" ContentType="application/vnd.openxmlformats-officedocument.wordprocessingml.footer+xml"/>
  <Override PartName="/word/footer451.xml" ContentType="application/vnd.openxmlformats-officedocument.wordprocessingml.footer+xml"/>
  <Override PartName="/word/footer452.xml" ContentType="application/vnd.openxmlformats-officedocument.wordprocessingml.footer+xml"/>
  <Override PartName="/word/footer453.xml" ContentType="application/vnd.openxmlformats-officedocument.wordprocessingml.footer+xml"/>
  <Override PartName="/word/footer454.xml" ContentType="application/vnd.openxmlformats-officedocument.wordprocessingml.footer+xml"/>
  <Override PartName="/word/footer455.xml" ContentType="application/vnd.openxmlformats-officedocument.wordprocessingml.footer+xml"/>
  <Override PartName="/word/footer456.xml" ContentType="application/vnd.openxmlformats-officedocument.wordprocessingml.footer+xml"/>
  <Override PartName="/word/footer457.xml" ContentType="application/vnd.openxmlformats-officedocument.wordprocessingml.footer+xml"/>
  <Override PartName="/word/footer458.xml" ContentType="application/vnd.openxmlformats-officedocument.wordprocessingml.footer+xml"/>
  <Override PartName="/word/footer459.xml" ContentType="application/vnd.openxmlformats-officedocument.wordprocessingml.footer+xml"/>
  <Override PartName="/word/footer46.xml" ContentType="application/vnd.openxmlformats-officedocument.wordprocessingml.footer+xml"/>
  <Override PartName="/word/footer460.xml" ContentType="application/vnd.openxmlformats-officedocument.wordprocessingml.footer+xml"/>
  <Override PartName="/word/footer461.xml" ContentType="application/vnd.openxmlformats-officedocument.wordprocessingml.footer+xml"/>
  <Override PartName="/word/footer462.xml" ContentType="application/vnd.openxmlformats-officedocument.wordprocessingml.footer+xml"/>
  <Override PartName="/word/footer463.xml" ContentType="application/vnd.openxmlformats-officedocument.wordprocessingml.footer+xml"/>
  <Override PartName="/word/footer464.xml" ContentType="application/vnd.openxmlformats-officedocument.wordprocessingml.footer+xml"/>
  <Override PartName="/word/footer465.xml" ContentType="application/vnd.openxmlformats-officedocument.wordprocessingml.footer+xml"/>
  <Override PartName="/word/footer466.xml" ContentType="application/vnd.openxmlformats-officedocument.wordprocessingml.footer+xml"/>
  <Override PartName="/word/footer467.xml" ContentType="application/vnd.openxmlformats-officedocument.wordprocessingml.footer+xml"/>
  <Override PartName="/word/footer468.xml" ContentType="application/vnd.openxmlformats-officedocument.wordprocessingml.footer+xml"/>
  <Override PartName="/word/footer469.xml" ContentType="application/vnd.openxmlformats-officedocument.wordprocessingml.footer+xml"/>
  <Override PartName="/word/footer47.xml" ContentType="application/vnd.openxmlformats-officedocument.wordprocessingml.footer+xml"/>
  <Override PartName="/word/footer470.xml" ContentType="application/vnd.openxmlformats-officedocument.wordprocessingml.footer+xml"/>
  <Override PartName="/word/footer471.xml" ContentType="application/vnd.openxmlformats-officedocument.wordprocessingml.footer+xml"/>
  <Override PartName="/word/footer472.xml" ContentType="application/vnd.openxmlformats-officedocument.wordprocessingml.footer+xml"/>
  <Override PartName="/word/footer473.xml" ContentType="application/vnd.openxmlformats-officedocument.wordprocessingml.footer+xml"/>
  <Override PartName="/word/footer474.xml" ContentType="application/vnd.openxmlformats-officedocument.wordprocessingml.footer+xml"/>
  <Override PartName="/word/footer475.xml" ContentType="application/vnd.openxmlformats-officedocument.wordprocessingml.footer+xml"/>
  <Override PartName="/word/footer476.xml" ContentType="application/vnd.openxmlformats-officedocument.wordprocessingml.footer+xml"/>
  <Override PartName="/word/footer477.xml" ContentType="application/vnd.openxmlformats-officedocument.wordprocessingml.footer+xml"/>
  <Override PartName="/word/footer478.xml" ContentType="application/vnd.openxmlformats-officedocument.wordprocessingml.footer+xml"/>
  <Override PartName="/word/footer479.xml" ContentType="application/vnd.openxmlformats-officedocument.wordprocessingml.footer+xml"/>
  <Override PartName="/word/footer48.xml" ContentType="application/vnd.openxmlformats-officedocument.wordprocessingml.footer+xml"/>
  <Override PartName="/word/footer480.xml" ContentType="application/vnd.openxmlformats-officedocument.wordprocessingml.footer+xml"/>
  <Override PartName="/word/footer481.xml" ContentType="application/vnd.openxmlformats-officedocument.wordprocessingml.footer+xml"/>
  <Override PartName="/word/footer482.xml" ContentType="application/vnd.openxmlformats-officedocument.wordprocessingml.footer+xml"/>
  <Override PartName="/word/footer483.xml" ContentType="application/vnd.openxmlformats-officedocument.wordprocessingml.footer+xml"/>
  <Override PartName="/word/footer484.xml" ContentType="application/vnd.openxmlformats-officedocument.wordprocessingml.footer+xml"/>
  <Override PartName="/word/footer485.xml" ContentType="application/vnd.openxmlformats-officedocument.wordprocessingml.footer+xml"/>
  <Override PartName="/word/footer486.xml" ContentType="application/vnd.openxmlformats-officedocument.wordprocessingml.footer+xml"/>
  <Override PartName="/word/footer487.xml" ContentType="application/vnd.openxmlformats-officedocument.wordprocessingml.footer+xml"/>
  <Override PartName="/word/footer488.xml" ContentType="application/vnd.openxmlformats-officedocument.wordprocessingml.footer+xml"/>
  <Override PartName="/word/footer489.xml" ContentType="application/vnd.openxmlformats-officedocument.wordprocessingml.footer+xml"/>
  <Override PartName="/word/footer49.xml" ContentType="application/vnd.openxmlformats-officedocument.wordprocessingml.footer+xml"/>
  <Override PartName="/word/footer490.xml" ContentType="application/vnd.openxmlformats-officedocument.wordprocessingml.footer+xml"/>
  <Override PartName="/word/footer491.xml" ContentType="application/vnd.openxmlformats-officedocument.wordprocessingml.footer+xml"/>
  <Override PartName="/word/footer492.xml" ContentType="application/vnd.openxmlformats-officedocument.wordprocessingml.footer+xml"/>
  <Override PartName="/word/footer493.xml" ContentType="application/vnd.openxmlformats-officedocument.wordprocessingml.footer+xml"/>
  <Override PartName="/word/footer494.xml" ContentType="application/vnd.openxmlformats-officedocument.wordprocessingml.footer+xml"/>
  <Override PartName="/word/footer495.xml" ContentType="application/vnd.openxmlformats-officedocument.wordprocessingml.footer+xml"/>
  <Override PartName="/word/footer496.xml" ContentType="application/vnd.openxmlformats-officedocument.wordprocessingml.footer+xml"/>
  <Override PartName="/word/footer497.xml" ContentType="application/vnd.openxmlformats-officedocument.wordprocessingml.footer+xml"/>
  <Override PartName="/word/footer498.xml" ContentType="application/vnd.openxmlformats-officedocument.wordprocessingml.footer+xml"/>
  <Override PartName="/word/footer49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00.xml" ContentType="application/vnd.openxmlformats-officedocument.wordprocessingml.footer+xml"/>
  <Override PartName="/word/footer501.xml" ContentType="application/vnd.openxmlformats-officedocument.wordprocessingml.footer+xml"/>
  <Override PartName="/word/footer502.xml" ContentType="application/vnd.openxmlformats-officedocument.wordprocessingml.footer+xml"/>
  <Override PartName="/word/footer503.xml" ContentType="application/vnd.openxmlformats-officedocument.wordprocessingml.footer+xml"/>
  <Override PartName="/word/footer504.xml" ContentType="application/vnd.openxmlformats-officedocument.wordprocessingml.footer+xml"/>
  <Override PartName="/word/footer505.xml" ContentType="application/vnd.openxmlformats-officedocument.wordprocessingml.footer+xml"/>
  <Override PartName="/word/footer506.xml" ContentType="application/vnd.openxmlformats-officedocument.wordprocessingml.footer+xml"/>
  <Override PartName="/word/footer507.xml" ContentType="application/vnd.openxmlformats-officedocument.wordprocessingml.footer+xml"/>
  <Override PartName="/word/footer508.xml" ContentType="application/vnd.openxmlformats-officedocument.wordprocessingml.footer+xml"/>
  <Override PartName="/word/footer509.xml" ContentType="application/vnd.openxmlformats-officedocument.wordprocessingml.footer+xml"/>
  <Override PartName="/word/footer51.xml" ContentType="application/vnd.openxmlformats-officedocument.wordprocessingml.footer+xml"/>
  <Override PartName="/word/footer510.xml" ContentType="application/vnd.openxmlformats-officedocument.wordprocessingml.footer+xml"/>
  <Override PartName="/word/footer511.xml" ContentType="application/vnd.openxmlformats-officedocument.wordprocessingml.footer+xml"/>
  <Override PartName="/word/footer512.xml" ContentType="application/vnd.openxmlformats-officedocument.wordprocessingml.footer+xml"/>
  <Override PartName="/word/footer513.xml" ContentType="application/vnd.openxmlformats-officedocument.wordprocessingml.footer+xml"/>
  <Override PartName="/word/footer514.xml" ContentType="application/vnd.openxmlformats-officedocument.wordprocessingml.footer+xml"/>
  <Override PartName="/word/footer515.xml" ContentType="application/vnd.openxmlformats-officedocument.wordprocessingml.footer+xml"/>
  <Override PartName="/word/footer516.xml" ContentType="application/vnd.openxmlformats-officedocument.wordprocessingml.footer+xml"/>
  <Override PartName="/word/footer517.xml" ContentType="application/vnd.openxmlformats-officedocument.wordprocessingml.footer+xml"/>
  <Override PartName="/word/footer518.xml" ContentType="application/vnd.openxmlformats-officedocument.wordprocessingml.footer+xml"/>
  <Override PartName="/word/footer519.xml" ContentType="application/vnd.openxmlformats-officedocument.wordprocessingml.footer+xml"/>
  <Override PartName="/word/footer52.xml" ContentType="application/vnd.openxmlformats-officedocument.wordprocessingml.footer+xml"/>
  <Override PartName="/word/footer520.xml" ContentType="application/vnd.openxmlformats-officedocument.wordprocessingml.footer+xml"/>
  <Override PartName="/word/footer521.xml" ContentType="application/vnd.openxmlformats-officedocument.wordprocessingml.footer+xml"/>
  <Override PartName="/word/footer522.xml" ContentType="application/vnd.openxmlformats-officedocument.wordprocessingml.footer+xml"/>
  <Override PartName="/word/footer523.xml" ContentType="application/vnd.openxmlformats-officedocument.wordprocessingml.footer+xml"/>
  <Override PartName="/word/footer524.xml" ContentType="application/vnd.openxmlformats-officedocument.wordprocessingml.footer+xml"/>
  <Override PartName="/word/footer525.xml" ContentType="application/vnd.openxmlformats-officedocument.wordprocessingml.footer+xml"/>
  <Override PartName="/word/footer526.xml" ContentType="application/vnd.openxmlformats-officedocument.wordprocessingml.footer+xml"/>
  <Override PartName="/word/footer527.xml" ContentType="application/vnd.openxmlformats-officedocument.wordprocessingml.footer+xml"/>
  <Override PartName="/word/footer528.xml" ContentType="application/vnd.openxmlformats-officedocument.wordprocessingml.footer+xml"/>
  <Override PartName="/word/footer529.xml" ContentType="application/vnd.openxmlformats-officedocument.wordprocessingml.footer+xml"/>
  <Override PartName="/word/footer53.xml" ContentType="application/vnd.openxmlformats-officedocument.wordprocessingml.footer+xml"/>
  <Override PartName="/word/footer530.xml" ContentType="application/vnd.openxmlformats-officedocument.wordprocessingml.footer+xml"/>
  <Override PartName="/word/footer531.xml" ContentType="application/vnd.openxmlformats-officedocument.wordprocessingml.footer+xml"/>
  <Override PartName="/word/footer532.xml" ContentType="application/vnd.openxmlformats-officedocument.wordprocessingml.footer+xml"/>
  <Override PartName="/word/footer533.xml" ContentType="application/vnd.openxmlformats-officedocument.wordprocessingml.footer+xml"/>
  <Override PartName="/word/footer534.xml" ContentType="application/vnd.openxmlformats-officedocument.wordprocessingml.footer+xml"/>
  <Override PartName="/word/footer535.xml" ContentType="application/vnd.openxmlformats-officedocument.wordprocessingml.footer+xml"/>
  <Override PartName="/word/footer536.xml" ContentType="application/vnd.openxmlformats-officedocument.wordprocessingml.footer+xml"/>
  <Override PartName="/word/footer537.xml" ContentType="application/vnd.openxmlformats-officedocument.wordprocessingml.footer+xml"/>
  <Override PartName="/word/footer538.xml" ContentType="application/vnd.openxmlformats-officedocument.wordprocessingml.footer+xml"/>
  <Override PartName="/word/footer539.xml" ContentType="application/vnd.openxmlformats-officedocument.wordprocessingml.footer+xml"/>
  <Override PartName="/word/footer54.xml" ContentType="application/vnd.openxmlformats-officedocument.wordprocessingml.footer+xml"/>
  <Override PartName="/word/footer540.xml" ContentType="application/vnd.openxmlformats-officedocument.wordprocessingml.footer+xml"/>
  <Override PartName="/word/footer541.xml" ContentType="application/vnd.openxmlformats-officedocument.wordprocessingml.footer+xml"/>
  <Override PartName="/word/footer542.xml" ContentType="application/vnd.openxmlformats-officedocument.wordprocessingml.footer+xml"/>
  <Override PartName="/word/footer543.xml" ContentType="application/vnd.openxmlformats-officedocument.wordprocessingml.footer+xml"/>
  <Override PartName="/word/footer544.xml" ContentType="application/vnd.openxmlformats-officedocument.wordprocessingml.footer+xml"/>
  <Override PartName="/word/footer545.xml" ContentType="application/vnd.openxmlformats-officedocument.wordprocessingml.footer+xml"/>
  <Override PartName="/word/footer546.xml" ContentType="application/vnd.openxmlformats-officedocument.wordprocessingml.footer+xml"/>
  <Override PartName="/word/footer547.xml" ContentType="application/vnd.openxmlformats-officedocument.wordprocessingml.footer+xml"/>
  <Override PartName="/word/footer548.xml" ContentType="application/vnd.openxmlformats-officedocument.wordprocessingml.footer+xml"/>
  <Override PartName="/word/footer549.xml" ContentType="application/vnd.openxmlformats-officedocument.wordprocessingml.footer+xml"/>
  <Override PartName="/word/footer55.xml" ContentType="application/vnd.openxmlformats-officedocument.wordprocessingml.footer+xml"/>
  <Override PartName="/word/footer550.xml" ContentType="application/vnd.openxmlformats-officedocument.wordprocessingml.footer+xml"/>
  <Override PartName="/word/footer551.xml" ContentType="application/vnd.openxmlformats-officedocument.wordprocessingml.footer+xml"/>
  <Override PartName="/word/footer552.xml" ContentType="application/vnd.openxmlformats-officedocument.wordprocessingml.footer+xml"/>
  <Override PartName="/word/footer553.xml" ContentType="application/vnd.openxmlformats-officedocument.wordprocessingml.footer+xml"/>
  <Override PartName="/word/footer554.xml" ContentType="application/vnd.openxmlformats-officedocument.wordprocessingml.footer+xml"/>
  <Override PartName="/word/footer555.xml" ContentType="application/vnd.openxmlformats-officedocument.wordprocessingml.footer+xml"/>
  <Override PartName="/word/footer556.xml" ContentType="application/vnd.openxmlformats-officedocument.wordprocessingml.footer+xml"/>
  <Override PartName="/word/footer557.xml" ContentType="application/vnd.openxmlformats-officedocument.wordprocessingml.footer+xml"/>
  <Override PartName="/word/footer558.xml" ContentType="application/vnd.openxmlformats-officedocument.wordprocessingml.footer+xml"/>
  <Override PartName="/word/footer559.xml" ContentType="application/vnd.openxmlformats-officedocument.wordprocessingml.footer+xml"/>
  <Override PartName="/word/footer56.xml" ContentType="application/vnd.openxmlformats-officedocument.wordprocessingml.footer+xml"/>
  <Override PartName="/word/footer560.xml" ContentType="application/vnd.openxmlformats-officedocument.wordprocessingml.footer+xml"/>
  <Override PartName="/word/footer561.xml" ContentType="application/vnd.openxmlformats-officedocument.wordprocessingml.footer+xml"/>
  <Override PartName="/word/footer562.xml" ContentType="application/vnd.openxmlformats-officedocument.wordprocessingml.footer+xml"/>
  <Override PartName="/word/footer563.xml" ContentType="application/vnd.openxmlformats-officedocument.wordprocessingml.footer+xml"/>
  <Override PartName="/word/footer564.xml" ContentType="application/vnd.openxmlformats-officedocument.wordprocessingml.footer+xml"/>
  <Override PartName="/word/footer565.xml" ContentType="application/vnd.openxmlformats-officedocument.wordprocessingml.footer+xml"/>
  <Override PartName="/word/footer566.xml" ContentType="application/vnd.openxmlformats-officedocument.wordprocessingml.footer+xml"/>
  <Override PartName="/word/footer567.xml" ContentType="application/vnd.openxmlformats-officedocument.wordprocessingml.footer+xml"/>
  <Override PartName="/word/footer568.xml" ContentType="application/vnd.openxmlformats-officedocument.wordprocessingml.footer+xml"/>
  <Override PartName="/word/footer569.xml" ContentType="application/vnd.openxmlformats-officedocument.wordprocessingml.footer+xml"/>
  <Override PartName="/word/footer57.xml" ContentType="application/vnd.openxmlformats-officedocument.wordprocessingml.footer+xml"/>
  <Override PartName="/word/footer570.xml" ContentType="application/vnd.openxmlformats-officedocument.wordprocessingml.footer+xml"/>
  <Override PartName="/word/footer571.xml" ContentType="application/vnd.openxmlformats-officedocument.wordprocessingml.footer+xml"/>
  <Override PartName="/word/footer572.xml" ContentType="application/vnd.openxmlformats-officedocument.wordprocessingml.footer+xml"/>
  <Override PartName="/word/footer573.xml" ContentType="application/vnd.openxmlformats-officedocument.wordprocessingml.footer+xml"/>
  <Override PartName="/word/footer574.xml" ContentType="application/vnd.openxmlformats-officedocument.wordprocessingml.footer+xml"/>
  <Override PartName="/word/footer575.xml" ContentType="application/vnd.openxmlformats-officedocument.wordprocessingml.footer+xml"/>
  <Override PartName="/word/footer576.xml" ContentType="application/vnd.openxmlformats-officedocument.wordprocessingml.footer+xml"/>
  <Override PartName="/word/footer577.xml" ContentType="application/vnd.openxmlformats-officedocument.wordprocessingml.footer+xml"/>
  <Override PartName="/word/footer578.xml" ContentType="application/vnd.openxmlformats-officedocument.wordprocessingml.footer+xml"/>
  <Override PartName="/word/footer579.xml" ContentType="application/vnd.openxmlformats-officedocument.wordprocessingml.footer+xml"/>
  <Override PartName="/word/footer58.xml" ContentType="application/vnd.openxmlformats-officedocument.wordprocessingml.footer+xml"/>
  <Override PartName="/word/footer580.xml" ContentType="application/vnd.openxmlformats-officedocument.wordprocessingml.footer+xml"/>
  <Override PartName="/word/footer581.xml" ContentType="application/vnd.openxmlformats-officedocument.wordprocessingml.footer+xml"/>
  <Override PartName="/word/footer582.xml" ContentType="application/vnd.openxmlformats-officedocument.wordprocessingml.footer+xml"/>
  <Override PartName="/word/footer583.xml" ContentType="application/vnd.openxmlformats-officedocument.wordprocessingml.footer+xml"/>
  <Override PartName="/word/footer584.xml" ContentType="application/vnd.openxmlformats-officedocument.wordprocessingml.footer+xml"/>
  <Override PartName="/word/footer585.xml" ContentType="application/vnd.openxmlformats-officedocument.wordprocessingml.footer+xml"/>
  <Override PartName="/word/footer586.xml" ContentType="application/vnd.openxmlformats-officedocument.wordprocessingml.footer+xml"/>
  <Override PartName="/word/footer587.xml" ContentType="application/vnd.openxmlformats-officedocument.wordprocessingml.footer+xml"/>
  <Override PartName="/word/footer588.xml" ContentType="application/vnd.openxmlformats-officedocument.wordprocessingml.footer+xml"/>
  <Override PartName="/word/footer589.xml" ContentType="application/vnd.openxmlformats-officedocument.wordprocessingml.footer+xml"/>
  <Override PartName="/word/footer59.xml" ContentType="application/vnd.openxmlformats-officedocument.wordprocessingml.footer+xml"/>
  <Override PartName="/word/footer590.xml" ContentType="application/vnd.openxmlformats-officedocument.wordprocessingml.footer+xml"/>
  <Override PartName="/word/footer591.xml" ContentType="application/vnd.openxmlformats-officedocument.wordprocessingml.footer+xml"/>
  <Override PartName="/word/footer592.xml" ContentType="application/vnd.openxmlformats-officedocument.wordprocessingml.footer+xml"/>
  <Override PartName="/word/footer593.xml" ContentType="application/vnd.openxmlformats-officedocument.wordprocessingml.footer+xml"/>
  <Override PartName="/word/footer594.xml" ContentType="application/vnd.openxmlformats-officedocument.wordprocessingml.footer+xml"/>
  <Override PartName="/word/footer595.xml" ContentType="application/vnd.openxmlformats-officedocument.wordprocessingml.footer+xml"/>
  <Override PartName="/word/footer596.xml" ContentType="application/vnd.openxmlformats-officedocument.wordprocessingml.footer+xml"/>
  <Override PartName="/word/footer597.xml" ContentType="application/vnd.openxmlformats-officedocument.wordprocessingml.footer+xml"/>
  <Override PartName="/word/footer598.xml" ContentType="application/vnd.openxmlformats-officedocument.wordprocessingml.footer+xml"/>
  <Override PartName="/word/footer59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00.xml" ContentType="application/vnd.openxmlformats-officedocument.wordprocessingml.footer+xml"/>
  <Override PartName="/word/footer601.xml" ContentType="application/vnd.openxmlformats-officedocument.wordprocessingml.footer+xml"/>
  <Override PartName="/word/footer602.xml" ContentType="application/vnd.openxmlformats-officedocument.wordprocessingml.footer+xml"/>
  <Override PartName="/word/footer603.xml" ContentType="application/vnd.openxmlformats-officedocument.wordprocessingml.footer+xml"/>
  <Override PartName="/word/footer604.xml" ContentType="application/vnd.openxmlformats-officedocument.wordprocessingml.footer+xml"/>
  <Override PartName="/word/footer605.xml" ContentType="application/vnd.openxmlformats-officedocument.wordprocessingml.footer+xml"/>
  <Override PartName="/word/footer606.xml" ContentType="application/vnd.openxmlformats-officedocument.wordprocessingml.footer+xml"/>
  <Override PartName="/word/footer607.xml" ContentType="application/vnd.openxmlformats-officedocument.wordprocessingml.footer+xml"/>
  <Override PartName="/word/footer608.xml" ContentType="application/vnd.openxmlformats-officedocument.wordprocessingml.footer+xml"/>
  <Override PartName="/word/footer609.xml" ContentType="application/vnd.openxmlformats-officedocument.wordprocessingml.footer+xml"/>
  <Override PartName="/word/footer61.xml" ContentType="application/vnd.openxmlformats-officedocument.wordprocessingml.footer+xml"/>
  <Override PartName="/word/footer610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keepNext w:val="0"/>
        <w:keepLines w:val="0"/>
        <w:widowControl w:val="0"/>
        <w:shd w:val="clear" w:color="auto" w:fill="000000"/>
        <w:bidi w:val="0"/>
        <w:spacing w:line="280" w:lineRule="exact"/>
        <w:ind w:left="0" w:firstLine="0"/>
        <w:jc w:val="left"/>
      </w:pPr>
      <w:bookmarkStart w:id="47" w:name="_GoBack"/>
      <w:bookmarkEnd w:id="47"/>
      <w:r>
        <w:rPr>
          <w:rStyle w:val="9"/>
          <w:b w:val="0"/>
          <w:bCs w:val="0"/>
          <w:i w:val="0"/>
          <w:iCs w:val="0"/>
          <w:smallCaps w:val="0"/>
          <w:strike w:val="0"/>
        </w:rPr>
        <w:t>/^3定_物主义會15好</w:t>
      </w:r>
    </w:p>
    <w:p>
      <w:pPr>
        <w:widowControl w:val="0"/>
        <w:rPr>
          <w:sz w:val="2"/>
          <w:szCs w:val="2"/>
        </w:rPr>
      </w:pPr>
      <w:r>
        <w:drawing>
          <wp:inline distT="0" distB="0" distL="114300" distR="114300">
            <wp:extent cx="1130300" cy="4826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24" r:link="rId625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/>
        <w:keepLines/>
        <w:widowControl w:val="0"/>
        <w:shd w:val="clear" w:color="auto" w:fill="auto"/>
        <w:bidi w:val="0"/>
        <w:spacing w:line="400" w:lineRule="exact"/>
        <w:ind w:left="0" w:firstLine="0"/>
        <w:jc w:val="left"/>
      </w:pPr>
      <w:bookmarkStart w:id="0" w:name="bookmark0"/>
      <w:r>
        <w:rPr>
          <w:color w:val="000000"/>
          <w:w w:val="100"/>
          <w:position w:val="0"/>
          <w:lang w:val="zh-CN" w:eastAsia="zh-CN" w:bidi="zh-CN"/>
        </w:rPr>
        <w:t>哲学小辞典</w:t>
      </w:r>
      <w:bookmarkEnd w:id="0"/>
    </w:p>
    <w:p>
      <w:pPr>
        <w:pStyle w:val="13"/>
        <w:keepNext w:val="0"/>
        <w:keepLines w:val="0"/>
        <w:widowControl w:val="0"/>
        <w:shd w:val="clear" w:color="auto" w:fill="auto"/>
        <w:bidi w:val="0"/>
        <w:spacing w:line="3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(辩证唯物主义和历史唯物主义部分)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上诲《哲学小辞典》编写組</w:t>
      </w:r>
    </w:p>
    <w:p>
      <w:pPr>
        <w:widowControl w:val="0"/>
        <w:rPr>
          <w:sz w:val="2"/>
          <w:szCs w:val="2"/>
        </w:rPr>
      </w:pPr>
      <w:r>
        <w:drawing>
          <wp:inline distT="0" distB="0" distL="114300" distR="114300">
            <wp:extent cx="1562100" cy="1549400"/>
            <wp:effectExtent l="0" t="0" r="0" b="1270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626" r:link="rId62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1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上海乂 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*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成知</w:t>
      </w:r>
    </w:p>
    <w:p>
      <w:pPr>
        <w:widowControl w:val="0"/>
        <w:rPr>
          <w:sz w:val="2"/>
          <w:szCs w:val="2"/>
        </w:rPr>
      </w:pPr>
      <w:r>
        <w:drawing>
          <wp:inline distT="0" distB="0" distL="114300" distR="114300">
            <wp:extent cx="1244600" cy="673100"/>
            <wp:effectExtent l="0" t="0" r="12700" b="1270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628" r:link="rId629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 w:val="0"/>
        <w:shd w:val="clear" w:color="auto" w:fill="auto"/>
        <w:bidi w:val="0"/>
        <w:spacing w:line="170" w:lineRule="exact"/>
        <w:ind w:left="0" w:firstLine="0"/>
        <w:jc w:val="left"/>
      </w:pPr>
      <w:r>
        <w:rPr>
          <w:color w:val="000000"/>
          <w:w w:val="100"/>
          <w:position w:val="0"/>
          <w:lang w:val="zh-CN" w:eastAsia="zh-CN" w:bidi="zh-CN"/>
        </w:rPr>
        <w:t>哲学小辞典</w:t>
      </w:r>
    </w:p>
    <w:p>
      <w:pPr>
        <w:pStyle w:val="20"/>
        <w:keepNext w:val="0"/>
        <w:keepLines w:val="0"/>
        <w:widowControl w:val="0"/>
        <w:shd w:val="clear" w:color="auto" w:fill="auto"/>
        <w:bidi w:val="0"/>
        <w:spacing w:line="15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(辩证唯物主义和历史唯物主义部分）</w:t>
      </w:r>
    </w:p>
    <w:p>
      <w:pPr>
        <w:pStyle w:val="20"/>
        <w:keepNext w:val="0"/>
        <w:keepLines w:val="0"/>
        <w:widowControl w:val="0"/>
        <w:shd w:val="clear" w:color="auto" w:fill="auto"/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上海 &lt; 哲学小辞典3编写组编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1"/>
          <w:b w:val="0"/>
          <w:bCs w:val="0"/>
          <w:i w:val="0"/>
          <w:iCs w:val="0"/>
          <w:smallCaps w:val="0"/>
          <w:strike w:val="0"/>
        </w:rPr>
        <w:t>上海乂成</w:t>
      </w:r>
      <w:r>
        <w:rPr>
          <w:rStyle w:val="22"/>
          <w:b w:val="0"/>
          <w:bCs w:val="0"/>
          <w:i w:val="0"/>
          <w:iCs w:val="0"/>
          <w:smallCaps w:val="0"/>
          <w:strike w:val="0"/>
        </w:rPr>
        <w:t>ft</w:t>
      </w:r>
      <w:r>
        <w:rPr>
          <w:rStyle w:val="21"/>
          <w:b w:val="0"/>
          <w:bCs w:val="0"/>
          <w:i w:val="0"/>
          <w:iCs w:val="0"/>
          <w:smallCaps w:val="0"/>
          <w:strike w:val="0"/>
        </w:rPr>
        <w:t>屬涔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出版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(上#铒兴路5号）</w:t>
      </w:r>
    </w:p>
    <w:p>
      <w:pPr>
        <w:pStyle w:val="20"/>
        <w:keepNext w:val="0"/>
        <w:keepLines w:val="0"/>
        <w:widowControl w:val="0"/>
        <w:shd w:val="clear" w:color="auto" w:fill="auto"/>
        <w:bidi w:val="0"/>
        <w:spacing w:line="15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孑&lt; 4上悔发行所发行上海新华印刷厂卬刷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242"/>
        </w:tabs>
        <w:bidi w:val="0"/>
        <w:spacing w:line="163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开本 </w:t>
      </w:r>
      <w:r>
        <w:rPr>
          <w:color w:val="000000"/>
          <w:spacing w:val="0"/>
          <w:w w:val="100"/>
          <w:position w:val="0"/>
          <w:lang w:val="en-US" w:eastAsia="en-US" w:bidi="en-US"/>
        </w:rPr>
        <w:t>787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XLD</w:t>
      </w:r>
      <w:r>
        <w:rPr>
          <w:color w:val="000000"/>
          <w:spacing w:val="0"/>
          <w:w w:val="100"/>
          <w:position w:val="0"/>
          <w:lang w:val="en-US" w:eastAsia="en-US" w:bidi="en-US"/>
        </w:rPr>
        <w:t>92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1/32 印张 1&amp;»75 宇&amp;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3&amp;0* </w:t>
      </w:r>
      <w:r>
        <w:rPr>
          <w:color w:val="000000"/>
          <w:spacing w:val="0"/>
          <w:w w:val="100"/>
          <w:position w:val="0"/>
          <w:lang w:val="zh-CN" w:eastAsia="zh-CN" w:bidi="zh-CN"/>
        </w:rPr>
        <w:t>000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163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137 5年&amp;月第1版1975年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月第1 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ft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印剧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印数 1 一 100,000</w:t>
      </w:r>
    </w:p>
    <w:p>
      <w:pPr>
        <w:pStyle w:val="20"/>
        <w:keepNext w:val="0"/>
        <w:keepLines w:val="0"/>
        <w:widowControl w:val="0"/>
        <w:shd w:val="clear" w:color="auto" w:fill="auto"/>
        <w:tabs>
          <w:tab w:val="left" w:pos="2886"/>
        </w:tabs>
        <w:bidi w:val="0"/>
        <w:spacing w:line="422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铳一书号：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2171*67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定价：0,93元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422" w:lineRule="exact"/>
        <w:ind w:left="0" w:firstLine="0"/>
        <w:jc w:val="left"/>
      </w:pPr>
      <w:r>
        <w:rPr>
          <w:rStyle w:val="23"/>
          <w:b w:val="0"/>
          <w:bCs w:val="0"/>
          <w:i w:val="0"/>
          <w:iCs w:val="0"/>
          <w:smallCaps w:val="0"/>
          <w:strike w:val="0"/>
        </w:rPr>
        <w:t>内部发行</w:t>
      </w:r>
    </w:p>
    <w:p>
      <w:pPr>
        <w:pStyle w:val="2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一切共产党人和革命千部，都必须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学习马克思列宁主义的辩证唯物论，都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必须学会在实际工作中运用辩证唯物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论，这是我国社会主义事业不断取得胜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利的最重要的保证。</w:t>
      </w:r>
    </w:p>
    <w:p>
      <w:pPr>
        <w:pStyle w:val="25"/>
        <w:keepNext w:val="0"/>
        <w:keepLines w:val="0"/>
        <w:widowControl w:val="0"/>
        <w:shd w:val="clear" w:color="auto" w:fill="auto"/>
        <w:bidi w:val="0"/>
        <w:spacing w:line="667" w:lineRule="exact"/>
        <w:ind w:left="0" w:firstLine="360"/>
        <w:jc w:val="left"/>
        <w:sectPr>
          <w:footnotePr>
            <w:numFmt w:val="decimal"/>
          </w:footnotePr>
          <w:pgSz w:w="11909" w:h="16834"/>
          <w:pgMar w:top="1430" w:right="1440" w:bottom="1430" w:left="1440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让哲学从哲学家的课堂上和书本里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解放出来，变为群众手里的尖锐武器。</w:t>
      </w:r>
    </w:p>
    <w:p>
      <w:pPr>
        <w:pStyle w:val="30"/>
        <w:keepNext w:val="0"/>
        <w:keepLines w:val="0"/>
        <w:widowControl w:val="0"/>
        <w:shd w:val="clear" w:color="auto" w:fill="auto"/>
        <w:bidi w:val="0"/>
        <w:spacing w:line="260" w:lineRule="exact"/>
        <w:ind w:left="0" w:firstLine="0"/>
        <w:jc w:val="left"/>
      </w:pPr>
      <w:r>
        <w:rPr>
          <w:rStyle w:val="31"/>
          <w:b w:val="0"/>
          <w:bCs w:val="0"/>
          <w:i w:val="0"/>
          <w:iCs w:val="0"/>
          <w:smallCaps w:val="0"/>
          <w:strike w:val="0"/>
        </w:rPr>
        <w:t>出版说明</w:t>
      </w:r>
    </w:p>
    <w:p>
      <w:pPr>
        <w:pStyle w:val="33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w w:val="100"/>
          <w:position w:val="0"/>
          <w:lang w:val="zh-CN" w:eastAsia="zh-CN" w:bidi="zh-CN"/>
        </w:rPr>
        <w:t>为了适应广大工农兵、革命千部和革命知识分子学习马</w:t>
      </w:r>
      <w:r>
        <w:rPr>
          <w:color w:val="00000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w w:val="100"/>
          <w:position w:val="0"/>
          <w:lang w:val="zh-CN" w:eastAsia="zh-CN" w:bidi="zh-CN"/>
        </w:rPr>
        <w:t>克思主义哲学的需要，去年我社已出版了《哲学小辞典》(儒法</w:t>
      </w:r>
      <w:r>
        <w:rPr>
          <w:color w:val="00000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w w:val="100"/>
          <w:position w:val="0"/>
          <w:lang w:val="zh-CN" w:eastAsia="zh-CN" w:bidi="zh-CN"/>
        </w:rPr>
        <w:t>斗争史部分</w:t>
      </w:r>
      <w:r>
        <w:rPr>
          <w:color w:val="000000"/>
          <w:w w:val="100"/>
          <w:position w:val="0"/>
          <w:lang w:val="en-US" w:eastAsia="en-US" w:bidi="en-US"/>
        </w:rPr>
        <w:t>），</w:t>
      </w:r>
      <w:r>
        <w:rPr>
          <w:color w:val="000000"/>
          <w:w w:val="100"/>
          <w:position w:val="0"/>
          <w:lang w:val="zh-CN" w:eastAsia="zh-CN" w:bidi="zh-CN"/>
        </w:rPr>
        <w:t>现在继续出版《哲学小辞典</w:t>
      </w:r>
      <w:r>
        <w:rPr>
          <w:color w:val="000000"/>
          <w:w w:val="100"/>
          <w:position w:val="0"/>
          <w:lang w:val="en-US" w:eastAsia="en-US" w:bidi="en-US"/>
        </w:rPr>
        <w:t>》(</w:t>
      </w:r>
      <w:r>
        <w:rPr>
          <w:color w:val="000000"/>
          <w:w w:val="100"/>
          <w:position w:val="0"/>
          <w:lang w:val="zh-CN" w:eastAsia="zh-CN" w:bidi="zh-CN"/>
        </w:rPr>
        <w:t>辩证唯物主义和</w:t>
      </w:r>
      <w:r>
        <w:rPr>
          <w:color w:val="00000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w w:val="100"/>
          <w:position w:val="0"/>
          <w:lang w:val="zh-CN" w:eastAsia="zh-CN" w:bidi="zh-CN"/>
        </w:rPr>
        <w:t>班史唯物主义部分），欢迎同志们批评指正，以便今后进一步</w:t>
      </w:r>
      <w:r>
        <w:rPr>
          <w:color w:val="00000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w w:val="100"/>
          <w:position w:val="0"/>
          <w:lang w:val="zh-CN" w:eastAsia="zh-CN" w:bidi="zh-CN"/>
        </w:rPr>
        <w:t>调整条目和倐改内容。</w:t>
      </w:r>
    </w:p>
    <w:p>
      <w:pPr>
        <w:pStyle w:val="33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w w:val="100"/>
          <w:position w:val="0"/>
          <w:lang w:val="zh-CN" w:eastAsia="zh-CN" w:bidi="zh-CN"/>
        </w:rPr>
        <w:t>一九七五年四月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5"/>
        </w:tabs>
        <w:bidi w:val="0"/>
        <w:ind w:left="0" w:firstLine="0"/>
        <w:jc w:val="left"/>
      </w:pPr>
      <w:r>
        <w:fldChar w:fldCharType="begin"/>
      </w:r>
      <w:r>
        <w:instrText xml:space="preserve"> TOC \o "1-5" \h \z </w:instrText>
      </w:r>
      <w:r>
        <w:fldChar w:fldCharType="separate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马克思主义哲学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5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哲学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5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哲学的基本问题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5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哲学中的两军对战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5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世界观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（9)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5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方法论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(11)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5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自然观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(12)</w:t>
      </w:r>
    </w:p>
    <w:p>
      <w:pPr>
        <w:pStyle w:val="36"/>
        <w:keepNext w:val="0"/>
        <w:keepLines w:val="0"/>
        <w:widowControl w:val="0"/>
        <w:shd w:val="clear" w:color="auto" w:fill="auto"/>
        <w:bidi w:val="0"/>
        <w:spacing w:line="260" w:lineRule="exact"/>
        <w:ind w:left="0" w:firstLine="0"/>
        <w:jc w:val="left"/>
      </w:pPr>
      <w:bookmarkStart w:id="1" w:name="bookmark1"/>
      <w:r>
        <w:rPr>
          <w:color w:val="000000"/>
          <w:spacing w:val="0"/>
          <w:w w:val="100"/>
          <w:position w:val="0"/>
          <w:lang w:val="zh-CN" w:eastAsia="zh-CN" w:bidi="zh-CN"/>
        </w:rPr>
        <w:t>唯物主义和唯心主义</w:t>
      </w:r>
      <w:bookmarkEnd w:id="1"/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56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 (15)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唯物主义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朴素唯物主义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（19)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机械唯物主义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&lt;20)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自然科学的唯物主义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庸俗唯物主义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56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-唯心主义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主观唯心主义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客观唯心主义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（28&gt;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物质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（3〇)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客观实在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世界的物质性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物质第一性、意识第二性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自然界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无机界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（36)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有机界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宏观世界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微观世界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&lt;39)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(40)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运动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(41)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静止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时间和空间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三度空间（三维空间）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（45)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思维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 (46)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精神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意识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（48&gt;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意识的相对独立性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（50)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思想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（52)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思想体系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(54)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观念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（55&gt;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知识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（56)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才能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（58)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语言和思维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&lt;59)</w:t>
      </w:r>
      <w:r>
        <w:fldChar w:fldCharType="end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26" w:lineRule="exact"/>
        <w:ind w:left="0" w:firstLine="0"/>
        <w:jc w:val="left"/>
      </w:pPr>
      <w:r>
        <w:rPr>
          <w:rStyle w:val="1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V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马克思主义认识论…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rStyle w:val="26"/>
          <w:b w:val="0"/>
          <w:bCs w:val="0"/>
          <w:i w:val="0"/>
          <w:iCs w:val="0"/>
          <w:smallCaps w:val="0"/>
          <w:strike w:val="0"/>
        </w:rPr>
        <w:t>(79)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26" w:lineRule="exact"/>
        <w:ind w:left="0" w:firstLine="0"/>
        <w:jc w:val="left"/>
      </w:pPr>
      <w:r>
        <w:rPr>
          <w:rStyle w:val="26"/>
          <w:b w:val="0"/>
          <w:bCs w:val="0"/>
          <w:i w:val="0"/>
          <w:iCs w:val="0"/>
          <w:smallCaps w:val="0"/>
          <w:strike w:val="0"/>
        </w:rPr>
        <w:t>(61)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26" w:lineRule="exact"/>
        <w:ind w:left="0" w:firstLine="0"/>
        <w:jc w:val="left"/>
      </w:pPr>
      <w:r>
        <w:rPr>
          <w:rStyle w:val="26"/>
          <w:b w:val="0"/>
          <w:bCs w:val="0"/>
          <w:i w:val="0"/>
          <w:iCs w:val="0"/>
          <w:smallCaps w:val="0"/>
          <w:strike w:val="0"/>
        </w:rPr>
        <w:t>(63)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26" w:lineRule="exact"/>
        <w:ind w:left="0" w:firstLine="0"/>
        <w:jc w:val="left"/>
      </w:pPr>
      <w:r>
        <w:rPr>
          <w:rStyle w:val="26"/>
          <w:b w:val="0"/>
          <w:bCs w:val="0"/>
          <w:i w:val="0"/>
          <w:iCs w:val="0"/>
          <w:smallCaps w:val="0"/>
          <w:strike w:val="0"/>
        </w:rPr>
        <w:t>(65)</w:t>
      </w:r>
    </w:p>
    <w:p>
      <w:pPr>
        <w:pStyle w:val="15"/>
        <w:keepNext w:val="0"/>
        <w:keepLines w:val="0"/>
        <w:widowControl w:val="0"/>
        <w:numPr>
          <w:ilvl w:val="0"/>
          <w:numId w:val="1"/>
        </w:numPr>
        <w:shd w:val="clear" w:color="auto" w:fill="auto"/>
        <w:bidi w:val="0"/>
        <w:spacing w:line="326" w:lineRule="exact"/>
        <w:ind w:left="0" w:firstLine="0"/>
        <w:jc w:val="left"/>
      </w:pPr>
      <w:r>
        <w:rPr>
          <w:rStyle w:val="2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&lt;67)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26" w:lineRule="exact"/>
        <w:ind w:left="0" w:firstLine="0"/>
        <w:jc w:val="left"/>
      </w:pPr>
      <w:r>
        <w:rPr>
          <w:rStyle w:val="26"/>
          <w:b w:val="0"/>
          <w:bCs w:val="0"/>
          <w:i w:val="0"/>
          <w:iCs w:val="0"/>
          <w:smallCaps w:val="0"/>
          <w:strike w:val="0"/>
        </w:rPr>
        <w:t>(69)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26" w:lineRule="exact"/>
        <w:ind w:left="0" w:firstLine="0"/>
        <w:jc w:val="left"/>
      </w:pPr>
      <w:r>
        <w:rPr>
          <w:rStyle w:val="26"/>
          <w:b w:val="0"/>
          <w:bCs w:val="0"/>
          <w:i w:val="0"/>
          <w:iCs w:val="0"/>
          <w:smallCaps w:val="0"/>
          <w:strike w:val="0"/>
        </w:rPr>
        <w:t>(70)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26" w:lineRule="exact"/>
        <w:ind w:left="0" w:firstLine="0"/>
        <w:jc w:val="left"/>
      </w:pPr>
      <w:r>
        <w:rPr>
          <w:rStyle w:val="26"/>
          <w:b w:val="0"/>
          <w:bCs w:val="0"/>
          <w:i w:val="0"/>
          <w:iCs w:val="0"/>
          <w:smallCaps w:val="0"/>
          <w:strike w:val="0"/>
        </w:rPr>
        <w:t>(72)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26" w:lineRule="exact"/>
        <w:ind w:left="0" w:firstLine="0"/>
        <w:jc w:val="left"/>
      </w:pPr>
      <w:r>
        <w:rPr>
          <w:rStyle w:val="26"/>
          <w:b w:val="0"/>
          <w:bCs w:val="0"/>
          <w:i w:val="0"/>
          <w:iCs w:val="0"/>
          <w:smallCaps w:val="0"/>
          <w:strike w:val="0"/>
        </w:rPr>
        <w:t>(73)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26" w:lineRule="exact"/>
        <w:ind w:left="0" w:firstLine="0"/>
        <w:jc w:val="left"/>
      </w:pPr>
      <w:r>
        <w:rPr>
          <w:rStyle w:val="26"/>
          <w:b w:val="0"/>
          <w:bCs w:val="0"/>
          <w:i w:val="0"/>
          <w:iCs w:val="0"/>
          <w:smallCaps w:val="0"/>
          <w:strike w:val="0"/>
        </w:rPr>
        <w:t>(75)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26" w:lineRule="exact"/>
        <w:ind w:left="0" w:firstLine="0"/>
        <w:jc w:val="left"/>
      </w:pPr>
      <w:r>
        <w:rPr>
          <w:rStyle w:val="26"/>
          <w:b w:val="0"/>
          <w:bCs w:val="0"/>
          <w:i w:val="0"/>
          <w:iCs w:val="0"/>
          <w:smallCaps w:val="0"/>
          <w:strike w:val="0"/>
        </w:rPr>
        <w:t>(76)</w:t>
      </w:r>
    </w:p>
    <w:p>
      <w:pPr>
        <w:pStyle w:val="15"/>
        <w:keepNext w:val="0"/>
        <w:keepLines w:val="0"/>
        <w:widowControl w:val="0"/>
        <w:numPr>
          <w:ilvl w:val="0"/>
          <w:numId w:val="2"/>
        </w:numPr>
        <w:shd w:val="clear" w:color="auto" w:fill="auto"/>
        <w:bidi w:val="0"/>
        <w:spacing w:line="326" w:lineRule="exact"/>
        <w:ind w:left="0" w:firstLine="0"/>
        <w:jc w:val="left"/>
      </w:pPr>
      <w:r>
        <w:rPr>
          <w:rStyle w:val="26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(79)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leader="dot" w:pos="215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认识论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leader="dot" w:pos="215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主观和客观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leader="dot" w:pos="215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主体和客体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leader="dot" w:pos="215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1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知行统一观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leader="dot" w:pos="215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思想路线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思维和存在的同一性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leader="dot" w:pos="215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二世界可知性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%，唯物论的反映论……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lang w:val="zh-CN" w:eastAsia="zh-CN" w:bidi="zh-CN"/>
        </w:rPr>
        <w:t>能动的革命的反映论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，唯心论的先验论……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leader="dot" w:pos="215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天才论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leader="dot" w:pos="215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内省的经验论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不可知论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2"/>
        </w:tabs>
        <w:bidi w:val="0"/>
        <w:spacing w:line="326" w:lineRule="exact"/>
        <w:ind w:left="0" w:firstLine="0"/>
        <w:jc w:val="left"/>
      </w:pPr>
      <w:r>
        <w:fldChar w:fldCharType="begin"/>
      </w:r>
      <w:r>
        <w:instrText xml:space="preserve"> TOC \o "1-5" \h \z </w:instrText>
      </w:r>
      <w:r>
        <w:fldChar w:fldCharType="separate"/>
      </w:r>
      <w:r>
        <w:rPr>
          <w:color w:val="000000"/>
          <w:spacing w:val="0"/>
          <w:w w:val="100"/>
          <w:position w:val="0"/>
          <w:lang w:val="zh-CN" w:eastAsia="zh-CN" w:bidi="zh-CN"/>
        </w:rPr>
        <w:t>怀疑论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（81)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感觉论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(82)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经验主义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（84)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唯理论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(85&gt;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82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'社会实践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(86&gt;</w:t>
      </w:r>
    </w:p>
    <w:p>
      <w:pPr>
        <w:pStyle w:val="38"/>
        <w:keepNext w:val="0"/>
        <w:keepLines w:val="0"/>
        <w:widowControl w:val="0"/>
        <w:shd w:val="clear" w:color="auto" w:fill="auto"/>
        <w:tabs>
          <w:tab w:val="right" w:leader="dot" w:pos="5682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5实践和认识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</w:rPr>
        <w:t>（88)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82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!感性认识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（89&gt;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82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'理性认识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（&amp;〇&gt;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2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，物质变精神、精神变物质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(92)</w:t>
      </w:r>
    </w:p>
    <w:p>
      <w:pPr>
        <w:pStyle w:val="38"/>
        <w:keepNext w:val="0"/>
        <w:keepLines w:val="0"/>
        <w:widowControl w:val="0"/>
        <w:shd w:val="clear" w:color="auto" w:fill="auto"/>
        <w:tabs>
          <w:tab w:val="right" w:leader="dot" w:pos="5682"/>
        </w:tabs>
        <w:bidi w:val="0"/>
        <w:ind w:left="0" w:firstLine="0"/>
        <w:jc w:val="left"/>
      </w:pPr>
      <w:r>
        <w:rPr>
          <w:rStyle w:val="39"/>
          <w:b w:val="0"/>
          <w:bCs w:val="0"/>
          <w:i w:val="0"/>
          <w:iCs w:val="0"/>
          <w:smallCaps w:val="0"/>
          <w:strike w:val="0"/>
        </w:rPr>
        <w:t>r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经验，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</w:rPr>
        <w:t>(94)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^真接经验和间接经验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（95)</w:t>
      </w:r>
    </w:p>
    <w:p>
      <w:pPr>
        <w:pStyle w:val="38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ind w:left="0" w:firstLine="0"/>
        <w:jc w:val="left"/>
      </w:pPr>
      <w:r>
        <w:rPr>
          <w:rStyle w:val="40"/>
          <w:b w:val="0"/>
          <w:bCs w:val="0"/>
          <w:i w:val="0"/>
          <w:iCs w:val="0"/>
          <w:smallCaps w:val="0"/>
          <w:strike w:val="0"/>
        </w:rPr>
        <w:t>感觉</w:t>
      </w:r>
      <w:r>
        <w:rPr>
          <w:rStyle w:val="40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(97)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知觉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(98)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表象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（98)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映象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（98)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科学的抽象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(99)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槪念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（100)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判断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&lt;102)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推理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（103)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历史的和逻辑的一致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（105)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spacing w:line="326" w:lineRule="exact"/>
        <w:ind w:left="0" w:firstLine="0"/>
        <w:jc w:val="left"/>
      </w:pPr>
      <w:r>
        <w:fldChar w:fldCharType="begin"/>
      </w:r>
      <w:r>
        <w:instrText xml:space="preserve"> HYPERLINK \l "bookmark10" \o "Current Document" \h </w:instrText>
      </w:r>
      <w:r>
        <w:fldChar w:fldCharType="separate"/>
      </w:r>
      <w:r>
        <w:rPr>
          <w:color w:val="000000"/>
          <w:spacing w:val="0"/>
          <w:w w:val="100"/>
          <w:position w:val="0"/>
          <w:lang w:val="zh-CN" w:eastAsia="zh-CN" w:bidi="zh-CN"/>
        </w:rPr>
        <w:t>逻辑、辩证法和唯物主义认识论的一致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(107)</w:t>
      </w:r>
      <w:r>
        <w:rPr>
          <w:color w:val="000000"/>
          <w:spacing w:val="0"/>
          <w:w w:val="100"/>
          <w:position w:val="0"/>
          <w:lang w:val="en-US" w:eastAsia="en-US" w:bidi="en-US"/>
        </w:rPr>
        <w:fldChar w:fldCharType="end"/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规律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（108)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主观能动性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(110)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实事求是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（112&gt;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科学的预见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（113)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动机和效果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（114)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自在之物和为我之物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（115)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认识世界和改造世界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（117)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真理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（118&gt;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真理的客观性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（119&gt;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真理的阶级性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(121)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相对真理和绝对真理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（122)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普遍真理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(124)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真理的标准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（125&gt;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1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真理和谬误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（127)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1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一元论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(128)</w:t>
      </w:r>
    </w:p>
    <w:p>
      <w:pPr>
        <w:pStyle w:val="42"/>
        <w:keepNext w:val="0"/>
        <w:keepLines w:val="0"/>
        <w:widowControl w:val="0"/>
        <w:shd w:val="clear" w:color="auto" w:fill="auto"/>
        <w:tabs>
          <w:tab w:val="right" w:leader="dot" w:pos="5401"/>
        </w:tabs>
        <w:bidi w:val="0"/>
        <w:ind w:left="0" w:firstLine="0"/>
        <w:jc w:val="left"/>
      </w:pPr>
      <w:r>
        <w:rPr>
          <w:rStyle w:val="43"/>
          <w:b w:val="0"/>
          <w:bCs w:val="0"/>
          <w:i w:val="0"/>
          <w:iCs w:val="0"/>
          <w:smallCaps w:val="0"/>
          <w:strike w:val="0"/>
        </w:rPr>
        <w:t>Z</w:t>
      </w:r>
      <w:r>
        <w:rPr>
          <w:color w:val="000000"/>
          <w:w w:val="100"/>
          <w:position w:val="0"/>
        </w:rPr>
        <w:t>：</w:t>
      </w:r>
      <w:r>
        <w:rPr>
          <w:color w:val="000000"/>
          <w:w w:val="100"/>
          <w:position w:val="0"/>
          <w:lang w:val="zh-CN" w:eastAsia="zh-CN" w:bidi="zh-CN"/>
        </w:rPr>
        <w:t>元论</w:t>
      </w:r>
      <w:r>
        <w:rPr>
          <w:color w:val="000000"/>
          <w:w w:val="100"/>
          <w:position w:val="0"/>
        </w:rPr>
        <w:tab/>
      </w:r>
      <w:r>
        <w:rPr>
          <w:color w:val="000000"/>
          <w:w w:val="100"/>
          <w:position w:val="0"/>
        </w:rPr>
        <w:t>（129)</w:t>
      </w:r>
    </w:p>
    <w:p>
      <w:pPr>
        <w:pStyle w:val="42"/>
        <w:keepNext w:val="0"/>
        <w:keepLines w:val="0"/>
        <w:widowControl w:val="0"/>
        <w:shd w:val="clear" w:color="auto" w:fill="auto"/>
        <w:tabs>
          <w:tab w:val="right" w:leader="dot" w:pos="5401"/>
        </w:tabs>
        <w:bidi w:val="0"/>
        <w:ind w:left="0" w:firstLine="0"/>
        <w:jc w:val="left"/>
      </w:pPr>
      <w:r>
        <w:rPr>
          <w:color w:val="000000"/>
          <w:w w:val="100"/>
          <w:position w:val="0"/>
          <w:lang w:val="zh-CN" w:eastAsia="zh-CN" w:bidi="zh-CN"/>
        </w:rPr>
        <w:t>神论</w:t>
      </w:r>
      <w:r>
        <w:rPr>
          <w:color w:val="000000"/>
          <w:w w:val="100"/>
          <w:position w:val="0"/>
        </w:rPr>
        <w:tab/>
      </w:r>
      <w:r>
        <w:rPr>
          <w:rStyle w:val="44"/>
          <w:b w:val="0"/>
          <w:bCs w:val="0"/>
          <w:i w:val="0"/>
          <w:iCs w:val="0"/>
          <w:smallCaps w:val="0"/>
          <w:strike w:val="0"/>
        </w:rPr>
        <w:t>(130)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1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宿命论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（131)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1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目的论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（132)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1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有神论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（134)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1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无神论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 (135)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1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泛神论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（137)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1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自然神论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&lt;138)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1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神秘主义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（139&gt;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1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信仰主义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(140)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1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直觉主义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（141)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1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客观主义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(142)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1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自然主义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（143&gt;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1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主观主义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(144)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1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教条主义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rStyle w:val="45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</w:rPr>
        <w:t>45)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1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烦琐哲学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(147)</w:t>
      </w:r>
    </w:p>
    <w:p>
      <w:pPr>
        <w:pStyle w:val="36"/>
        <w:keepNext w:val="0"/>
        <w:keepLines w:val="0"/>
        <w:widowControl w:val="0"/>
        <w:shd w:val="clear" w:color="auto" w:fill="auto"/>
        <w:bidi w:val="0"/>
        <w:spacing w:line="260" w:lineRule="exact"/>
        <w:ind w:left="0" w:firstLine="0"/>
        <w:jc w:val="left"/>
      </w:pPr>
      <w:bookmarkStart w:id="2" w:name="bookmark2"/>
      <w:r>
        <w:rPr>
          <w:color w:val="000000"/>
          <w:spacing w:val="0"/>
          <w:w w:val="100"/>
          <w:position w:val="0"/>
          <w:lang w:val="zh-CN" w:eastAsia="zh-CN" w:bidi="zh-CN"/>
        </w:rPr>
        <w:t>辩证法和形而上学</w:t>
      </w:r>
      <w:bookmarkEnd w:id="2"/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1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唯物辩证法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（149)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left" w:leader="dot" w:pos="1963"/>
          <w:tab w:val="left" w:leader="dot" w:pos="4891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(152)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1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客观辩证法和主观辩证法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（154)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1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古代辩证法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（156)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1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黑格尔辩证法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(158)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5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对立统一规律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(161)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left" w:leader="dot" w:pos="2741"/>
          <w:tab w:val="left" w:leader="dot" w:pos="2936"/>
          <w:tab w:val="left" w:leader="dot" w:pos="3080"/>
          <w:tab w:val="left" w:leader="dot" w:pos="4080"/>
          <w:tab w:val="left" w:leader="dot" w:pos="5098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^~■分为二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‘（164)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5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两重性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（167)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5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两点论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(168&gt;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5"/>
        </w:tabs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重点论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071)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4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矛盾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(172)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4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彡矛盾的普遍性:和特殊性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（174)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主要矛盾和次要矛盾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（176)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矛盾的主要方面和次要方面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(178)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4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^矛盾的同一性和斗争性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(180)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left" w:leader="dot" w:pos="3493"/>
          <w:tab w:val="left" w:leader="dot" w:pos="3829"/>
          <w:tab w:val="right" w:leader="dot" w:pos="564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对抗性矛盾和非对抗性矛盾“…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“(182)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基本矛盾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（184&gt;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4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统一体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(186)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4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差舁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</w:t>
      </w:r>
      <w:r>
        <w:rPr>
          <w:rStyle w:val="46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..（188)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4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内因和外因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(189)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4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根据和条件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(190)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成性和个性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（192)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45"/>
        </w:tabs>
        <w:bidi w:val="0"/>
        <w:spacing w:line="326" w:lineRule="exact"/>
        <w:ind w:left="0" w:firstLine="0"/>
        <w:jc w:val="left"/>
      </w:pPr>
      <w:r>
        <w:rPr>
          <w:rStyle w:val="45"/>
          <w:b w:val="0"/>
          <w:bCs w:val="0"/>
          <w:i w:val="0"/>
          <w:iCs w:val="0"/>
          <w:smallCaps w:val="0"/>
          <w:strike w:val="0"/>
        </w:rPr>
        <w:t>L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绝对和相对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(194)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5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对立面的转化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（195)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left" w:leader="dot" w:pos="3389"/>
          <w:tab w:val="left" w:leader="dot" w:pos="5098"/>
        </w:tabs>
        <w:bidi w:val="0"/>
        <w:spacing w:line="331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物极必反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(197&gt;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5"/>
        </w:tabs>
        <w:bidi w:val="0"/>
        <w:spacing w:line="331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波浪式前进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(198)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5"/>
        </w:tabs>
        <w:bidi w:val="0"/>
        <w:spacing w:line="331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新陈代谢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(200)</w:t>
      </w:r>
      <w:r>
        <w:fldChar w:fldCharType="end"/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right" w:leader="dot" w:pos="5405"/>
        </w:tabs>
        <w:bidi w:val="0"/>
        <w:spacing w:line="331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吐故纳新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“..（201&gt;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6"/>
        </w:tabs>
        <w:bidi w:val="0"/>
        <w:spacing w:line="326" w:lineRule="exact"/>
        <w:ind w:left="0" w:firstLine="0"/>
        <w:jc w:val="left"/>
      </w:pPr>
      <w:r>
        <w:fldChar w:fldCharType="begin"/>
      </w:r>
      <w:r>
        <w:instrText xml:space="preserve"> TOC \o "1-5" \h \z </w:instrText>
      </w:r>
      <w:r>
        <w:fldChar w:fldCharType="separate"/>
      </w:r>
      <w:r>
        <w:rPr>
          <w:color w:val="000000"/>
          <w:spacing w:val="0"/>
          <w:w w:val="100"/>
          <w:position w:val="0"/>
          <w:lang w:val="zh-CN" w:eastAsia="zh-CN" w:bidi="zh-CN"/>
        </w:rPr>
        <w:t>新事物和旧事物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(203)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主流和支流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(2〇5)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正面和反面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rStyle w:val="46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.”（206)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平衡和不平衡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（208)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批判和继承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（2〇9&gt;</w:t>
      </w:r>
    </w:p>
    <w:p>
      <w:pPr>
        <w:pStyle w:val="38"/>
        <w:keepNext w:val="0"/>
        <w:keepLines w:val="0"/>
        <w:widowControl w:val="0"/>
        <w:shd w:val="clear" w:color="auto" w:fill="auto"/>
        <w:tabs>
          <w:tab w:val="right" w:leader="dot" w:pos="568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破与立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</w:rPr>
        <w:t>(211)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种倾向掩盖男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种倾向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（212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务虚和务实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(214&gt;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具休事物具体分析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(215)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范畴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（217)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质和量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（219)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规定性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（220)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量变和质变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（222)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渐变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(224)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飞跃(突变&gt;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(225)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left" w:leader="dot" w:pos="1965"/>
          <w:tab w:val="left" w:leader="dot" w:pos="512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部分质变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 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(227)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肯定和否定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(229&gt;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否定之杏定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&lt;23〇)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本质和现象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(231〉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假象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(233)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全局和局部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（234)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6"/>
        </w:tabs>
        <w:bidi w:val="0"/>
        <w:spacing w:line="326" w:lineRule="exact"/>
        <w:ind w:left="0" w:firstLine="0"/>
        <w:jc w:val="left"/>
      </w:pPr>
      <w:r>
        <w:rPr>
          <w:rStyle w:val="45"/>
          <w:b w:val="0"/>
          <w:bCs w:val="0"/>
          <w:i w:val="0"/>
          <w:iCs w:val="0"/>
          <w:smallCaps w:val="0"/>
          <w:strike w:val="0"/>
        </w:rPr>
        <w:t>L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个别和一般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(236&gt;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内容和形式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（238)</w:t>
      </w:r>
    </w:p>
    <w:p>
      <w:pPr>
        <w:pStyle w:val="38"/>
        <w:keepNext w:val="0"/>
        <w:keepLines w:val="0"/>
        <w:widowControl w:val="0"/>
        <w:shd w:val="clear" w:color="auto" w:fill="auto"/>
        <w:tabs>
          <w:tab w:val="right" w:leader="dot" w:pos="568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原因和结果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</w:rPr>
        <w:t>（240)</w:t>
      </w:r>
      <w:r>
        <w:fldChar w:fldCharType="end"/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leader="dot" w:pos="1965"/>
          <w:tab w:val="left" w:leader="dot" w:pos="3218"/>
          <w:tab w:val="left" w:leader="dot" w:pos="4888"/>
          <w:tab w:val="left" w:leader="dot" w:pos="512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必然和偶然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rStyle w:val="48"/>
          <w:b w:val="0"/>
          <w:bCs w:val="0"/>
          <w:i/>
          <w:iCs/>
          <w:smallCaps w:val="0"/>
          <w:strike w:val="0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:（242)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3"/>
        </w:tabs>
        <w:bidi w:val="0"/>
        <w:spacing w:line="326" w:lineRule="exact"/>
        <w:ind w:left="0" w:firstLine="0"/>
        <w:jc w:val="left"/>
      </w:pPr>
      <w:r>
        <w:fldChar w:fldCharType="begin"/>
      </w:r>
      <w:r>
        <w:instrText xml:space="preserve"> TOC \o "1-5" \h \z </w:instrText>
      </w:r>
      <w:r>
        <w:fldChar w:fldCharType="separate"/>
      </w:r>
      <w:r>
        <w:rPr>
          <w:color w:val="000000"/>
          <w:spacing w:val="0"/>
          <w:w w:val="100"/>
          <w:position w:val="0"/>
          <w:lang w:val="zh-CN" w:eastAsia="zh-CN" w:bidi="zh-CN"/>
        </w:rPr>
        <w:t>必然和自由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(244)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3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可能和现实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(245)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3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有限和无限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（247)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3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间断性和不间断性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(248)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3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思维的至上性和非至上性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(250)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3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决定论和非决定论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（252)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3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本质联系和非本质联系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(253)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3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内部联系和外部联系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&lt;255)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3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属性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（256&gt;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3"/>
        </w:tabs>
        <w:bidi w:val="0"/>
        <w:spacing w:line="326" w:lineRule="exact"/>
        <w:ind w:left="0" w:firstLine="0"/>
        <w:jc w:val="left"/>
      </w:pPr>
      <w:r>
        <w:rPr>
          <w:rStyle w:val="49"/>
          <w:b w:val="0"/>
          <w:bCs w:val="0"/>
          <w:i/>
          <w:iCs/>
          <w:smallCaps w:val="0"/>
          <w:strike w:val="0"/>
        </w:rPr>
        <w:t>B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(257)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3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度量关系交错线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(258)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3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扬弃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（259)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3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异化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(260)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3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辩征逆辑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（261)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3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形式逻辑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(262)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3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具体和抽象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（264)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3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分析和综合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(265)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3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归纳和演绎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(267)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3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形而上学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（268)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left" w:leader="dot" w:pos="3256"/>
          <w:tab w:val="left" w:leader="dot" w:pos="516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庸俗进化论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rStyle w:val="50"/>
          <w:b w:val="0"/>
          <w:bCs w:val="0"/>
          <w:i/>
          <w:iCs/>
          <w:smallCaps w:val="0"/>
          <w:strike w:val="0"/>
        </w:rPr>
        <w:t>: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(272)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3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外因论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（273)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3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矛盾调和论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（275)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3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合二而一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(277)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3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无冲突论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(280)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诡辩论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&lt;2</w:t>
      </w:r>
      <w:r>
        <w:rPr>
          <w:rStyle w:val="45"/>
          <w:b w:val="0"/>
          <w:bCs w:val="0"/>
          <w:i w:val="0"/>
          <w:iCs w:val="0"/>
          <w:smallCaps w:val="0"/>
          <w:strike w:val="0"/>
        </w:rPr>
        <w:t>B</w:t>
      </w:r>
      <w:r>
        <w:rPr>
          <w:color w:val="000000"/>
          <w:spacing w:val="0"/>
          <w:w w:val="100"/>
          <w:position w:val="0"/>
          <w:lang w:val="en-US" w:eastAsia="en-US" w:bidi="en-US"/>
        </w:rPr>
        <w:t>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折衷主义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（284)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相对主义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（286)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绝对主义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(288)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机械论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(289)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均衡论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（291)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循环论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（293)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虚无主义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&lt;294)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形式主义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（295)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自然辩证法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&lt;296)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自然科学的物质结构学说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（298)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吸引和排斥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（300)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能量守恒与转化定律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（302&gt;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细胞学说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rStyle w:val="45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>04)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达尔文进化论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（306)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生命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（308)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激变论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(310)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天体演化学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（312)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太阳中心说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(314)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地球中心说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（317)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人类中心说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（318)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炼金术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(319)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燃素说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（321&gt;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热素说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（322)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88"/>
        </w:tabs>
        <w:bidi w:val="0"/>
        <w:spacing w:line="326" w:lineRule="exact"/>
        <w:ind w:left="0" w:firstLine="0"/>
        <w:jc w:val="left"/>
        <w:sectPr>
          <w:pgSz w:w="11909" w:h="16834"/>
          <w:pgMar w:top="1430" w:right="1440" w:bottom="1430" w:left="1440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热之唯动说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 (324)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2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电的以太说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（325)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2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量子力学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（326)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2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相对论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（329)</w:t>
      </w:r>
    </w:p>
    <w:p>
      <w:pPr>
        <w:pStyle w:val="36"/>
        <w:keepNext w:val="0"/>
        <w:keepLines w:val="0"/>
        <w:widowControl w:val="0"/>
        <w:shd w:val="clear" w:color="auto" w:fill="auto"/>
        <w:bidi w:val="0"/>
        <w:spacing w:line="260" w:lineRule="exact"/>
        <w:ind w:left="0" w:firstLine="0"/>
        <w:jc w:val="left"/>
      </w:pPr>
      <w:bookmarkStart w:id="3" w:name="bookmark3"/>
      <w:r>
        <w:rPr>
          <w:color w:val="000000"/>
          <w:spacing w:val="0"/>
          <w:w w:val="100"/>
          <w:position w:val="0"/>
          <w:lang w:val="zh-CN" w:eastAsia="zh-CN" w:bidi="zh-CN"/>
        </w:rPr>
        <w:t>历史唯物主义和历史唯心主义</w:t>
      </w:r>
      <w:bookmarkEnd w:id="3"/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，历史唯物主义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（331)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0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社会存在和社会意识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(334)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left" w:leader="dot" w:pos="4160"/>
          <w:tab w:val="left" w:leader="dot" w:pos="5077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社会物质生活条枰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(336)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left" w:leader="dot" w:pos="1275"/>
          <w:tab w:val="right" w:leader="dot" w:pos="560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.生产方式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（337)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602"/>
        </w:tabs>
        <w:bidi w:val="0"/>
        <w:spacing w:line="326" w:lineRule="exact"/>
        <w:ind w:left="0" w:firstLine="0"/>
        <w:jc w:val="left"/>
      </w:pPr>
      <w:r>
        <w:rPr>
          <w:rStyle w:val="54"/>
          <w:b w:val="0"/>
          <w:bCs w:val="0"/>
          <w:i/>
          <w:iCs/>
          <w:smallCaps w:val="0"/>
          <w:strike w:val="0"/>
        </w:rPr>
        <w:t>，丨生产力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(338)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生产关系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（340)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2"/>
        </w:tabs>
        <w:bidi w:val="0"/>
        <w:spacing w:line="326" w:lineRule="exact"/>
        <w:ind w:left="0" w:firstLine="0"/>
        <w:jc w:val="left"/>
      </w:pPr>
      <w:r>
        <w:fldChar w:fldCharType="begin"/>
      </w:r>
      <w:r>
        <w:instrText xml:space="preserve"> HYPERLINK \l "bookmark27" \o "Current Document" \h </w:instrText>
      </w:r>
      <w:r>
        <w:fldChar w:fldCharType="separate"/>
      </w:r>
      <w:r>
        <w:rPr>
          <w:color w:val="000000"/>
          <w:spacing w:val="0"/>
          <w:w w:val="100"/>
          <w:position w:val="0"/>
          <w:lang w:val="zh-CN" w:eastAsia="zh-CN" w:bidi="zh-CN"/>
        </w:rPr>
        <w:t>生产关系一定要适合生产力性质的规律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rStyle w:val="45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>2)</w:t>
      </w:r>
      <w:r>
        <w:rPr>
          <w:color w:val="000000"/>
          <w:spacing w:val="0"/>
          <w:w w:val="100"/>
          <w:position w:val="0"/>
          <w:lang w:val="en-US" w:eastAsia="en-US" w:bidi="en-US"/>
        </w:rPr>
        <w:fldChar w:fldCharType="end"/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经济基础和上层建筑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(344)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^^民群众在历史上的作用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（346)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个人在历史上的作用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(348)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(350)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社会的基本矛盾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(351)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原始公社制度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rStyle w:val="46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"（353)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奴隶制度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（354)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封建制度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（356&gt;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半殖民地半封建社会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（358)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资本主义制度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（360)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社会主义制度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(363)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共产主义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(365)</w:t>
      </w:r>
    </w:p>
    <w:p>
      <w:pPr>
        <w:pStyle w:val="56"/>
        <w:keepNext w:val="0"/>
        <w:keepLines w:val="0"/>
        <w:widowControl w:val="0"/>
        <w:shd w:val="clear" w:color="auto" w:fill="auto"/>
        <w:tabs>
          <w:tab w:val="right" w:leader="dot" w:pos="5402"/>
        </w:tabs>
        <w:bidi w:val="0"/>
        <w:ind w:left="0" w:firstLine="0"/>
        <w:jc w:val="left"/>
      </w:pPr>
      <w:r>
        <w:rPr>
          <w:rStyle w:val="57"/>
          <w:b w:val="0"/>
          <w:bCs w:val="0"/>
          <w:i w:val="0"/>
          <w:iCs w:val="0"/>
          <w:smallCaps w:val="0"/>
          <w:strike w:val="0"/>
        </w:rPr>
        <w:t>国家消亡</w:t>
      </w:r>
      <w:r>
        <w:rPr>
          <w:rStyle w:val="57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(367)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历史唯心主义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(369)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英雄史观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（371)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多元论历史观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(373)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唯生产力论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&lt;373)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综合经济基础论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（3邝&gt;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社会达尔文主义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（378)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社会有机论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(379)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地理环境决定论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（380)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地理政治论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（382)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阶级和阶层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（383)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阶级斗争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（385)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自在阶级和自为阶级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（387)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阶级分析方法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（388)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人的社会性和阶级性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(390)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两类不同性质的社会矛盾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（391)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国家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（393)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政权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（395)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国体和政体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(396)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人民民主专政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(398)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资产阶级民主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（399&gt;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</w:pPr>
      <w:r>
        <w:rPr>
          <w:rStyle w:val="46"/>
          <w:b w:val="0"/>
          <w:bCs w:val="0"/>
          <w:i w:val="0"/>
          <w:iCs w:val="0"/>
          <w:smallCaps w:val="0"/>
          <w:strike w:val="0"/>
        </w:rPr>
        <w:t>自由、平等、博爱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rStyle w:val="45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</w:rPr>
        <w:t>01)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宗教改革运动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(402)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社会革命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(404)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92"/>
        </w:tabs>
        <w:bidi w:val="0"/>
        <w:spacing w:line="326" w:lineRule="exact"/>
        <w:ind w:left="0" w:firstLine="0"/>
        <w:jc w:val="left"/>
        <w:sectPr>
          <w:footerReference r:id="rId7" w:type="first"/>
          <w:footerReference r:id="rId5" w:type="default"/>
          <w:footerReference r:id="rId6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暴力革命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rStyle w:val="45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</w:rPr>
        <w:t>05)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33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资产阶级革命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(407)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33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产业革命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(4〇8&gt;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33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新民主主义革命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rStyle w:val="46"/>
          <w:b w:val="0"/>
          <w:bCs w:val="0"/>
          <w:i w:val="0"/>
          <w:iCs w:val="0"/>
          <w:smallCaps w:val="0"/>
          <w:strike w:val="0"/>
        </w:rPr>
        <w:t>（41〇&gt;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200" w:lineRule="exact"/>
        <w:ind w:left="0" w:firstLine="0"/>
        <w:jc w:val="left"/>
      </w:pPr>
      <w:r>
        <w:fldChar w:fldCharType="begin"/>
      </w:r>
      <w:r>
        <w:instrText xml:space="preserve"> HYPERLINK \l "bookmark33" \o "Current Document" \h </w:instrText>
      </w:r>
      <w:r>
        <w:fldChar w:fldCharType="separate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马克思主义的不断革命论和革命发展阶段论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(412)</w:t>
      </w:r>
      <w:r>
        <w:rPr>
          <w:color w:val="000000"/>
          <w:spacing w:val="0"/>
          <w:w w:val="100"/>
          <w:position w:val="0"/>
          <w:lang w:val="en-US" w:eastAsia="en-US" w:bidi="en-US"/>
        </w:rPr>
        <w:fldChar w:fldCharType="end"/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政变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(414)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无产阶级政党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(415)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路线斗争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(417)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觉的基本路线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rStyle w:val="45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</w:rPr>
        <w:t>19)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反潮流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（422)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群众路线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(423)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326" w:lineRule="exact"/>
        <w:ind w:left="0" w:firstLine="0"/>
        <w:jc w:val="left"/>
      </w:pPr>
      <w:r>
        <w:rPr>
          <w:rStyle w:val="46"/>
          <w:b w:val="0"/>
          <w:bCs w:val="0"/>
          <w:i w:val="0"/>
          <w:iCs w:val="0"/>
          <w:smallCaps w:val="0"/>
          <w:strike w:val="0"/>
        </w:rPr>
        <w:t>群众、阶级、政党、领袖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(425)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权威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 （427)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爱国主义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（428)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国际主义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（430)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第三世羿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（431)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民族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rStyle w:val="45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</w:rPr>
        <w:t>33)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民族主义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（435)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社会主义社会的基本矛盾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(437)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326" w:lineRule="exact"/>
        <w:ind w:left="0" w:firstLine="0"/>
        <w:jc w:val="left"/>
      </w:pPr>
      <w:r>
        <w:fldChar w:fldCharType="begin"/>
      </w:r>
      <w:r>
        <w:instrText xml:space="preserve"> HYPERLINK \l "bookmark36" \o "Current Document" \h </w:instrText>
      </w:r>
      <w:r>
        <w:fldChar w:fldCharType="separate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社会主义社会的阶级和阶级斗争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(439)</w:t>
      </w:r>
      <w:r>
        <w:rPr>
          <w:color w:val="000000"/>
          <w:spacing w:val="0"/>
          <w:w w:val="100"/>
          <w:position w:val="0"/>
          <w:lang w:val="en-US" w:eastAsia="en-US" w:bidi="en-US"/>
        </w:rPr>
        <w:fldChar w:fldCharType="end"/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走资本主义道路的当权派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(441)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无产阶级专政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（443)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无产阶级民主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（446)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民主集中制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（447)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社会主义革命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(449)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406"/>
        </w:tabs>
        <w:bidi w:val="0"/>
        <w:spacing w:line="326" w:lineRule="exact"/>
        <w:ind w:left="0" w:firstLine="0"/>
        <w:jc w:val="left"/>
      </w:pPr>
      <w:r>
        <w:fldChar w:fldCharType="begin"/>
      </w:r>
      <w:r>
        <w:instrText xml:space="preserve"> HYPERLINK \l "bookmark39" \o "Current Document" \h </w:instrText>
      </w:r>
      <w:r>
        <w:fldChar w:fldCharType="separate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无产阶级专政下继续革命的理论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(451)</w:t>
      </w:r>
      <w:r>
        <w:rPr>
          <w:color w:val="000000"/>
          <w:spacing w:val="0"/>
          <w:w w:val="100"/>
          <w:position w:val="0"/>
          <w:lang w:val="en-US" w:eastAsia="en-US" w:bidi="en-US"/>
        </w:rPr>
        <w:fldChar w:fldCharType="end"/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center" w:leader="dot" w:pos="5158"/>
        </w:tabs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无产阶级文化大革命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（454)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center" w:leader="dot" w:pos="5158"/>
        </w:tabs>
        <w:bidi w:val="0"/>
        <w:spacing w:line="317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资产阶级法权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（457)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center" w:leader="dot" w:pos="5158"/>
        </w:tabs>
        <w:bidi w:val="0"/>
        <w:spacing w:line="317" w:lineRule="exact"/>
        <w:ind w:left="0" w:firstLine="0"/>
        <w:jc w:val="left"/>
      </w:pPr>
      <w:r>
        <w:fldChar w:fldCharType="begin"/>
      </w:r>
      <w:r>
        <w:instrText xml:space="preserve"> HYPERLINK \l "bookmark41" \o "Current Document" \h </w:instrText>
      </w:r>
      <w:r>
        <w:fldChar w:fldCharType="separate"/>
      </w:r>
      <w:r>
        <w:rPr>
          <w:color w:val="000000"/>
          <w:spacing w:val="0"/>
          <w:w w:val="100"/>
          <w:position w:val="0"/>
          <w:lang w:val="zh-CN" w:eastAsia="zh-CN" w:bidi="zh-CN"/>
        </w:rPr>
        <w:t>脑力劳动和体力劳动之间的对立和差别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（祁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8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</w:t>
      </w:r>
      <w:r>
        <w:rPr>
          <w:color w:val="000000"/>
          <w:spacing w:val="0"/>
          <w:w w:val="100"/>
          <w:position w:val="0"/>
          <w:lang w:val="zh-CN" w:eastAsia="zh-CN" w:bidi="zh-CN"/>
        </w:rPr>
        <w:fldChar w:fldCharType="end"/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center" w:leader="dot" w:pos="5158"/>
        </w:tabs>
        <w:bidi w:val="0"/>
        <w:spacing w:line="317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城市和乡村之间的对立和差别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rStyle w:val="45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</w:rPr>
        <w:t>6〇)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center" w:leader="dot" w:pos="5158"/>
        </w:tabs>
        <w:bidi w:val="0"/>
        <w:spacing w:line="317" w:lineRule="exact"/>
        <w:ind w:left="0" w:firstLine="0"/>
        <w:jc w:val="left"/>
      </w:pPr>
      <w:r>
        <w:fldChar w:fldCharType="begin"/>
      </w:r>
      <w:r>
        <w:instrText xml:space="preserve"> HYPERLINK \l "bookmark43" \o "Current Document" \h </w:instrText>
      </w:r>
      <w:r>
        <w:fldChar w:fldCharType="separate"/>
      </w:r>
      <w:r>
        <w:rPr>
          <w:color w:val="000000"/>
          <w:spacing w:val="0"/>
          <w:w w:val="100"/>
          <w:position w:val="0"/>
          <w:lang w:val="zh-CN" w:eastAsia="zh-CN" w:bidi="zh-CN"/>
        </w:rPr>
        <w:t>工业和农业之间的对立和差别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(462)</w:t>
      </w:r>
      <w:r>
        <w:rPr>
          <w:color w:val="000000"/>
          <w:spacing w:val="0"/>
          <w:w w:val="100"/>
          <w:position w:val="0"/>
          <w:lang w:val="en-US" w:eastAsia="en-US" w:bidi="en-US"/>
        </w:rPr>
        <w:fldChar w:fldCharType="end"/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center" w:leader="dot" w:pos="515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帝国主义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rStyle w:val="45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</w:rPr>
        <w:t>63)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center" w:leader="dot" w:pos="515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社会帝</w:t>
      </w:r>
      <w:r>
        <w:rPr>
          <w:rStyle w:val="60"/>
          <w:b w:val="0"/>
          <w:bCs w:val="0"/>
          <w:i w:val="0"/>
          <w:iCs w:val="0"/>
          <w:smallCaps w:val="0"/>
          <w:strike w:val="0"/>
        </w:rPr>
        <w:t>国主义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rStyle w:val="45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</w:rPr>
        <w:t>66)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center" w:leader="dot" w:pos="515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法西斯主义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rStyle w:val="45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</w:rPr>
        <w:t>67)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center" w:leader="dot" w:pos="515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现代军</w:t>
      </w:r>
      <w:r>
        <w:rPr>
          <w:rStyle w:val="60"/>
          <w:b w:val="0"/>
          <w:bCs w:val="0"/>
          <w:i w:val="0"/>
          <w:iCs w:val="0"/>
          <w:smallCaps w:val="0"/>
          <w:strike w:val="0"/>
        </w:rPr>
        <w:t>国主义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（468)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center" w:leader="dot" w:pos="515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覇权主义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（469)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center" w:leader="dot" w:pos="515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沙文主义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（471)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center" w:leader="dot" w:pos="515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种族主义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（472)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center" w:leader="dot" w:pos="515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世界主义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rStyle w:val="45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</w:rPr>
        <w:t>74)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center" w:leader="dot" w:pos="515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战争与和平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rStyle w:val="45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</w:rPr>
        <w:t>75)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center" w:leader="dot" w:pos="515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唯武器论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rStyle w:val="45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</w:rPr>
        <w:t>76)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center" w:leader="dot" w:pos="515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和平主义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rStyle w:val="45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</w:rPr>
        <w:t>78)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left" w:leader="dot" w:pos="3062"/>
          <w:tab w:val="left" w:leader="dot" w:pos="4882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修正主义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(479)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center" w:leader="dot" w:pos="5158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现代修正主义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（481)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center" w:leader="dot" w:pos="5158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资产阶级改良主义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（483)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center" w:leader="dot" w:pos="5158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和平过渡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（484)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center" w:leader="dot" w:pos="5158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和平共处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（486)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center" w:leader="dot" w:pos="5158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和平竞赛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（487)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center" w:leader="dot" w:pos="5158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和平演变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(488)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center" w:leader="dot" w:pos="5158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全民国家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（490&gt;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8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全民党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(491)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8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阶级斗争熄灭论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（493)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8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人性</w:t>
      </w:r>
      <w:r>
        <w:rPr>
          <w:rStyle w:val="45"/>
          <w:b w:val="0"/>
          <w:bCs w:val="0"/>
          <w:i w:val="0"/>
          <w:iCs w:val="0"/>
          <w:smallCaps w:val="0"/>
          <w:strike w:val="0"/>
        </w:rPr>
        <w:t>ife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(494)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left" w:leader="dot" w:pos="1366"/>
          <w:tab w:val="right" w:leader="dot" w:pos="5388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人道主义…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rStyle w:val="45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</w:rPr>
        <w:t>&amp;5)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8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“左"倾机会主义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(497)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8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右倾机会主义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(499)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8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国防哲学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(500)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社会意识形态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（502)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政治和经济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（504)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法律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（506)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艺术，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（508)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科学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（510)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道德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（511)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8"/>
        </w:tabs>
        <w:bidi w:val="0"/>
        <w:spacing w:line="326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宗教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（513)</w:t>
      </w:r>
    </w:p>
    <w:p>
      <w:pPr>
        <w:pStyle w:val="2"/>
        <w:keepNext w:val="0"/>
        <w:keepLines w:val="0"/>
        <w:widowControl w:val="0"/>
        <w:shd w:val="clear" w:color="auto" w:fill="auto"/>
        <w:tabs>
          <w:tab w:val="right" w:leader="dot" w:pos="5388"/>
        </w:tabs>
        <w:bidi w:val="0"/>
        <w:spacing w:line="326" w:lineRule="exact"/>
        <w:ind w:left="0" w:firstLine="0"/>
        <w:jc w:val="left"/>
        <w:sectPr>
          <w:footerReference r:id="rId10" w:type="first"/>
          <w:footerReference r:id="rId8" w:type="default"/>
          <w:footerReference r:id="rId9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家庭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(515)</w:t>
      </w:r>
      <w:r>
        <w:fldChar w:fldCharType="end"/>
      </w:r>
    </w:p>
    <w:p>
      <w:pPr>
        <w:pStyle w:val="62"/>
        <w:keepNext/>
        <w:keepLines/>
        <w:widowControl w:val="0"/>
        <w:shd w:val="clear" w:color="auto" w:fill="auto"/>
        <w:bidi w:val="0"/>
        <w:spacing w:line="300" w:lineRule="exact"/>
        <w:ind w:left="0" w:firstLine="0"/>
        <w:jc w:val="left"/>
      </w:pPr>
      <w:bookmarkStart w:id="4" w:name="bookmark4"/>
      <w:r>
        <w:rPr>
          <w:color w:val="000000"/>
          <w:w w:val="100"/>
          <w:position w:val="0"/>
          <w:lang w:val="zh-CN" w:eastAsia="zh-CN" w:bidi="zh-CN"/>
        </w:rPr>
        <w:t>哲学总论</w:t>
      </w:r>
      <w:bookmarkEnd w:id="4"/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 xml:space="preserve">马克思主义哲学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即辩证唯物主义和历史唯物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主义，是无产阶级的世界观和方法论，是关于自然、社会和思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维最一般规律的科学学说。它是马克思主义三个组成部分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(哲学、政洽经济学和科学社会主义）之一，是无产阶级革命路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线和方针、政策的理论基础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U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马克思主义哲学是在十九世纪四十年代，由无产阶级革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命导师马克思、恩格斯创立的。无产阶级的阶级斗争实践是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马克思主义哲学产生的源泉。当时欧洲许多国家的资本主义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相当发展，生产力、阶级斗争和自然科学均发展到了历史上未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曾有过的水平，无产阶级已成为历史发展的最伟大的动力。随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着资本主义社会基本矛盾的激化，无产阶级反对资产阶级的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斗争日益敎烈。如法国的里昂工人起义、英国的宪章运动和德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国的西里西亚纺织工人罢工运动等等，都表明了无产阶级已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登上历史舞台，成为独立的政治力量，迫切需要反映本阶级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利益、揭示社会发展规律以指明消灭资本主义、实现共产主义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的革命理论。自然科学的发展是马克思主义哲学产生的重要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条件。当时大工业的发展也促进了自然科学的发展。自然科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学的三大发现(细胞学说、能量守恒与转化定律、达尔文进化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论)和其它巨大成就，使人们能够用自然界本身的原因来系统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地解释自然界的发展过程,这就宣告了唯心主义、形而上学自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然观的破产。马克思、恩格斯在亲身参加和领导革命斗争的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实践中，总结了无产阶级阶级斗争的丰富经验和自然科学的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最新成就;批判地继承了人类一切文化科学的优秀成果，特别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是批判地吸取了黑格尔辩证法的“合理内核％抛弃了他的唯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心主义体系，批判地吸取了费尔巴哈唯物主义的"基本内核”，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抛弃了他的形而上学，从而创立了辩证唯物主义和历史唯物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马克思主义哲学的产生，是哲学史上的一个伟大变革。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毛主席指出，马克思和恩格斯“创</w:t>
      </w:r>
      <w:r>
        <w:rPr>
          <w:rStyle w:val="66"/>
          <w:b/>
          <w:bCs/>
          <w:i w:val="0"/>
          <w:iCs w:val="0"/>
          <w:smallCaps w:val="0"/>
          <w:strike w:val="0"/>
        </w:rPr>
        <w:t>造了辩证唯物论和历史唯物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论这个伟大的理论，才在人类认识史上起了一个空前的大革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66"/>
          <w:b/>
          <w:bCs/>
          <w:i w:val="0"/>
          <w:iCs w:val="0"/>
          <w:smallCaps w:val="0"/>
          <w:strike w:val="0"/>
        </w:rPr>
        <w:t>命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' 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G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矛盾论》&gt;马克思主义哲学杷唯物主义和辩证法有机地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绪合起来，克服了形而上学唯物主义的不彻底性。它认为世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界是物质的，物质世界是变化发展的;物质决定精神，精神又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反作用于物质;物质世界是可知的，实践是认识的基础，通过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实践由感性认识能动地飞跃到理性认识，又由理性认识能动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地指导革命实践，事物都是一分为二的,矛盾着的对立面又统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—又斗争是事物发展的动力等等。马克思主义哲学把辩怔唯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物主义贯彻到社会领域，认为社会存在决定社会意识，社会意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识又反作用于社会存</w:t>
      </w:r>
      <w:r>
        <w:rPr>
          <w:rStyle w:val="66"/>
          <w:b/>
          <w:bCs/>
          <w:i w:val="0"/>
          <w:iCs w:val="0"/>
          <w:smallCaps w:val="0"/>
          <w:strike w:val="0"/>
        </w:rPr>
        <w:t>在</w:t>
      </w:r>
      <w:r>
        <w:rPr>
          <w:rStyle w:val="66"/>
          <w:b/>
          <w:bCs/>
          <w:i w:val="0"/>
          <w:iCs w:val="0"/>
          <w:smallCaps w:val="0"/>
          <w:strike w:val="0"/>
          <w:vertAlign w:val="subscript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历史唯物主义的创立，是科学思想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中的最大成果，使社会主义从空想变成了科学0马克思主义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哲学是最革命、最彻底、最完备的科学理论，它使人类哲学思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想发展到一个全新的阶段。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马克思主义哲学有两个最显著的特点，一个是它的阶级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性，公然申明它是为无产阶级服务的，是无产阶级进行阶级斗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争的工具，体现了无产阶级的根本利益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再一个是它的实践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性，强调理论对于实践的依赖关系，理论的基础是实践，又转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过来为实践服务。这两个最显著的特点是马克思主义哲学革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命性和科学性统一的表现。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马克思主义哲学是在斗争中产生、发展的。马克思、恩格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斯在同蒲鲁东、拉萨尔、巴祜宁等机会主义的斗争中,创立了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马克思主义哲学。列宁、斯大林在同伯恩施坦、考茨基、托洛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茨基、布哈林以及其它资产阶级反动思潮的斗争中，捍卫和发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展了马克思主义哲学。毛主席在同党内机会主义路线和国际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上的修正主义作斗争中，也总是从哲学的髙度清算唯心主义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和形而上学的反动世界观，在斗争中继承、捍卫和发展了马克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思主义哲学。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马克思主义哲学是无产阶级、革命人民认识世界和改造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世界的说利武器。我们学习和掌握马克思主义哲学，就能在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三大革命实践中，正确分析情况，总结斗争经验，找出事物的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发展规律，批判唯心主义和形而上学，自觉执行革命路线，推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进社会主义事业。</w:t>
      </w:r>
    </w:p>
    <w:p>
      <w:pPr>
        <w:pStyle w:val="65"/>
        <w:keepNext w:val="0"/>
        <w:keepLines w:val="0"/>
        <w:widowControl w:val="0"/>
        <w:shd w:val="clear" w:color="auto" w:fill="auto"/>
        <w:tabs>
          <w:tab w:val="left" w:pos="1390"/>
        </w:tabs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哲学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毛主席说^ 哲学则是关于自然知识和社会知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识的概括和总结。”毛泽东选集》一卷本773—774页）这就是说,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哲学是世界观，是人们对世界的根本看法，是研究自然界、社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会和人类思维的一般规律的学说。哲学一词最初出自希腊文，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它的原意是爱智慧，与现在所说的哲学含义不同。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哲学是人们在长期的社会实践过程中产生的。哲学思想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萌芽于原始社会，系统的哲学思想则是在人类进入阶级社会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以后形成的。哲学属于上层建筑，由一定的经济基础决定，并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为经济基础服务。一定历史时期的哲学，表现了一定阶级的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需要，反映着生产力和人类认识发展的一定的历史阶段。阶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级斗争、生产斗争和科学实验是哲学发展的源泉。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在哲学史上，当人们的自然知识和社会知识还很不充分1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科学还没有分类时，哲学和其他具体科学是混在一起的。十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五世纪下半叶以后，具体科学才从哲学中分化出来，这是一个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进步。但是旧哲学，尤其是唯心主义哲学家仍然把哲学作为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包罗万象的思想体系，这就阻碍了哲学和具体科学的发展。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马克思主义哲学的诞生，.结束了把哲学作为“科学的科学”的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神秘状态，从根本上解决了哲学和具体科学的关系。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哲学的基本问題是思维对存在、精神对物质的关系问题。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一切哲学派别按照对这一问题的不同固答，分成两大阵营:凡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认为物质是世界的本原，属于唯物主义阵营;凡认为精神是世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界的本原，属于唯心主义阵营，几千年来哲学发展的历史，就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是一部唯物主义和唯心主义斗争的历史，其中还交织着辩证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法和形而上学的斗争。列宁指出：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马克思的全部哲学言论，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都是以说明这两条路线的报本对立为中心时'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(&lt;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列宁选集》第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二卷344页）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在阶级社会里，哲学是有阶级性、党性的。有阶级斗争才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有哲学。哲学是愤级斗争的工具，反动阶级为了奴役人民，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单靠棍榉、鞭子不够，还要靠精神棍棒，即利用唯心主义和形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而上学。被压迫阶级和劳动人民要求得解放，在搞武装斗争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的同时，还要有思想武器，这就要掌握唯物主义和辩证法。唯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心主义和形而上学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般是反动阶级、阶层的世界观</w:t>
      </w:r>
      <w:r>
        <w:rPr>
          <w:rStyle w:val="6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唯物主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义和辩证法，一般是进步阶级、阶层的世界观。因此，哲学总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是同阶级斗争紧密相联的。在现代，辩证唯物主义同各种唯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心主义、形而上学的斗争，就是无产阶级同资产阶级阶级斗争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在理论上的反映。到了共产主义社会.，阶级消灭了）但是，仍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然存在着上层建筑同经济基础、生产关系同生产力之间的矛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盾，反映这些矛盾的先进和落后、正确和错误两条路线的斗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争，仍然会存在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P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因此，哲学上的唯物主义同唯心主义、辩证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法同形而上学的斗争也将长期存在。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马克思主义哲学的产生，是哲学史上的一次讳大革命^■它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把辩证唯物主义贯彻到一切领域，便哲学成为真正的科学，它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宣告了_切旧哲学的终结。马克思主义哲学是无产阶级的世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界观，是无产阶级认识世界、改造世界的锐利武器，是革命路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线的理论基础，是为无产阶级革命和无产阶级专政服务的。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哲学并不神秘，哲学来自社会实晚。社会实践的主体是劳动人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民，劳动人民完全能够掌握哲学^&gt;我们要认真贯彻毛主席的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伟大教导：“</w:t>
      </w:r>
      <w:r>
        <w:rPr>
          <w:rStyle w:val="68"/>
          <w:b/>
          <w:bCs/>
          <w:i w:val="0"/>
          <w:iCs w:val="0"/>
          <w:smallCaps w:val="0"/>
          <w:strike w:val="0"/>
        </w:rPr>
        <w:t>让哲学从哲学家的课堂上和书本里解放出来，变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为珠众手里的尖锐武器。”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哲学的基本问题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也叫哲学的根本问题、哲学的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最髙问题。恩格斯指出：“</w:t>
      </w:r>
      <w:r>
        <w:rPr>
          <w:rStyle w:val="68"/>
          <w:b/>
          <w:bCs/>
          <w:i w:val="0"/>
          <w:iCs w:val="0"/>
          <w:smallCaps w:val="0"/>
          <w:strike w:val="0"/>
        </w:rPr>
        <w:t>全部哲学，特别是近代哲学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的霣大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的基本问陲，是思维和存在的关系问题。”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吗克思恩格斯选集》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第四卷219页)具体说，哲学的基本问题有两方面街内容，第一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个方面是指世界的本原是物质还是精神，即物质和精神谁是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第一性，凡认为精神是第一性、物质是第二性的，属于唯心主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义阵营；凡认为物质是第一性、精神是第二性的，属于唯物主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义阵营，这是区分唯物主义和唯心主义的唯一标准。哲学基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本问題第二个方面是指思维能不能认识并正确反映存在，郾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思维和存在有无同一性的问题，用恩格斯的话来说，我</w:t>
      </w:r>
      <w:r>
        <w:rPr>
          <w:rStyle w:val="68"/>
          <w:b/>
          <w:bCs/>
          <w:i w:val="0"/>
          <w:iCs w:val="0"/>
          <w:smallCaps w:val="0"/>
          <w:strike w:val="0"/>
        </w:rPr>
        <w:t>们关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于我们周围世界的思想对这个世界本身的关系是怎样的？我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们的思维能不能认识现实世界？我们能不能在我们关于现实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世界的表象和概念中正确地反映现实? 马克思恩格斯选集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四卷221页）对这个问题的不同回答，划分为可知论和不可知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论。哲学基本问题的两个方面是相互联系的，而第一个方面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是主要的，是基础。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思维对存在、精神对物质的关系问题所以成为哲学的基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本问题，这是由于它是哲学上一切其它问题分歧的由来，是解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决其它一系列哲学问题的前提和基础，任何哲学家都回避不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了这个问题^全部哲学史就是围绕这个问题展幵的两条路线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斗争的历史。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一切唯心主义都是主张精神第一性、物质第二性的，因而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都是错误地回答了哲学的基本问题。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一切唯物主义都坚持物质第一性、精神第二性的原则。但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旧唯物主义是不彻底的唯物主义，在自然观上贯彻了物质第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一性、精神第二性的原则，而在社会历史领域里却背弃了这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原则，陷入历史唯心主义。马克思主义哲学是辩证的唯物主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义，是彻底的唯物主义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5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它认为在总的历史发展中是物质决定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精神，是社会存在决定社会意识，同时又承认精神的反作用，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社会意识对社会存在的反作用。这就彻底批判了唯心主义和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不可知论,并克服了旧唯物主义的不彻底性。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马克思主义哲学在人类历史上第一次科学地阐明了哲学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的基本问题，这是对几千年来哲学史的科学总结和髙度概括，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深刻地揭沄了哲学上两军对战的实质和哲学史发展的规律。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毛主席在革命实践中，坚持马克思主义的物质决定精神、社会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存在决定社会意识的唯物主义原则，同时又充分肯定精神对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物质、社会意识对社会存在的反作用，提出了“物质可以变成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稍神，稍神可以变成物质”的重耍原理，这是对马克思主义关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于哲学基本问题理论的重大发展。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马克思主义关于哲学基本问题的原理，是我们识别真假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马克思主义的思想武器。我们掌握了这个武器，就能识别各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种反马克思主义理论、思潮和口号，就能够揭露出它们所推行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的思想政治路线都是以唯心主义和形而上学为理论基础的。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哲学中的两军对战</w:t>
      </w:r>
      <w:r>
        <w:rPr>
          <w:color w:val="000000"/>
          <w:spacing w:val="0"/>
          <w:w w:val="100"/>
          <w:position w:val="0"/>
          <w:lang w:val="zh-CN" w:eastAsia="zh-CN" w:bidi="zh-CN"/>
        </w:rPr>
        <w:t>哲学的流派很多，但归结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起来只有唯物主义同唯心主义两大阵营，它们之间的斗争，就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是哲学中的两军对战。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全部哲学史就是唯物主义同唯心主义两军对战的历史，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同时交织着辩证法同形而上学的斗争。古今中外，都不例外。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马克思主义哲学产生以前，在中国，先秦有五行说(宇宙万物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由水、火、木、金、土五种物质元素组成）的朴素唯物主义思想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同神创论的宗教唯心主义思想的斗争，以荀况、韩非为代表的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唯物主义法家同以孔丘、孟轲为代表的唯心主义儒家的斗争</w:t>
      </w:r>
      <w:r>
        <w:rPr>
          <w:rStyle w:val="1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rStyle w:val="1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两汉有王充的无神论同董仲舒的天人感应说的斗争</w:t>
      </w:r>
      <w:r>
        <w:rPr>
          <w:rStyle w:val="1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魏晋隋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庸有唯物主义无神论同佛教唯心主义的斗争；宋明有唯物主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义问唯心主义理学的斗争！以及近代的唯物主义同唯心主义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的斗争等等。在欧洲，古代希腊有唯物主义者德谟克利特的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原子论同唯心主义者桕拉图的理念论的斗争；中世纪经院哲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学内部，有代表唯物主义倾向的唯名论同唯心主义的实在论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的斗争〖十七、十八世纪英、法等国，有机械唯物主义同唯心主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义的斗争;十九世纪德国古典哲学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，有费尔巴哈的形而上学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唯物主义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黑格尔的唯心主义的斗争。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由马克思、恩格斯创立的马克思主义哲学——辩证唯物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主义和历史唯物主义,是在哲学的两军对战中产生发展的。它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的诞生是哲学史上的伟大变革，使两军对战进入了一个新的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历史阶段。资产阶级拣起了历史上一切没落、腐朽、反动的哲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学垃圾作为工具，力图维护和挽救其覆灭的命运</w:t>
      </w:r>
      <w:r>
        <w:rPr>
          <w:rStyle w:val="1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以马克思主义哲学为武器，要彻底消灭一切剥削阶级及其意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识形态，这是一场大决战，因而斗争更为激烈、尖说、复杂。资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产阶级利用唯心主义、形而上学，一方面赤膊上阵，公开对抗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（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另一方面又钻进马克思主义哲学阵营内部，打着红旗反红旗。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马克思主义哲学以彻底的革命性和髙度的科学性，对唯心主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义、形而上学展开了坚决的斗争。列宁、斯大林在同第二国际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机会主义、马赫主义和托洛茨基、布哈林以及其他资产阶级思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潮的斗争中，捍卫和发展了马克思主义哲学。毛主席在同形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形色色的唯心主义和形而上学，特別是在同现代修正主义的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斗争中，捍卫和发展了马克思主义哲学。我国人民以马克思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主义哲学为武器，同刘少奇、林彪的唯心主义先验论的斗争</w:t>
      </w:r>
      <w:r>
        <w:rPr>
          <w:rStyle w:val="16"/>
          <w:b w:val="0"/>
          <w:bCs w:val="0"/>
          <w:i w:val="0"/>
          <w:iCs w:val="0"/>
          <w:smallCaps w:val="0"/>
          <w:strike w:val="0"/>
          <w:vertAlign w:val="subscript"/>
        </w:rPr>
        <w:t>f</w:t>
      </w:r>
      <w:r>
        <w:rPr>
          <w:rStyle w:val="16"/>
          <w:b w:val="0"/>
          <w:bCs w:val="0"/>
          <w:i w:val="0"/>
          <w:iCs w:val="0"/>
          <w:smallCaps w:val="0"/>
          <w:strike w:val="0"/>
          <w:vertAlign w:val="subscript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是两千年来哲学上两军对战的继续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哲学中的两军对战，反映了社会上敌对阶级之间根本利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害的冲突。一般说来，唯物主义代表进步阶级、阶层的利益，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唯心主义代表反动阶级、阶层的利益；而辩证唯物主义则代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表无产阶级和革命人民的利益。哲学上的两军对战同政治上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两条路线斗争是紧密结合的。我党五十多年来经历的十次大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的路线斗争，反映在哲学上就是辩证唯物主义同唯心主义、形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而上学的斗争。辩证唯物主义是无产阶级政治路线的理论基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础;唯心主义、形而上学是资产阶级政治路线的哲学根据。建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国以来，刘少奇伙同杨献珍抛出综合经济基础论、思维和存在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没有同一性以及合二而一论，在哲学战线上挑起了三次大论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故，这是为他们推行修正主义路线制造舆论的。这说明哲学_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上的两军对战，反映着政治上两条路线的斗争。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哲学中的两军对战还会长期进行下去，这是由于哲学中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两军对战除了阶级根源外，还有认识论的根源即使在阶级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消灭以后的共产主义社会，还有上层建筑和经济基础之间的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矛盾，生产关系和生产力之间的矛盾，反映这些矛盾的先进和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落后、正确和错误两条路线的斗争，还会通过各种不同形式表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现出来^这就要求我们在实践中自觉地划清唯物主义、辩证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法同唯心主义、彤而上学的界限，坚定地站在辩证唯物主义的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立场上，同唯心主义、形而上学进行不调和的斗争。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世界观 也叫宇亩观，是人们对世界及一切事物的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根本看法。世界观是人们认识世界、改造世界的基本出发点，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关于世界观的学问就是哲学。世界观是在社会实践基础上形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成的。由于人们所处的地位不同，特别是阶级地位的不同，对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事物就有不同的看法，形成不同的世界观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世界观的不同，观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察和处理问题就会有不同的立场、观点、方法，不同的思想感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情和态度。因此，世界观问题是一个最根本的问题。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11" w:type="default"/>
          <w:footerReference r:id="rId12" w:type="even"/>
          <w:pgSz w:w="11909" w:h="16834"/>
          <w:pgMar w:top="1430" w:right="1440" w:bottom="1430" w:left="1440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在阶级社会里，不同阶级有着不同的世界观^两种世界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观的斗争是阶级斗争的表现。一般说来，唯心主义和形而上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学是保守势力和反动阶级的世界观，对社会发展起着阻碍作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</w:t>
      </w:r>
      <w:r>
        <w:rPr>
          <w:rStyle w:val="1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唯物主义和辩证法是进步势力和先进阶级的世界观，对历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史发展起着促进作用。在现代，世界观基本上只有两家，就是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无产阶级一家和资产阶级一家。无产阶级的世界观是辩证唯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物主义和历史唯物主义，它是在同各种错误的世界观斗争中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产生发展的。它揭承了客观事物的本质及其规律，正确地反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映了世界的本来面貌，是科学的世界观。资产阶级的世界观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是唯心主义和形而上学，它认为世界是精祌的产物，是静止不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变的，这是对客观世界的歪曲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无产阶级要按照自己的世界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观改造世界，资产阶级也要按照自己的世界观改造世¥。两种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世界观的斗争，是意识形态领域阶级斗争的集中表现。苏修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叛徒集团的御用学者胡说无产阶级世界观“在社会主义社会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中已经成为全民的世界观％公然否认世界观的阶级性，充分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暴露了他们背叛马克思主义的丑恶嘴脸。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路线斗争总是同世界观的斗争紧密相联的。一定的世界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观是一定的政治路线的理论基础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9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辩证唯物主义是无产阶级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革命路线的指导思想;唯心主义、形而上学是修正主义路线的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理论依据。修正主义者为了推行修正主义路线，总要利用唯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心主义、形而上学来与辩证唯物主义相对抗。林彪仇视无产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阶级文化大革命，推行修正主义路线，妄圉把历史车轮拉向后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退，复辟资本主义，这是由他的反革命本性和顽固坚持反动资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产阶级世界规决定的。在社会主义革命时期，主张前进还是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倒退、坚持革命还是反对革命的斗争，这是两条路线的斗争，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也是两种世界观的斗争。只有树立辩证唯物主义的世界观，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才能深刻理解、坚决执行无产阶级的革命路线。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毛主席说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“世界观的转变是</w:t>
      </w:r>
      <w:r>
        <w:rPr>
          <w:rStyle w:val="68"/>
          <w:b/>
          <w:bCs/>
          <w:i w:val="0"/>
          <w:iCs w:val="0"/>
          <w:smallCaps w:val="0"/>
          <w:strike w:val="0"/>
        </w:rPr>
        <w:t>一个根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本的转</w:t>
      </w:r>
      <w:r>
        <w:rPr>
          <w:rStyle w:val="68"/>
          <w:b/>
          <w:bCs/>
          <w:i w:val="0"/>
          <w:iCs w:val="0"/>
          <w:smallCaps w:val="0"/>
          <w:strike w:val="0"/>
        </w:rPr>
        <w:t>变”。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k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关于正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确处理人民内郎矛盾的问题》)社会主义革命愈深入，两种世界观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的斗争也就愈激烈。</w:t>
      </w:r>
      <w:r>
        <w:rPr>
          <w:rStyle w:val="68"/>
          <w:b/>
          <w:bCs/>
          <w:i w:val="0"/>
          <w:iCs w:val="0"/>
          <w:smallCaps w:val="0"/>
          <w:strike w:val="0"/>
        </w:rPr>
        <w:t>“在这一方面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，社会主义和</w:t>
      </w:r>
      <w:r>
        <w:rPr>
          <w:rStyle w:val="68"/>
          <w:b/>
          <w:bCs/>
          <w:i w:val="0"/>
          <w:iCs w:val="0"/>
          <w:smallCaps w:val="0"/>
          <w:strike w:val="0"/>
        </w:rPr>
        <w:t>资本主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义之间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谁胜谁负的问题还没有真正解决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关于正确处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理人民内部矛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盾的问题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毛主席亲自发动和领导的无产阶级文化大革命、批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林批孔和学习无产阶级专政理论的运动，对我们改造世界观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具有极其重大的意义。要解决世界观的问题，必须长期进行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自觉的斗争。我们必须使自己的思想适应飞跃发展的社会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主义事业，做革命的促进派；正确对待无产阶级文化大革命，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正确对待群众，正确对待自己；在改造客观世界的同时，改造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主观世界。这样，才可以和工农群众有共产主义世界观方面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的共同语言，才能自觉执行毛主席的无产阶级革命路线。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48"/>
          <w:b w:val="0"/>
          <w:bCs w:val="0"/>
          <w:i/>
          <w:iCs/>
          <w:smallCaps w:val="0"/>
          <w:strike w:val="0"/>
        </w:rPr>
        <w:t>方法论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关于认识世界、改造世界的根本方法的学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说。方法论同世界观是一致的，有什么样的世界观，就有什么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样的方法论。唯物辩证法是无产阶级的世界观，也是科学的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方法论，是关于认识和论理的方法。唯物辩证法认为，世界是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发展的物质世界，这是世界观 &gt; 拿这个世界观去看世界，解决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问題，指导革命，进行工作，这就是方法论，此外并没有别的什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么单独的方法论。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形而上学同辩证法是两种根本对立的方法论。形而上学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用孤立的、静止的、片面的观点看世界，必然歪曲地反映客观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世界，这是一种错误的世界观和方法论。黑格尔的辩证法，虽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然其中有合理的部分，猜测到了客观事物的某些矛盾和运动，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但它是唯心主义的，不能正确地反映客观世界，也不是科学的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世界观和方法论。唯物辩证法是在同形而上学和唯心主义辩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证法斗争中产生的。它用对立统一的观点看世界，认为统一的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客观物质世界是不断运动的,各方面是相互联系的，它正确地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反映了客观世界。由于它是从阶级斗争、生产斗争和科学实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验的丰富实跋经验中概括出来的理论，因此它反过来又成为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指导三大革命实践的普遍真理。只有它才是真正科学的世界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观和方法论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0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两种方法论的斗争，在现代，反映了无产阶级和资产阶级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两个阶级、两条路线的斗争。唯心主义、形而上学的方法论是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资产阶级的世界观，是资产阶级用来反对无产阶级革命、维护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资产阶级反动统治的工具^唯物辩证法是无产阶级的世界观、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方法论，是无产阶级和劳动人民进行革命斗争的锐利武器，是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无产阶级的立场、观点、方法的辩证统一体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只有站在无产阶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级的立场上，才能掌握唯物辩证法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不掌握唯物辩证法，就不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能树立和坚持无产阶级立场，就容易上当受骗，甚至走上邪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路。在阶级斗争、路线斗争中，资产阶级、修正主义者经常采用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形而上学方法，如以攻其一点、不及其余的方法，攻击、污蔑无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产阶级革命事业。一九五七年资产阶级右派是这样,我党历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史上历次机会主义路线的头子，从陈独秀、王明到彭德怀、刘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少奇、林彪等也都是这样。因此，唯物辩证法同形而上学的斗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争，反映了无产阶级同资产阶级、马克思主义同修正主义的斗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争。认真总结这方面的经验，从世界观、方法论上枇判资产阶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级和修正主义，这对提髙阶级斗争、路线斗争觉悟，有着重大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的意义。在革命队伍内部，也要研究方法论，只有自觉用唯物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辩证法作指导，才能搞好各项革命工作。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自然观 人们对自然界的总的看法。围绕对自然界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的本原是物质还是精神的不同回答，存在着唯物主义和唯心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主义两种自然观的对立和斗争/</w:t>
      </w:r>
      <w:r>
        <w:rPr>
          <w:rStyle w:val="68"/>
          <w:b/>
          <w:bCs/>
          <w:i w:val="0"/>
          <w:iCs w:val="0"/>
          <w:smallCaps w:val="0"/>
          <w:strike w:val="0"/>
        </w:rPr>
        <w:t>雎物主义的自然观不过是对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自然界本来面自的朴索的了解，不附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*1</w:t>
      </w:r>
      <w:r>
        <w:rPr>
          <w:rStyle w:val="68"/>
          <w:b/>
          <w:bCs/>
          <w:i w:val="0"/>
          <w:iCs w:val="0"/>
          <w:smallCaps w:val="0"/>
          <w:strike w:val="0"/>
        </w:rPr>
        <w:t>以任何外来的成分”。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(《马克思思格斯选集&gt;第三卷527页）自然界是不依赖于人的意识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而独立存在的客观物质世界。唯物主义自然观正确地反映了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自然界的面貌。唯心主义自然观把自然界看成是精神的产物，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它歪曲地反映了自然界。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15" w:type="first"/>
          <w:footerReference r:id="rId13" w:type="default"/>
          <w:footerReference r:id="rId14" w:type="even"/>
          <w:pgSz w:w="11909" w:h="16834"/>
          <w:pgMar w:top="1430" w:right="1440" w:bottom="1430" w:left="1440" w:header="0" w:footer="3" w:gutter="0"/>
          <w:pgNumType w:start="1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辩证唯物主义以前的自然观，由子受阶级和科学发展的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限制，都不是科学的自然观。如古希腊的朴素唯物主叉和辩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证法自然观，把自然界看作是某种从混沌中产生出来的东西，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是不断发展的，这从整体上说是正确的，但缺乏科学论证，因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而是直观的、朴素的；近代机械唯物主义自然观，力图用经验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材料进行科学论证，克脤了古代唯物主义和辩证法自然观的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朴素性，但它对自然界的看法却是形而上学的;黑格尔的自然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观，虽然猜测到了自然界矛盾运动的某些方面，但受到唯心主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义体系的束缚，最后仍然陷入形而上学。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只有马克思和恩格斯创立的辩证唯物主义自然观，才是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真正科学的自然观。它认为自然界是物质的，不生不灭的;矛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盾斗争是自然界运动的根本原因》自然界的发展是无限的、多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样的，具体的物质形式是有限的、有生有灭、在一定条件下相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互转化的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自然界的发展进程是有规律的矛盾运动^辩证唯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物主义自然观是无产阶级世界观的组成部分，它彻底地批判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了唯心主义.形而上学的自然观，并同旧唯物主义自然观划清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了界限，实现了自然观上的巨大革命。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18" w:type="first"/>
          <w:footerReference r:id="rId16" w:type="default"/>
          <w:footerReference r:id="rId17" w:type="even"/>
          <w:pgSz w:w="11909" w:h="16834"/>
          <w:pgMar w:top="1430" w:right="1440" w:bottom="1430" w:left="1440" w:header="0" w:footer="3" w:gutter="0"/>
          <w:pgNumType w:start="32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自然观是世界观的组成部分，同社会历史观紧密相联。在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阶级社会里，自然观具有鲜明的阶级性，是为一定阶级的政治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路线服务的中国先秦以孔孟为代表时儒家提出天命论的自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然观，认为天是有意志的神，是决定自然界一切的，以此论证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反动统治者受命于天,奴隶制度是天经地义、万世长存的，法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家的杰出代表荀况批判了天命论的自然观，提出了“天行有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常”的唯物主义自然观，认为天不是神，而是自然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自然界的变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化不以人的意志为转移，以此驳斥孔盂儒家鼓吹的奴隶制万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世不变的谬论。随着阶级斗争、生产斗争和科学技术的发展，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两种自然观的斗争更加激烈和复杂。资产阶级往往披着“最新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  <w:sectPr>
          <w:footerReference r:id="rId19" w:type="default"/>
          <w:footerReference r:id="rId20" w:type="even"/>
          <w:pgSz w:w="11909" w:h="16834"/>
          <w:pgMar w:top="1430" w:right="1440" w:bottom="1430" w:left="1440" w:header="0" w:footer="3" w:gutter="0"/>
          <w:pgNumType w:start="14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科学哲学”的外衣，宣扬唯心主义、形而上学的自然观;现代苏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联修正主义借</w:t>
      </w:r>
      <w:r>
        <w:rPr>
          <w:rStyle w:val="70"/>
          <w:b w:val="0"/>
          <w:bCs w:val="0"/>
          <w:i w:val="0"/>
          <w:iCs w:val="0"/>
          <w:smallCaps w:val="0"/>
          <w:strike w:val="0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科学技术的发展，胡说时代改变了，辩证唯物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主义自然观的基本原理很多地方不适用了。它们反对辩证唯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物主义自然观，是为资本主义剥削制度服务的。为了发展社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会主义经济和科学技术，巩固无产阶级专政，我们必须彻底批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判资产阶级的唯心主义、形而上学自然观》</w:t>
      </w:r>
    </w:p>
    <w:p>
      <w:pPr>
        <w:pStyle w:val="62"/>
        <w:keepNext/>
        <w:keepLines/>
        <w:widowControl w:val="0"/>
        <w:shd w:val="clear" w:color="auto" w:fill="auto"/>
        <w:bidi w:val="0"/>
        <w:spacing w:line="300" w:lineRule="exact"/>
        <w:ind w:left="0" w:firstLine="0"/>
        <w:jc w:val="left"/>
      </w:pPr>
      <w:bookmarkStart w:id="5" w:name="bookmark5"/>
      <w:r>
        <w:rPr>
          <w:rStyle w:val="74"/>
          <w:b w:val="0"/>
          <w:bCs w:val="0"/>
          <w:i w:val="0"/>
          <w:iCs w:val="0"/>
          <w:smallCaps w:val="0"/>
          <w:strike w:val="0"/>
        </w:rPr>
        <w:t>唯物主义和唯心主义</w:t>
      </w:r>
      <w:bookmarkEnd w:id="5"/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辩证唯物主义马克思主义世界观，即无产阶级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的世界观，十九世纪四十年代由马克思和恩格斯创立，以后又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在无产阶级革命的实践中进一步发展。</w:t>
      </w:r>
    </w:p>
    <w:p>
      <w:pPr>
        <w:pStyle w:val="65"/>
        <w:keepNext w:val="0"/>
        <w:keepLines w:val="0"/>
        <w:widowControl w:val="0"/>
        <w:shd w:val="clear" w:color="auto" w:fill="auto"/>
        <w:tabs>
          <w:tab w:val="left" w:pos="4225"/>
        </w:tabs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马克思和恩格斯所以能创立辩证唯物主义，并且把它应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用到各个领域，使人类的认识发生空前的大革命，主要是当时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资本主义和阶级斗争以及自然科学进一步发展的结果。近代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无产阶级在斗争中逐渐由“自在的阶级转向“自为的阶级％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辩证唯物主义就是马克思和恩格斯对无产阶级进入“</w:t>
      </w:r>
      <w:r>
        <w:rPr>
          <w:rStyle w:val="66"/>
          <w:b/>
          <w:bCs/>
          <w:i w:val="0"/>
          <w:iCs w:val="0"/>
          <w:smallCaps w:val="0"/>
          <w:strike w:val="0"/>
        </w:rPr>
        <w:t>有意识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有组织的经济斗争和政治斗争的时期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实践论</w:t>
      </w:r>
      <w:r>
        <w:rPr>
          <w:rStyle w:val="70"/>
          <w:b w:val="0"/>
          <w:bCs w:val="0"/>
          <w:i w:val="0"/>
          <w:iCs w:val="0"/>
          <w:smallCaps w:val="0"/>
          <w:strike w:val="0"/>
        </w:rPr>
        <w:t>o</w:t>
      </w:r>
      <w:r>
        <w:rPr>
          <w:rStyle w:val="66"/>
          <w:b/>
          <w:bCs/>
          <w:i w:val="0"/>
          <w:iCs w:val="0"/>
          <w:smallCaps w:val="0"/>
          <w:strike w:val="0"/>
        </w:rPr>
        <w:t>的斗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争经验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的总结。恩格斯说</w:t>
      </w:r>
      <w:r>
        <w:rPr>
          <w:rStyle w:val="66"/>
          <w:b/>
          <w:bCs/>
          <w:i w:val="0"/>
          <w:iCs w:val="0"/>
          <w:smallCaps w:val="0"/>
          <w:strike w:val="0"/>
        </w:rPr>
        <w:t>/在劳动发展史中找到了理解全部社会史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的锁钥的新派别，一开始就主要是面向工人阶级的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，并</w:t>
      </w:r>
      <w:r>
        <w:rPr>
          <w:rStyle w:val="66"/>
          <w:b/>
          <w:bCs/>
          <w:i w:val="0"/>
          <w:iCs w:val="0"/>
          <w:smallCaps w:val="0"/>
          <w:strike w:val="0"/>
        </w:rPr>
        <w:t>且得到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了工人阶级的同情％</w:t>
      </w:r>
      <w:r>
        <w:rPr>
          <w:color w:val="000000"/>
          <w:spacing w:val="0"/>
          <w:w w:val="100"/>
          <w:position w:val="0"/>
          <w:lang w:val="zh-CN" w:eastAsia="zh-CN" w:bidi="zh-CN"/>
        </w:rPr>
        <w:t>(《马克思恩格斯选集&gt;第四卷254页）当时自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然科学的三大发现(细胞学说、能量守恒与转化定律、达尔文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进化论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则是辩证唯物主义产生的重要条件。恩格斯说</w:t>
      </w:r>
      <w:r>
        <w:rPr>
          <w:rStyle w:val="75"/>
          <w:b w:val="0"/>
          <w:bCs w:val="0"/>
          <w:i w:val="0"/>
          <w:iCs w:val="0"/>
          <w:smallCaps w:val="0"/>
          <w:strike w:val="0"/>
        </w:rPr>
        <w:t>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</w:t>
      </w:r>
      <w:r>
        <w:rPr>
          <w:rStyle w:val="76"/>
          <w:b w:val="0"/>
          <w:bCs w:val="0"/>
          <w:i w:val="0"/>
          <w:iCs w:val="0"/>
          <w:smallCaps w:val="0"/>
          <w:strike w:val="0"/>
        </w:rPr>
        <w:t>三</w:t>
      </w:r>
      <w:r>
        <w:rPr>
          <w:rStyle w:val="76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大发现使我们对自然过程的相互联系的认识大踏步地前进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了％“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不仅能</w:t>
      </w:r>
      <w:r>
        <w:rPr>
          <w:rStyle w:val="66"/>
          <w:b/>
          <w:bCs/>
          <w:i w:val="0"/>
          <w:iCs w:val="0"/>
          <w:smallCaps w:val="0"/>
          <w:strike w:val="0"/>
        </w:rPr>
        <w:t>够指出自然界中各个领域内的过程之间的联系，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而且总的说来也能指出各个领域之间的联系了”。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（《马克思恩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格斯选集》第四卷241—242页）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^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21" w:type="default"/>
          <w:footerReference r:id="rId22" w:type="even"/>
          <w:pgSz w:w="11909" w:h="16834"/>
          <w:pgMar w:top="1430" w:right="1440" w:bottom="1430" w:left="1440" w:header="0" w:footer="3" w:gutter="0"/>
          <w:pgNumType w:start="34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辩证唯物主义批判地继承了黑格尔的辩证法和费尔巴哈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的唯物主义，但它和黑格尔的辩证法、费尔巴哈的唯物主义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/>
          <w:bCs/>
          <w:i w:val="0"/>
          <w:iCs w:val="0"/>
          <w:smallCaps w:val="0"/>
          <w:strike w:val="0"/>
        </w:rPr>
        <w:t>又是根本对立的。列宁说</w:t>
      </w:r>
      <w:r>
        <w:rPr>
          <w:rStyle w:val="78"/>
          <w:b/>
          <w:bCs/>
          <w:i w:val="0"/>
          <w:iCs w:val="0"/>
          <w:smallCaps w:val="0"/>
          <w:strike w:val="0"/>
        </w:rPr>
        <w:t>马克思加深和发展了哲学唯物主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义，使它成为完备的唯物主义哲学，把唯物主义对自然界的认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66"/>
          <w:b/>
          <w:bCs/>
          <w:i w:val="0"/>
          <w:iCs w:val="0"/>
          <w:smallCaps w:val="0"/>
          <w:strike w:val="0"/>
        </w:rPr>
        <w:t>识推广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到对人</w:t>
      </w:r>
      <w:r>
        <w:rPr>
          <w:rStyle w:val="66"/>
          <w:b/>
          <w:bCs/>
          <w:i w:val="0"/>
          <w:iCs w:val="0"/>
          <w:smallCaps w:val="0"/>
          <w:strike w:val="0"/>
        </w:rPr>
        <w:t>类社会的认识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《列宁选集&gt;第二卷443觅）辩证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唯物主义在人类认识史上，第一次把唯物主义和辩证法科学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地结合起来，使世界观和方法论完全一致起来。它在观察、分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析、解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决问題〈即矛盾)时，既是唯物的又是辩证的，强调要按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照世界的本来面貌及其固有的辩证性质来认识®界和改造世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界^它始终坚持物质是第一性、精神是第二性的原则。它认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为世界是物质的，其运动变化是有规律的，是可知的；实践是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认识的基描</w:t>
      </w:r>
      <w:r>
        <w:rPr>
          <w:rStyle w:val="70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对立统一规律是宇宙的根本规律等等。辩证唯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物主义公然申明是为无产阶级服务的，并且强调理论对于实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践的依赖关系，理论的基础是实践，又转过来为实践服务。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毛主席在《实践论》中深刻地指出这是辩证唯物主义所具有的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两个最显著的特点。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辩证唯物主义在实践的基础上，科学地解决了感性认识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和理性认识的辩证关系，这在马克思主义以前，是没有一个人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能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解决的。它唯物地认为认识开始于经验，同时又辩证地认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为认识有待于深化，即感性认识有待于发展到理性认识。因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此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，它既克服了经验论的片面性，又克服了唯理论的片面性。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毛主席说/</w:t>
      </w:r>
      <w:r>
        <w:rPr>
          <w:rStyle w:val="66"/>
          <w:b/>
          <w:bCs/>
          <w:i w:val="0"/>
          <w:iCs w:val="0"/>
          <w:smallCaps w:val="0"/>
          <w:strike w:val="0"/>
        </w:rPr>
        <w:t>理性认识依賴于感性认识，感性认识有待于发展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到理性认识，这就是辩证唯物论的认识论。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(《实践论〇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23" w:type="default"/>
          <w:footerReference r:id="rId24" w:type="even"/>
          <w:pgSz w:w="11909" w:h="16834"/>
          <w:pgMar w:top="1430" w:right="1440" w:bottom="1430" w:left="1440" w:header="0" w:footer="3" w:gutter="0"/>
          <w:pgNumType w:start="16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辩证唯物主义把认识世界和改造世界紧密地结合起来。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它认为十分重要的问题，不在于懂得客观世界的规律性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因而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能够解</w:t>
      </w:r>
      <w:r>
        <w:rPr>
          <w:color w:val="000000"/>
          <w:spacing w:val="0"/>
          <w:w w:val="100"/>
          <w:position w:val="0"/>
          <w:lang w:val="zh-CN" w:eastAsia="zh-CN" w:bidi="zh-CN"/>
        </w:rPr>
        <w:t>释世界，而在于拿了这神对客观规律性的认识去能动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地改造世界^辩证唯物主义是我们认识世界和改造世界的锐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利武器。毛主席说</w:t>
      </w:r>
      <w:r>
        <w:rPr>
          <w:rStyle w:val="66"/>
          <w:b/>
          <w:bCs/>
          <w:i w:val="0"/>
          <w:iCs w:val="0"/>
          <w:smallCaps w:val="0"/>
          <w:strike w:val="0"/>
        </w:rPr>
        <w:t>对我们的同串，应当进行辩证唯物论的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8"/>
          <w:b/>
          <w:bCs/>
          <w:i w:val="0"/>
          <w:iCs w:val="0"/>
          <w:smallCaps w:val="0"/>
          <w:strike w:val="0"/>
        </w:rPr>
        <w:t>认识论的教育，以便端正思想，蕃千调查研究，总结经验，克服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困难，少犯锗误，做好工作，努力奋斗，建设</w:t>
      </w:r>
      <w:r>
        <w:rPr>
          <w:rStyle w:val="78"/>
          <w:b/>
          <w:bCs/>
          <w:i w:val="0"/>
          <w:iCs w:val="0"/>
          <w:smallCaps w:val="0"/>
          <w:strike w:val="0"/>
          <w:lang w:val="en-US" w:eastAsia="en-US" w:bidi="en-US"/>
        </w:rPr>
        <w:t>—</w:t>
      </w:r>
      <w:r>
        <w:rPr>
          <w:rStyle w:val="78"/>
          <w:b/>
          <w:bCs/>
          <w:i w:val="0"/>
          <w:iCs w:val="0"/>
          <w:smallCaps w:val="0"/>
          <w:strike w:val="0"/>
        </w:rPr>
        <w:t>个社会主义的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伟大强囿，并且帮助世界被压迫被剥削的广大人民，完成我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们应当担负的国际主义的伟大义务，（《人的正确思想是从那里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来的?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唯物主义 同唯心主义根本对立的哲学派别。唯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物主义正确地回答了物质和精神谁是第一性这个哲学基本问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題。它认为物质是第一性的、精神是第二性的，物质是世界的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本原，精神是物质的产物和反映。承认物质是不依赖于精神而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独立存在的客观实在，这是唯物主义的基础。人们在认识世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界、改造世界的长期实践过程中，逐渐摆脱迷信和妄想（唯心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主义），逐渐认识世界本质，深信物质世界是客观存在的，从而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彤成唯物主</w:t>
      </w:r>
      <w:r>
        <w:rPr>
          <w:rStyle w:val="70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X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。唯物主义按照客观世界本来面貌去认识谊界。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阶级斗争、生产斗争的新经验和自然科学的新成就，都不断地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丰富和发展了唯物主义学说。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25" w:type="default"/>
          <w:footerReference r:id="rId26" w:type="even"/>
          <w:pgSz w:w="11909" w:h="16834"/>
          <w:pgMar w:top="1430" w:right="1440" w:bottom="1430" w:left="1440" w:header="0" w:footer="3" w:gutter="0"/>
          <w:pgNumType w:start="36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在哲学史上，唯物主义一般是逬步阶级、阶层的谊界观。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唯物主义在历史发展过程中，由于所处的时代、实践条件和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阶级地位的不同，在各个特定历史阶段表现的彤式也有不同。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恩格斯说:“</w:t>
      </w:r>
      <w:r>
        <w:rPr>
          <w:rStyle w:val="66"/>
          <w:b/>
          <w:bCs/>
          <w:i w:val="0"/>
          <w:iCs w:val="0"/>
          <w:smallCaps w:val="0"/>
          <w:strike w:val="0"/>
        </w:rPr>
        <w:t>唯物主义也经历了一系列的发展阶段。甚</w:t>
      </w:r>
      <w:r>
        <w:rPr>
          <w:color w:val="000000"/>
          <w:spacing w:val="0"/>
          <w:w w:val="100"/>
          <w:position w:val="0"/>
          <w:lang w:val="zh-CN" w:eastAsia="zh-CN" w:bidi="zh-CN"/>
        </w:rPr>
        <w:t>至随着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自然科学领威中每一个划时代的发现，唯物主义也必然要改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变自己的形式”</w:t>
      </w:r>
      <w:r>
        <w:rPr>
          <w:rStyle w:val="81"/>
          <w:b w:val="0"/>
          <w:bCs w:val="0"/>
          <w:i w:val="0"/>
          <w:iCs w:val="0"/>
          <w:smallCaps w:val="0"/>
          <w:strike w:val="0"/>
        </w:rPr>
        <w:t>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码克思恩格斯选集》第四卷224 5〇在古代有朴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素的唯物主义，它把具体的物质彤态作为世界的本原，朴素地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把自然现象看成是无限多样性的统</w:t>
      </w:r>
      <w:r>
        <w:rPr>
          <w:rStyle w:val="81"/>
          <w:b w:val="0"/>
          <w:bCs w:val="0"/>
          <w:i w:val="0"/>
          <w:iCs w:val="0"/>
          <w:smallCaps w:val="0"/>
          <w:strike w:val="0"/>
        </w:rPr>
        <w:t>一。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如中国先秦有五行说</w:t>
      </w:r>
      <w:r>
        <w:rPr>
          <w:rStyle w:val="81"/>
          <w:b w:val="0"/>
          <w:bCs w:val="0"/>
          <w:i w:val="0"/>
          <w:iCs w:val="0"/>
          <w:smallCaps w:val="0"/>
          <w:strike w:val="0"/>
        </w:rPr>
        <w:t>,</w:t>
      </w:r>
      <w:r>
        <w:rPr>
          <w:rStyle w:val="81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把水、火、木、金、土五种具体物质作为万物的本原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战国时期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的荀况认为气是构成世界的总根源。古希腊的镩谟克利特提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出原子说，把原子作为万物的根塬，赫拉克利特说，世界是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包括一切的整体，它不是由任何神或任何人所创造的，它过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去、现在和将来都是按规律燃烧着，按规律熄灭着的永恒的活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火'①朴素唯物主义一般代表着奴隶主阶级的民主派、新兴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地主阶级或地主阶级中革新派的利益。由于阶级的局限性，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以及当时生产和自然科学发展水平的限制，朴素唯物主义对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自然界的认识，局限于表面、直观的反映，带有朴素的猜测、臆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想、自发的性质。在近代有形而上学的唯物主义，是资产阶级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上升时期的世界观。它利用十七、十八世纪的自然科学，特别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是力学的成就，唯物主义地回笞了世界的物质性及其可知性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如英国的培根认为自然界是物质的；法国的狄德罗把统一的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物质实体看作是一切自然现象的基础</w:t>
      </w:r>
      <w:r>
        <w:rPr>
          <w:rStyle w:val="70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德国的费尔色哈认为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自然界是物质的，是不以人们意志为转移的永恒存在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中国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的严复由于受到西方资本主义国家的自然科学的影响，也有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形而上学唯物主义的倾向。形而上学唯物主义克服了古代朴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素唯物主义的猜测、臆想等缺陷,但因阶级地位和科学发展水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平的限制，存在着机械性、形而上学和唯心史观等局限性。十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九世纪中叶，马克思和恩格斯在无产阶级反对资产阶级的斗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争中，总结了人类历史的优秀成果和自然科学的成就,创立了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辩证唯物主义和历史唯物主义，这是无产阶级的世界观，与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旧唯物主义有根本的区别</w:t>
      </w:r>
      <w:r>
        <w:rPr>
          <w:rStyle w:val="70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它把辩证法和唯物主义结合起来,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并贯彻到社会历史领域，揭示了社会历史发展的客现规律，完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成了哲学史上唯物主义的伟大变革。它是唯物主义发展的高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级形式，弁将随着实践的发展而发展。</w:t>
      </w:r>
    </w:p>
    <w:p>
      <w:pPr>
        <w:pStyle w:val="83"/>
        <w:keepNext w:val="0"/>
        <w:keepLines w:val="0"/>
        <w:widowControl w:val="0"/>
        <w:shd w:val="clear" w:color="auto" w:fill="auto"/>
        <w:bidi w:val="0"/>
        <w:spacing w:line="170" w:lineRule="exact"/>
        <w:ind w:left="0" w:firstLine="0"/>
        <w:jc w:val="left"/>
      </w:pPr>
      <w:r>
        <w:rPr>
          <w:color w:val="000000"/>
          <w:w w:val="100"/>
          <w:position w:val="0"/>
          <w:lang w:val="zh-CN" w:eastAsia="zh-CN" w:bidi="zh-CN"/>
        </w:rPr>
        <w:t>①转引自，宁全集，第三十八卷395页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辩证唯物主义是无产阶级革命路线的理论基础，因此资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产阶级和修正主义者总是千方百计地歪曲、攻击它。叛徒、卖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圉贼林彪把孔老二鼓吹的“智”说成是“唯物论'“智”在儒家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学说中是佗理范畴，孔老二用它来吹捧没落奴隶主贵族具有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所谓先天的智慧。林彪把反动的东西冒充马克思主义哲学，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作为他反党反人民的思想工具。我们要坚持辩证唯物主义，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必须坚决反对修正主义，反对孔孟之道，反对唯心主义和形而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上学；必须在理论和实践的结合上，学会分清什么是唯物主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义，什么是唯心主义。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本!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素惟物主义也叫自发的唯物主义。指用某种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或某儿种具体的物质形态来解释自然界本原的一种学说，在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哲学史上，一般指古代的唯物主义^它认为世界上一切事物，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不是神创造的，而是由某种或某几种具体的原始物质变化发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展而来的。如古代中国西周的史伯提出“五行说”，认为“以土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与金、木、水、火杂，以成百物％古希腊的泰勒斯、阿那克西米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尼、赫拉克利特、德谟克利特分别把水、空气、火、原子作为万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物的本原；古代印度的斫婆伽派有“四大"说，把地1水、火、风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作为万物的本原。恩格斯曾指出：朴素唯物主义“</w:t>
      </w:r>
      <w:r>
        <w:rPr>
          <w:rStyle w:val="66"/>
          <w:b/>
          <w:bCs/>
          <w:i w:val="0"/>
          <w:iCs w:val="0"/>
          <w:smallCaps w:val="0"/>
          <w:strike w:val="0"/>
        </w:rPr>
        <w:t>在自己的萌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芽时期躭十分自然地杷自然现象的无限多样性的统一看作不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言而喻的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，并</w:t>
      </w:r>
      <w:r>
        <w:rPr>
          <w:rStyle w:val="66"/>
          <w:b/>
          <w:bCs/>
          <w:i w:val="0"/>
          <w:iCs w:val="0"/>
          <w:smallCaps w:val="0"/>
          <w:strike w:val="0"/>
        </w:rPr>
        <w:t>且在某种具有固定形体的东西中，在某种特殊的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东西中去寻找这个统一”。马克思恩格斯全集</w:t>
      </w:r>
      <w:r>
        <w:rPr>
          <w:rStyle w:val="66"/>
          <w:b/>
          <w:bCs/>
          <w:i w:val="0"/>
          <w:iCs w:val="0"/>
          <w:smallCaps w:val="0"/>
          <w:strike w:val="0"/>
          <w:vertAlign w:val="superscript"/>
        </w:rPr>
        <w:t>》</w:t>
      </w:r>
      <w:r>
        <w:rPr>
          <w:rStyle w:val="66"/>
          <w:b/>
          <w:bCs/>
          <w:i w:val="0"/>
          <w:iCs w:val="0"/>
          <w:smallCaps w:val="0"/>
          <w:strike w:val="0"/>
        </w:rPr>
        <w:t>第二十卷525页）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朴素唯物主义的主要特征是：它首先肯定了世界的本原是物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但只是归结为某种具体的物质，还带有感性的直观的性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质&gt; 其次，它初步看到了事物的矛盾运动，有朴素的辩证法思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想。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朴素睢物主义产生在古代奴隶杜会。当时生产和阶级斗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争的发展，促进了科学的发展。人们在同氏族宗教观念以及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反动奴隶主的上帝创世说的唯心主义斗争中，把科学知识中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包含的唯物主义观点的萌芽加以概括提髙和系统化，创立了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朴素唯物主义哲学</w:t>
      </w:r>
      <w:r>
        <w:rPr>
          <w:rStyle w:val="75"/>
          <w:b w:val="0"/>
          <w:bCs w:val="0"/>
          <w:i w:val="0"/>
          <w:iCs w:val="0"/>
          <w:smallCaps w:val="0"/>
          <w:strike w:val="0"/>
        </w:rPr>
        <w:t>。一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般炮说，它代表了奴隶主民主派、新兴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地主阶级或地主阶级中革新派的利益。他们以朴素唯物主义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为武器，同唯心主义者进行斗争^如我国战国时期，新兴地主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阶级思想家、法家炁出代表荀况，在同孔盂宗教唯心主义夭命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论的斗争中，提出世界万物都冕由物质性的“气”构成的;天就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是自然，是鞠质的!天是按照自己的规律运动的。荀况还进一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步提出“戡天”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征服自然的主张，这是光辉的人定胜天的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思想。荀况在斗争中发展了朴素唯物主义哲学。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朴素唯物主义在历史上起过一定的进步作用，是进步阶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级、阶层反对反动阶级、保守势力的斗争武器。它打击了古代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宗教唯心主义的哲学思想，并初步概括了阶级斗争的经验和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古代自然科学知识的成果。朴素唯物主义由于历史的阶级的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局限，对自然界各种现象只能凭日常生活经验进行分析解释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和猜测，缺乏一定的科学论证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至于在解释社会历史现象时，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却是唯心主义的。朴素唯物主义还不是科学的世界观。在两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个阶级、两条路线的斗争中，它往往抵挡不住唯心主义世界观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的进攻，甚至还会滑向唯心主义的泥坑。因此，我们在斗争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中，要批判地总结朴素唯物主义的历史经验，认真看书学习，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弄通马克思主义，做一个自觉的辩证唯物主义者</w:t>
      </w:r>
      <w:r>
        <w:rPr>
          <w:rStyle w:val="70"/>
          <w:b w:val="0"/>
          <w:bCs w:val="0"/>
          <w:i w:val="0"/>
          <w:iCs w:val="0"/>
          <w:smallCaps w:val="0"/>
          <w:strike w:val="0"/>
          <w:vertAlign w:val="subscript"/>
        </w:rPr>
        <w:t>c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29" w:type="first"/>
          <w:footerReference r:id="rId27" w:type="default"/>
          <w:footerReference r:id="rId28" w:type="even"/>
          <w:pgSz w:w="11909" w:h="16834"/>
          <w:pgMar w:top="1430" w:right="1440" w:bottom="1430" w:left="1440" w:header="0" w:footer="3" w:gutter="0"/>
          <w:pgNumType w:start="18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机械唯物主义也叫形而上学唯物主义^它把世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界上化学的、生物的各种物质运动形式，都归结为机械运动，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用纯粹机械力学原理来解释一切现象，甚至把人也看成是机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器，否认各种物质运动形式的质的区别。它把事物运动的原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因，归结为外力的推动，否认事物内部矛盾斗争是事物发展的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源泉，它把事物的运动发展，看成只是数量的增加和减少、过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程的循环和往复，否认事物的质的飞跃。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在认识论上，它认为人的认识象镜子一祥，只是消极的被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动的直观的反映事物。它否认实践在认识过程中的作用，不懂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得人们的认识是在实践基础上的辩证发展过程，不懂得认识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世界是为了改造世界0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在历史观上，它是唯心主义的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它用自然界的规律来解释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社会历史现象，杷气候变化、地理条件和人口增减等，说成是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社会发展的根本原因，不懂得生产力和生产关系的矛盾，否认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阶级斗争是扯会发展的动力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机械唯物主义观点，早在公元前约五世纪古希腊阿那克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萨哥拉和德谟克利特的哲学中已有萌芽。机械唯物主义盛行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于十七、十八世纪的西欧，代表人物在英国有培根、霍布斯、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洛克</w:t>
      </w:r>
      <w:r>
        <w:rPr>
          <w:rStyle w:val="70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法国宿狄德罗、拉美特利、爱尔维修、霍尔巴赫等。当时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自然科学中只有机械力学得到显著发展，化学、生物学等都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处于幼稚状态，形成了一般都用机械力学原理来说明一切自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然现象的情况；同时，自然科学的发展，还处于搜集材料、分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门别类、实验分析的阶段，这样就给人们留下了一种用孤立、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静止、片面的形而上学看问题的习惯</w:t>
      </w:r>
      <w:r>
        <w:rPr>
          <w:rStyle w:val="70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这些条件以及资产阶级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的阶级局眼性决定了当时唯物主义的机械性、形而上学性和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不彻底性3机械唯物主义的缺点是严重的，然而却是不可避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免的。它比之古代的朴素唯物主义，虽然在辩证法方面有所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退步，但整个说来是前进了一大步，克服了过去的朴素性，并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力图用经验材料作为论证的依据。在当时，它是资产阶级革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命时期反对封建经院哲学和维护科学的思想武器，曾起过进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步的作用。十九世纪末二十世纪初，在马克思主义传入中国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以前，中国资产阶级改良派严复由于受到西欧哲学的影响，他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的哲学具有机械唯物主义倾向，他肯定自然界是物质的，说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70"/>
          <w:b w:val="0"/>
          <w:bCs w:val="0"/>
          <w:i w:val="0"/>
          <w:iCs w:val="0"/>
          <w:smallCaps w:val="0"/>
          <w:strike w:val="0"/>
          <w:vertAlign w:val="superscript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大宇之内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;</w:t>
      </w:r>
      <w:r>
        <w:rPr>
          <w:color w:val="000000"/>
          <w:spacing w:val="0"/>
          <w:w w:val="100"/>
          <w:position w:val="0"/>
          <w:lang w:val="zh-CN" w:eastAsia="zh-CN" w:bidi="zh-CN"/>
        </w:rPr>
        <w:t>质力相推”，宇宙方物的变化，是机械运动的“质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(物体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和“力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”(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运动之力）的相苴作用，这在批判理学的先验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论中，曾发挥过一定的战斗作用。辩证唯物主义同机械唯物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主义是根本不同的。列宁在批判马赫主义所谓新物理学的错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误时指出，它“忽视了形而上学唯物主义和辩证唯物主义的差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别\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《列宁选集》第二卷267页）现代资产阶级和机会主义者常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用机械论和彤而上学的观点向马克思主义革命辩证法进攻。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因此，要巩固无产阶级专政，防止资本主义复辟，就必须同各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色各样的机械论和形而上学观点展开不调和的斗争。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86"/>
          <w:b w:val="0"/>
          <w:bCs w:val="0"/>
          <w:i w:val="0"/>
          <w:iCs w:val="0"/>
          <w:smallCaps w:val="0"/>
          <w:strike w:val="0"/>
        </w:rPr>
        <w:t>自然科学的唯物主义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指自然科学工作者在科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学研究实践中自发产生的唯物主义观点，“即绝大多数自然科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学家对我们意识所反映的外界客观实在的自发的、不自觉的、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不定型的、哲学上无意识的信念”。列宁选集》第二卷353页）自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然科学工作者在科学实验中，不自觉地站在唯物主义立场上，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承认物质的客观存在，承认认识是对外部世界的反映。德国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著名自然科学家海克尔不承认自己是唯物主义者，而他通过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科学研究，却自发地得出了唯物主义的结论。但自然科学工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作者的唯物主义观点是不彻底的，他们在认识自然科学的一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些具体问题上</w:t>
      </w:r>
      <w:r>
        <w:rPr>
          <w:rStyle w:val="70"/>
          <w:b w:val="0"/>
          <w:bCs w:val="0"/>
          <w:i w:val="0"/>
          <w:iCs w:val="0"/>
          <w:smallCaps w:val="0"/>
          <w:strike w:val="0"/>
          <w:vertAlign w:val="subscript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抱自发的唯物主义态度，但在自然科学之外，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要他们对整个世界作出解释表明自己的坻界观时，就陷入了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唯心主义。而且就是在自然科学的研究中，也有着局限性。如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牛顿在科学上有很大功绩，但他不懂得物质运动的辩证规律，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不能科学地回答天体运动的原因，最后只好以神的第一推动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力来解释，导致唯心主义。由于自然科学工作者不懂得辩证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法，因此不能回答自然科学最新发现所提出的理论问题，如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十九世纪末二十世纪初，物理学界发现了电子，推翻了原子不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可分的陈旧观念，马赫主义者利用这一点大肆宣扬所谓科学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产生了“危机物质消灭了”，这种谬论曾使许多不坚定的自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然科学工作者受到影响。列宁说我们必</w:t>
      </w:r>
      <w:r>
        <w:rPr>
          <w:rStyle w:val="66"/>
          <w:b/>
          <w:bCs/>
          <w:i w:val="0"/>
          <w:iCs w:val="0"/>
          <w:smallCaps w:val="0"/>
          <w:strike w:val="0"/>
        </w:rPr>
        <w:t>须懂得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，任何自然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科学，任何唯物主义，如果没有充分可靠的哲学论据，是无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法对资产阶级思想的侵袭和资产阶级世界观的复辟坚持斗争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的/ 列宁选集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第四卷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>60</w:t>
      </w:r>
      <w:r>
        <w:rPr>
          <w:rStyle w:val="70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—609页）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自然科学工作者不能满足于自然科学的唯物主义，不然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就不能自觉地从哲学高度去分析问题，更不能自觉地用历史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唯物主义去观察社会问题。因此，自然科学工作者在实践中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必须认真学习马克思主义，改造世界观，使自己成为一个自觉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的辩证唯物主义者。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87"/>
          <w:b w:val="0"/>
          <w:bCs w:val="0"/>
          <w:i w:val="0"/>
          <w:iCs w:val="0"/>
          <w:smallCaps w:val="0"/>
          <w:strike w:val="0"/>
        </w:rPr>
        <w:t>庸俗唯物主义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十九世纪五十年代流行于德国的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一种卑劣的资产阶级反动哲学思潮。主要代表有毕希纳、福格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特和摩莱肖特等。庸俗唯物主义虽然表面上承认客观世界的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物质性，但他们却以肤浅卑劣的庸俗形式来歪曲唯物主义，把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意识也当作物质。他们认为，意识只是由人脑分泌出来的一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种液汁，如同肝脏分泌胆汁一祥。他们把意识和物质完全等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同起来了^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32" w:type="first"/>
          <w:footerReference r:id="rId30" w:type="default"/>
          <w:footerReference r:id="rId31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关于物质和意识的关系问题，这个儿千年来哲学史上两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条路线斗争的基本问题，是个极其严肃的问题，庸俗唯物主义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却加以粗陋浅薄的解释，这样就取消了物质先于意识还是意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识先于物质这个哲学基本问题，因而也就否认了唯物主义同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唯心主义的严格界限，否认了物质同意识的辩证关系，否认了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意识的革命能动作用，否认了哲学史上唯物主义同唯心主义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的两条路线斗争。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庸俗唯物主义者毕希纳认为，人的聪明取决于营养好坏，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而且思想也象一切生理特点一样会遗传下去。他鼓吹剥削者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生活好、营养好就聪明，劳动者生活差、营养差就愚笨。这种反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动的营养决定聪明论和聪明遗传论，是直接为剥削阶级服务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的，是同孔孟之道的“唯上智与下愚不移剥削者聪明、劳动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者愚笨永远不变）的谬论唱的是一个调于。庸俗唯物主义在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政治上拥护资本主义，宣扬改良主义，是无产阶级的敌人。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庸俗唯物主义和辩证唯物主义是根本对立的。十八世纪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机械唯物主义坚持了唯物主义同唯心主义的对立和斗争。庸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俗唯物主义在扩大唯物主义的幌子下，抹杀了哲学上两条路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线的对立和斗争。当时无产阶级已经登上历史舞台，马克思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主义已经产生并广泛传播，自然科学正蓬勃犮展，一八四八年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发生了革命运动。这些都沉重地打击了唯心主义，使唯心主义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处于危机之中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在这时，庸俗唯物主义混淆物质和意识的区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别，实际上是为资产阶级和唯心主义效劳。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辩证唯物主义认为，人的意识根本不是人脑分泌出来的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液汁。意识不是物质的东西，而是对物质的反映，是精神的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东西，意识同物质是有区别的。如一部车床，可以用来生产，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而关于一部车床的意识却不能进行生产。同样，关于热的意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识不能用来取暖，关于饼的意识不能用来充饥。意识只是物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质的反映形式，意识不等于是物质。物质是意识反映的客观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内容，物质也不等于是意识。意识来源于物质，是人们在社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会实践基础上产生的。当意识产生后，对物质又有着反作用。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毛主席说而代表先进阶级的正确思想，一旦被群众單握，就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会变成改造社会、改造世界的物质力量/ </w:t>
      </w:r>
      <w:r>
        <w:rPr>
          <w:rStyle w:val="88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人的正确思想是从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那里来的?</w:t>
      </w:r>
      <w:r>
        <w:rPr>
          <w:rStyle w:val="14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无产阶级革命导师对庸俗唯物主义进行了尖锐严肃的枇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判。马克思在《福格特先生》—书中，揭穿了庸俗唯物主义为剥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削阶级效劳的反动本质。恩格斯在《路德维希•费尔巴哈和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德国古典哲学的终结》一书里，揭露和讽剌它是唯物主义的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"一种肤浅的、廉俗的形式被毕希纳、福格持和摩莱肖特在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五十年代拿着到处叫卖"。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（4：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马克思恩格斯选集&gt;第四卷224页）列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宁在《怎么办?》一书中，狠狠地批判了俄国庸俗$物主义的经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济主义、自发论。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1920"/>
        </w:tabs>
        <w:bidi w:val="0"/>
        <w:spacing w:line="340" w:lineRule="exact"/>
        <w:ind w:left="0" w:firstLine="360"/>
        <w:jc w:val="left"/>
      </w:pPr>
      <w:r>
        <w:rPr>
          <w:rStyle w:val="89"/>
          <w:b w:val="0"/>
          <w:bCs w:val="0"/>
          <w:i w:val="0"/>
          <w:iCs w:val="0"/>
          <w:smallCaps w:val="0"/>
          <w:strike w:val="0"/>
        </w:rPr>
        <w:t>唯主义</w:t>
      </w:r>
      <w:r>
        <w:rPr>
          <w:rStyle w:val="89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同唯物主义根本对立的哲学派别。唯心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主义错误地</w:t>
      </w:r>
      <w:r>
        <w:rPr>
          <w:rStyle w:val="88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答了物质和精神谁是第一性这个哲学基本问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題，认为精神是第一性的，物质是第二性的，精神是世界的本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原，物质是精神的产物。唯心主义有两种基本形式</w:t>
      </w:r>
      <w:r>
        <w:rPr>
          <w:rStyle w:val="90"/>
          <w:b w:val="0"/>
          <w:bCs w:val="0"/>
          <w:i w:val="0"/>
          <w:iCs w:val="0"/>
          <w:smallCaps w:val="0"/>
          <w:strike w:val="0"/>
        </w:rPr>
        <w:t>。一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种叫主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观唯心主义，认为个人的主观意识是世界的本原，世界只存在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于“我”的意识之中，是“我”的感觉、观念的产物。如中国宋朝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的陆九渊说，</w:t>
      </w:r>
      <w:r>
        <w:rPr>
          <w:rStyle w:val="88"/>
          <w:b w:val="0"/>
          <w:bCs w:val="0"/>
          <w:i w:val="0"/>
          <w:iCs w:val="0"/>
          <w:smallCaps w:val="0"/>
          <w:strike w:val="0"/>
          <w:vertAlign w:val="superscript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宇宙便是吾心，吾心即是宇宙％英国的贝克莱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说，事物是“感觉的组合'另一种叫客观唯心主义，认为在个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人的主观意识之外独立地存在着所谓“客观”的"世界精神”，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这种“世界精神”就是世界的本原</w:t>
      </w:r>
      <w:r>
        <w:rPr>
          <w:rStyle w:val="88"/>
          <w:b w:val="0"/>
          <w:bCs w:val="0"/>
          <w:i w:val="0"/>
          <w:iCs w:val="0"/>
          <w:smallCaps w:val="0"/>
          <w:strike w:val="0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卩中国宋朝朱熹说的“理”，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德国黑格尔说的“绝对精神'就是</w:t>
      </w:r>
      <w:r>
        <w:rPr>
          <w:rStyle w:val="88"/>
          <w:b w:val="0"/>
          <w:bCs w:val="0"/>
          <w:i w:val="0"/>
          <w:iCs w:val="0"/>
          <w:smallCaps w:val="0"/>
          <w:strike w:val="0"/>
          <w:vertAlign w:val="superscript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世界精神”。他们认为一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切事物都由它产生。主观唯心主义和客观唯心主义说法不一，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实质相同，都把精神作为世界的本原，把物质作为精神的产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物，是对客观世界本来面貌的歪曲反映。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唯心主义的思想早在原始社会就</w:t>
      </w:r>
      <w:r>
        <w:rPr>
          <w:rStyle w:val="70"/>
          <w:b w:val="0"/>
          <w:bCs w:val="0"/>
          <w:i w:val="0"/>
          <w:iCs w:val="0"/>
          <w:smallCaps w:val="0"/>
          <w:strike w:val="0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萌芽，是原始人的蒙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昧无知的产物。唯心主义哲学，是在体力劳动和脑力劳动分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离和对立、社会产生阶级过程中形成的，它同宗教有着密切联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系。唯心主义是剥削阶级的世界观，也是一切机会主义、资产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阶级反动路线的理论基础。唯心主义一般是代表反动阶级的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利益。反动阶级对劳动人民除了用武装镇压外，还用唯心主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义从精神上进行奴役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唯心主义是反动阶级的工具，这是唯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心主义的阶级根源。唯心主义的认识根源，是主观同客观相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分裂，认识同实践相脱离，用孤立、片面、静止、僵化的形而上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学观点来看待复杂的认识过裎，把认识过程的某个侧面过分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地加以夸大。列宁说直线性和片面性，死板和慊化，主观主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义和主观盲目性就是唯心主义的认识论根源/ </w:t>
      </w:r>
      <w:r>
        <w:rPr>
          <w:rStyle w:val="70"/>
          <w:b w:val="0"/>
          <w:bCs w:val="0"/>
          <w:i w:val="0"/>
          <w:iCs w:val="0"/>
          <w:smallCaps w:val="0"/>
          <w:strike w:val="0"/>
        </w:rPr>
        <w:t>G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列宁全集公第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三十八卷412页〉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35" w:type="first"/>
          <w:footerReference r:id="rId33" w:type="default"/>
          <w:footerReference r:id="rId34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唯心主义是唯物主义的死对头，两者的斗争乃是阶级斗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争在哲学上的表现。马克思主义以前的唯物主义，虽然也同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唯心主义进行了长期曲折的斗争，但只有在马克思主义产生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以后,才给唯心主义以彻底的致命的批判。随着阶级斗争的深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入，唯心主义经常变换形式。如古代有孔盂之道、桕拉图的理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念论等；近、现代有新托马斯主义、新康德主义、新黑格尔主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义、马赫主义、实用主义，以及刘少奇、林彪鼓吹的唯心主义的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先验论等等。唯物主义同唯心主义的斗争，是永远不会完结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的。到了共产主义社会，阶级消灭了，但由于仍然存在着上层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建筑同经济基础、生产关系同生产力的矛盾，存在着先进与落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后、正确与错误的矛盾，因此，仍然存在着唯物主义同唯心主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义的斗争。我们必须认真学习马克思主义，坚持不懈地同唯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心主义进行斗争。</w:t>
      </w:r>
    </w:p>
    <w:p>
      <w:pPr>
        <w:pStyle w:val="65"/>
        <w:keepNext w:val="0"/>
        <w:keepLines w:val="0"/>
        <w:widowControl w:val="0"/>
        <w:shd w:val="clear" w:color="auto" w:fill="auto"/>
        <w:tabs>
          <w:tab w:val="left" w:pos="2545"/>
        </w:tabs>
        <w:bidi w:val="0"/>
        <w:ind w:left="0" w:firstLine="0"/>
        <w:jc w:val="left"/>
      </w:pPr>
      <w:r>
        <w:rPr>
          <w:rStyle w:val="91"/>
          <w:b w:val="0"/>
          <w:bCs w:val="0"/>
          <w:i w:val="0"/>
          <w:iCs w:val="0"/>
          <w:smallCaps w:val="0"/>
          <w:strike w:val="0"/>
        </w:rPr>
        <w:t>主观唯主义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唯心主义哲学的主要派别之一。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主观唯心主义把个人的主观感觉、意识作为世界的本原，认为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世界万事万物都只存在于“我”的感觉、意识之中，是由“我”的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感觉、意识产生的。中国先秦的孟轲说万物皆备于我'明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朝的王守仁说宇宙万物皆吾心中之物％英国的贝克莱认为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“存在就是被感知”。奥地利的马赫认为物是“感觉的复合”等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等。这些都是主观唯心主义。在主观唯心主叉者看来，只有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“我的主观感觉、意识才是真实存在的，客观事物不是真实存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在的。贝克莱以苹果为例，胡说苹果不过是“我”的色、香、味、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硬度等感觉的组合而已。如果没有“我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1</w:t>
      </w:r>
      <w:r>
        <w:rPr>
          <w:color w:val="000000"/>
          <w:spacing w:val="0"/>
          <w:w w:val="100"/>
          <w:position w:val="0"/>
          <w:lang w:val="zh-CN" w:eastAsia="zh-CN" w:bidi="zh-CN"/>
        </w:rPr>
        <w:t>^的感觉，就没有苹果，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也没有一切事物，这显然是荒谬的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主观唯心主义在认识上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的错误在于它不是把感觉、意识看作是人们对客观事物的反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映，相反地把人的感觉、意识绝对化、神秘化，片面夸大为唯一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的真实存在，颠倒了感觉、意识同客观事物的关系。辩证唯物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主义认为，感觉、意识是人们对客观事物的反映；客观事物是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感觉、意识的内容，是不依赖人的主观意识而独立存</w:t>
      </w:r>
      <w:r>
        <w:rPr>
          <w:rStyle w:val="66"/>
          <w:b/>
          <w:bCs/>
          <w:i w:val="0"/>
          <w:iCs w:val="0"/>
          <w:smallCaps w:val="0"/>
          <w:strike w:val="0"/>
        </w:rPr>
        <w:t>在的;离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开了客观事物的感觉、意识，只能是纯粹主观的噫想。主观唯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心主义从世界只是“我”的感觉、意识出发，不可避免地要否认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在"我”之外的一切客观事物。列宁说，</w:t>
      </w:r>
      <w:r>
        <w:rPr>
          <w:rStyle w:val="66"/>
          <w:b/>
          <w:bCs/>
          <w:i w:val="0"/>
          <w:iCs w:val="0"/>
          <w:smallCaps w:val="0"/>
          <w:strike w:val="0"/>
        </w:rPr>
        <w:t>整个世界只不过是我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的表象而已。从这个前提出发，除了自己以外,就不能承认别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人的存在，这是最纯粹的唯我论/ 一列宁选集&gt;第二卷36页）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主观唯心主义是剥削阶级的世界观，是剥削阶级利益在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哲学上的表现。现代主观唯心主义流派有新康德主义、新黑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格尔主义、实用主义、存在主义等等。它们都是帝</w:t>
      </w:r>
      <w:r>
        <w:rPr>
          <w:rStyle w:val="70"/>
          <w:b w:val="0"/>
          <w:bCs w:val="0"/>
          <w:i w:val="0"/>
          <w:iCs w:val="0"/>
          <w:smallCaps w:val="0"/>
          <w:strike w:val="0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主义腐朽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堕落、悲观绝望思想在哲学上的反映，是垄断资产阶级垂死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没落的哲学^如存在主义宣扬世界上的一切事物不过是人的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“自我”的表现，周围</w:t>
      </w:r>
      <w:r>
        <w:rPr>
          <w:rStyle w:val="70"/>
          <w:b w:val="0"/>
          <w:bCs w:val="0"/>
          <w:i w:val="0"/>
          <w:iCs w:val="0"/>
          <w:smallCaps w:val="0"/>
          <w:strike w:val="0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界是和“自我”格格不入、相互敌对的；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每个人都是孤单的，人的存在就是期待着死亡的来临，活着就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是等死，“研究哲学就是研究死亡” /谁自觉走向死亡，谁就是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自由％这些反动谬论，既是资产阶级垂死前的悲鸣，也是他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们麻痹人民的反动思想工具。一切机会主义者、修正主义者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也用主观唯心主义疯狂地向马克思主义逬攻，妄图阻桡和破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坏无产阶级革命。例如，在我党历史上，一九三一年至一九三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四年的"左"倾机会主义者，便是最狂妄的主观唯心主义者。他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们推行的错误的政治路线和军事路线，给中国革命造成了极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大的损失。林彪及其死党鼓吹反动的天才论，否认事物的客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观存在，否认认识来自实践，也是十足的主观唯心主义。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92"/>
          <w:b w:val="0"/>
          <w:bCs w:val="0"/>
          <w:i w:val="0"/>
          <w:iCs w:val="0"/>
          <w:smallCaps w:val="0"/>
          <w:strike w:val="0"/>
        </w:rPr>
        <w:t>客观唯主义唯心主义哲学的主要派别之一。</w:t>
      </w:r>
      <w:r>
        <w:rPr>
          <w:rStyle w:val="92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客观唯心主义认为，有一种神秘的不依赖于主观意识的客观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精神，它是世界的本原</w:t>
      </w:r>
      <w:r>
        <w:rPr>
          <w:rStyle w:val="81"/>
          <w:b w:val="0"/>
          <w:bCs w:val="0"/>
          <w:i w:val="0"/>
          <w:iCs w:val="0"/>
          <w:smallCaps w:val="0"/>
          <w:strike w:val="0"/>
        </w:rPr>
        <w:t>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切事物都由它产生。如我国南宋儒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家朱熹说未有天地之先，毕竟也只是理，有此理，便有此天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地。若无此理，便亦无天地，无人无物。”①他说的这个</w:t>
      </w:r>
      <w:r>
        <w:rPr>
          <w:rStyle w:val="70"/>
          <w:b w:val="0"/>
          <w:bCs w:val="0"/>
          <w:i w:val="0"/>
          <w:iCs w:val="0"/>
          <w:smallCaps w:val="0"/>
          <w:strike w:val="0"/>
          <w:vertAlign w:val="superscript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理”是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在宇宙形成之前就存在的独立的精神，天地万事万物都由这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个客观的“理”产生</w:t>
      </w:r>
      <w:r>
        <w:rPr>
          <w:rStyle w:val="70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德国哲学家黑格尔把“绝对精神作为设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界的本原，认为“绝对精神"在世界之前就已存在，世界万物都</w:t>
      </w:r>
    </w:p>
    <w:p>
      <w:pPr>
        <w:pStyle w:val="94"/>
        <w:keepNext w:val="0"/>
        <w:keepLines w:val="0"/>
        <w:widowControl w:val="0"/>
        <w:numPr>
          <w:ilvl w:val="0"/>
          <w:numId w:val="3"/>
        </w:numPr>
        <w:shd w:val="clear" w:color="auto" w:fill="auto"/>
        <w:bidi w:val="0"/>
        <w:spacing w:line="16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•朱子语类，卷一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由“绝对精神”产生。在客观唯心主义者看来，物质世界的各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种事物，如</w:t>
      </w:r>
      <w:r>
        <w:rPr>
          <w:rStyle w:val="70"/>
          <w:b w:val="0"/>
          <w:bCs w:val="0"/>
          <w:i w:val="0"/>
          <w:iCs w:val="0"/>
          <w:smallCaps w:val="0"/>
          <w:strike w:val="0"/>
        </w:rPr>
        <w:t>g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月星辰、人类社会、动物、植物、原子、电子等等，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都不过是“理”、“绝对精神”的体现;没有“理”、*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4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绝对精神”，便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没有世界的一切。这是对客观世界本来面貌的歪曲反映。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辩证唯物主义认为，世界的本原是物质;物质是不依赖于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精神而独立存在的客观实在；先有物质，后有精神；精神无非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是人们对客观事物的反映，是地球上出现了人类以后在社会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实践基础上形成的现象，即物质发展到一定阶段的产物。离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开了物质就没有精神，根本不存在什么独立的精神，世界也不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是由什么“理绝对精神”产生的。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客观唯心主义在认识上的错误，在于把认识的某一方面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绝对化、神秘化，把它看作脱离客观事物的东西，并片面夸大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为宇宙万物的基础</w:t>
      </w:r>
      <w:r>
        <w:rPr>
          <w:rStyle w:val="70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客观唯心主义的超自然、趙人类的所谓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“理”、“绝对精神"，实际上是上帝的代名词，不过是哲学化了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的上帝创造世界的反动宗教说教而已。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38" w:type="first"/>
          <w:footerReference r:id="rId36" w:type="default"/>
          <w:footerReference r:id="rId37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客观唯心主义是剥削阶级的世界观，是剥削阶级的利益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在哲学上的表现。现代帝国主义在新形势下抛出的新托马斯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主义便是客观唯心土义的变种，它宣称私有制是符合上帝的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自然法的，人同上帝要合作，赞扬不抵抗精神。它主张有两个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世界:一个是经验的世界，一个是超经验的世界。前者可以通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过理性来认识，后者只有通过信仰才能把握。超经验的世界对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于科学家来说是不可知的，要克服这种不可知，必须承认宗教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信仰。它疯狂攻击马克思主义和社会主义，认为只有信仰宗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教，才可以得到“真正的民主自由”，工人阶级和资产阶级才可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以和好相处。新托马斯主义妄图从思想上解除工人阶级的武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装，对坑元产阶级革命,挽救垂死的资本主义制度。</w:t>
      </w:r>
    </w:p>
    <w:p>
      <w:pPr>
        <w:pStyle w:val="65"/>
        <w:keepNext w:val="0"/>
        <w:keepLines w:val="0"/>
        <w:widowControl w:val="0"/>
        <w:shd w:val="clear" w:color="auto" w:fill="auto"/>
        <w:tabs>
          <w:tab w:val="left" w:pos="1370"/>
        </w:tabs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物质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rStyle w:val="70"/>
          <w:b w:val="0"/>
          <w:bCs w:val="0"/>
          <w:i w:val="0"/>
          <w:iCs w:val="0"/>
          <w:smallCaps w:val="0"/>
          <w:strike w:val="0"/>
          <w:vertAlign w:val="superscript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物质是标志客观实在的哲学范畴，这种客观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实在是人通过感觉感知的，它不依赖于我们的感觉而存在，为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我们的感觉所复写、摄影、反映。”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《列宁选集&gt;第二卷1明页）列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宁的这个物质定义说明，物质是不依赖人的感觉而存在的客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观实在，它是可以认识的，一切精祌现象都是物质的反映。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物质是世界的本原，世界是由无限永恒运动着的物质构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成的。运动是物庾的根本属性，物质的运动是有规律的，时间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和空间是物质存在的基本形式。人类出现以前，物质就客观存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在着;人类出现以后，它也是离开人的意识而独立存在着。人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的意识是物质高度发展的产物，意识不能离开物质而独立存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在的。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物质是永恒存在的，不生不灭的，既不能被创造，也不能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被消灭。世界上存在的各种事物、现象，如原子、细胞、山川河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流、日月星辰、社会中的生产斗争、阶级斗争1科学实验等等，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都是物质的不同形态。世界上各种具体事物的产生和消失,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只是物质的不同形态在一定条件下的转化。如人们把钢铁造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成机器、人类社会形态的变化等，都不是创造或消灭物质，只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是改变物质的形态。自然科学上的物质不灭定律，就是讲物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质能够依一定的规律在形态上发生转化。但不论怎样转化，物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质总的质量不会有任何增加或减少，这是自然界的最重要规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律之一。自然科学关于物质不灭定律的大量论据，证明了辩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证唯物主义关于物质不灭基本原理的正确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世界是统一于物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质的,根本不存在有不依赖于物质的所谓独立的精神的东西。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41" w:type="first"/>
          <w:footerReference r:id="rId39" w:type="default"/>
          <w:footerReference r:id="rId40" w:type="even"/>
          <w:pgSz w:w="11909" w:h="16834"/>
          <w:pgMar w:top="1430" w:right="1440" w:bottom="1430" w:left="1440" w:header="0" w:footer="3" w:gutter="0"/>
          <w:pgNumType w:start="49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哲学上的物质概念不同于自然科学上的物质结构概念。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哲学上的物质概念指的是整个物质世界；自然科学的物质结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14"/>
          <w:b w:val="0"/>
          <w:bCs w:val="0"/>
          <w:i w:val="0"/>
          <w:iCs w:val="0"/>
          <w:smallCaps w:val="0"/>
          <w:strike w:val="0"/>
        </w:rPr>
        <w:t>构概念，指的是具体的物质形态。两者有区别，又有联系。哲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学上的物质概念是一切自然科学研究的出发点，而自然科学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对物质结构认识的深化，又会以新的内容不断丰富哲学的物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质概念。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围绕物质概念，哲学上展开了两条路线的激烈斗争。一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切唯心主义者对唯物主义的物质概念无不恨之入骨，他们为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了攻击唯物主义的物质概念，说了许多胡话。如阿芬那留斯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说：“ ‘物质'只不过是一种油象，也就是一切中心项都被抽象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掉的对立项的总和马赫说我们称之为物质的东西，只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是要素(“感觉”）的一定的有规律的联系贝克莱说</w:t>
      </w:r>
      <w:r>
        <w:rPr>
          <w:rStyle w:val="75"/>
          <w:b w:val="0"/>
          <w:bCs w:val="0"/>
          <w:i w:val="0"/>
          <w:iCs w:val="0"/>
          <w:smallCaps w:val="0"/>
          <w:strike w:val="0"/>
        </w:rPr>
        <w:t>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哲学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家所说的物质，或心外对象的存在,《圣经》中没有任何地方提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到。他叫嚷，“物质只要被逐出自然界，就会带走很多怀疑论的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和渎神的体系，带走无数的争论和纠缠不清的问题”⑤。唯心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主义者总是主张把物质赶出自然界，要消灭物质。十九世纪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末电子的发现，推翻了物理学上原子不可分的陈旧观念。可是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马赫主义者又跳出来大叫：“物质消失了”，还胡说什么“新^物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理学把唯物主义驳倒了，乘机向辩证唯物主义进攻。列宁在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《唯物主义和经验批判主义》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书中，彻底批判了他们的谬论</w:t>
      </w:r>
      <w:r>
        <w:rPr>
          <w:rStyle w:val="95"/>
          <w:b w:val="0"/>
          <w:bCs w:val="0"/>
          <w:i w:val="0"/>
          <w:iCs w:val="0"/>
          <w:smallCaps w:val="0"/>
          <w:strike w:val="0"/>
        </w:rPr>
        <w:t>。</w:t>
      </w:r>
      <w:r>
        <w:rPr>
          <w:rStyle w:val="95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列宁讽刺攻击唯物主义的哲学和神学教授们说，他们曾经一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百次、一千次地宣告唯物主义已被驳倒，可是直到现在，他们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还在一百零一次、一千零一次地继续驳斥它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《列宁选集》第二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卷</w:t>
      </w:r>
      <w:r>
        <w:rPr>
          <w:rStyle w:val="96"/>
          <w:b w:val="0"/>
          <w:bCs w:val="0"/>
          <w:i w:val="0"/>
          <w:iCs w:val="0"/>
          <w:smallCaps w:val="0"/>
          <w:strike w:val="0"/>
        </w:rPr>
        <w:t>16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页）叛徒、卖国贼林彪继承历史上唯心主义者的衣钵，反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对辩证唯物主义和历史唯物主义，胡说思想可以代替物质，推</w:t>
      </w:r>
    </w:p>
    <w:p>
      <w:pPr>
        <w:pStyle w:val="98"/>
        <w:keepNext w:val="0"/>
        <w:keepLines w:val="0"/>
        <w:widowControl w:val="0"/>
        <w:numPr>
          <w:ilvl w:val="0"/>
          <w:numId w:val="4"/>
        </w:numPr>
        <w:shd w:val="clear" w:color="auto" w:fill="auto"/>
        <w:tabs>
          <w:tab w:val="left" w:pos="705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转引自</w:t>
      </w:r>
      <w:r>
        <w:rPr>
          <w:rStyle w:val="99"/>
          <w:b w:val="0"/>
          <w:bCs w:val="0"/>
          <w:i w:val="0"/>
          <w:iCs w:val="0"/>
          <w:smallCaps w:val="0"/>
          <w:strike w:val="0"/>
        </w:rPr>
        <w:t>K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列宁选集*第二卷144頁</w:t>
      </w:r>
    </w:p>
    <w:p>
      <w:pPr>
        <w:pStyle w:val="98"/>
        <w:keepNext w:val="0"/>
        <w:keepLines w:val="0"/>
        <w:widowControl w:val="0"/>
        <w:numPr>
          <w:ilvl w:val="0"/>
          <w:numId w:val="4"/>
        </w:numPr>
        <w:shd w:val="clear" w:color="auto" w:fill="auto"/>
        <w:tabs>
          <w:tab w:val="left" w:pos="705"/>
        </w:tabs>
        <w:bidi w:val="0"/>
        <w:ind w:left="0" w:firstLine="0"/>
        <w:jc w:val="left"/>
      </w:pPr>
      <w:r>
        <w:rPr>
          <w:rStyle w:val="100"/>
          <w:b w:val="0"/>
          <w:bCs w:val="0"/>
          <w:i w:val="0"/>
          <w:iCs w:val="0"/>
          <w:smallCaps w:val="0"/>
          <w:strike w:val="0"/>
        </w:rPr>
        <w:t>转引列宁选第二卷</w:t>
      </w:r>
      <w:r>
        <w:rPr>
          <w:rStyle w:val="99"/>
          <w:b w:val="0"/>
          <w:bCs w:val="0"/>
          <w:i w:val="0"/>
          <w:iCs w:val="0"/>
          <w:smallCaps w:val="0"/>
          <w:strike w:val="0"/>
        </w:rPr>
        <w:t>LifS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</w:t>
      </w:r>
    </w:p>
    <w:p>
      <w:pPr>
        <w:pStyle w:val="98"/>
        <w:keepNext w:val="0"/>
        <w:keepLines w:val="0"/>
        <w:widowControl w:val="0"/>
        <w:numPr>
          <w:ilvl w:val="0"/>
          <w:numId w:val="4"/>
        </w:numPr>
        <w:shd w:val="clear" w:color="auto" w:fill="auto"/>
        <w:tabs>
          <w:tab w:val="left" w:pos="705"/>
        </w:tabs>
        <w:bidi w:val="0"/>
        <w:ind w:left="0" w:firstLine="0"/>
        <w:jc w:val="left"/>
        <w:sectPr>
          <w:footerReference r:id="rId42" w:type="default"/>
          <w:footerReference r:id="rId43" w:type="even"/>
          <w:pgSz w:w="11909" w:h="16834"/>
          <w:pgMar w:top="1430" w:right="1440" w:bottom="1430" w:left="1440" w:header="0" w:footer="3" w:gutter="0"/>
          <w:pgNumType w:start="31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转引自，宁选集，第二卷22页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行一条从意识到物质的唯心主义认识路线，为他们反革命修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正主义的政治路线制造理论根据。但是，不论唯心主义者釆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取怎样的手法攻击唯物主义，他们总是以失败</w:t>
      </w:r>
      <w:r>
        <w:rPr>
          <w:rStyle w:val="70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告终。</w:t>
      </w:r>
    </w:p>
    <w:p>
      <w:pPr>
        <w:pStyle w:val="65"/>
        <w:keepNext w:val="0"/>
        <w:keepLines w:val="0"/>
        <w:widowControl w:val="0"/>
        <w:shd w:val="clear" w:color="auto" w:fill="auto"/>
        <w:tabs>
          <w:tab w:val="left" w:pos="1985"/>
        </w:tabs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客观实在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同主观意识相对而言，指独立于人的意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识之外，能为人的意识所反映的客观存在，即物质。世界上各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种各样的事物都是物质的表现形态，它们有一个共同点，都是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客观实实在在的东西，也就是离开人的意识而独立存在的物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质。人们通过感觉来感知客观实在，即客观实在为我们的感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觉所复写、摄影、反映。关于表达这个客观实在的哲学概念，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列宁曾说：这个概念很早以前就制定出来了，它就是物质/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列宁选集&gt;第二卷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128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页）自然界、人类社会、物质运动、时间和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空间等等，都是客观实在。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唯心主义宣称物质是"无”，否认物质是客观实在</w:t>
      </w:r>
      <w:r>
        <w:rPr>
          <w:rStyle w:val="70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或者把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客观实在说成是感觉、精神的产物。这都是错误的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#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87"/>
          <w:b w:val="0"/>
          <w:bCs w:val="0"/>
          <w:i w:val="0"/>
          <w:iCs w:val="0"/>
          <w:smallCaps w:val="0"/>
          <w:strike w:val="0"/>
        </w:rPr>
        <w:t>世界的物质性</w:t>
      </w:r>
      <w:r>
        <w:rPr>
          <w:color w:val="000000"/>
          <w:spacing w:val="0"/>
          <w:w w:val="100"/>
          <w:position w:val="0"/>
          <w:lang w:val="zh-CN" w:eastAsia="zh-CN" w:bidi="zh-CN"/>
        </w:rPr>
        <w:t>指世界统一于物质，离开物质就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没有世界。世界是物质的世界，物质是永久与普遍存在的，是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不生不灭的，不论在时间与空间上都是无限的。世界上存在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着无机物、有机物、生物以及人类社会等等形形色色、千差万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别的事物，都是物质的不同表现形态。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  <w:sectPr>
          <w:footerReference r:id="rId44" w:type="default"/>
          <w:footerReference r:id="rId45" w:type="even"/>
          <w:pgSz w:w="11909" w:h="16834"/>
          <w:pgMar w:top="1430" w:right="1440" w:bottom="1430" w:left="1440" w:header="0" w:footer="3" w:gutter="0"/>
          <w:pgNumType w:start="51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恩格斯说：“世界的真</w:t>
      </w:r>
      <w:r>
        <w:rPr>
          <w:rStyle w:val="70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的统一性是在于它的物质性”。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马克思恩格斯选集</w:t>
      </w:r>
      <w:r>
        <w:rPr>
          <w:rStyle w:val="101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第三卷83页）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这是由哲学和自然科学的长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期的和持续的发展来证明的由于此界的物质性，因而才有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各种事物的统一性。如细胞学说阐明了植物、动物、有机体都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由细胞组成，揭示了生物发生过程的统一性1能量守恒与转化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定律从自然界的机械、物理、化学等物质运动形态的相互转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化，揭示了它们的统一性1物种起源学说阐明了一切有机体都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由单细胞胚芽长期发展而成，掲示了生物各物种之间的统一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性，从限石的分析中看到，地球上存在的化学元素同其他星球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上是…样的，揭示了地球同其他星球的原子构成的统一性</w:t>
      </w:r>
      <w:r>
        <w:rPr>
          <w:rStyle w:val="70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史唯物主义从原始社会、奴隶社会、封建社会、资本主义社会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和社会主义社会的历史发展中，揭示了物质资料的生产方式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是一切社会形态的基础。可见，不论自然界、人类社会，都是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物质的，是独立于人的意识之外的客观实在。物质形态的多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样性，是世界物质性的表现。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世界的物质性的观点,是人们在长期实践基础上形成的，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并随着实践的发展而不断丰富发展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唯心主义根本否认世界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的物质性，认为世界不是物质的，而是精神的；世界上的一切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事物都是精神的产榭^客观事实和科学实践彻底驳斥了唯心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主义的谬论。旧唯物主义竖持了世界物质性的观点，但由于阶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级的历史的局限性，它是形而上学的。辩证唯榭主义关于世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界物质性的观点，是在实践基础上总结了阶级斗争、生产斗争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和科学实验的丰富经验，它深刻地揭示了客观世界的本质，既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反对了唯心主义，又克服了旧唯物主义的局限性，是唯一正确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的。世界物质性的观点，指导我们一定要按照世界的本来面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貌去认识世界、改造世界，在实践中竖持唯物主义和辩证法,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反对唯心主义和形面上学。</w:t>
      </w:r>
    </w:p>
    <w:p>
      <w:pPr>
        <w:pStyle w:val="103"/>
        <w:keepNext/>
        <w:keepLines/>
        <w:widowControl w:val="0"/>
        <w:shd w:val="clear" w:color="auto" w:fill="auto"/>
        <w:bidi w:val="0"/>
        <w:ind w:left="0" w:firstLine="360"/>
        <w:jc w:val="left"/>
      </w:pPr>
      <w:bookmarkStart w:id="6" w:name="bookmark6"/>
      <w:r>
        <w:rPr>
          <w:color w:val="000000"/>
          <w:spacing w:val="0"/>
          <w:w w:val="100"/>
          <w:position w:val="0"/>
          <w:lang w:val="zh-CN" w:eastAsia="zh-CN" w:bidi="zh-CN"/>
        </w:rPr>
        <w:t>物质第一性、意</w:t>
      </w:r>
      <w:r>
        <w:rPr>
          <w:rStyle w:val="104"/>
          <w:b w:val="0"/>
          <w:bCs w:val="0"/>
          <w:i w:val="0"/>
          <w:iCs w:val="0"/>
          <w:smallCaps w:val="0"/>
          <w:strike w:val="0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只第二性</w:t>
      </w:r>
      <w:r>
        <w:rPr>
          <w:rStyle w:val="105"/>
          <w:b w:val="0"/>
          <w:bCs w:val="0"/>
          <w:i w:val="0"/>
          <w:iCs w:val="0"/>
          <w:smallCaps w:val="0"/>
          <w:strike w:val="0"/>
        </w:rPr>
        <w:t>唯物主义哲学最根</w:t>
      </w:r>
      <w:bookmarkEnd w:id="6"/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本的观点。唯物主义认为，物质是不依赖于意识而独立存在的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客观实在，是世界的本原》意识是物质发展到一定阶段的产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物，是物质的反映。先有物质后有意识，物质产生意识、决定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意识。自然科学的实践证明，物质是第一性的、意识是笫二性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的。地球约有六十亿年的历史。开始时地球上根本没有生物，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以后才从无机物产生有机物，产生有生命的物体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最初出现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的生物体只有剌激感应，没有意识;后来低级生物逐渐发展到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髙级生物，从类人猿经过长期劳动变成了人。人们在实践中，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通过感官对外界事物的反映和人脑的加工而产生了人的意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识。列宁说</w:t>
      </w:r>
      <w:r>
        <w:rPr>
          <w:rStyle w:val="66"/>
          <w:b/>
          <w:bCs/>
          <w:i w:val="0"/>
          <w:iCs w:val="0"/>
          <w:smallCaps w:val="0"/>
          <w:strike w:val="0"/>
        </w:rPr>
        <w:t>唯物主义和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自然科</w:t>
      </w:r>
      <w:r>
        <w:rPr>
          <w:rStyle w:val="66"/>
          <w:b/>
          <w:bCs/>
          <w:i w:val="0"/>
          <w:iCs w:val="0"/>
          <w:smallCaps w:val="0"/>
          <w:strike w:val="0"/>
        </w:rPr>
        <w:t>学完全一致，认为物质是第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—性的东西，意识、思维、感觉是第二性的东西”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。(硐宁选集》第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二卷40页）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唯心主义反对物质第一性、意识第二性的观点。例如黑格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尔认为“绝对精神”是第一性的，客观世界是“绝对精神"产生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的，是第二性的^朱熹说：“宇宙之间，一理而已宇宙万物都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是由精神的“理”产生的)。他们颠倒了物质和意识的关系，完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全是头脚倒置的哲学^旧唯物主义在自然观上坚持了物质第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一性、意识第二性的原则，但在社会观上却认为，社会意识是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第一性的，社会存在是第二性的。它在社会领域里背叛了唯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物主义，因而是不彻底的唯物主义。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辩证唯物主义是彻底的唯物主义，不仅在自然界坚持了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物质第一性、意识第二性的原则，并把它贯彻到社会历史领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域，认为社会存在决定社会意识，社会意识是社会存在的反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映;又认为物质和意识存在着辩证关系，在一定条件下，意识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反作用于物质，社会意识反作用于社会存在。辩证唯物主义关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于物质第丄性、意识第二性的原理，是无产阶级革命路线的理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论基础。在革命实践中坚持这一原理，对增强识别真假马克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思主义的能力，分清唯物主义和唯心主义的界限，是十分重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要的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87"/>
          <w:b w:val="0"/>
          <w:bCs w:val="0"/>
          <w:i w:val="0"/>
          <w:iCs w:val="0"/>
          <w:smallCaps w:val="0"/>
          <w:strike w:val="0"/>
        </w:rPr>
        <w:t xml:space="preserve">白然界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指自然科学所研究的有机界和无机界。自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然界是离开人的意识而独立存在的客观物质世界。它在时间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上无始无终，在空间上无边无际。自然界的一切事物都处于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相互联系的运动变化之中，从沙粒到太阳，从原生生物到人，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都处在不断地产生发展和消灭之中，处在不断地运动之中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地球形成至今已有六十亿年，最初没有有机物，更没有人类。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由于自然界的内部矛盾，才从无机物发展到有机物，从无细胞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结构的原生生物发展到细胞结构的有机物，从植物发展到动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物，以至在一百多万年前产生了人类。唯心主义、宗教神学把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自然界说成是上帝的创造，或者人的思想的产物;形而上学把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自然界的事物看成是彼此孤立、循环往复、只有量的增减而无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质的变化。自然界发展变化的事实，彻底驳斥了唯心主义、宗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教神学和形而上学的谬论。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  <w:sectPr>
          <w:footerReference r:id="rId48" w:type="first"/>
          <w:footerReference r:id="rId46" w:type="default"/>
          <w:footerReference r:id="rId47" w:type="even"/>
          <w:pgSz w:w="11909" w:h="16834"/>
          <w:pgMar w:top="1430" w:right="1440" w:bottom="1430" w:left="1440" w:header="0" w:footer="3" w:gutter="0"/>
          <w:pgNumType w:start="33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自然界是客观存在的</w:t>
      </w:r>
      <w:r>
        <w:rPr>
          <w:rStyle w:val="70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但是自从自然界出现了人类以后，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不仅自然界作用于人，而且人也反作用于自然界。人们在同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自然界的斗争中，不断认识自然界的客观规律，并利用它来为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人类服务。例如，毛主席亲自树立的全国农业的一面红旗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大寨，解放前是“山高石头多，出门就爬坡，地无三亩平，年年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灾情多”，产量很低，人穷、地穷、村子穷。解放后，在毛主席革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命路线指引下，贫下中农坚定地走农业合作化的道路，艰苦奋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斗，自力更生，完全大变样，将“七沟八梁一面坡"变成大片的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梯田和小平原，低产变成髙产，用大干战胜大灾，特大灾年保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丰收，为国家作出很大贡献。这说明只要路线对头，又有冲天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干劲，就可以不断改变自然面貌。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自然科学就是人类在实践基础上对自然界斗争和认识的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理论概括。随着实践的不断发展，人们对自然界的认识也不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断深入，自然科学的成果也越来越丰富发展^在阶级社会里,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人们认识和改造自然界的活动是受着阶级性制约的，和阶级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斗争密切相关的。在社会主义建设事业中，我们必须坚持无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产阶级革命路线，从自然界的客观实际出发，把革命精神和科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学精神紧密结合起来，遵照毛主席的侑大教导1“团结全国各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族人民进行一场新的战争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向自然界开战”。^关于正确处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理人民内部矛盾的问题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106"/>
          <w:b w:val="0"/>
          <w:bCs w:val="0"/>
          <w:i w:val="0"/>
          <w:iCs w:val="0"/>
          <w:smallCaps w:val="0"/>
          <w:strike w:val="0"/>
        </w:rPr>
        <w:t xml:space="preserve">无机界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同有机界相对，指无生命的自然领域。无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机界和有机界是自然界的两大领域。无机界由各种无生命物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体组成。无生命物体又叫作非生物（如水、空气、土壤、石头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等)。无机界内部的矛盾斗争，是无机界运动的根本原因。无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机界按照自己内部的特殊规律发展着。元机界的运动，根据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自然科学已发现的，有机械、物理和化学三种基本形态。三者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性质不同，但在一定条件下可以相互转化，由一种运动形态过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谀到另一种运动形态。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无机界和有机界的区分是相对的，它们都统一于物质，是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离开人的意识而独立存在的。无机界和有机界是辩证统一的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关系。地球上本来只有无机界，没有有机界。有机界是从无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机界发展转化而来的。无机界是有机界产生、存在、发展的前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提和条件，没有无机界就没有有机界，有机界和无机界是相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互作用的，如有机界的有机体森林，对无机界及整个环境面貌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的改变起着重要的作用。唯心主义把无机界的发展看作是外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力的推动;形而上学把无机界和有机界割裂开来，看成是互不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相关的、不发展的、不转化的，这都是错误的。</w:t>
      </w:r>
    </w:p>
    <w:p>
      <w:pPr>
        <w:pStyle w:val="65"/>
        <w:keepNext w:val="0"/>
        <w:keepLines w:val="0"/>
        <w:widowControl w:val="0"/>
        <w:shd w:val="clear" w:color="auto" w:fill="auto"/>
        <w:tabs>
          <w:tab w:val="left" w:pos="1650"/>
        </w:tabs>
        <w:bidi w:val="0"/>
        <w:ind w:left="0" w:firstLine="360"/>
        <w:jc w:val="left"/>
      </w:pPr>
      <w:r>
        <w:rPr>
          <w:rStyle w:val="87"/>
          <w:b w:val="0"/>
          <w:bCs w:val="0"/>
          <w:i w:val="0"/>
          <w:iCs w:val="0"/>
          <w:smallCaps w:val="0"/>
          <w:strike w:val="0"/>
        </w:rPr>
        <w:t>有机界</w:t>
      </w:r>
      <w:r>
        <w:rPr>
          <w:rStyle w:val="87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同无机界相对，指有生命的自然领域。有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机界和无机界是自然界的商大领域。有机界由有机体组成^*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有机体又叫生物体，或生物有机体。它是一切有生命的个体的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统称，包括椬物、动物、最原始的单细胞生物、无细胞形态的物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质以及人类本身。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有机界的发展有着自己的特殊规律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有机界的物体通过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新陈代谢、同化异化、遗传变异等矛盾斗争，不断地运动变化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着。地球上鼷来只有无机界，没有有机界。约在二十亿年前，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地球上由于物质运动，出现了有生命的蛋白体。从此，自然界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由无机界产生了有机界。恩格斯说一切有机体，除了最低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级的以外，都是由细胞构成的，即由很小的、只有经过高度放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大才能看得到的、内部具有细胞核的蛋白质小块构成的/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07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马克思思格斯选集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第三卷116页）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有机界一形成，就有着自己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的发展过程，从生命发生，进化到单细胞、多细胞生物，约经历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了十五亿年。随着生物神类的逐渐增加，在动物方面，由无脊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椎动物进化到脊椎动物(鱼类），由鱼类进化到两栖动物、爬虫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类；植物方面，由低等的溱菌类过渡到适于陆生的原始蕨类，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裸子植物(如松桕)等，约经历了三亿五千万年。鸟类、哺乳动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物的形成，约有一亿五千万年。人类的出现，约有一百多万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年。由此可见,有机羿的物体，经历了一个从简单到复杂、低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级到高级的辩证发展过程。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51" w:type="first"/>
          <w:footerReference r:id="rId49" w:type="default"/>
          <w:footerReference r:id="rId50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有机界和无机界的区分是相对的，它们都统一于物质，都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是离开人的意识而独立存在的。无机界是有机界产生、存在、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发展的前提和条件，没有无机界就没有有机界。有机界是无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机界发展的更高阶段。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唯心主义认为，无机界向有机界的转化，是绝对楮神的自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我转化，是概念的转化。这就否认了无机界和有机界的客观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性，杏认了两者转化是物质世界合乎规律的发展过程，是完全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错误的。形而上学认为，细胞只能产生细胞，物质是没有运动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变化的，有机界的物体是彼此孤立没有发展的。有机界发展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的事实告诉我们，地球上本来没有细胞，细胞是从原生质发展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而来的。细胞本身也是在不断发</w:t>
      </w:r>
      <w:r>
        <w:rPr>
          <w:rStyle w:val="70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的，髙等生物就是由低等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的单细胞到多细胞到植物、动物发展而来的。我国科学工作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者，以马列主义，毛泽东思想为指导，经过反复实践，在世界上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第一次人工合成结晶牛胰岛素。这就进一步证明了无机物和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有机物、簡单有机物和复杂有机物都是可以转化的。一切都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在运动变化和发展着。形而上学否认事物的相互联系和相互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转化，是不符合事实的，是违反辩证法的。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87"/>
          <w:b w:val="0"/>
          <w:bCs w:val="0"/>
          <w:i w:val="0"/>
          <w:iCs w:val="0"/>
          <w:smallCaps w:val="0"/>
          <w:strike w:val="0"/>
        </w:rPr>
        <w:t>宏观世界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同微观世界相对，又叫大宇宙，是宏观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物体、宏观现象的总称，通常指行星、星系等巨大物质体的领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域。在物理学中，宏观世界和微观世界是根据不同的物质结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构、层次、时空关系和运动的规律性来区分的。宏观世界是经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典物理学的研究对象。一般地说,宏观物体指自然界中大于一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亿分之一厘米的物体，如大分子、晶体、行星、恒星等等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宏观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现象指宏观物体在宏观空间范围内的各种现象，如人走路、地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球运转</w:t>
      </w:r>
      <w:r>
        <w:rPr>
          <w:rStyle w:val="70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有时动量很大的微观粒子在大范围内的现象，如加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速器中基本粒子的运动等，由于经典力学的原理也适用，所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以也叫宏观现象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宏观物体的长度以厘米、米、千米计算，运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动的时间间隔以秒、小时、年度计算。宏观世界和微观世界既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有区别又有联系。宏观世界是以微观世界为基础，宏观世畀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的物体都由微规批界的原子、电子、基本粒子等组成。不论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宏观世界和微观世界的物体千差万别，但它们都是统一于物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质的。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唯心主义认为宏观</w:t>
      </w:r>
      <w:r>
        <w:rPr>
          <w:rStyle w:val="70"/>
          <w:b w:val="0"/>
          <w:bCs w:val="0"/>
          <w:i w:val="0"/>
          <w:iCs w:val="0"/>
          <w:smallCaps w:val="0"/>
          <w:strike w:val="0"/>
        </w:rPr>
        <w:t>LU</w:t>
      </w:r>
      <w:r>
        <w:rPr>
          <w:color w:val="000000"/>
          <w:spacing w:val="0"/>
          <w:w w:val="100"/>
          <w:position w:val="0"/>
          <w:lang w:val="en-US" w:eastAsia="en-US" w:bidi="en-US"/>
        </w:rPr>
        <w:t>;</w:t>
      </w:r>
      <w:r>
        <w:rPr>
          <w:color w:val="000000"/>
          <w:spacing w:val="0"/>
          <w:w w:val="100"/>
          <w:position w:val="0"/>
          <w:lang w:val="zh-CN" w:eastAsia="zh-CN" w:bidi="zh-CN"/>
        </w:rPr>
        <w:t>界是上帝创造的；形而上学认为宏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观世界是靜止的、没有运动发展的^这都是错误的。辩证唯物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主义认为，宏观世羿和微观世羿都是离开人的意识而独立存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在的、无限发展着的物质世界，是可以被人们认识的。随着事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物的发展、实践的深入、科学的进步，人们对宏观世界的认识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也是不断深入的。在十八世纪以前，人类心目中的宇宙只是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太陷系。现在，人们知道的大宇宙已是由千千万万个银河系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组成的星系团、超星系团以至于总星系。太阳系范围可说是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大了，它的直径有一百二十万万公里。同太阳系比较，地球只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是沧海一粟。而银河系的直径大约有十万光年（光行的速度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是每秒三十万公里，光行一年的路程叫“光年％接近十万亿公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厚度大约是一万光年。太阳在银河系中运转一周，大约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需要二亿年。太阳同银河系相比，也只是大海一滴。而在大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宇宙中，银河系又只是一颗沙粒而已。总之，宏观世界是无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限的。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87"/>
          <w:b w:val="0"/>
          <w:bCs w:val="0"/>
          <w:i w:val="0"/>
          <w:iCs w:val="0"/>
          <w:smallCaps w:val="0"/>
          <w:strike w:val="0"/>
        </w:rPr>
        <w:t>微观世界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又称小宇宙。微观物体和微观现象总称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微观世界。在物理学中微观物体一般指自然界中小于一亿分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之一厘米的物体，例如原子、电子、基本粒子等;微观现象是指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微观物体在微观空间范围内的现象。有时动量很大的微观粒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子，在大范围内的现象，如加速器中基本粒子的运动，由于适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用于经典力学的原理，则属于宏观现象。微观物体运动时间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间隔以一亿分之一秒计算。微观世羿是相对于宏观枇界而言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</w:t>
      </w:r>
      <w:r>
        <w:rPr>
          <w:rStyle w:val="88"/>
          <w:b w:val="0"/>
          <w:bCs w:val="0"/>
          <w:i w:val="0"/>
          <w:iCs w:val="0"/>
          <w:smallCaps w:val="0"/>
          <w:strike w:val="0"/>
        </w:rPr>
        <w:t>tl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然科学在研究原子、电子、基本粒子过程中，发现这个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领域同宏观世界的物体一样，充满着复杂多样的矛盾运动。微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观世界同宏观世界虽有不同特性，但它同宏观世界一样，都具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有一定的物质结构、时空关系和运动的规律性。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马赫主义从主观唯心主义立场出发，认为凡是感官不能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直接感觉到的电子、原子等东西，都是"纯粹思维的东西”，从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而否定微观世界物体的客观物质性</w:t>
      </w:r>
      <w:r>
        <w:rPr>
          <w:rStyle w:val="88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辩证唯物主义认为，微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观世界同宏观世界是辩证统一的关系。宏观世界的宏观物体，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都由微观世界的原于、电子、基本粒子等组成；微观世界的物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体是宏观世界物体的基础。但它们都统一于物质，都是离开人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的意识而独立存在的永恒运动着的客观物质世界，都是可以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被人们认识的。形而上学认为，世界是有限的，原子是不可分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的，这也是锴误的。辩证唯物主义认为，大宇宙、小宇宙都是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无限的，都是可分的，无论在时间、空间上都莛没有穷尽的。锒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河系外有无数个银河系，原子可以分,原子核、电子、基本粒子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也都是可以无限地分下去的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#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4" w:type="first"/>
          <w:footerReference r:id="rId52" w:type="default"/>
          <w:footerReference r:id="rId53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rStyle w:val="108"/>
          <w:b w:val="0"/>
          <w:bCs w:val="0"/>
          <w:i w:val="0"/>
          <w:iCs w:val="0"/>
          <w:smallCaps w:val="0"/>
          <w:strike w:val="0"/>
        </w:rPr>
        <w:t>V</w:t>
      </w:r>
      <w:r>
        <w:rPr>
          <w:rStyle w:val="109"/>
          <w:b w:val="0"/>
          <w:bCs w:val="0"/>
          <w:i w:val="0"/>
          <w:iCs w:val="0"/>
          <w:smallCaps w:val="0"/>
          <w:strike w:val="0"/>
        </w:rPr>
        <w:t xml:space="preserve">存在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也叫客观存在，指思维以外的客观物质世界。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在哲学基本问题中提出的思维对存在、精神对物质的关系，存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在和物质这两个概念,意义是相同的，都是指离开人的意识而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独立存在的客观实在。页克莱认为“存在就是被感知”，黑格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尔认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为“存在”是“绝对精神”，这都是唯心主义的，是对存在的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歪曲。存在是第一性的，思维是第二性的。列宁说，</w:t>
      </w:r>
      <w:r>
        <w:rPr>
          <w:rStyle w:val="68"/>
          <w:b/>
          <w:bCs/>
          <w:i w:val="0"/>
          <w:iCs w:val="0"/>
          <w:smallCaps w:val="0"/>
          <w:strike w:val="0"/>
        </w:rPr>
        <w:t>一般唯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物主义认为客观真实的存在(物质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)</w:t>
      </w:r>
      <w:r>
        <w:rPr>
          <w:rStyle w:val="68"/>
          <w:b/>
          <w:bCs/>
          <w:i w:val="0"/>
          <w:iCs w:val="0"/>
          <w:smallCaps w:val="0"/>
          <w:strike w:val="0"/>
        </w:rPr>
        <w:t>不依赖于人类的意识、感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笕、经验等等</w:t>
      </w:r>
      <w:r>
        <w:rPr>
          <w:rStyle w:val="68"/>
          <w:b/>
          <w:bCs/>
          <w:i w:val="0"/>
          <w:iCs w:val="0"/>
          <w:smallCaps w:val="0"/>
          <w:strike w:val="0"/>
          <w:vertAlign w:val="subscript"/>
        </w:rPr>
        <w:t>&amp;</w:t>
      </w:r>
      <w:r>
        <w:rPr>
          <w:rStyle w:val="68"/>
          <w:b/>
          <w:bCs/>
          <w:i w:val="0"/>
          <w:iCs w:val="0"/>
          <w:smallCaps w:val="0"/>
          <w:strike w:val="0"/>
        </w:rPr>
        <w:t>历史睢物主义认为社会存在不依赖于人类的</w:t>
      </w:r>
    </w:p>
    <w:p>
      <w:pPr>
        <w:pStyle w:val="111"/>
        <w:keepNext/>
        <w:keepLines/>
        <w:widowControl w:val="0"/>
        <w:shd w:val="clear" w:color="auto" w:fill="auto"/>
        <w:bidi w:val="0"/>
        <w:spacing w:line="200" w:lineRule="exact"/>
        <w:ind w:left="0" w:firstLine="0"/>
        <w:jc w:val="left"/>
      </w:pPr>
      <w:bookmarkStart w:id="7" w:name="bookmark7"/>
      <w:r>
        <w:rPr>
          <w:color w:val="000000"/>
          <w:spacing w:val="0"/>
          <w:w w:val="100"/>
          <w:position w:val="0"/>
          <w:lang w:val="zh-CN" w:eastAsia="zh-CN" w:bidi="zh-CN"/>
        </w:rPr>
        <w:t>社会意识。在这两种场合下，意识都不过是存在的反映”“</w:t>
      </w:r>
      <w:r>
        <w:rPr>
          <w:rStyle w:val="112"/>
          <w:b w:val="0"/>
          <w:bCs w:val="0"/>
          <w:i w:val="0"/>
          <w:iCs w:val="0"/>
          <w:smallCaps w:val="0"/>
          <w:strike w:val="0"/>
          <w:vertAlign w:val="superscript"/>
        </w:rPr>
        <w:t>《</w:t>
      </w:r>
      <w:r>
        <w:rPr>
          <w:rStyle w:val="112"/>
          <w:b w:val="0"/>
          <w:bCs w:val="0"/>
          <w:i w:val="0"/>
          <w:iCs w:val="0"/>
          <w:smallCaps w:val="0"/>
          <w:strike w:val="0"/>
        </w:rPr>
        <w:t>列</w:t>
      </w:r>
      <w:bookmarkEnd w:id="7"/>
    </w:p>
    <w:p>
      <w:pPr>
        <w:pStyle w:val="20"/>
        <w:keepNext w:val="0"/>
        <w:keepLines w:val="0"/>
        <w:widowControl w:val="0"/>
        <w:shd w:val="clear" w:color="auto" w:fill="auto"/>
        <w:bidi w:val="0"/>
        <w:spacing w:line="15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宁选集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第二卷332页）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夯时，存在这个概念是相对于不存在而说的。存在指“有、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不存在指“无'这里“存在”的含义与上面一种不同。江湖骗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子杜林说/此界统一于存在”，这是妄阐利用"存在”概念的不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同含义，耍弄花招，搞混阵线，以此否定辩证唯物主义关于世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界统一于物质的原理，贩卖唯心主义货色。</w:t>
      </w:r>
    </w:p>
    <w:p>
      <w:pPr>
        <w:pStyle w:val="65"/>
        <w:keepNext w:val="0"/>
        <w:keepLines w:val="0"/>
        <w:widowControl w:val="0"/>
        <w:shd w:val="clear" w:color="auto" w:fill="auto"/>
        <w:tabs>
          <w:tab w:val="left" w:pos="1415"/>
        </w:tabs>
        <w:bidi w:val="0"/>
        <w:ind w:left="0" w:firstLine="360"/>
        <w:jc w:val="left"/>
      </w:pPr>
      <w:r>
        <w:rPr>
          <w:rStyle w:val="66"/>
          <w:b/>
          <w:bCs/>
          <w:i w:val="0"/>
          <w:iCs w:val="0"/>
          <w:smallCaps w:val="0"/>
          <w:strike w:val="0"/>
        </w:rPr>
        <w:t>运动</w:t>
      </w:r>
      <w:r>
        <w:rPr>
          <w:rStyle w:val="66"/>
          <w:b/>
          <w:bCs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物质的根本属性和存</w:t>
      </w:r>
      <w:r>
        <w:rPr>
          <w:rStyle w:val="66"/>
          <w:b/>
          <w:bCs/>
          <w:i w:val="0"/>
          <w:iCs w:val="0"/>
          <w:smallCaps w:val="0"/>
          <w:strike w:val="0"/>
        </w:rPr>
        <w:t>在形式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，是物质多样性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的表现。世界是物质的，物质是运动的，运动是有规律的，物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质的运动离不开时间和空间。世界上不存在没有运动的物质，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也不存在没有物质的运动^整个物质世界，小至微观粒子，大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到日月星辰，从非生物到生物，从自然界到人类社会，都处在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不断的运动和变化之中。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  <w:sectPr>
          <w:footerReference r:id="rId57" w:type="first"/>
          <w:footerReference r:id="rId55" w:type="default"/>
          <w:footerReference r:id="rId56" w:type="even"/>
          <w:pgSz w:w="11909" w:h="16834"/>
          <w:pgMar w:top="1430" w:right="1440" w:bottom="1430" w:left="1440" w:header="0" w:footer="3" w:gutter="0"/>
          <w:pgNumType w:start="6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物质运动必取一定的形式。根据现代科学已经达到的认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识，世界上各种各样的物质运动，可以归结为机械的、物理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的、化学的、生物的和社会的五种基本运动形式。物质运动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是不生不灭的，物质运动形式都是互相依存的，本质上又互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相区别，在一定条件下可以相互转化。实践证明，摩擦生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热、生电，是机械运动转化为物理运动。热引起燃烧，是物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理运动转化为化学运动。无机物经过化学作用出现有机物，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产生生命运动。生物发展，出现了类人猿</w:t>
      </w:r>
      <w:r>
        <w:rPr>
          <w:rStyle w:val="66"/>
          <w:b/>
          <w:bCs/>
          <w:i w:val="0"/>
          <w:iCs w:val="0"/>
          <w:smallCaps w:val="0"/>
          <w:strike w:val="0"/>
        </w:rPr>
        <w:t>，在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劳动中类人猿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变成了人，产生了人类的社会运动。物质运动形式的转化和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发展，又是一个从低级到髙级、简单到复杂的无限前进的过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程。以不同的物质运动形式作为自己的研究对象，形成了各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门科学。毛主席说</w:t>
      </w:r>
      <w:r>
        <w:rPr>
          <w:rStyle w:val="66"/>
          <w:b/>
          <w:bCs/>
          <w:i w:val="0"/>
          <w:iCs w:val="0"/>
          <w:smallCaps w:val="0"/>
          <w:strike w:val="0"/>
        </w:rPr>
        <w:t>人的认识物质，就是认识物质的运动形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式，因为賒了运动的物质以外，世界上什么也没有”。^矛盾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论》）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“运动本身就是矛盾”。</w:t>
      </w:r>
      <w:r>
        <w:rPr>
          <w:rStyle w:val="70"/>
          <w:b w:val="0"/>
          <w:bCs w:val="0"/>
          <w:i w:val="0"/>
          <w:iCs w:val="0"/>
          <w:smallCaps w:val="0"/>
          <w:strike w:val="0"/>
        </w:rPr>
        <w:t>O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马克思恩格斯选集&gt;第三卷160页)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物质的运动是甶于物质内部存在着矛盾，矛盾双方相互依存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又相互斗争，推动着事物的运动和变化。矛盾是物质运动的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源泉。运动不是外来的，是物质内部本身固有的。矛盾是简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单的运动形式(例如机械性的运动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的基础，更是复杂的运动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形式的基础。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物质运动是绝对的、永恒的、无条件的，静止是相对的、暂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时的、有条件的。静止是运动的一种特殊表现形式，是事物的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发展还没有变为另一事物以前的一神运动形态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  <w:lang w:val="zh-CN" w:eastAsia="zh-CN" w:bidi="zh-CN"/>
        </w:rPr>
        <w:t>整个世界就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是一个绝对运动和相对静止统一的物质运动过程。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辩证唯物主义关于运动的基本观点，是同唯心主义和形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而上学根本对立的。唯心主义否认运动是物质的属性，认为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运动不是物质的运动，而是离开物质的某神精神的活动或上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帝作用的结果，形而上学否认世界是运动的，汉朝的儒家董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仲舒认为/天不变，道亦不变％把宇宙和社会的本质看作是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永远不变动的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唯心主义和形而上学的运动观都是为剥削阶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级反动统治服务的。旧唯物主义虽然承认世界的物质性，担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是不了解物质和运动的内在联系，以及运动的辩证性质，把一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切运动都归结到机械时运动，这是一种形而上学的观点，是错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误的。规代资产阶级社会达尔文主义，抹杀复杂的社会运动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形式和生物运动形式的区别，混淆两种不同性质的运动形式，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企图以生物运动形式来代替社会运动®式，胡说弱肉强食、生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存斗争也是社会的运动规律，这是为帝国主义侵略、掠夺政策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效劳的反动谬论。</w:t>
      </w:r>
    </w:p>
    <w:p>
      <w:pPr>
        <w:pStyle w:val="65"/>
        <w:keepNext w:val="0"/>
        <w:keepLines w:val="0"/>
        <w:widowControl w:val="0"/>
        <w:shd w:val="clear" w:color="auto" w:fill="auto"/>
        <w:tabs>
          <w:tab w:val="left" w:pos="1490"/>
        </w:tabs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静止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相对于运动而言，是运动的一种特殊表现形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式，即事物处于不显著的量变或平衡的状态。运动是绝对的、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永恒的、无条件的1是物质存在的方式，是物质本身固有的属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性；静止则是相对的、暂时的、有条件的，是运动的一种特殊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情况。正如毛主席所指出的:“</w:t>
      </w:r>
      <w:r>
        <w:rPr>
          <w:rStyle w:val="66"/>
          <w:b/>
          <w:bCs/>
          <w:i w:val="0"/>
          <w:iCs w:val="0"/>
          <w:smallCaps w:val="0"/>
          <w:strike w:val="0"/>
        </w:rPr>
        <w:t>无论什么車物的运动都采取两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种状态，相对地静止的状态和显著地变动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的状态</w:t>
      </w:r>
      <w:r>
        <w:rPr>
          <w:rStyle w:val="66"/>
          <w:b/>
          <w:bCs/>
          <w:i w:val="0"/>
          <w:iCs w:val="0"/>
          <w:smallCaps w:val="0"/>
          <w:strike w:val="0"/>
        </w:rPr>
        <w:t>两种状态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。的运动都是由事物内部包含的两个矛盾着的因素互相斗争所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引起的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《矛盾论》）运动中包含着静止的因素,静止只有在事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物运动发展中才存在的。如火车停在车站，在地面上位置没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有移动，这种在力学意义上的静止，并不妨碍火车参加地球的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运动，也不妨碍组成火车这一物体的分子、原子的运动变化。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正确认识事物运动过裎中的相对静止，对于我们认识世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界、改造世界有着重要作用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。恩</w:t>
      </w:r>
      <w:r>
        <w:rPr>
          <w:color w:val="000000"/>
          <w:spacing w:val="0"/>
          <w:w w:val="100"/>
          <w:position w:val="0"/>
          <w:lang w:val="zh-CN" w:eastAsia="zh-CN" w:bidi="zh-CN"/>
        </w:rPr>
        <w:t>格斯说:“</w:t>
      </w:r>
      <w:r>
        <w:rPr>
          <w:rStyle w:val="66"/>
          <w:b/>
          <w:bCs/>
          <w:i w:val="0"/>
          <w:iCs w:val="0"/>
          <w:smallCaps w:val="0"/>
          <w:strike w:val="0"/>
        </w:rPr>
        <w:t>物体相对静止的可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能性，暂时的平衡状态的可能性，是物质分化的根本条件，因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而也是生命的根本条件</w:t>
      </w:r>
      <w:r>
        <w:rPr>
          <w:rStyle w:val="66"/>
          <w:b/>
          <w:bCs/>
          <w:i w:val="0"/>
          <w:iCs w:val="0"/>
          <w:smallCaps w:val="0"/>
          <w:strike w:val="0"/>
          <w:lang w:val="en-US" w:eastAsia="en-US" w:bidi="en-US"/>
        </w:rPr>
        <w:t>/(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《马克思恩格斯选集》第三卷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563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质所以表现千千万万种不同形态，正是由于它们有着相对静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止和暂时平衡的状态。只有看到这一点，我们才能区别各种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事物的性质，认识和把握事物的具体形态。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形而上学把相对静止绝对化，把运动的特殊情况当作普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遍情况。如我国汉朝儒家董仲舒宣扬“天不变，道亦不变”，把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宇宙和社会看作是绝对静止、永远不变的，这神反动思想曾长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期为腐朽的剥削阶级所拥护。诡辩论否认事物的相对静止，把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客观世界看成混沌一团，认为事物性质是不能区别的，客观事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物是瞬息万变、不可捉摸的。我国战国时期的没落奴隶主阶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级思想代表庄周，否认事物的相对稳定性，抹杀生和死、可和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5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不可之间的质的差别，从而得出“是亦彼也，彼亦是也”的相对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主义结论。这些都是错误的。</w:t>
      </w:r>
    </w:p>
    <w:p>
      <w:pPr>
        <w:pStyle w:val="65"/>
        <w:keepNext w:val="0"/>
        <w:keepLines w:val="0"/>
        <w:widowControl w:val="0"/>
        <w:shd w:val="clear" w:color="auto" w:fill="auto"/>
        <w:tabs>
          <w:tab w:val="left" w:pos="2200"/>
        </w:tabs>
        <w:bidi w:val="0"/>
        <w:ind w:left="0" w:firstLine="360"/>
        <w:jc w:val="left"/>
      </w:pPr>
      <w:r>
        <w:rPr>
          <w:rStyle w:val="86"/>
          <w:b w:val="0"/>
          <w:bCs w:val="0"/>
          <w:i w:val="0"/>
          <w:iCs w:val="0"/>
          <w:smallCaps w:val="0"/>
          <w:strike w:val="0"/>
        </w:rPr>
        <w:t>时间和空间</w:t>
      </w:r>
      <w:r>
        <w:rPr>
          <w:rStyle w:val="86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物质存在的基本形式。时间是表现物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质运动发展的顺序和持续性。物质世界的一切事物在发展过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程中</w:t>
      </w:r>
      <w:r>
        <w:rPr>
          <w:rStyle w:val="70"/>
          <w:b w:val="0"/>
          <w:bCs w:val="0"/>
          <w:i w:val="0"/>
          <w:iCs w:val="0"/>
          <w:smallCaps w:val="0"/>
          <w:strike w:val="0"/>
          <w:vertAlign w:val="subscript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都有它的过去、现在和将来;时间的特点是一度性，就是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说朝着一个方向发展</w:t>
      </w:r>
      <w:r>
        <w:rPr>
          <w:rStyle w:val="107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是一去不复返的。空间是表现物质运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动的位置、范围和伸张性。物质世界的任何事物在运动过程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中，都具有一定的位置，并且不断地变化着</w:t>
      </w:r>
      <w:r>
        <w:rPr>
          <w:rStyle w:val="70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空间的特点是三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度性，就是说具有长度、宽度和高度。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时间和空间是客观的，都不是独立的脱离物质的东西，世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界上既不存在离开时间空间的物质运动，也不存在离幵物质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运动的时间空间，比如光速每秒三十万公里，说明光的运动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既在时间中，又在空间中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。一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切运动着的物质无不如此。列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宁说:“唯物主义既然承</w:t>
      </w:r>
      <w:r>
        <w:rPr>
          <w:rStyle w:val="88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客观实在即运动着的物质不依赖于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我们的意识而存在，也就必然要承认时间和空间的客观实在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性，列宁选集》第二卷176贡)运动着的物质界是永恒的、无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限的，时间空间也是永恒的、光限的。具体事物是有生有灭、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暂对的、有条件的，具体的时间空间也是暂时的、有限的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整个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物质世界是无限和有限的统一，时间和空间也是这样。无限存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在于有限之中，通过有限表现自己，无数有限的时间空间，构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成无限的时间空间。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60" w:type="first"/>
          <w:footerReference r:id="rId58" w:type="default"/>
          <w:footerReference r:id="rId59" w:type="even"/>
          <w:pgSz w:w="11909" w:h="16834"/>
          <w:pgMar w:top="1430" w:right="1440" w:bottom="1430" w:left="1440" w:header="0" w:footer="3" w:gutter="0"/>
          <w:pgNumType w:start="42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人们关于时间空间的认识，不是主观自生的，而是客观实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在的时间空间的反映，它随着实践的发展而不断发展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唯物主义关于时间空间的观点，是同唯心主义形而上学根本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对立的。康德把时间空间看成是先天就有的直观形式，马赫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主义认为时间空间是依赖于人、为人所产生。他们都把时间空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间看成是主观的，否认时间空间的客观性，这是唯心主义的，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是错误的^形而上学唯物主义虽然承认时间空间的客观性，但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是不理解时间空间和物质运动的辩证关系。如牛顿提出绝对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时间和绝对空间，并把时间和空间看作是彼此分开的，这显然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是错误的。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辩证唯物主义关于时间*间的观点，对我们进行革命实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践有着重大意义。不论社会主义革命或社会主义建设，都有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一个时间和空间的问题，如速度、布局、计划、群众运动的规模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和深度等等，都是与时间空间联系着的。没有时间和空间观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念，对现实和历史问题就不能作出正确的评价。因此，作为一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个马克思主义者，必须要有科学的时空观。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87"/>
          <w:b w:val="0"/>
          <w:bCs w:val="0"/>
          <w:i w:val="0"/>
          <w:iCs w:val="0"/>
          <w:smallCaps w:val="0"/>
          <w:strike w:val="0"/>
        </w:rPr>
        <w:t>三度空间（三维空间）</w:t>
      </w:r>
      <w:r>
        <w:rPr>
          <w:rStyle w:val="114"/>
          <w:b w:val="0"/>
          <w:bCs w:val="0"/>
          <w:i w:val="0"/>
          <w:iCs w:val="0"/>
          <w:smallCaps w:val="0"/>
          <w:strike w:val="0"/>
        </w:rPr>
        <w:t>指客观存在的空间</w:t>
      </w:r>
      <w:r>
        <w:rPr>
          <w:rStyle w:val="114"/>
          <w:b w:val="0"/>
          <w:bCs w:val="0"/>
          <w:i w:val="0"/>
          <w:iCs w:val="0"/>
          <w:smallCaps w:val="0"/>
          <w:strike w:val="0"/>
          <w:vertAlign w:val="subscript"/>
          <w:lang w:val="en-US" w:eastAsia="en-US" w:bidi="en-US"/>
        </w:rPr>
        <w:t>a</w:t>
      </w:r>
      <w:r>
        <w:rPr>
          <w:rStyle w:val="114"/>
          <w:b w:val="0"/>
          <w:bCs w:val="0"/>
          <w:i w:val="0"/>
          <w:iCs w:val="0"/>
          <w:smallCaps w:val="0"/>
          <w:strike w:val="0"/>
        </w:rPr>
        <w:t>空</w:t>
      </w:r>
      <w:r>
        <w:rPr>
          <w:rStyle w:val="1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间具有三度的特性，即长度、宽度和髙度，这个三度也叫三维。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空间的三度性，表现在经过空间的任何一点，可以并且只能做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出三条互相垂直的直线。任何物体都存在于三度空间之中。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物质世界的三度空间是无限的，具体物体的三度空间是有限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的。无限的三度空间通过有限的三度空间表现出来，无数有限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的三度空间组成无限的三度空间。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马赫主义认为，凡是人们感官不能直接感觉到的东西，如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化学元素、电于等，都蕋“纯粹思维的东西”，不存在于三度空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间中，而存在于“非三度空间”中。它的所谓“非三度空间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是离开现实的三度空间之外的“空间”。戳穿了说，不是别的，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无非就是上帝居住的那个“天国％这样，它从否认化学元素、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电子的物质性，进而否认空间的普遍性、客观性，否认三度空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间的普遍性、客观性。列宁在《唯物主义和经验批判主义》—书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中，批判这种唯心主义观点时指出，自然科学毫不怀疑它所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研究的物质只存在于三维空间中，因而这个物质的粒子虽然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小到我们界能看见，也‘必定’存在干那个三维空间中，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《列宁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选集^第二卷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iS</w:t>
      </w:r>
      <w:r>
        <w:rPr>
          <w:color w:val="000000"/>
          <w:spacing w:val="0"/>
          <w:w w:val="100"/>
          <w:position w:val="0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页)马赫主义反科学的“非三度空间”谬论，不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过是为信仰主义大开方便之门而已。</w:t>
      </w:r>
    </w:p>
    <w:p>
      <w:pPr>
        <w:pStyle w:val="65"/>
        <w:keepNext w:val="0"/>
        <w:keepLines w:val="0"/>
        <w:widowControl w:val="0"/>
        <w:shd w:val="clear" w:color="auto" w:fill="auto"/>
        <w:tabs>
          <w:tab w:val="left" w:pos="1365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^届</w:t>
      </w:r>
      <w:r>
        <w:rPr>
          <w:rStyle w:val="6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维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猎理性认识以及运用概念、判断、推理等形式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反映客观事物本质的思考过程。人们在实践基础上，将丰富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的感觉材料，进行去粗取精、去伪存真、由此及彼1由表及里的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加工，从而得出反映事物本质及其规律的概念和理论。思维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不同于感性认识，它是认识的髙级阶段，是对客观事物的间接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的概括的反映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平常说的"开动脑筋”，“让我想一想"，都是运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用概念来作判断和推理的思维活动。概念的形成过程，判断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的形成过程，推理的过程，部是思维的过程。思维能动地反映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存在，又能动地反作用于存在。思维要通过语言来进行，语言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是思维的工具。没有语言就无法进行思维，思维和语言是密切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相联的^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思维这个概念,有时相对于存在而说，就是指精神、意识。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唯心主义把思维看作是世界的本原，是脱离物质而独立存在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的东西，这是错误的，证唯物主义认为，物质是世界的本原，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思维不能离开物质，不能离开社会实践，不然就成为无源之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水，无本之木。恩格斯指出，我们的意识和思维，不论它看起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来是多么超感觉的，总是物质的、肉体的器官卽人脑的产物/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马克思恩格斯选集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第四卷223页）庸俗唯物主义把思维看作是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人脑的分泌物，如同肝脏分泌胆汁一样。这是把思维和物质混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为一谈，是错误的，其结果必然导致唯心主义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C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辩证唯物主义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认为，思维和人脑是有区别的，人脑只是思维的器官，思维是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人们社会实践的产物。如果把思维活动和生理活动等同起来，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这就抹杀了思维的社会性</w:t>
      </w:r>
      <w:r>
        <w:rPr>
          <w:rStyle w:val="16"/>
          <w:b w:val="0"/>
          <w:bCs w:val="0"/>
          <w:i w:val="0"/>
          <w:iCs w:val="0"/>
          <w:smallCaps w:val="0"/>
          <w:strike w:val="0"/>
          <w:vertAlign w:val="subscript"/>
        </w:rPr>
        <w:t>n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思维在人们杜会实践和认识过程中有着重大作用</w:t>
      </w:r>
      <w:r>
        <w:rPr>
          <w:color w:val="000000"/>
          <w:spacing w:val="0"/>
          <w:w w:val="100"/>
          <w:position w:val="0"/>
          <w:lang w:val="zh-CN" w:eastAsia="zh-CN" w:bidi="zh-CN"/>
        </w:rPr>
        <w:t>/认识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的真正任务在于经过感觉而到达于思维，到达于逐步了解客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观車物的内部矛盾，了解它的规律性，了解这一过程和那一过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程间的内部联系，即到达于论理的认识</w:t>
      </w:r>
      <w:r>
        <w:rPr>
          <w:rStyle w:val="77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/(&lt;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实践论</w:t>
      </w:r>
      <w:r>
        <w:rPr>
          <w:rStyle w:val="118"/>
          <w:b w:val="0"/>
          <w:bCs w:val="0"/>
          <w:i w:val="0"/>
          <w:iCs w:val="0"/>
          <w:smallCaps w:val="0"/>
          <w:strike w:val="0"/>
        </w:rPr>
        <w:t>W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我们应该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在实践中，遵循毛主席的革命路线，凡事都要用脑筋好好想一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想，多想出智慧，不断夺取革命新胜利。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16"/>
          <w:b w:val="0"/>
          <w:bCs w:val="0"/>
          <w:i w:val="0"/>
          <w:iCs w:val="0"/>
          <w:smallCaps w:val="0"/>
          <w:strike w:val="0"/>
        </w:rPr>
        <w:t>Lfl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#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同物质概念相对，是物质的反映。人们在实践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基础上产生的认识、观念、思想、理论、学说、路线、政策、计划、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办法等，都是精神的东西。精神来源于物质，物质决定精神,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没有物质就没有精神，物质是第一性的，精神是第二性的。在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一定条件下，物质可以变精神，精神可以变物质。唯心主义把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精神神秘化、绝对化，认为精神是离开物质而独立存在的，精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神产生物质、决定物质1形而上学否认精神对物质的反作用。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这都是错误的。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63" w:type="first"/>
          <w:footerReference r:id="rId61" w:type="default"/>
          <w:footerReference r:id="rId62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精神是社会现象，是人类所特有的。精神的产生和发展受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着物质资料生产活动的制约，同人们的相互交往和语言的产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生、发展紧密相联。精神的内容，不管所反映的是正确的、错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误的或者是幻想，都可以从社会存在中找到根源。每一个社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会都有和它相适应的社会意识(精神八随着社会的变化，社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会意识也必然或迟或早地发生变化。社会精神现象即社会意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识是社会存在的反映,又反作用于社会存在，并具有相对的独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立性</w:t>
      </w:r>
      <w:r>
        <w:rPr>
          <w:rStyle w:val="16"/>
          <w:b w:val="0"/>
          <w:bCs w:val="0"/>
          <w:i w:val="0"/>
          <w:iCs w:val="0"/>
          <w:smallCaps w:val="0"/>
          <w:strike w:val="0"/>
          <w:vertAlign w:val="subscript"/>
        </w:rPr>
        <w:t>p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在阶级社会中</w:t>
      </w:r>
      <w:r>
        <w:rPr>
          <w:rStyle w:val="68"/>
          <w:b/>
          <w:bCs/>
          <w:i w:val="0"/>
          <w:iCs w:val="0"/>
          <w:smallCaps w:val="0"/>
          <w:strike w:val="0"/>
        </w:rPr>
        <w:t>，精</w:t>
      </w:r>
      <w:r>
        <w:rPr>
          <w:color w:val="000000"/>
          <w:spacing w:val="0"/>
          <w:w w:val="100"/>
          <w:position w:val="0"/>
          <w:lang w:val="zh-CN" w:eastAsia="zh-CN" w:bidi="zh-CN"/>
        </w:rPr>
        <w:t>神有着阶级性。敌对阶级之间精神力量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的斗争，是阶级斗争的重要组成部分。</w:t>
      </w:r>
      <w:r>
        <w:rPr>
          <w:rStyle w:val="68"/>
          <w:b/>
          <w:bCs/>
          <w:i w:val="0"/>
          <w:iCs w:val="0"/>
          <w:smallCaps w:val="0"/>
          <w:strike w:val="0"/>
        </w:rPr>
        <w:t>“一个阶级是社会上占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统治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地位的</w:t>
      </w:r>
      <w:r>
        <w:rPr>
          <w:rStyle w:val="68"/>
          <w:b/>
          <w:bCs/>
          <w:i w:val="0"/>
          <w:iCs w:val="0"/>
          <w:smallCaps w:val="0"/>
          <w:strike w:val="0"/>
        </w:rPr>
        <w:t>物质力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同时也是</w:t>
      </w:r>
      <w:r>
        <w:rPr>
          <w:rStyle w:val="68"/>
          <w:b/>
          <w:bCs/>
          <w:i w:val="0"/>
          <w:iCs w:val="0"/>
          <w:smallCaps w:val="0"/>
          <w:strike w:val="0"/>
        </w:rPr>
        <w:t>社会上占统治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地位的</w:t>
      </w:r>
      <w:r>
        <w:rPr>
          <w:rStyle w:val="68"/>
          <w:b/>
          <w:bCs/>
          <w:i w:val="0"/>
          <w:iCs w:val="0"/>
          <w:smallCaps w:val="0"/>
          <w:strike w:val="0"/>
        </w:rPr>
        <w:t>精神力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置。”马克思@格斯选集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第一卷52页&gt; 反动阶级的反革命精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神，歪曲地反映了客观现实，逆历史潮流，阻碍社会的发展,进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步阶级的革命精神，正确地反映了客观事物及其规律，符合历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史潮流，推动社会前进。无产阶级的革命精神，以马克思主义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为指导，以彻底消灭剥削、消灭阶级，埋葬帝、修、反，实现共产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主义为目标，是彻底革命的精神，是共产主义的精神，在革命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实践中起着巨大作用。每个无产阶级革命战士，都必须具有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艰苦奋斗的革命精神，在任何情况下，都是充满革命信心、精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神焕发、干劲冲天的。毛主席说</w:t>
      </w:r>
      <w:r>
        <w:rPr>
          <w:rStyle w:val="68"/>
          <w:b/>
          <w:bCs/>
          <w:i w:val="0"/>
          <w:iCs w:val="0"/>
          <w:smallCaps w:val="0"/>
          <w:strike w:val="0"/>
        </w:rPr>
        <w:t>我们要提倡艰苦奋斗，艰苦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奋斗是我们的政治本色。……人是要有一点精神的，无产阶级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的革命精神就是由这里头出来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的/有了无产阶级的革命精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神，就能不怕困难，勇往直前^英勇的大庆工人，以“两论《实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践论》、《矛盾论》)起家，运用唯物辩证法，把革命精神和科学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态度结合起来，大搞群众运动，艰苦奋斗，同天斗，同地斗，同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阶级敌人和帝、修、反斗，高速优质地发展我国的石油工业，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使精神变成了物质力量。那种对社会主义事並，拖拖沓沓，百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般强调困难，把经过努力本来可以做到的事却认为做不到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。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这神右倾保守思想是一种萎靡不振的非无产阶级的精神，是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懦夫和懒汉世界观的表现。我们一定要发扬无产阶级的革命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精神，永葆革命青舂，不断前进。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1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1意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 人脑对客观物质世界的反映。人们的观念.，观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点和概念等都属于意识范畴。意识是树质发展到一定阶段，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出现了人类以后才有的精神现象，是人类在同自然界斗争的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劳动实践过程中产生的。马克思、恩格斯说意识在任何时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候都只能是被意识到了的存在，而人们的存在就是他们的实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际生活过程，（《马克思恩格斯选集》第一卷30页）自然科学证明：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在地球上没有人类以前，意识是不存在的。在低等有坐命的有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机物中，只有刺激感应</w:t>
      </w:r>
      <w:r>
        <w:rPr>
          <w:rStyle w:val="119"/>
          <w:b w:val="0"/>
          <w:bCs w:val="0"/>
          <w:i w:val="0"/>
          <w:iCs w:val="0"/>
          <w:smallCaps/>
          <w:strike w:val="0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低等动物发展到高等动物，专门从事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反映机构的神经系统才逐步发展。动物界向人类的发展，劳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动是猿变成人的决定因素，也是人脑这个复杂的思维器官和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人的意识产生的决定因素。意识不是别的，就是发展到髙度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完善的物质即人脑的机能，是物质的反映，是社会实践的产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物，是随着实践的发展而发展的。总之，人的意识的产生、发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展，不怛同生理发展中的高级神经系统不可分离，而且同社会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发展中的劳动生产不可分离，和语言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是紧密相联的。意识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在认识过程中，通过低级的生动直观和髙级的抽象思维这些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形式来反映客观世界客观物质世界是意识的内容。物质产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生意识,意轵依赖物质。意识产生后具有相对独立性，在一定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条件下反作用于物质。列宁说人的意识不仅反映客观世界，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并且创造客观世界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《列尹全集》第三十八卷228页)社会存在决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定社会意识，社会意识对社会存在又有反作用。在阶级社会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中，意识具有阶级性。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在意识的起源和本质的问题上，马克思主义以前的旧唯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物主义，坚持了意识来源于物质、物质第一性和意识第二性的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正确观点。但由于受着阶级、历史等社会条件和自然科学水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平的限制，它认为意识只是对物质消极的直观的被动的反映，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而不了解意识是社会实践的产物，不了解社会存在决定社会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意识和意识的反作用。庸俗唯物主义认为，意识是由人脑分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泌出来的一种液汁，人脑分泌这神液汁，如同肝脏分泌胆汁一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样。这样便把作为人脑这个物质的一种属性即意识，与物质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等同起来了，抹杀了物质和意识谁是第一性的这个哲学基本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问题，取消了唯物主义同唯心主义的严格界限，否认了意识的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反作用，实质上把意识作为第一性的东西，以致陷入唯心主义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泥坑。唯心主义把意识绝对化，人为地把意识加以夸大和歪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曲，认为意识是脱离物质、产生物质而独立存在的本体。客观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唯心主义把人的主观意识归结为绝对精神的自我认识或上帝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的启示；主观唯心主义把意识说成是个人头脑的自由创造，这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都是错误的。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意识相对于物质而言，在哲学基本间题上，意识和物质、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精神和物质、思维和存在，都是同一含义的对称概念。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66" w:type="first"/>
          <w:footerReference r:id="rId64" w:type="default"/>
          <w:footerReference r:id="rId65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意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i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只的相对独立性指在物质决定意识的前提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下，意识具有一定的独立作用。意识的相对独立性表现在几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个方面£在意识的作用上，旧意识并不随着产生它的物质条件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的消失而立印消失，还可能在一个相当时期对事物发展起着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阻碍作用</w:t>
      </w:r>
      <w:r>
        <w:rPr>
          <w:rStyle w:val="1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先进意识在客观物质基础上一经产生，对事物发展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起着促进作用。在意识对物质的关系上，同一形态的国家之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间，意识的发展同物质经济发展的水平并不都是一致的。有的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经济上落后的国家，思想意识的发展水平可能超过经济上先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进的国家，如十八世纪末，法国的哲学和政治思想超过了经济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上先进的英国。出现这种情况，是由于经济上落后的国家正处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于经济髙涨的阶段，当时国内阶级矛盾特别尖锐，是经济、政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治上的大变荜在思想上的反映和表现。当然，经济上落后的国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78"/>
          <w:b/>
          <w:bCs/>
          <w:i w:val="0"/>
          <w:iCs w:val="0"/>
          <w:smallCaps w:val="0"/>
          <w:strike w:val="0"/>
        </w:rPr>
        <w:t>家在特定条件下，所以能出现先进的思想意识,仍然以经济发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展迖到一定水平为前提的。如果没存经济上的高涨和政治上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的变革，也不可能有思想怠识上的发展</w:t>
      </w:r>
      <w:r>
        <w:rPr>
          <w:rStyle w:val="121"/>
          <w:b/>
          <w:bCs/>
          <w:i w:val="0"/>
          <w:iCs w:val="0"/>
          <w:smallCaps w:val="0"/>
          <w:strike w:val="0"/>
          <w:vertAlign w:val="subscript"/>
        </w:rPr>
        <w:t>a</w:t>
      </w:r>
      <w:r>
        <w:rPr>
          <w:rStyle w:val="78"/>
          <w:b/>
          <w:bCs/>
          <w:i w:val="0"/>
          <w:iCs w:val="0"/>
          <w:smallCaps w:val="0"/>
          <w:strike w:val="0"/>
        </w:rPr>
        <w:t>恩格斯曾说/每</w:t>
      </w:r>
      <w:r>
        <w:rPr>
          <w:rStyle w:val="78"/>
          <w:b/>
          <w:bCs/>
          <w:i w:val="0"/>
          <w:iCs w:val="0"/>
          <w:smallCaps w:val="0"/>
          <w:strike w:val="0"/>
          <w:lang w:val="en-US" w:eastAsia="en-US" w:bidi="en-US"/>
        </w:rPr>
        <w:t>—</w:t>
      </w:r>
      <w:r>
        <w:rPr>
          <w:rStyle w:val="78"/>
          <w:b/>
          <w:bCs/>
          <w:i w:val="0"/>
          <w:iCs w:val="0"/>
          <w:smallCaps w:val="0"/>
          <w:strike w:val="0"/>
          <w:lang w:val="en-US" w:eastAsia="en-US" w:bidi="en-US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个时代的哲学作为分工的一个特定的领域，都具有由它的先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驱者传给它而它便由以出发的特定的思想资料作为前提。因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此，经济上落后的国家在哲学上仍然能够演奏第_提琴……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但是，不论在法国或是在德国，哲学和那个时代的文学的普遍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繁荣一样，都是经济高涨的结果马克思恩格斯选集&gt; 第四卷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  <w:lang w:val="en-US" w:eastAsia="en-US" w:bidi="en-US"/>
        </w:rPr>
        <w:t>4</w:t>
      </w:r>
      <w:r>
        <w:rPr>
          <w:rStyle w:val="121"/>
          <w:b/>
          <w:bCs/>
          <w:i w:val="0"/>
          <w:iCs w:val="0"/>
          <w:smallCaps w:val="0"/>
          <w:strike w:val="0"/>
        </w:rPr>
        <w:t>S</w:t>
      </w:r>
      <w:r>
        <w:rPr>
          <w:rStyle w:val="78"/>
          <w:b/>
          <w:bCs/>
          <w:i w:val="0"/>
          <w:iCs w:val="0"/>
          <w:smallCaps w:val="0"/>
          <w:strike w:val="0"/>
          <w:lang w:val="en-US" w:eastAsia="en-US" w:bidi="en-US"/>
        </w:rPr>
        <w:t>5</w:t>
      </w:r>
      <w:r>
        <w:rPr>
          <w:rStyle w:val="78"/>
          <w:b/>
          <w:bCs/>
          <w:i w:val="0"/>
          <w:iCs w:val="0"/>
          <w:smallCaps w:val="0"/>
          <w:strike w:val="0"/>
        </w:rPr>
        <w:t>页）在意识各种形式之间的关系上，哲学、政治、法律、文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学、艺术、宗教等意识形式之间是相互作用、相互影响的，如无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产阶级的政治，对革命文艺的发展就起着重大作用。每一历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史时期的政治、哲学、文艺等意识形式，都同以前这方面的意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识形式有继承关系</w:t>
      </w:r>
      <w:r>
        <w:rPr>
          <w:rStyle w:val="121"/>
          <w:b/>
          <w:bCs/>
          <w:i w:val="0"/>
          <w:iCs w:val="0"/>
          <w:smallCaps w:val="0"/>
          <w:strike w:val="0"/>
        </w:rPr>
        <w:t>t</w:t>
      </w:r>
      <w:r>
        <w:rPr>
          <w:rStyle w:val="78"/>
          <w:b/>
          <w:bCs/>
          <w:i w:val="0"/>
          <w:iCs w:val="0"/>
          <w:smallCaps w:val="0"/>
          <w:strike w:val="0"/>
        </w:rPr>
        <w:t>意</w:t>
      </w:r>
      <w:r>
        <w:rPr>
          <w:rStyle w:val="121"/>
          <w:b/>
          <w:bCs/>
          <w:i w:val="0"/>
          <w:iCs w:val="0"/>
          <w:smallCaps w:val="0"/>
          <w:strike w:val="0"/>
        </w:rPr>
        <w:t>m</w:t>
      </w:r>
      <w:r>
        <w:rPr>
          <w:rStyle w:val="78"/>
          <w:b/>
          <w:bCs/>
          <w:i w:val="0"/>
          <w:iCs w:val="0"/>
          <w:smallCaps w:val="0"/>
          <w:strike w:val="0"/>
        </w:rPr>
        <w:t>的历史继承性，是受阶级性制约的。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反动阶级的政治、哲学、文艺等意识形式，继承历史上反动落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后的东西^先进阶级的意识形式，继承了历史上的优秀成果；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无产阶级的意识形式，批判地继承了人类历史上一切最优秀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的成果。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机械唯物主义否认意识的相对独立性，把意识看怍是客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观事物简单的消极的反映，是没有能动性的，意识完全机械地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随着客观事物的消失而立即消失。这是一种形而上学观点。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唯心主义把意识的相对独立性绝对化，得出了意识决定物质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的谬论。辩证唯物主义认为，物质决定意识，脱离物质而绝对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独立的意识是不存在的。没有物质，就没有人类，就没有人的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头脑，没有客观事物作用于人脑，就不可能有任何意识。但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是，意识对物质有它的能动的反作用和自己的发展特点。当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然，意识的这种独立性是相对的。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辩证唯物主义关于意识具有相对独立性的观点，对革命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实践有着重要意义。在社会主义社会中，无产阶级占着统治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地位，代表无产阶级利益的马克思主义，在意识形态领域的斗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争中，具有优越条件。但正如列宁所说旧社会灭亡的时候，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它的死尸是不能装进棺材、埋入坟墓的。它在我们中间腐烂发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臭并且毒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害我们/ 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68"/>
          <w:b/>
          <w:bCs/>
          <w:i w:val="0"/>
          <w:iCs w:val="0"/>
          <w:smallCaps w:val="0"/>
          <w:strike w:val="0"/>
        </w:rPr>
        <w:t>列宁全集》第二十七卷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407</w:t>
      </w:r>
      <w:r>
        <w:rPr>
          <w:rStyle w:val="68"/>
          <w:b/>
          <w:bCs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一个崭新的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社会制度要从旧制度的基地上建立起来，它就必须清除这个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基地。反映旧制度的旧思想的残余，总是长期地留在人们的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头脑里,不愿意轻易地退走的。因此，我们必须重视意识形态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领域的阶级斗争，认真学习无产阶级专政的理论，继续批判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旧制度和旧思想，普及、深入、持久地开展批林批孔斗争，批判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修正主义、批判资产阶级、批判一切剥削阶级的意识形态，巩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固和扩大无产阶级思想阵地，并荏斗争中不断巩固无产阶级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专政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1360"/>
        </w:tabs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思想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哲学上所说的思想这个概念，是指人们对客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观事物的理性认识。人们在社会实践基础上开始得到的是感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性认识，毛主席</w:t>
      </w:r>
      <w:r>
        <w:rPr>
          <w:rStyle w:val="68"/>
          <w:b/>
          <w:bCs/>
          <w:i w:val="0"/>
          <w:iCs w:val="0"/>
          <w:smallCaps w:val="0"/>
          <w:strike w:val="0"/>
        </w:rPr>
        <w:t>说/这种感性认识的材料积累多了，就会产生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一个飞跃，变成了理性认识，这就是思想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（《人的正确思想是从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那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来的？》)人的正确思想只能从生产斗争、阶级斗争和科学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实验这三项实践中来。正确思想是对客观事物及其规律的反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映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，错误思想是对客观事物</w:t>
      </w:r>
      <w:r>
        <w:rPr>
          <w:rStyle w:val="68"/>
          <w:b/>
          <w:bCs/>
          <w:i w:val="0"/>
          <w:iCs w:val="0"/>
          <w:smallCaps w:val="0"/>
          <w:strike w:val="0"/>
        </w:rPr>
        <w:t>的歪曲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反映。实践是检验思想是否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正确的榇准。人们的社会存在决定人们的思想，任何思想都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由社会物质生活条件</w:t>
      </w:r>
      <w:r>
        <w:rPr>
          <w:rStyle w:val="68"/>
          <w:b/>
          <w:bCs/>
          <w:i w:val="0"/>
          <w:iCs w:val="0"/>
          <w:smallCaps w:val="0"/>
          <w:strike w:val="0"/>
        </w:rPr>
        <w:t>决定的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，并随着它的改变而改变。马克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思和恩格斯指出</w:t>
      </w:r>
      <w:r>
        <w:rPr>
          <w:rStyle w:val="68"/>
          <w:b/>
          <w:bCs/>
          <w:i w:val="0"/>
          <w:iCs w:val="0"/>
          <w:smallCaps w:val="0"/>
          <w:strike w:val="0"/>
        </w:rPr>
        <w:t>/人们的观念、观点和概念，一句话，人们的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意识，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随着人</w:t>
      </w:r>
      <w:r>
        <w:rPr>
          <w:rStyle w:val="68"/>
          <w:b/>
          <w:bCs/>
          <w:i w:val="0"/>
          <w:iCs w:val="0"/>
          <w:smallCaps w:val="0"/>
          <w:strike w:val="0"/>
        </w:rPr>
        <w:t>们的生活条件、人们的社会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关系、</w:t>
      </w:r>
      <w:r>
        <w:rPr>
          <w:rStyle w:val="68"/>
          <w:b/>
          <w:bCs/>
          <w:i w:val="0"/>
          <w:iCs w:val="0"/>
          <w:smallCaps w:val="0"/>
          <w:strike w:val="0"/>
        </w:rPr>
        <w:t>人们的社会存</w:t>
      </w:r>
    </w:p>
    <w:p>
      <w:pPr>
        <w:pStyle w:val="111"/>
        <w:keepNext/>
        <w:keepLines/>
        <w:widowControl w:val="0"/>
        <w:shd w:val="clear" w:color="auto" w:fill="auto"/>
        <w:bidi w:val="0"/>
        <w:spacing w:line="240" w:lineRule="exact"/>
        <w:ind w:left="0" w:firstLine="0"/>
        <w:jc w:val="left"/>
      </w:pPr>
      <w:bookmarkStart w:id="8" w:name="bookmark8"/>
      <w:r>
        <w:rPr>
          <w:color w:val="000000"/>
          <w:spacing w:val="0"/>
          <w:w w:val="100"/>
          <w:position w:val="0"/>
          <w:lang w:val="zh-CN" w:eastAsia="zh-CN" w:bidi="zh-CN"/>
        </w:rPr>
        <w:t>在的改变而改变，这难道薷要经过深思才能了解吗</w:t>
      </w:r>
      <w:r>
        <w:rPr>
          <w:rStyle w:val="122"/>
          <w:b w:val="0"/>
          <w:bCs w:val="0"/>
          <w:i w:val="0"/>
          <w:iCs w:val="0"/>
          <w:smallCaps w:val="0"/>
          <w:strike w:val="0"/>
        </w:rPr>
        <w:t>，</w:t>
      </w:r>
      <w:r>
        <w:rPr>
          <w:rStyle w:val="122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G</w:t>
      </w:r>
      <w:r>
        <w:rPr>
          <w:rStyle w:val="123"/>
          <w:b w:val="0"/>
          <w:bCs w:val="0"/>
          <w:i w:val="0"/>
          <w:iCs w:val="0"/>
          <w:smallCaps w:val="0"/>
          <w:strike w:val="0"/>
        </w:rPr>
        <w:t>马克思</w:t>
      </w:r>
      <w:bookmarkEnd w:id="8"/>
    </w:p>
    <w:p>
      <w:pPr>
        <w:pStyle w:val="12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恩袼斯选集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第一卷270页）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在阶级社会中，思想有着阶级性，不闻的阶级具有不同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的思想，不存在超阶级的思想。统治阶级的思想在每一时代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都是占统治地位的思想，思想上的斗争是社会上阶级斗争的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反映。我国先秦时期的儒法斗争，是没落奴隶主阶级同新兴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地主阶级阶级斗争在政治、思想上的反映。在现代，辩证唯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物主义同唯也、主义、形而上学的斗争，是无产阶级同资产阶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级和其他一切剥削阶级之间阶级斗争在思想上的反映。思想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斗争在不同的历史时期，有着不同的阶级内容、表现形式和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特点。人们的思想具有相对的独立性，对社会存在有着反作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用。反动阶级的错误思想阻碍社会的发展；先进阶级的正确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思想推动历史的前进。马克思主义是全诅界无产阶级的最正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确、最革命的科学思想的结晶，一旦被群众掌握，就会变成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改造社会、改造世界的物质力量。人类的思想发展史，就是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一部正确思想同错误思想斗争的历史。马克思主义发展的历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史，就是同各种剥削阶级、修正主义反动思想斗争并战胜它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们的历史马克思主义正确地指出了思想的来源、本质、特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点和作用。唯心主义抱思想看作是天上掉下来的或者是人脑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里固有的；形而上学否认思想对存在的反作用。这都是错误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毛主席指出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，思想上政治上的路线正确与否是决定_切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  <w:sectPr>
          <w:footerReference r:id="rId69" w:type="first"/>
          <w:footerReference r:id="rId67" w:type="default"/>
          <w:footerReference r:id="rId68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rStyle w:val="68"/>
          <w:b/>
          <w:bCs/>
          <w:i w:val="0"/>
          <w:iCs w:val="0"/>
          <w:smallCaps w:val="0"/>
          <w:strike w:val="0"/>
        </w:rPr>
        <w:t>的/</w:t>
      </w:r>
      <w:r>
        <w:rPr>
          <w:color w:val="000000"/>
          <w:spacing w:val="0"/>
          <w:w w:val="100"/>
          <w:position w:val="0"/>
          <w:lang w:val="zh-CN" w:eastAsia="zh-CN" w:bidi="zh-CN"/>
        </w:rPr>
        <w:t>掌握思想教育，是无产阶级团结广大革命群众进行伟大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政治斗争的中心环节。如果这个任务不解决，无产阶级的一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切政治任务是不能完成的。批林批孔运动是无产阶级文化大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革命的继续，是上层建筑领域里马克思主义战胜修正主义、无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产阶级战胜资产阶级的政治斗争和思想斗争。在巩固无产阶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级专政的战斗中，我们必须加强思想工作，进行思想和政治路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线方面的教育，批判资产阶级，批判修正主义，这是思想战线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上的一个十分重要的任务。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居、想体系一定阶级或一定社会集团的思想观点的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总和。政治、哲学、艺术、遒德、宗教等是思想体系的表现形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式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在阶级社会里思想体系有着阶级性，反映着一定阶级的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利益。经济上政治上占支配地位的阶级，它的思想体系也占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着统治地位。在过去的阶级社会里，都是剥削阶级的思想体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系占着统治地位。到了社会主义社会，无产阶级的思想体系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即马克思主义占着统治地位。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思想体系是社会存在的反映，属于上层建筑。它由社会经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济基础决定，并为其服务。思想体系具有相对的独立性，对社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会存在有着反作用。不同阶级的思想体系在社会发展过程中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起着不同的作用。进步阶级的思想体系推动社会的发展;反动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阶级的思想体系阻碍历史的前进。敌对阶级之间思想体系的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斗争是不可调和的。腐朽没落的思想体系不会自动退出历史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舞台，进步的革命的思想体系是在斗争中产生发展的。现代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反动腐朽的资产阶级思想体系是对社会存在的歪曲反映，它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已日薄西山，气息奄奄，人命危浅，朝不虑夕。为了挽救其垂死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的命运，资产阶级总是千方百计利用各种渠道，散发毒气，争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夺阵地，同科学的马克思主义的思想体系较量。修正主义者是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资产阶级、帝国主义的忠实走狗，同资产阶级、帝国主义一道,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坚持资产阶级压迫、剥削无产阶级的思想体系和资本主义的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社会制度，反对马克思主义的思想体系和社会主义的社会制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虔。他们都企图倒转历史车轮，但这只能是痴心妄想。马克思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主义的思想体系是在近代大工业和工人运动的基础上，同资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产阶级和一切剥削阶级的思想体系斗争中产生发展起来的。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它是客观世界规律的科学反映，是指引人们向共产主义迈进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的指路明灯，真正代表了无产阶级和劳动人民的根本利益;是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人类历史上最完全、最进步、最革命的思想体系，是无产阶级和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广大人民进行革命斗争的强大武器。毛主席说，共产主义是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无产阶级的整个思想体系，同时又是一种新的社会制度。……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中国自有科学的共产主义以来，人们的眼界是提高了，中匣革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命也改变了面目。中国的民主革命，没有共产主义去指导是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决不能成功的，更不必说革命的后一阶段了 / 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G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毛泽东选集》一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卷本</w:t>
      </w:r>
      <w:r>
        <w:rPr>
          <w:color w:val="000000"/>
          <w:spacing w:val="0"/>
          <w:w w:val="100"/>
          <w:position w:val="0"/>
          <w:lang w:val="en-US" w:eastAsia="en-US" w:bidi="en-US"/>
        </w:rPr>
        <w:t>64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G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—647页)马克思主义的思想体系，正以排山倒海之势，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雷霆万钧之力，磅礴于全世界，而葆其美妙之青春。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1370"/>
        </w:tabs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观念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客观事物在人脑中的一种反映形式。观念的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内容来源于客观事物。马克思说：“观念的东西不外是移入人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的头脑并在人的头脑中改造过的物质的东西而已/ (《马克思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恩格斯选集&gt;第二卷217页）唯心主义把观念看作是天賦的或者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是主观自生的，这都是错误的。观念有正确的也有销误的。正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确的观念，反映了客观现实的本来面貌，如“群众是英雄”的观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念，它深刻地揭示了社会历史发展的本质，反映了社会物质财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富和精神财富的真正创造者是人民群众 &gt; 群众是实践的主体_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是社会的主人;只有人民群众，才是创造世界历史的动力。错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误的观念是对现实的歪曲反映，如宗教观念，它宣扬的上帝和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鬼神，实际上是没有的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鬼神观念只是把现实事物的不同部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分，经过人脑的想象虚构出来的。观念是对现实的反映，对现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实有着反作用。在实践基础上得到的正确的观念、思想，又反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作用于实践，推动社会历史的发展，起着革命的促进作用;错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误的观念、思想则起着阻碍社会历史前进的作用。实践是检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验观念是否正确的唯一标准。在阶级社会里，人们的观念具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阶级性</w:t>
      </w:r>
      <w:r>
        <w:rPr>
          <w:rStyle w:val="126"/>
          <w:b w:val="0"/>
          <w:bCs w:val="0"/>
          <w:i w:val="0"/>
          <w:iCs w:val="0"/>
          <w:smallCaps w:val="0"/>
          <w:strike w:val="0"/>
        </w:rPr>
        <w:t>，一</w:t>
      </w:r>
      <w:r>
        <w:rPr>
          <w:rStyle w:val="68"/>
          <w:b/>
          <w:bCs/>
          <w:i w:val="0"/>
          <w:iCs w:val="0"/>
          <w:smallCaps w:val="0"/>
          <w:strike w:val="0"/>
        </w:rPr>
        <w:t>定的观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念反映了一定阶级的政治和经济的利益。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资产阶级私有观念是资产阶级政治、经济的反映，又为资产阶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级政治、经济脤务的。观念上的斗争是阶级斗争的反映和表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现。观念具有相对的独立性。观念是随着人们的生活条件、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社会关系、社会存在的改变而改变的。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11</w:t>
      </w:r>
      <w:r>
        <w:rPr>
          <w:rStyle w:val="68"/>
          <w:b/>
          <w:bCs/>
          <w:i w:val="0"/>
          <w:iCs w:val="0"/>
          <w:smallCaps w:val="0"/>
          <w:strike w:val="0"/>
        </w:rPr>
        <w:t>共产主义革命就是同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传统的所有制关系实行最彻底的决</w:t>
      </w:r>
      <w:r>
        <w:rPr>
          <w:rStyle w:val="127"/>
          <w:b w:val="0"/>
          <w:bCs w:val="0"/>
          <w:i w:val="0"/>
          <w:iCs w:val="0"/>
          <w:smallCaps w:val="0"/>
          <w:strike w:val="0"/>
        </w:rPr>
        <w:t>Sh</w:t>
      </w:r>
      <w:r>
        <w:rPr>
          <w:rStyle w:val="68"/>
          <w:b/>
          <w:bCs/>
          <w:i w:val="0"/>
          <w:iCs w:val="0"/>
          <w:smallCaps w:val="0"/>
          <w:strike w:val="0"/>
        </w:rPr>
        <w:t>毫不奇怪，它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在自己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 xml:space="preserve">的发展进程中要间传统的观念实行鼉彻底的决裂/ </w:t>
      </w:r>
      <w:r>
        <w:rPr>
          <w:rStyle w:val="128"/>
          <w:b w:val="0"/>
          <w:bCs w:val="0"/>
          <w:i w:val="0"/>
          <w:iCs w:val="0"/>
          <w:smallCaps w:val="0"/>
          <w:strike w:val="0"/>
        </w:rPr>
        <w:t>(4：</w:t>
      </w:r>
      <w:r>
        <w:rPr>
          <w:rStyle w:val="68"/>
          <w:b/>
          <w:bCs/>
          <w:i w:val="0"/>
          <w:iCs w:val="0"/>
          <w:smallCaps w:val="0"/>
          <w:strike w:val="0"/>
        </w:rPr>
        <w:t>马克思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恩格斯选集</w:t>
      </w:r>
      <w:r>
        <w:rPr>
          <w:rStyle w:val="68"/>
          <w:b/>
          <w:bCs/>
          <w:i w:val="0"/>
          <w:iCs w:val="0"/>
          <w:smallCaps w:val="0"/>
          <w:strike w:val="0"/>
          <w:vertAlign w:val="superscript"/>
        </w:rPr>
        <w:t>》</w:t>
      </w:r>
      <w:r>
        <w:rPr>
          <w:rStyle w:val="68"/>
          <w:b/>
          <w:bCs/>
          <w:i w:val="0"/>
          <w:iCs w:val="0"/>
          <w:smallCaps w:val="0"/>
          <w:strike w:val="0"/>
        </w:rPr>
        <w:t>第一卷2了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1—</w:t>
      </w:r>
      <w:r>
        <w:rPr>
          <w:rStyle w:val="68"/>
          <w:b/>
          <w:bCs/>
          <w:i w:val="0"/>
          <w:iCs w:val="0"/>
          <w:smallCaps w:val="0"/>
          <w:strike w:val="0"/>
        </w:rPr>
        <w:t>27</w:t>
      </w:r>
      <w:r>
        <w:rPr>
          <w:rStyle w:val="68"/>
          <w:b/>
          <w:bCs/>
          <w:i w:val="0"/>
          <w:iCs w:val="0"/>
          <w:smallCaps w:val="0"/>
          <w:strike w:val="0"/>
          <w:vertAlign w:val="superscript"/>
        </w:rPr>
        <w:t>2</w:t>
      </w:r>
      <w:r>
        <w:rPr>
          <w:rStyle w:val="68"/>
          <w:b/>
          <w:bCs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物质可以变成精神，精神可以变成物质，在一定条件下,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观念的东西可以变成实在的东西。列宁说</w:t>
      </w:r>
      <w:r>
        <w:rPr>
          <w:rStyle w:val="68"/>
          <w:b/>
          <w:bCs/>
          <w:i w:val="0"/>
          <w:iCs w:val="0"/>
          <w:smallCaps w:val="0"/>
          <w:strike w:val="0"/>
        </w:rPr>
        <w:t>观念的东西转化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为实在的东西，这个思想是深刻的，对于历史是很重要的/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“列宁全集</w:t>
      </w:r>
      <w:r>
        <w:rPr>
          <w:rStyle w:val="78"/>
          <w:b/>
          <w:bCs/>
          <w:i w:val="0"/>
          <w:iCs w:val="0"/>
          <w:smallCaps w:val="0"/>
          <w:strike w:val="0"/>
          <w:vertAlign w:val="superscript"/>
        </w:rPr>
        <w:t>》</w:t>
      </w:r>
      <w:r>
        <w:rPr>
          <w:rStyle w:val="78"/>
          <w:b/>
          <w:bCs/>
          <w:i w:val="0"/>
          <w:iCs w:val="0"/>
          <w:smallCaps w:val="0"/>
          <w:strike w:val="0"/>
        </w:rPr>
        <w:t>第三十八卷</w:t>
      </w:r>
      <w:r>
        <w:rPr>
          <w:rStyle w:val="78"/>
          <w:b/>
          <w:bCs/>
          <w:i w:val="0"/>
          <w:iCs w:val="0"/>
          <w:smallCaps w:val="0"/>
          <w:strike w:val="0"/>
          <w:lang w:val="en-US" w:eastAsia="en-US" w:bidi="en-US"/>
        </w:rPr>
        <w:t>117</w:t>
      </w:r>
      <w:r>
        <w:rPr>
          <w:rStyle w:val="121"/>
          <w:b/>
          <w:bCs/>
          <w:i w:val="0"/>
          <w:iCs w:val="0"/>
          <w:smallCaps w:val="0"/>
          <w:strike w:val="0"/>
        </w:rPr>
        <w:t>K</w:t>
      </w:r>
      <w:r>
        <w:rPr>
          <w:rStyle w:val="78"/>
          <w:b/>
          <w:bCs/>
          <w:i w:val="0"/>
          <w:iCs w:val="0"/>
          <w:smallCaps w:val="0"/>
          <w:strike w:val="0"/>
          <w:lang w:val="en-US" w:eastAsia="en-US" w:bidi="en-US"/>
        </w:rPr>
        <w:t>)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1415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知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人们对客观事物认识的积累和总结^ “</w:t>
      </w:r>
      <w:r>
        <w:rPr>
          <w:rStyle w:val="68"/>
          <w:b/>
          <w:bCs/>
          <w:i w:val="0"/>
          <w:iCs w:val="0"/>
          <w:smallCaps w:val="0"/>
          <w:strike w:val="0"/>
        </w:rPr>
        <w:t>自从有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阶级的社会存在以来，世界上的知识只有两门，一门叫做生产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斗争知识，一门叫做阶级斗争知识。自然科学、社会科学，就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是这两门知识的结晶，哲学则是关于自然知识和社会知识的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概括和总结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/(«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毛泽东选集》一卷本773—774页）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知识来源于实践，是后天才有的。把知识看作是先天就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有的，这是唯心论的先验论，是错误的。广大人民群众是实践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的主体，群众的实践是一切自然知识和社会知识的源泉。你要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有知识，你就得参加变革现实的实践，就要积极投入广大群众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改造自然、改造社会的实践活动中去。实践是知识的基础，也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是检验知识的标准。一切真知都是从直接经验发源的。低人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不能事事直接经验，事实上多数的知识都是间接经验的东西，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郎一切古代和外域的知识。一个人的知识，不外直接经验和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间接经验两个部分。在我为间接经验，在人则仍为直接经验。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因此，就知识的总体来说，任何知识都不能离开直接经验，离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开实践。书本知识是重要的，但它是知识的</w:t>
      </w:r>
      <w:r>
        <w:rPr>
          <w:rStyle w:val="64"/>
          <w:b w:val="0"/>
          <w:bCs w:val="0"/>
          <w:i w:val="0"/>
          <w:iCs w:val="0"/>
          <w:smallCaps w:val="0"/>
          <w:strike w:val="0"/>
          <w:vertAlign w:val="superscript"/>
        </w:rPr>
        <w:t>41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流％而不是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perscript"/>
        </w:rPr>
        <w:t>K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源”。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否认直接经验，否认亲自参加变革现实的活动，否认知识来自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实践，这就否定了认识论的唯物论。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一切比较完全的知识，都由两个阶段构成的:第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阶段是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感性知识，这是对客观事物局部的、现象的、外部联系的认识；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第二阶段是理性知识，这是对客观事物全体的、本质的.内部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联系的认识，感性知识是理性知识的基础，理性知识是感性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知识的发展，它们是相互联系的，在实践鉴础上统一起来，并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随着实践的发展而不断发展。否定感性知识向理性知识的发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展，这就否定了认识论的辩证法^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72" w:type="first"/>
          <w:footerReference r:id="rId70" w:type="default"/>
          <w:footerReference r:id="rId71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知识的问题是一个科学的问题，来不得半点虚伪和骄傲，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需要我们抱诚实和谦逊的态度^有一种人忽视实际经验，重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视现成的书本知识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另一种人轻视书本知识，偏重于感性和局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部的知识。这两者都有片面性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只有两者相互学习，取长补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短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才能获得好的和比较完全的知识因此，有书本知识的人，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耍向实际方面发展，深入群众，接触斗争实际,在三大革命实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践中把书本知识和革命实践紧密结合起来;有工作经验的人,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要向理论方而学习，认真读书，使经验带上条理性、综合性，上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升成为理论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知识来自实践，但真正的科学知识对实践有着重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大的指导作甩。我们应积极投入实践，重视在实跋中学习，不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14"/>
          <w:b w:val="0"/>
          <w:bCs w:val="0"/>
          <w:i w:val="0"/>
          <w:iCs w:val="0"/>
          <w:smallCaps w:val="0"/>
          <w:strike w:val="0"/>
        </w:rPr>
        <w:t>断总结经验，使感性知识上升到理性知识，把理论和实践结合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起来，获得</w:t>
      </w:r>
      <w:r>
        <w:rPr>
          <w:rStyle w:val="14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: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fc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较完全的知识，更好地指导革命实践。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列宁曾多次赞扬马克思批判地继承和发展了人类社会所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创造的一切以及人类思想所建树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的一切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，并得出结论说，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克思主义就是共产主义从全部人类知识中产生出来的典范。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"只有用人类创造的全部知识财富来丰奮自己的头脑，才能成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为共产主义者列宁选集》第四卷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>347—348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页〉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毛主席也教导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我们说：“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指导一个伟大的革命运动的政党，如果没有革命理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论，没有历史知识，没有对于实际运动的深刻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的了解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，要取得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胜利是不可能的</w:t>
      </w:r>
      <w:r>
        <w:rPr>
          <w:rStyle w:val="77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《毛泽东选集》一卷本</w:t>
      </w:r>
      <w:r>
        <w:rPr>
          <w:color w:val="000000"/>
          <w:spacing w:val="0"/>
          <w:w w:val="100"/>
          <w:position w:val="0"/>
          <w:lang w:val="en-US" w:eastAsia="en-US" w:bidi="en-US"/>
        </w:rPr>
        <w:t>49</w:t>
      </w:r>
      <w:r>
        <w:rPr>
          <w:rStyle w:val="121"/>
          <w:b w:val="0"/>
          <w:bCs w:val="0"/>
          <w:i w:val="0"/>
          <w:iCs w:val="0"/>
          <w:smallCaps w:val="0"/>
          <w:strike w:val="0"/>
        </w:rPr>
        <w:t>SiJ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〇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都说明，要想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真正做一个无产阶级革命战士，必须自觉地在革命实践中坚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持为革命而刻苦学习革命理论、历史知识和三大革命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斗争的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实际知识。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1380"/>
        </w:tabs>
        <w:bidi w:val="0"/>
        <w:spacing w:line="340" w:lineRule="exact"/>
        <w:ind w:left="0" w:firstLine="360"/>
        <w:jc w:val="left"/>
      </w:pPr>
      <w:r>
        <w:rPr>
          <w:rStyle w:val="129"/>
          <w:b w:val="0"/>
          <w:bCs w:val="0"/>
          <w:i w:val="0"/>
          <w:iCs w:val="0"/>
          <w:smallCaps w:val="0"/>
          <w:strike w:val="0"/>
        </w:rPr>
        <w:t>才能</w:t>
      </w:r>
      <w:r>
        <w:rPr>
          <w:rStyle w:val="129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属于知识范畴，指人们认识世界、改造世界的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才智和能力，即通常说的才干和本领。人们的才能不是生来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就有的，而是通过社会实践获得的。你要有造机器、种田、打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仗、绘画的才能，你就一定要参加做工、种田、打仗和绘画的实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践。实践出真知，斗争长才干，离开实践就不可能有什么才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能。群众是实践的主体，群众是真正的英雄，真正亲知的是天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下实践着的人。个人才能的获得和发展都离不开群众。社会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实践越多，接触联系群众越多，并且善于向群众学习，善于集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中群众的智慧，这种人的才能就越大。在某种意义上说，最聪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明最有才能的是最有实践经验的战士。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才能的发展是受着社会经济条件和科学文化水平的制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约。在古代,人们只能有制造石器、铜器、铁器的才能，不可能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有制造万吨水压机和掌握电子计算机的才能。才能是随着事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物的发展、实践的深入而不断发展的。才能的大小不是凭主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观吹嘘决定的，而是要受实践检验的^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在阶级社会里，各个阶级对才能都有不同的看法，并利用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才能来为自己的阶级服务。资产阶级把才能当作剥削和压迫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人民、损人利己、唯利是图、为名为利和升官发财的资本。无产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阶级从彻底革命的观点出发，把才能看作是全心全意为人民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服务、加速社会主义建设事业的重要条件。在剥削阶级统治的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社会里，劳动人民的才能的使用和发挥，受到了严重的压抑。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在无产阶级专政的社会主义社会里，在无产阶级革命路线指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引下，广大工农群众的才能，得到了应有的尊重和充分的发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挥。如我国大庆石油工人，经过无产阶级文化大革命和批林批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孔运动，进一步提髙了阶级斗争、路线斗争觉悟，大大发挥了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聪明才智。文化大革命以来的八年，原油产量以平均每年递增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百分之三十一的速度持续跃进。才能又是阶级斗争的工具。要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推进无产阶级反对资产阶级的斗争，巩固无产阶级专政，发展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社会主义事业，我们就要在无产阶级的政治统帅下，积极参加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斗争实践，刻苦学习革命理论、历史知识和三大革命斗争实际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知识，增长才干，又红又专0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围绕着才能从那里来的问题，几千年来的哲学家进行了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长期的斗争，唯心主义鼓吹天賦才能，叛徒、卖国贼林彪宣扬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天才论，自比天马，把才能说成是先天就有的，否认才能来自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实践、来自群众，否认才能是后天才有的，这是一种唯心主义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的先验论，是为其篡党夺权，复辟资本主义服务的^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1795"/>
        </w:tabs>
        <w:bidi w:val="0"/>
        <w:spacing w:line="26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语言和思维</w:t>
      </w:r>
      <w:r>
        <w:rPr>
          <w:rStyle w:val="63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语言是人们表达和交流思想认识的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工具，</w:t>
      </w:r>
      <w:r>
        <w:rPr>
          <w:rStyle w:val="121"/>
          <w:b/>
          <w:bCs/>
          <w:i w:val="0"/>
          <w:iCs w:val="0"/>
          <w:smallCaps w:val="0"/>
          <w:strike w:val="0"/>
        </w:rPr>
        <w:t>E</w:t>
      </w:r>
      <w:r>
        <w:rPr>
          <w:rStyle w:val="77"/>
          <w:b/>
          <w:bCs/>
          <w:i w:val="0"/>
          <w:iCs w:val="0"/>
          <w:smallCaps w:val="0"/>
          <w:strike w:val="0"/>
        </w:rPr>
        <w:t>维是</w:t>
      </w:r>
      <w:r>
        <w:rPr>
          <w:rStyle w:val="78"/>
          <w:b/>
          <w:bCs/>
          <w:i w:val="0"/>
          <w:iCs w:val="0"/>
          <w:smallCaps w:val="0"/>
          <w:strike w:val="0"/>
        </w:rPr>
        <w:t>人们对客观事物间接</w:t>
      </w:r>
      <w:r>
        <w:rPr>
          <w:rStyle w:val="77"/>
          <w:b/>
          <w:bCs/>
          <w:i w:val="0"/>
          <w:iCs w:val="0"/>
          <w:smallCaps w:val="0"/>
          <w:strike w:val="0"/>
        </w:rPr>
        <w:t>的概栝的反映。语言和思维</w:t>
      </w:r>
      <w:r>
        <w:rPr>
          <w:rStyle w:val="77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都是社</w:t>
      </w:r>
      <w:r>
        <w:rPr>
          <w:rStyle w:val="77"/>
          <w:b/>
          <w:bCs/>
          <w:i w:val="0"/>
          <w:iCs w:val="0"/>
          <w:smallCaps w:val="0"/>
          <w:strike w:val="0"/>
        </w:rPr>
        <w:t>会现象</w:t>
      </w:r>
      <w:r>
        <w:rPr>
          <w:rStyle w:val="118"/>
          <w:b/>
          <w:bCs/>
          <w:i w:val="0"/>
          <w:iCs w:val="0"/>
          <w:smallCaps w:val="0"/>
          <w:strike w:val="0"/>
          <w:vertAlign w:val="subscript"/>
        </w:rPr>
        <w:t>D</w:t>
      </w:r>
      <w:r>
        <w:rPr>
          <w:rStyle w:val="77"/>
          <w:b/>
          <w:bCs/>
          <w:i w:val="0"/>
          <w:iCs w:val="0"/>
          <w:smallCaps w:val="0"/>
          <w:strike w:val="0"/>
        </w:rPr>
        <w:t>思维是语言的内容，语言是思维的形式，两者</w:t>
      </w:r>
      <w:r>
        <w:rPr>
          <w:rStyle w:val="77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7"/>
          <w:b/>
          <w:bCs/>
          <w:i w:val="0"/>
          <w:iCs w:val="0"/>
          <w:smallCaps w:val="0"/>
          <w:strike w:val="0"/>
        </w:rPr>
        <w:t>有着内在的联系。思维只有通过语言才能表达。语言必须有</w:t>
      </w:r>
      <w:r>
        <w:rPr>
          <w:rStyle w:val="77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7"/>
          <w:b/>
          <w:bCs/>
          <w:i w:val="0"/>
          <w:iCs w:val="0"/>
          <w:smallCaps w:val="0"/>
          <w:strike w:val="0"/>
        </w:rPr>
        <w:t>思维活动的成杲</w:t>
      </w:r>
      <w:r>
        <w:rPr>
          <w:rStyle w:val="77"/>
          <w:b/>
          <w:bCs/>
          <w:i w:val="0"/>
          <w:iCs w:val="0"/>
          <w:smallCaps w:val="0"/>
          <w:strike w:val="0"/>
          <w:lang w:val="en-US" w:eastAsia="en-US" w:bidi="en-US"/>
        </w:rPr>
        <w:t>（</w:t>
      </w:r>
      <w:r>
        <w:rPr>
          <w:rStyle w:val="77"/>
          <w:b/>
          <w:bCs/>
          <w:i w:val="0"/>
          <w:iCs w:val="0"/>
          <w:smallCaps w:val="0"/>
          <w:strike w:val="0"/>
        </w:rPr>
        <w:t>即思想</w:t>
      </w:r>
      <w:r>
        <w:rPr>
          <w:rStyle w:val="77"/>
          <w:b/>
          <w:bCs/>
          <w:i w:val="0"/>
          <w:iCs w:val="0"/>
          <w:smallCaps w:val="0"/>
          <w:strike w:val="0"/>
          <w:lang w:val="en-US" w:eastAsia="en-US" w:bidi="en-US"/>
        </w:rPr>
        <w:t>），</w:t>
      </w:r>
      <w:r>
        <w:rPr>
          <w:rStyle w:val="77"/>
          <w:b/>
          <w:bCs/>
          <w:i w:val="0"/>
          <w:iCs w:val="0"/>
          <w:smallCaps w:val="0"/>
          <w:strike w:val="0"/>
        </w:rPr>
        <w:t>才成为人们交流思想认识的工具。</w:t>
      </w:r>
      <w:r>
        <w:rPr>
          <w:rStyle w:val="77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7"/>
          <w:b/>
          <w:bCs/>
          <w:i w:val="0"/>
          <w:iCs w:val="0"/>
          <w:smallCaps w:val="0"/>
          <w:strike w:val="0"/>
        </w:rPr>
        <w:t>没有思维的语言，和没有语言的思维，都是不存在的。斯大林</w:t>
      </w:r>
      <w:r>
        <w:rPr>
          <w:rStyle w:val="77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说不论人的头脑中会产生什么样的思想，以及这些思想什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么时候产生，它们只有在语言</w:t>
      </w:r>
      <w:r>
        <w:rPr>
          <w:rStyle w:val="77"/>
          <w:b/>
          <w:bCs/>
          <w:i w:val="0"/>
          <w:iCs w:val="0"/>
          <w:smallCaps w:val="0"/>
          <w:strike w:val="0"/>
        </w:rPr>
        <w:t>材料的</w:t>
      </w:r>
      <w:r>
        <w:rPr>
          <w:rStyle w:val="78"/>
          <w:b/>
          <w:bCs/>
          <w:i w:val="0"/>
          <w:iCs w:val="0"/>
          <w:smallCaps w:val="0"/>
          <w:strike w:val="0"/>
        </w:rPr>
        <w:t>基础上</w:t>
      </w:r>
      <w:r>
        <w:rPr>
          <w:rStyle w:val="77"/>
          <w:b/>
          <w:bCs/>
          <w:i w:val="0"/>
          <w:iCs w:val="0"/>
          <w:smallCaps w:val="0"/>
          <w:strike w:val="0"/>
        </w:rPr>
        <w:t>、在</w:t>
      </w:r>
      <w:r>
        <w:rPr>
          <w:rStyle w:val="78"/>
          <w:b/>
          <w:bCs/>
          <w:i w:val="0"/>
          <w:iCs w:val="0"/>
          <w:smallCaps w:val="0"/>
          <w:strike w:val="0"/>
        </w:rPr>
        <w:t>语言的词和句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的基</w:t>
      </w:r>
      <w:r>
        <w:rPr>
          <w:rStyle w:val="77"/>
          <w:b/>
          <w:bCs/>
          <w:i w:val="0"/>
          <w:iCs w:val="0"/>
          <w:smallCaps w:val="0"/>
          <w:strike w:val="0"/>
        </w:rPr>
        <w:t>础上才</w:t>
      </w:r>
      <w:r>
        <w:rPr>
          <w:rStyle w:val="78"/>
          <w:b/>
          <w:bCs/>
          <w:i w:val="0"/>
          <w:iCs w:val="0"/>
          <w:smallCaps w:val="0"/>
          <w:strike w:val="0"/>
        </w:rPr>
        <w:t>能产生和存在</w:t>
      </w:r>
      <w:r>
        <w:rPr>
          <w:rStyle w:val="78"/>
          <w:b/>
          <w:bCs/>
          <w:i w:val="0"/>
          <w:iCs w:val="0"/>
          <w:smallCaps w:val="0"/>
          <w:strike w:val="0"/>
          <w:vertAlign w:val="subscript"/>
        </w:rPr>
        <w:t>3</w:t>
      </w:r>
      <w:r>
        <w:rPr>
          <w:rStyle w:val="78"/>
          <w:b/>
          <w:bCs/>
          <w:i w:val="0"/>
          <w:iCs w:val="0"/>
          <w:smallCaps w:val="0"/>
          <w:strike w:val="0"/>
        </w:rPr>
        <w:t>没有语言材料、没有语言的&lt;§然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物质’的赤裸裸的思想，是不存在的。‘语言是思想的直接现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实</w:t>
      </w:r>
      <w:r>
        <w:rPr>
          <w:rStyle w:val="78"/>
          <w:b/>
          <w:bCs/>
          <w:i w:val="0"/>
          <w:iCs w:val="0"/>
          <w:smallCaps w:val="0"/>
          <w:strike w:val="0"/>
          <w:lang w:val="en-US" w:eastAsia="en-US" w:bidi="en-US"/>
        </w:rPr>
        <w:t>/(</w:t>
      </w:r>
      <w:r>
        <w:rPr>
          <w:rStyle w:val="78"/>
          <w:b/>
          <w:bCs/>
          <w:i w:val="0"/>
          <w:iCs w:val="0"/>
          <w:smallCaps w:val="0"/>
          <w:strike w:val="0"/>
        </w:rPr>
        <w:t>马克思语〉思想的实在性表现在语言之中，0</w:t>
      </w:r>
      <w:r>
        <w:rPr>
          <w:rStyle w:val="130"/>
          <w:b/>
          <w:bCs/>
          <w:i w:val="0"/>
          <w:iCs w:val="0"/>
          <w:smallCaps w:val="0"/>
          <w:strike w:val="0"/>
        </w:rPr>
        <w:t>马克思主</w:t>
      </w:r>
      <w:r>
        <w:rPr>
          <w:rStyle w:val="130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31"/>
          <w:b/>
          <w:bCs/>
          <w:i w:val="0"/>
          <w:iCs w:val="0"/>
          <w:smallCaps w:val="0"/>
          <w:strike w:val="0"/>
        </w:rPr>
        <w:t>义和语言学问题：〇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语言和思维都是在劳动实践基础上产生的。人类由于参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加社会生产劳动</w:t>
      </w:r>
      <w:r>
        <w:rPr>
          <w:rStyle w:val="68"/>
          <w:b/>
          <w:bCs/>
          <w:i w:val="0"/>
          <w:iCs w:val="0"/>
          <w:smallCaps w:val="0"/>
          <w:strike w:val="0"/>
        </w:rPr>
        <w:t>，在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猿变成人的过程中，外界客观事物通过感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觉器官作用于大脑，产生了思维。社会生产劳动，要求社会成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员彼此必须交流思想认识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才能有协调的共同活动，于是就产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生了语言。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随着实践的不断丰富，人们的思维能力就不断提髙，悤维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活动的成杲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即思想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）,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也由简单到复杂，由浅入深，语言的词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汇也由少到多，由内容贫乏到愈益丰富^随着实践的发展，许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多新思想随着新事物的出现而出现，许多新词汇、新术语也随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之产生;有些概念和词汇也增添了新内容。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在实践基础上，思维的发展促进了语言的发展。语言的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发展对人们巩固思维成果,提高思维能力，掌握和使用人类已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经得到的知识，传授经验，交流思想认识，也起着促进作用，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75" w:type="first"/>
          <w:footerReference r:id="rId73" w:type="default"/>
          <w:footerReference r:id="rId74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语言和思维都有各自的规律。语言的规律，一般是指语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法。各个民族都有自己的语言和语法，它是语言学的研究对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象。思维规律是客观事物规律的反映，是哲学和逻辑学的研究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对象。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江湖骗子杜林说有一种抽象的和纯正的思维，是不通过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语言来进行的。这种把思维和语言割裂开来的论点，是为他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宣扬唯心主义的先验论作辩护的。恩格斯在《反杜林论》中，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狠狠地批驳了这个谬论，并讽刺他说</w:t>
      </w:r>
      <w:r>
        <w:rPr>
          <w:rStyle w:val="68"/>
          <w:b/>
          <w:bCs/>
          <w:i w:val="0"/>
          <w:iCs w:val="0"/>
          <w:smallCaps w:val="0"/>
          <w:strike w:val="0"/>
        </w:rPr>
        <w:t>，“这样说来，动物是最抽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象的和最纯正的思维者</w:t>
      </w:r>
      <w:r>
        <w:rPr>
          <w:color w:val="000000"/>
          <w:spacing w:val="0"/>
          <w:w w:val="100"/>
          <w:position w:val="0"/>
          <w:lang w:val="en-US" w:eastAsia="en-US" w:bidi="en-US"/>
        </w:rPr>
        <w:t>"（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《马克思恩格斯选集</w:t>
      </w:r>
      <w:r>
        <w:rPr>
          <w:rStyle w:val="13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第三卷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123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现代资产阶级的语义哲学，把语言看作是主观任意确定的、不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表达思维、不反映客观内容的符号。他们认为，只要把无产阶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级和资产阶级、社会主义和资本主义等名词去掉，世界上的阶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级斗争也就不存在了。这种反动的唯心主义哲学，不过是反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映了资产阶级自欺欺人、腐朽没落、垂死挣扎而已^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[.马克思、主义认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i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只论也叫辩证唯物主义的认识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论，是关于认识的来源、内容1发展过程及其规律的科学理论，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它是在无产阶级革命实践基础上，在同唯心主义认识论的斗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争中，由马克思和恩格斯创立，列宁、斯大林和毛主席进一步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加以发展的。马克思主义认识论有两个最显著的特点</w:t>
      </w:r>
      <w:r>
        <w:rPr>
          <w:rStyle w:val="1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是它的阶级性，公然申明是为无产阶级服务的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再一个是它的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实践性，强调理论对于实践的依赖关系，理论的基础是实践,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又转过来为实践服务。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马克思主义认识论唯物地辩证地解决了哲学的基本问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题，彻底贯彻从物到意识的唯物主义认识路线，坚持物质决定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精神、精神反作用于物质的原理^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  <w:sectPr>
          <w:footerReference r:id="rId78" w:type="first"/>
          <w:footerReference r:id="rId76" w:type="default"/>
          <w:footerReference r:id="rId77" w:type="even"/>
          <w:pgSz w:w="11909" w:h="16834"/>
          <w:pgMar w:top="1430" w:right="1440" w:bottom="1430" w:left="1440" w:header="0" w:footer="3" w:gutter="0"/>
          <w:pgNumType w:start="8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马克思主义认识论把实践的观点作为认识论的第一的和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基本的观点，强调认识对实践的依赖关系，即认识对生产斗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争、阶级斗争和科学实验的依赖关系。它认为实践是认识的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唯一源泉，生产斗争是最基本的实践活动，是决定其他一切活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动的东西。在阶级社会里，各阶级成员又以各种不同的方式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结成一定的生产关系，从事生产活动6因此人的认识主要依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赖于生产活动，并通过生产活动逐渐了解自然界，了解人和自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然的关系，了解人和人的关系^这是人的认识发展的基本来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源。人的认识随着实践的发展而发展，并在实践中得到检验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和证■。马克思主义把辩证法应用于认识论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认为客观世界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是辩证运动的，人的认识也是辩证发展的，即是由不知到知、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由片面到全而、由低级到高级的发展过程;人们的认识在实践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基础上从感性认识能动地飞跃到理性认识，又从理性认识能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动地栺导革命实践，而后一个飞跃比起前一个飞跃意义更加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伟大。马克思主义认识论是能动的革命的反映论，即实践论。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它认为一个正确的认识，往往需要经过由物质到精神，由精神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到物质，即由实践到认识，由认识到实践这样多次的反复，才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</w:t>
      </w:r>
      <w:r>
        <w:rPr>
          <w:rStyle w:val="66"/>
          <w:b/>
          <w:bCs/>
          <w:i w:val="0"/>
          <w:iCs w:val="0"/>
          <w:smallCaps w:val="0"/>
          <w:strike w:val="0"/>
        </w:rPr>
        <w:t>够完成。毛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主席说</w:t>
      </w:r>
      <w:r>
        <w:rPr>
          <w:rStyle w:val="66"/>
          <w:b/>
          <w:bCs/>
          <w:i w:val="0"/>
          <w:iCs w:val="0"/>
          <w:smallCaps w:val="0"/>
          <w:strike w:val="0"/>
        </w:rPr>
        <w:t>，实践、认识、再实践、再认识，这种形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式，循环往复以至无穷，而实践和认识之每一循环的内容，都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比较地进到了离一级的程度。这就是辩证唯物论的全部认识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论，这就是辩证唯物论的知行统一观</w:t>
      </w:r>
      <w:r>
        <w:rPr>
          <w:rStyle w:val="134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/(&lt;</w:t>
      </w:r>
      <w:r>
        <w:rPr>
          <w:rStyle w:val="134"/>
          <w:b w:val="0"/>
          <w:bCs w:val="0"/>
          <w:i w:val="0"/>
          <w:iCs w:val="0"/>
          <w:smallCaps w:val="0"/>
          <w:strike w:val="0"/>
        </w:rPr>
        <w:t>实践论</w:t>
      </w:r>
      <w:r>
        <w:rPr>
          <w:rStyle w:val="134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》)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79" w:type="default"/>
          <w:footerReference r:id="rId80" w:type="even"/>
          <w:pgSz w:w="11909" w:h="16834"/>
          <w:pgMar w:top="1430" w:right="1440" w:bottom="1430" w:left="1440" w:header="0" w:footer="3" w:gutter="0"/>
          <w:pgNumType w:start="62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马克思主义认识论是无产阶级和一切革命人民认识世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界、改造世界的锐利武器，是无产阶级革命路线的理论基础,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一切修正主义者总是竭力歪曲、篡改、攻击马克思主义认识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论，以唯心论的先验论来冒充马克思主义认识论。可见，马克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思主义认识论同唯心论的先验论的斗争，是两个阶级、两条路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线的斗争。毛主席说</w:t>
      </w:r>
      <w:r>
        <w:rPr>
          <w:rStyle w:val="66"/>
          <w:b/>
          <w:bCs/>
          <w:i w:val="0"/>
          <w:iCs w:val="0"/>
          <w:smallCaps w:val="0"/>
          <w:strike w:val="0"/>
        </w:rPr>
        <w:t>，对我们的同志，应当进行辩证唯物论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 xml:space="preserve">的认识论的教育％ </w:t>
      </w:r>
      <w:r>
        <w:rPr>
          <w:color w:val="000000"/>
          <w:spacing w:val="0"/>
          <w:w w:val="100"/>
          <w:position w:val="0"/>
          <w:lang w:val="zh-CN" w:eastAsia="zh-CN" w:bidi="zh-CN"/>
        </w:rPr>
        <w:t>(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《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人的正确思想是从那里来的？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》)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如果</w:t>
      </w:r>
      <w:r>
        <w:rPr>
          <w:rStyle w:val="66"/>
          <w:b/>
          <w:bCs/>
          <w:i w:val="0"/>
          <w:iCs w:val="0"/>
          <w:smallCaps w:val="0"/>
          <w:strike w:val="0"/>
        </w:rPr>
        <w:t>我们不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懂得马克思主义认识论的基本原理，不了解人的思想、意见、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政策、方针、计划、结论、大块的文章，滔滔不绝的演说是从那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里来的，不理解物质可以变精神，精神可以变物质这样日常生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活中常见的飞跃现象，这样就往往会在阶级斗争、路线斗争中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分不清是非，甚至上当受骗。因此我们一定要认真学习和掌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握马克思主义的认识论，以便端正思想，善于调查研究，总结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经验，克服困难，少犯错误，搞好社会主义革命事业，巩固无产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阶级专政,完成我们应当担负的国际主义伟大义务。</w:t>
      </w:r>
    </w:p>
    <w:p>
      <w:pPr>
        <w:pStyle w:val="65"/>
        <w:keepNext w:val="0"/>
        <w:keepLines w:val="0"/>
        <w:widowControl w:val="0"/>
        <w:shd w:val="clear" w:color="auto" w:fill="auto"/>
        <w:tabs>
          <w:tab w:val="left" w:pos="1680"/>
        </w:tabs>
        <w:bidi w:val="0"/>
        <w:ind w:left="0" w:firstLine="0"/>
        <w:jc w:val="left"/>
      </w:pPr>
      <w:r>
        <w:rPr>
          <w:rStyle w:val="86"/>
          <w:b w:val="0"/>
          <w:bCs w:val="0"/>
          <w:i w:val="0"/>
          <w:iCs w:val="0"/>
          <w:smallCaps w:val="0"/>
          <w:strike w:val="0"/>
        </w:rPr>
        <w:t>认识论</w:t>
      </w:r>
      <w:r>
        <w:rPr>
          <w:rStyle w:val="86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关于认识的来源、内容、发展过程及其规律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  <w:sectPr>
          <w:footerReference r:id="rId81" w:type="default"/>
          <w:footerReference r:id="rId82" w:type="even"/>
          <w:pgSz w:w="11909" w:h="16834"/>
          <w:pgMar w:top="1430" w:right="1440" w:bottom="1430" w:left="1440" w:header="0" w:footer="3" w:gutter="0"/>
          <w:pgNumType w:start="82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的哲学学说。在哲学史上，几千年来围绕着人的认识是先天就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有的还是后夭才有的问题，展开两条路线的激烈斗争。唯心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主义认识论从精神第一性、物质第二性的基本前提出发，否认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物质世界的客观存在,否认人们的认识是客观世界的反映，这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是一条从意识到物的错误的认识路线。唯心主义认识论中有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一派是客观唯心主义者，他们把认识看作是天上掉下来的，认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为世界是精神的，不是物质的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这种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精神”，中国的朱熹称为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“理”，德国的黑格尔称为绝对精神”，意大利的托马斯•阿奎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那称为天主”。他们胡说人的认识是由理”、“绝对精神”或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“天主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给的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Style w:val="135"/>
          <w:b w:val="0"/>
          <w:bCs w:val="0"/>
          <w:i w:val="0"/>
          <w:iCs w:val="0"/>
          <w:smallCaps w:val="0"/>
          <w:strike w:val="0"/>
        </w:rPr>
        <w:t>“圣人天才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perscript"/>
        </w:rPr>
        <w:t>p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是“理'“绝对精神”的体现者,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或者是由"天主”决定的。另一派是主观唯心主义者，他们把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认识看作是人的头脑里固有的，认为客观世界只是人的感觉、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观念的产物。中国的盂轲说“万物皆备于我％英国的贝克莱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说“存在就是被感知”，奥地利的马赫说物体就是“感觉的复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合％ —句话，他们都把认识看成是主观自生的。刘少奇鼓吹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先知先觉，林彪宣扬天才论，这都是否认认识来源于实践的唯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14"/>
          <w:b w:val="0"/>
          <w:bCs w:val="0"/>
          <w:i w:val="0"/>
          <w:iCs w:val="0"/>
          <w:smallCaps w:val="0"/>
          <w:strike w:val="0"/>
        </w:rPr>
        <w:t>心论的先验论。另外，英国的体谟和德国的康德，否认人们可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以认识世界或可以彻底认识性界，这是一种不可知论^唯心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主义和不可知论都不能正确解决认识世界的问题。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唯物主义认识论从物质第一性、精神第二性的基本原则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出发，认为物质世界是客观存在的，是可以认识的，人们的认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识是客观物质世界的反映，这是一条从物到意识的正确的认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识路线。中国的公孙龙说</w:t>
      </w:r>
      <w:r>
        <w:rPr>
          <w:rStyle w:val="16"/>
          <w:b w:val="0"/>
          <w:bCs w:val="0"/>
          <w:i w:val="0"/>
          <w:iCs w:val="0"/>
          <w:smallCaps w:val="0"/>
          <w:strike w:val="0"/>
          <w:vertAlign w:val="subscript"/>
        </w:rPr>
        <w:t>E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“天地与其所产者，物也/ “夫名，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实谓也认为天地和它所产生的东西都是物，即实际事物</w:t>
      </w:r>
      <w:r>
        <w:rPr>
          <w:rStyle w:val="16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r>
        <w:rPr>
          <w:rStyle w:val="16"/>
          <w:b w:val="0"/>
          <w:bCs w:val="0"/>
          <w:i w:val="0"/>
          <w:iCs w:val="0"/>
          <w:smallCaps w:val="0"/>
          <w:strike w:val="0"/>
          <w:vertAlign w:val="subscript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“名”，即认识是对“实”的称呼、反映。荀况认为:“凡以知，人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之性也</w:t>
      </w:r>
      <w:r>
        <w:rPr>
          <w:rStyle w:val="16"/>
          <w:b w:val="0"/>
          <w:bCs w:val="0"/>
          <w:i w:val="0"/>
          <w:iCs w:val="0"/>
          <w:smallCaps w:val="0"/>
          <w:strike w:val="0"/>
          <w:vertAlign w:val="subscript"/>
        </w:rPr>
        <w:t>f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可以知，物之理也人具有认识客观事物的能力，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客观事物是可以被人们认识的。法国的狄德罗说:“物质是我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们感觉的普遍原因'唯物主义认识论也就是反映论,承认还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是否认反映论是唯物主义同唯心主义的重要区别^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旧唯物主义的认识论，在古代是朴素的自发的唯物主义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认识论，发展到近代成为形而上学的唯物主义认识论。由于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它离开人的社会性，离开人的历史发展，去观察认识问题，不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能了解实践对认识的决定作用和认识过程的辩证法，因此，它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们的认识论是直观的消极的反映论。只有马克思主义的认识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论，才是唯一正确的认识论。它坚持从物到意识的认识路线,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把辩证法应用于认识论，认为物质决定精神，精神反作用于物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质，这是能动的革命的反映论。它科学地全面地解决了认识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论中一系列根本问题，克服了旧唯物主义认识论的局限性，彻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底驳斥了唯心主义认识论和不可知论，是人类认识史上的一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次大革命。</w:t>
      </w:r>
    </w:p>
    <w:p>
      <w:pPr>
        <w:pStyle w:val="98"/>
        <w:keepNext w:val="0"/>
        <w:keepLines w:val="0"/>
        <w:widowControl w:val="0"/>
        <w:numPr>
          <w:ilvl w:val="0"/>
          <w:numId w:val="5"/>
        </w:numPr>
        <w:shd w:val="clear" w:color="auto" w:fill="auto"/>
        <w:tabs>
          <w:tab w:val="left" w:pos="700"/>
        </w:tabs>
        <w:bidi w:val="0"/>
        <w:spacing w:line="160" w:lineRule="exact"/>
        <w:ind w:left="0" w:firstLine="0"/>
        <w:jc w:val="left"/>
      </w:pPr>
      <w:r>
        <w:rPr>
          <w:rStyle w:val="136"/>
          <w:b w:val="0"/>
          <w:bCs w:val="0"/>
          <w:i w:val="0"/>
          <w:iCs w:val="0"/>
          <w:smallCaps w:val="0"/>
          <w:strike w:val="0"/>
        </w:rPr>
        <w:t>《公孙龙子</w:t>
      </w:r>
      <w:r>
        <w:rPr>
          <w:rStyle w:val="136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*</w:t>
      </w:r>
      <w:r>
        <w:rPr>
          <w:rStyle w:val="136"/>
          <w:b w:val="0"/>
          <w:bCs w:val="0"/>
          <w:i w:val="0"/>
          <w:iCs w:val="0"/>
          <w:smallCaps w:val="0"/>
          <w:strike w:val="0"/>
        </w:rPr>
        <w:t>名实论》</w:t>
      </w:r>
    </w:p>
    <w:p>
      <w:pPr>
        <w:pStyle w:val="98"/>
        <w:keepNext w:val="0"/>
        <w:keepLines w:val="0"/>
        <w:widowControl w:val="0"/>
        <w:numPr>
          <w:ilvl w:val="0"/>
          <w:numId w:val="5"/>
        </w:numPr>
        <w:shd w:val="clear" w:color="auto" w:fill="auto"/>
        <w:tabs>
          <w:tab w:val="left" w:pos="700"/>
        </w:tabs>
        <w:bidi w:val="0"/>
        <w:spacing w:line="160" w:lineRule="exact"/>
        <w:ind w:left="0" w:firstLine="0"/>
        <w:jc w:val="left"/>
      </w:pPr>
      <w:r>
        <w:rPr>
          <w:rStyle w:val="136"/>
          <w:b w:val="0"/>
          <w:bCs w:val="0"/>
          <w:i w:val="0"/>
          <w:iCs w:val="0"/>
          <w:smallCaps w:val="0"/>
          <w:strike w:val="0"/>
        </w:rPr>
        <w:t>*荀子</w:t>
      </w:r>
      <w:r>
        <w:rPr>
          <w:rStyle w:val="136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*</w:t>
      </w:r>
      <w:r>
        <w:rPr>
          <w:rStyle w:val="136"/>
          <w:b w:val="0"/>
          <w:bCs w:val="0"/>
          <w:i w:val="0"/>
          <w:iCs w:val="0"/>
          <w:smallCaps w:val="0"/>
          <w:strike w:val="0"/>
        </w:rPr>
        <w:t>解蔽</w:t>
      </w:r>
      <w:r>
        <w:rPr>
          <w:rStyle w:val="136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*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29"/>
          <w:b w:val="0"/>
          <w:bCs w:val="0"/>
          <w:i w:val="0"/>
          <w:iCs w:val="0"/>
          <w:smallCaps w:val="0"/>
          <w:strike w:val="0"/>
        </w:rPr>
        <w:t xml:space="preserve">主观和客观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主观指人们的认识和思想:同主观相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对的是客观，即被认识的对象。客观是不依赖于主观而独立存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在的，是主观的来源；主观是客观的反映在一定条件下主观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又能动地反作用于客观，对客观起着决定的作用。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客观事物总是作为过程向前发展的。任何一个过程都由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矛盾双方的相互联系、相互斗争而得到发展。人的主观反映客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观也有一个过程，这个过程是曲折、复杂的。在革命实践中，主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观同客观有时会出现不一致的情况，其中有阶级的和认识的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原因，如站在错误的立场上，用绝对化、简单化的方法，片面和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表而地去认识客观事物，就会使主观认识和客观实际情况不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相符合。要解决主观和客观之间的矛盾，只有在反复的实践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中，站在无产阶级的立场上，学习和运用马克思主义，调查研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究，总结经验，周密思索，掌握客观事物的规律性，才能逐步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使主观符合客观，实现主观和客观、理论和实践、知和行的具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体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的历史的统一，毛主席说</w:t>
      </w:r>
      <w:r>
        <w:rPr>
          <w:rStyle w:val="68"/>
          <w:b/>
          <w:bCs/>
          <w:i w:val="0"/>
          <w:iCs w:val="0"/>
          <w:smallCaps w:val="0"/>
          <w:strike w:val="0"/>
        </w:rPr>
        <w:t>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</w:t>
      </w:r>
      <w:r>
        <w:rPr>
          <w:rStyle w:val="68"/>
          <w:b/>
          <w:bCs/>
          <w:i w:val="0"/>
          <w:iCs w:val="0"/>
          <w:smallCaps w:val="0"/>
          <w:strike w:val="0"/>
        </w:rPr>
        <w:t>按照实际情况决定工作方针，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这是一切共产党员所必须牢</w:t>
      </w:r>
      <w:r>
        <w:rPr>
          <w:color w:val="000000"/>
          <w:spacing w:val="0"/>
          <w:w w:val="100"/>
          <w:position w:val="0"/>
          <w:lang w:val="zh-CN" w:eastAsia="zh-CN" w:bidi="zh-CN"/>
        </w:rPr>
        <w:t>牢记住的最基</w:t>
      </w:r>
      <w:r>
        <w:rPr>
          <w:rStyle w:val="68"/>
          <w:b/>
          <w:bCs/>
          <w:i w:val="0"/>
          <w:iCs w:val="0"/>
          <w:smallCaps w:val="0"/>
          <w:strike w:val="0"/>
        </w:rPr>
        <w:t>本的工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作方法/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“毛泽东选集&gt;一卷本1203页）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唯心主义认为主观决定客观，它夸大主观的作用，颠倒主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观和客观的关系;形而上学认为主观不能反作用于客观，抹杀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主观的能动作用^修正主义、机会主义都是唯心主义和形而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上学，是以主观和客观相分离，认识和实践相脱离为特征的。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历史上的右倾机会主义者，他们的思想落后于客观事物的发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展，企图杷历史车轮拉向后退，历史上的“左”倾机会主义者，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他们的思想超过了客观过程的一定发展阶段，甚至把幻想当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真理，杷可能当现实，在行动上表现为冒险主义。叛徒林彪鼓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吹“从思想的形成过程来说，是从客观到主观”，"从办事情的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过程歩说，倒过来，是从主观到客观'他完全否认了人们认识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客观事物必须经过实践、认识、再实践、再认识的反复过程，把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密切相联的思想形成过程和办事情的过程割裂开来，对立起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来。这种“倒过来”的哲学，是典型的唯心主义和形而上学。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 xml:space="preserve">主体和客体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认识论的一对范畴^主体指人或人的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思想。客体指人的实践和认识的对象，它是不依赖于主体而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存在着、并能为主体所反映的客现实际。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在主体和客体的关系问题上，唯物主义同唯心主义展开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了两条路线的尖锐斗争。</w:t>
      </w:r>
      <w:r>
        <w:rPr>
          <w:rStyle w:val="68"/>
          <w:b/>
          <w:bCs/>
          <w:i w:val="0"/>
          <w:iCs w:val="0"/>
          <w:smallCaps w:val="0"/>
          <w:strike w:val="0"/>
        </w:rPr>
        <w:t>“唯物主义承认‘自在客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体’或</w:t>
      </w:r>
      <w:r>
        <w:rPr>
          <w:rStyle w:val="68"/>
          <w:b/>
          <w:bCs/>
          <w:i w:val="0"/>
          <w:iCs w:val="0"/>
          <w:smallCaps w:val="0"/>
          <w:strike w:val="0"/>
        </w:rPr>
        <w:t>心外客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体，认为观念和感觉是这些客体的复写或反映。与此相反的学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说(唯心主义)认为：客体不存在于‘心外、客体是‘感觉的组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合\”列宁选集&gt;第二卷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20</w:t>
      </w:r>
      <w:r>
        <w:rPr>
          <w:rStyle w:val="68"/>
          <w:b/>
          <w:bCs/>
          <w:i w:val="0"/>
          <w:iCs w:val="0"/>
          <w:smallCaps w:val="0"/>
          <w:strike w:val="0"/>
        </w:rPr>
        <w:t>页）唯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心主义从意识到物的认识路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线出发，认为没有主体就没有客体，主体产生客体，客体依赖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亍主体。马赫主义把物这个客体看作是由感觉这个主体产生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的，即是感觉的复合，认为主体和客体是不可分割地结合在一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起的</w:t>
      </w:r>
      <w:r>
        <w:rPr>
          <w:rStyle w:val="16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它以“结合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7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为幌子，把客体“结合”到主体(感觉的复合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中去，以此否定客体对主体的決定作用。旧唯物主义从物到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意识的认识路线出发，认为客体决定主体，主体依赖于客体,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没有客体就没有主体，但它把主体仅仅看成是消极的被动的，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不了解主体对客体的反作用。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85" w:type="first"/>
          <w:footerReference r:id="rId83" w:type="default"/>
          <w:footerReference r:id="rId84" w:type="even"/>
          <w:pgSz w:w="11909" w:h="16834"/>
          <w:pgMar w:top="1430" w:right="1440" w:bottom="1430" w:left="1440" w:header="0" w:footer="3" w:gutter="0"/>
          <w:pgNumType w:start="64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辩证唯物主义坚持唯物主义的认识路线，又辩证地看待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主体和客体的关系。它认为客体决定主体，主体对客体又起着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反作用。主体同客体组成一对矛盾^主体作为矛盾的一方，不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是消极、被动地适应客体，而是把客体作为自己活动的对象,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通过实践，能动地影响和改造客体。在改造客体的同时，也不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断改造主体0己。主体不仅指个人，也指集体。人民群众、阶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级、政党是实践的主体，也是认识的主体。主体的实践和认识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是不断发展的，如无产阶级在初期是一个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在阶级，它对资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本主义社会的本质还不认识；以后马克思、恩格斯总结了无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产阶级的斗争经验，产生了马克思主义理论，用以教育无产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阶级，这样就便无产阶级理解了资本主义社会的本质，理解了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社会阶级的剥削关系，理解了无产阶级的历史使命，这时就成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为自为阶级。作为主体的无产阶级的发展，有力地推动了人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类社会这个客体的发展。辩证唯物主义关于主体和客体的观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点，克服了旧唯物主义的局限性，彻底驳斥了唯心主义^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^知行统一观关于认识和实践统一的学说。马克思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主义唯物地辩证地阐述了知(认识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和行（实践一的原理,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认、为巧是知的基础。要得到知，必须亲自参加行，没有行就没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有知。但人们不可能事事都直接去行，还需要间接的经验，这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巍甚一切古代和外域的知识。这些知识归根结底也是古人和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外人从行中得来的。一切真知都发源于行，随着行的发展而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发展。行是知的目的，又是检验是否真知的标准。人们通过行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开始得到的是感性知识，感性知识的艏料积累多了，就会产生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一个飞跃，物质变为精神，得到理性知识。这种理性知识是对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客观事物的本质及其规律的认识，反过来可以指导行，使精神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变为物质，这是认识过程中一个更重要的飞跃。毛主席说: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38"/>
          <w:b/>
          <w:bCs/>
          <w:i w:val="0"/>
          <w:iCs w:val="0"/>
          <w:smallCaps w:val="0"/>
          <w:strike w:val="0"/>
        </w:rPr>
        <w:t>“实践、认识、苒实践、苒认识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，这</w:t>
      </w:r>
      <w:r>
        <w:rPr>
          <w:rStyle w:val="68"/>
          <w:b/>
          <w:bCs/>
          <w:i w:val="0"/>
          <w:iCs w:val="0"/>
          <w:smallCaps w:val="0"/>
          <w:strike w:val="0"/>
        </w:rPr>
        <w:t>种形式，循环往复以至无穷</w:t>
      </w:r>
      <w:r>
        <w:rPr>
          <w:rStyle w:val="127"/>
          <w:b w:val="0"/>
          <w:bCs w:val="0"/>
          <w:i w:val="0"/>
          <w:iCs w:val="0"/>
          <w:smallCaps w:val="0"/>
          <w:strike w:val="0"/>
          <w:vertAlign w:val="subscript"/>
        </w:rPr>
        <w:t>s</w:t>
      </w:r>
      <w:r>
        <w:rPr>
          <w:rStyle w:val="127"/>
          <w:b w:val="0"/>
          <w:bCs w:val="0"/>
          <w:i w:val="0"/>
          <w:iCs w:val="0"/>
          <w:smallCaps w:val="0"/>
          <w:strike w:val="0"/>
          <w:vertAlign w:val="subscript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而实践和认识之每一循环的内容，都比较地进到了高一级的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程度</w:t>
      </w:r>
      <w:r>
        <w:rPr>
          <w:rStyle w:val="68"/>
          <w:b/>
          <w:bCs/>
          <w:i w:val="0"/>
          <w:iCs w:val="0"/>
          <w:smallCaps w:val="0"/>
          <w:strike w:val="0"/>
        </w:rPr>
        <w:t>。这就是辩证唯物论的全部认识论，这就是辩证唯物论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的知行统一观/(《实践论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W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唯心主义从意识到物的认识路线出发，认为知是行的基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础，行是知的表现，没有知就没有行。中国南宋唯心主义者陆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九渊提出“知先行后”。明朝唯心主义者王阳明提出“知行合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一'认为知和行是一件事，都由主观的心产生，知的时候就是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行了，行本身就是知的体现。他说，只说一个知，已自有行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在。只说一个行，已自有知在我今说个知行合一，正要人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晓得一念发动处便即是抒了。”®这种用知来代替行、排斥行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的谬论，是唯心主义的知行统一观。旧唯物主义在知行的关系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问题上，坚持了从物到意识的认识路线。先秦唯物主义者荀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况说知之不若行之％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“知之而不行，虽敦必困。”©有了知识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不去实行，知识虽多也没有用处。清初唯物主义者王夫之认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为“孖可兼知，而知不可兼行％ “行焉，可以得知之效也 &gt; 知焉，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未可以得行之效也荇可以得到知，而知不能离开行。由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于阶级的历史的局限性，旧唯物主义不了解认识对社会实践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的依赖关系。他们把行看作是个人的行为，不是看作社会实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践，不了解知对行的反作用，因此对于知行的统一问题，不能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给予正确的科学的解决。只有马克思主义的知行统一观，既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彻底地批驳了唯心主义的知行统一观，义克服了旧唯物主义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知行统一观上的局限性，在人类历史上第一次科学地全而地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解决了知行的统一问题。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马克思主义知行统一观，体现了马克思主义哲学不仅在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于说明世界，重要的在于改造世界。它要求无产阶级和革命</w:t>
      </w:r>
    </w:p>
    <w:p>
      <w:pPr>
        <w:pStyle w:val="73"/>
        <w:keepNext w:val="0"/>
        <w:keepLines w:val="0"/>
        <w:widowControl w:val="0"/>
        <w:shd w:val="clear" w:color="auto" w:fill="auto"/>
        <w:bidi w:val="0"/>
        <w:spacing w:line="150" w:lineRule="exact"/>
        <w:ind w:left="0" w:firstLine="0"/>
        <w:jc w:val="left"/>
      </w:pPr>
      <w:r>
        <w:rPr>
          <w:color w:val="000000"/>
          <w:w w:val="100"/>
          <w:position w:val="0"/>
          <w:lang w:val="zh-CN" w:eastAsia="zh-CN" w:bidi="zh-CN"/>
        </w:rPr>
        <w:t>&amp;②③</w:t>
      </w:r>
    </w:p>
    <w:p>
      <w:pPr>
        <w:pStyle w:val="141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142"/>
          <w:b w:val="0"/>
          <w:bCs w:val="0"/>
          <w:i w:val="0"/>
          <w:iCs w:val="0"/>
          <w:smallCaps w:val="0"/>
          <w:strike w:val="0"/>
        </w:rPr>
        <w:t>C</w:t>
      </w:r>
      <w:r>
        <w:rPr>
          <w:rStyle w:val="143"/>
          <w:b w:val="0"/>
          <w:bCs w:val="0"/>
          <w:i w:val="0"/>
          <w:iCs w:val="0"/>
          <w:smallCaps w:val="0"/>
          <w:strike w:val="0"/>
        </w:rPr>
        <w:t>传习^</w:t>
      </w:r>
      <w:r>
        <w:rPr>
          <w:rStyle w:val="14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2"/>
          <w:b w:val="0"/>
          <w:bCs w:val="0"/>
          <w:i w:val="0"/>
          <w:iCs w:val="0"/>
          <w:smallCaps w:val="0"/>
          <w:strike w:val="0"/>
        </w:rPr>
        <w:t>t</w:t>
      </w:r>
      <w:r>
        <w:rPr>
          <w:rStyle w:val="143"/>
          <w:b w:val="0"/>
          <w:bCs w:val="0"/>
          <w:i w:val="0"/>
          <w:iCs w:val="0"/>
          <w:smallCaps w:val="0"/>
          <w:strike w:val="0"/>
        </w:rPr>
        <w:t>苟子•儒效</w:t>
      </w:r>
      <w:r>
        <w:rPr>
          <w:rStyle w:val="14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^尚书引义•说命中二&gt;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人民在改造世界的斗争中，做到主观和客观、理论和实践、知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和行的具体的历史的统一，反对一切离开具体历史的“左”的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或者右的错误思想。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居</w:t>
      </w:r>
      <w:r>
        <w:rPr>
          <w:rStyle w:val="1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想路线也叫认识路线，指人们在认识上所遵循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的方向和道珞。对物质和意识谁是第一性这个哲学基本问題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的不同回答</w:t>
      </w:r>
      <w:r>
        <w:rPr>
          <w:rStyle w:val="16"/>
          <w:b w:val="0"/>
          <w:bCs w:val="0"/>
          <w:i w:val="0"/>
          <w:iCs w:val="0"/>
          <w:smallCaps w:val="0"/>
          <w:strike w:val="0"/>
          <w:vertAlign w:val="subscript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就形成了两条根本对立的思想路线。一条是从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物质到意识的唯物主义思想路线，另一条是从意识到物质的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唯心主义思想路线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#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与此同时，还交织着辩证法和形而上学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的对立和斗争。唯物主义和辩证法是正确的思想路线，如实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地反映宥客观事物及其规律，唯心主义和形而上学是错误的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思想路线，歪曲地反映着客观现实。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思想路线的斗争，在阶级社会里反映着敌对阶级之间的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根本利害冲突，是阶级斗争的表现。如春秋战国时期的儒法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斗争，也是思想略线上的唯心主义和唯物主义的斗争,反映着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没落奴隶主阶级和新兴地主阶级之间的斗争。代表进步阶级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的正确思想路线是在同代表保守、反动阶级错误思想路线的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激烈斗争中产生和发展起来的。阶级斗争的长期性、复杂性，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决定了思想珞线斗争的长期性、复杂性。即使到了共产主义社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会，阶级消灭了，由于仍然存在着上层建筑同经济基础之间的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矛盾，生产关系同生产力之间的矛盾，因而反映这些矛盾的先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进和落后、正确和错误的两条思想路线的斗争依然会存在。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88" w:type="first"/>
          <w:footerReference r:id="rId86" w:type="default"/>
          <w:footerReference r:id="rId87" w:type="even"/>
          <w:pgSz w:w="11909" w:h="16834"/>
          <w:pgMar w:top="1430" w:right="1440" w:bottom="1430" w:left="1440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思想路线是政治路线的理论基础。思想路线的斗争往往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是政治路线斗争的先导，又是政治路线斗争的反映，并为政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治斗争服务的。林彪反党集团鼓吹的天才论，贯彻的是一条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从意识到物的唯心主义思耀路线。这条路线就是为他们在政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64"/>
          <w:b w:val="0"/>
          <w:bCs w:val="0"/>
          <w:i w:val="0"/>
          <w:iCs w:val="0"/>
          <w:smallCaps w:val="0"/>
          <w:strike w:val="0"/>
        </w:rPr>
        <w:t>治上反党篡政的反革命活动服务的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毛主席说：</w:t>
      </w:r>
      <w:r>
        <w:rPr>
          <w:rStyle w:val="144"/>
          <w:b w:val="0"/>
          <w:bCs w:val="0"/>
          <w:i w:val="0"/>
          <w:iCs w:val="0"/>
          <w:smallCaps w:val="0"/>
          <w:strike w:val="0"/>
          <w:vertAlign w:val="superscript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思想上政治上的路线正确与否是决定一切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的/我们要在实践中，认真看书学习，弄通马克思主义，以辩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证唯物主义思想路线为指导，把无产阶级专政下的继续革命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进衧到底。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思想路线归根结底是一个世界观问题。批林批孔和学习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无产阶级专政理论的运动，是上层建筑领域里马克思主义战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胜修正主义、无产阶级战胜资产阶级的政治斗争和思想斗争，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也是从根本上解决世界观、进行反修防修的重大措施。我们要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在这场斗争中，不断提髙无产阶级专政下继续革命的觉悟，在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改造客观世界的同时，加强对主观世界的改造。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66"/>
          <w:b/>
          <w:bCs/>
          <w:i w:val="0"/>
          <w:iCs w:val="0"/>
          <w:smallCaps w:val="0"/>
          <w:strike w:val="0"/>
          <w:vertAlign w:val="superscript"/>
          <w:lang w:val="en-US" w:eastAsia="en-US" w:bidi="en-US"/>
        </w:rPr>
        <w:t>L</w:t>
      </w:r>
      <w:r>
        <w:rPr>
          <w:rStyle w:val="66"/>
          <w:b/>
          <w:bCs/>
          <w:i w:val="0"/>
          <w:iCs w:val="0"/>
          <w:smallCaps w:val="0"/>
          <w:strike w:val="0"/>
        </w:rPr>
        <w:t>思维和存在的同一性</w:t>
      </w:r>
      <w:r>
        <w:rPr>
          <w:color w:val="000000"/>
          <w:spacing w:val="0"/>
          <w:w w:val="100"/>
          <w:position w:val="0"/>
          <w:lang w:val="zh-CN" w:eastAsia="zh-CN" w:bidi="zh-CN"/>
        </w:rPr>
        <w:t>恩格斯说</w:t>
      </w:r>
      <w:r>
        <w:rPr>
          <w:rStyle w:val="145"/>
          <w:b/>
          <w:bCs/>
          <w:i w:val="0"/>
          <w:iCs w:val="0"/>
          <w:smallCaps w:val="0"/>
          <w:strike w:val="0"/>
        </w:rPr>
        <w:t>，我们关于我</w:t>
      </w:r>
      <w:r>
        <w:rPr>
          <w:rStyle w:val="145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们周围世界的思想对这个世界本身的关系是怎样的？我们的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思维能不能认识现实世界？我们能不能在我们关于现实世界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的表象和概念中正确地反映现实？用哲学的语言来说，这个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 xml:space="preserve">问题叫做思维和存在的同一性问题\ </w:t>
      </w:r>
      <w:r>
        <w:rPr>
          <w:rStyle w:val="66"/>
          <w:b/>
          <w:bCs/>
          <w:i w:val="0"/>
          <w:iCs w:val="0"/>
          <w:smallCaps w:val="0"/>
          <w:strike w:val="0"/>
          <w:lang w:val="en-US" w:eastAsia="en-US" w:bidi="en-US"/>
        </w:rPr>
        <w:t>(</w:t>
      </w:r>
      <w:r>
        <w:rPr>
          <w:rStyle w:val="134"/>
          <w:b w:val="0"/>
          <w:bCs w:val="0"/>
          <w:i w:val="0"/>
          <w:iCs w:val="0"/>
          <w:smallCaps w:val="0"/>
          <w:strike w:val="0"/>
        </w:rPr>
        <w:t>《马克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思恩格斯选集&amp;第四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卷221</w:t>
      </w:r>
      <w:r>
        <w:rPr>
          <w:rStyle w:val="134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思维和存在的同一性是哲学的基本问题之一对这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个问题的不同回答，分为可知论和不可知论。主张思维和存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在没有同一性的称为不可知论，主要代表是休谟和康德。大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多数哲学家肯定思维和存在有同一性，但其中存在着唯物主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义与唯心主义、辩证法与形而上学的分歧。唯心主义主张的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思维和存在的同一性，是以思维第一性、存在第二性为基础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的，它同唯物主义关于这个问題的主张是根本对立的。旧唯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物主义从存在第一性、思维第二性的原则出发，承认思维能反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映存在，两者有一致的关系，但它不懂得社会实践在认识中的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作用，不懂得思维和存在的辩证关系，把思维看作只是对存在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的消极的直观的反映，这是形而上学地理解思维和存在的同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一性。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辩证啤物主义坚持存存第一性、思维第二性的原则，把实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践^1点作為认识论的第一的和基本的观点，_证痒夜甩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于认为思维和存在是对立的统一，即思维和存在在_实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践基础上相互联系和相互转化。毛主席说</w:t>
      </w:r>
      <w:r>
        <w:rPr>
          <w:rStyle w:val="68"/>
          <w:b/>
          <w:bCs/>
          <w:i w:val="0"/>
          <w:iCs w:val="0"/>
          <w:smallCaps w:val="0"/>
          <w:strike w:val="0"/>
        </w:rPr>
        <w:t>切矛盾着的东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西，互相联系着，不但在_定条件之下共处于一个统一体中，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而且在一定条件之下互相转化，这就是矛盾的同一性的全部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38"/>
          <w:b/>
          <w:bCs/>
          <w:i w:val="0"/>
          <w:iCs w:val="0"/>
          <w:smallCaps w:val="0"/>
          <w:strike w:val="0"/>
        </w:rPr>
        <w:t>意义。”(《矛盾论〇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思维和存在这对矛盾同一切矛盾一样，它们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相互依存，又在一定条件下相互转化。物质可以变成精神</w:t>
      </w:r>
      <w:r>
        <w:rPr>
          <w:rStyle w:val="138"/>
          <w:b/>
          <w:bCs/>
          <w:i w:val="0"/>
          <w:iCs w:val="0"/>
          <w:smallCaps w:val="0"/>
          <w:strike w:val="0"/>
        </w:rPr>
        <w:t>，精</w:t>
      </w:r>
      <w:r>
        <w:rPr>
          <w:rStyle w:val="13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神可以变成物质；人们的社会存在，决定人们的思想,而代表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先进阶级的正确思想，一旦被群众所掌握，就会变成改造社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会、改造世界的物质力量。因此,只有辩证唯物主义才科学地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解决了思维和存在同一性的问題。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一切修正主义者都拚命反对辩证唯物主义关于思维和存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在同一性的原理。泊恩施坦公开反对这个原理，把它歪曲成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唯心主义的思维和存在等同论。刘少奇及其在哲学界的代理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人杨献珍抛出思维和存在没有同一性的反动谬论，胡说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承认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思维和存在的同一性就是唯心主义％林彪又变换手法，鼓吹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“思想可以代替物质超过物质”；他们都反对把革命的辩证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法应用于认识论，否认对立统一规律的普遍性，否认物质变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精神、精神变物质的原理，为他们复辟资本主义制造反革命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舆论。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25" w:lineRule="exact"/>
        <w:ind w:left="0" w:firstLine="0"/>
        <w:jc w:val="left"/>
        <w:sectPr>
          <w:footerReference r:id="rId91" w:type="first"/>
          <w:footerReference r:id="rId89" w:type="default"/>
          <w:footerReference r:id="rId90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毛主席的《实践论》、《矛盾论》和《人的正确思想是从那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m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来的?》等光辉哲学著作，精辟地阐明了物质可以变精神、精抻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5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可以变物质这个思维和存在的同一性的伟大真理，这是批判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一切修正主义、资产阶级唯心主义形而上学的锐利武器。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世界可知性栺客观世界是可以被人们认识的，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这是对哲学基本问题的第二个方面，即关于思维和存在的同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一性问题的肯定回答。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在哲学史上，存在着关于世羿是否可知的斗争。不可知论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者休谟和康德声称，坻界是不可知的。然而绝大多数哲学家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都认为世界是可知的。但其中存在着唯心主义和唯物主义1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形而上学和辩证法的分歧唯心主义由于从意识第一性、物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质第二性的错误观点出发，虽然承认世界是可知的，但是不能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真正解决认识世羿的问題。如黑格尔把客观世界当成绝对精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神的产物，他所说的世羿可知性，实际上只是指绝对精神的可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知。旧唯物主义从物质第一性、意识第二性的观点出发，豕认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街鹿世_菩@依赖人的童退面独塞存在的客琢寒奔，是可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以■被人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WM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认识是客观事物的反映，它唯物_决了世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界可知性的问题；但由于它不懂得社会实践在认识中的决定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作用，不懂得把辩证法应用于认识论，把认识看作只是对客观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世羿直观、消极的反映，仍然不能真正解决认识世界的问题。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辩证唯物主义坚持唯物主义的认识路线，把实践的观点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作为认识论的第一和基本的观点，把辩证法应用于认识论，认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为客观世界不是不可捉摸的，在反映和被反映之间没有一条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不可跨越的鸿沟，思维和存在有着同一性，思维是存在的反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映，存在是思维的来源。实践是人们认识世界的基础，也是检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验世界可知性的标准。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辩证唯物主义认为，世界上没有不可知的事物，只有己经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认识的事物和尚未认识的事物之间的差别。过去役有认识的9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现在可以被人们认识，现在尚未认识的，随着实践和科学的发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展，将来可以被人们认识。每一次革命斗争的胜利和科学技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术的发明，都充分证实世界及其规律是可知的。比如过去人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们并不认识从煤焦油中提炼出茜素，随着实践的深入发展，人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们不仅从煤焦油中提炼出茜素，还提炼出合成纤维、合成橡胶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和塑料等化学工业原料。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辩证唯物主义关于世界可知性的观点，是无产阶级与革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命人民认识世界、改造世界的有力武器。它彻底驳斥了不可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知论，批判了唯心主义的可知论，又克服了旧唯物主义可知论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的局限性。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唯物论的反映论唯物论的认识论的基本观点，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同唯心论的先验论相对立。它从物质到意识的认识路线出发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认为人的认识是对客观事物的反映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。一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切唯物论的认识论都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是反映论。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马克思主义以前的旧唯物论，离开人的社会性，离开人的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历史发展，去观察认识问题，不了解认识对社会实践的依赖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关系，不了解认识的辩证法，把认识看作是照相式的机械的反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映，这是一种消极、直观的反映论。它不能科学地解决认识论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的问题，也不能彻底粉碎唯心论的认识论和不可知论。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我们通常讲的唯物论的反映论，指的是辩证唯物论的反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映论，是马克思主义的认识论，是能动的革命的反映谂它不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仅肓定物质决定意识，而且肯定意识对物质的反作用。它把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实践的观点作为认识论的第一的和基本的观点，并从人的社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会性，从人的历史发展来考察认识问題,强调社会实践在认识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中的决定作用。它认为人们在实践基础上，不仅能反映客观世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界的表而现象，而且能深入地正确地反映客观世界的本质及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其规律性。客观世界是复杂的矛盾运动的过程，因而反映这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个过程的人的思想，也是复杂的、充满着矛盾和斗争的运动。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列宁说</w:t>
      </w:r>
      <w:r>
        <w:rPr>
          <w:rStyle w:val="68"/>
          <w:b/>
          <w:bCs/>
          <w:i w:val="0"/>
          <w:iCs w:val="0"/>
          <w:smallCaps w:val="0"/>
          <w:strike w:val="0"/>
        </w:rPr>
        <w:t>自然界在人的思想中的反映，应当了解为不是死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的、不是</w:t>
      </w:r>
      <w:r>
        <w:rPr>
          <w:rStyle w:val="68"/>
          <w:b/>
          <w:bCs/>
          <w:i w:val="0"/>
          <w:iCs w:val="0"/>
          <w:smallCaps w:val="0"/>
          <w:strike w:val="0"/>
          <w:vertAlign w:val="superscript"/>
        </w:rPr>
        <w:t>4</w:t>
      </w:r>
      <w:r>
        <w:rPr>
          <w:rStyle w:val="68"/>
          <w:b/>
          <w:bCs/>
          <w:i w:val="0"/>
          <w:iCs w:val="0"/>
          <w:smallCaps w:val="0"/>
          <w:strike w:val="0"/>
        </w:rPr>
        <w:t>抽象的\不是没有运动的，不是没有矛盾的，而是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处在运动的永恒过程中，处在矛盾的产生和解决的永恒过程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中的谓宁全集》第三十八卷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20</w:t>
      </w:r>
      <w:r>
        <w:rPr>
          <w:rStyle w:val="127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68"/>
          <w:b/>
          <w:bCs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唯物论的反映论认为，认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识是一个辩证的发展过程，经历着从感性认识到理性认识能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动的飞跃，又从理性认识到革命实践的能动的飞跃，即由物质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到精神，由精神到物质的两个飞跃过程。实践是认识的来源,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是检验真理的标准。认识随着实践的发展而发展，又转过来洵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实践服务。通过实践而发现真理，又通过实践而证实真理和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发展真理。实践、认识</w:t>
      </w:r>
      <w:r>
        <w:rPr>
          <w:rStyle w:val="68"/>
          <w:b/>
          <w:bCs/>
          <w:i w:val="0"/>
          <w:iCs w:val="0"/>
          <w:smallCaps w:val="0"/>
          <w:strike w:val="0"/>
        </w:rPr>
        <w:t>、再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实践、再认识,改造客观世界，同时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改造主观世界，不断地从必然王国向自由王国发展。辩证唯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物论的反映论既坚持了认识论的唯物论，又坚持了认识论的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辩证法，克脲了旧唯物论的反映论的局限性。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唯物论的反映论是同唯心论的先验论根本对立的。叛徒、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卖国贼林彪鼓吹反动的天才论，竭力以唯心论的先验论来冒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充唯物论的反映论，妄图篡改党的理论基础，从根本上改变党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在社会主义历史阶段的基本路线和政策。是唯物论的反映论</w:t>
      </w:r>
      <w:r>
        <w:rPr>
          <w:rStyle w:val="16"/>
          <w:b w:val="0"/>
          <w:bCs w:val="0"/>
          <w:i w:val="0"/>
          <w:iCs w:val="0"/>
          <w:smallCaps w:val="0"/>
          <w:strike w:val="0"/>
          <w:vertAlign w:val="subscript"/>
        </w:rPr>
        <w:t>f</w:t>
      </w:r>
      <w:r>
        <w:rPr>
          <w:rStyle w:val="16"/>
          <w:b w:val="0"/>
          <w:bCs w:val="0"/>
          <w:i w:val="0"/>
          <w:iCs w:val="0"/>
          <w:smallCaps w:val="0"/>
          <w:strike w:val="0"/>
          <w:vertAlign w:val="subscript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还是唯心论的先验论，人的知识、才能是后天才有的，还是先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天就有的，这个认识论的根本问题，是几千年来两条认识路线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斗争的主要内容。这个斗争到今天还在继续，它是政治上无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产阶级同资产阶级、马克思主义路线同修正主义路线斗争的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反映。我们必须坚持辩证唯物论的反映论，彻底枇判唯心论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的先验论。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能动的革命的反映论辩证唯物主义认识论的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灵魂，指人们在实践过程中能动地认识世界和改造世界^它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区别于旧唯物主义的反映论。旧唯物主义不懂得把辩证法应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用于认识论，不懂得社会实践在认识中的作用，把人看成是脱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离社会的超阶级的生物学上的人，把人的认识看作象照镜子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一样，消极、直观地反映客观世界；更不懂得认识的根本任务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是能动地改造世界。它是一种消极、直观的反映论。在哲学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史上，唯心主义曾经对认识的能动的方面有所发展，但正象马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克思所指出的/</w:t>
      </w:r>
      <w:r>
        <w:rPr>
          <w:rStyle w:val="68"/>
          <w:b/>
          <w:bCs/>
          <w:i w:val="0"/>
          <w:iCs w:val="0"/>
          <w:smallCaps w:val="0"/>
          <w:strike w:val="0"/>
        </w:rPr>
        <w:t>只是抽象地发展了，因为唯心主义当然是不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知道真正现实的、感性的活动本身的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/(</w:t>
      </w:r>
      <w:r>
        <w:rPr>
          <w:rStyle w:val="68"/>
          <w:b/>
          <w:bCs/>
          <w:i w:val="0"/>
          <w:iCs w:val="0"/>
          <w:smallCaps w:val="0"/>
          <w:strike w:val="0"/>
        </w:rPr>
        <w:t>《马克思恩格斯选集^第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—卷16页）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94" w:type="first"/>
          <w:footerReference r:id="rId92" w:type="default"/>
          <w:footerReference r:id="rId93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能动的革命的反映论是辩证唯物主义的反映论。它强调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人的社会性，强调实践的观点，把实践的观点作为反映论的第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一的和基本的观点，认为人对客观事物的反映过程，就是人们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发挥主观能动作用，积极改造客观世界的过程。它把辩证法应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用于反映论，不仅指出社会存在决定社会意识，面且肯定社会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意识对社会存在有能动的反作用。人们的认识是一个在实践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基®上由不知到知，由知之不多到知之甚多，由现象到本质,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由感性到理性，由低级到髙级的不断深入的辩证发展过程。人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们得到正确认识后，又在这种认识的指导下，能动地改造客观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世界，在改造客观世界的同时，也改造主观世界。社会实践是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无穷尽的，人们对事物能动的反映和改造过程也是无止境的。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毛主席指出</w:t>
      </w:r>
      <w:r>
        <w:rPr>
          <w:rStyle w:val="68"/>
          <w:b/>
          <w:bCs/>
          <w:i w:val="0"/>
          <w:iCs w:val="0"/>
          <w:smallCaps w:val="0"/>
          <w:strike w:val="0"/>
        </w:rPr>
        <w:t>，马克思说：‘不是人们的意识决定人们的存在,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而是人们的社会存在决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定人们</w:t>
      </w:r>
      <w:r>
        <w:rPr>
          <w:rStyle w:val="138"/>
          <w:b/>
          <w:bCs/>
          <w:i w:val="0"/>
          <w:iCs w:val="0"/>
          <w:smallCaps w:val="0"/>
          <w:strike w:val="0"/>
        </w:rPr>
        <w:t>的意识。’他又说，‘从来的哲学</w:t>
      </w:r>
      <w:r>
        <w:rPr>
          <w:rStyle w:val="138"/>
          <w:b/>
          <w:bCs/>
          <w:i w:val="0"/>
          <w:iCs w:val="0"/>
          <w:smallCaps w:val="0"/>
          <w:strike w:val="0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78"/>
          <w:b/>
          <w:bCs/>
          <w:i w:val="0"/>
          <w:iCs w:val="0"/>
          <w:smallCaps w:val="0"/>
          <w:strike w:val="0"/>
        </w:rPr>
        <w:t>家只是各式备样地说明世界，但是重要的乃在于改造世界/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这是自有人类历史以来第一次正确地解决意识和存在</w:t>
      </w:r>
      <w:r>
        <w:rPr>
          <w:rStyle w:val="77"/>
          <w:b/>
          <w:bCs/>
          <w:i w:val="0"/>
          <w:iCs w:val="0"/>
          <w:smallCaps w:val="0"/>
          <w:strike w:val="0"/>
        </w:rPr>
        <w:t>关系问</w:t>
      </w:r>
      <w:r>
        <w:rPr>
          <w:rStyle w:val="77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7"/>
          <w:b/>
          <w:bCs/>
          <w:i w:val="0"/>
          <w:iCs w:val="0"/>
          <w:smallCaps w:val="0"/>
          <w:strike w:val="0"/>
        </w:rPr>
        <w:t>题的</w:t>
      </w:r>
      <w:r>
        <w:rPr>
          <w:rStyle w:val="78"/>
          <w:b/>
          <w:bCs/>
          <w:i w:val="0"/>
          <w:iCs w:val="0"/>
          <w:smallCaps w:val="0"/>
          <w:strike w:val="0"/>
        </w:rPr>
        <w:t>科学的规定，而为后来列宁</w:t>
      </w:r>
      <w:r>
        <w:rPr>
          <w:rStyle w:val="77"/>
          <w:b/>
          <w:bCs/>
          <w:i w:val="0"/>
          <w:iCs w:val="0"/>
          <w:smallCaps w:val="0"/>
          <w:strike w:val="0"/>
        </w:rPr>
        <w:t>所深刻</w:t>
      </w:r>
      <w:r>
        <w:rPr>
          <w:rStyle w:val="78"/>
          <w:b/>
          <w:bCs/>
          <w:i w:val="0"/>
          <w:iCs w:val="0"/>
          <w:smallCaps w:val="0"/>
          <w:strike w:val="0"/>
        </w:rPr>
        <w:t>地发挥了的能动的革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0"/>
        <w:jc w:val="left"/>
      </w:pPr>
      <w:r>
        <w:rPr>
          <w:rStyle w:val="68"/>
          <w:b/>
          <w:bCs/>
          <w:i w:val="0"/>
          <w:iCs w:val="0"/>
          <w:smallCaps w:val="0"/>
          <w:strike w:val="0"/>
        </w:rPr>
        <w:t>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反映论</w:t>
      </w:r>
      <w:r>
        <w:rPr>
          <w:rStyle w:val="146"/>
          <w:b/>
          <w:bCs/>
          <w:i w:val="0"/>
          <w:iCs w:val="0"/>
          <w:smallCaps w:val="0"/>
          <w:strike w:val="0"/>
        </w:rPr>
        <w:t>之基本的观点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/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《毛泽东选集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一卷本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fi</w:t>
      </w:r>
      <w:r>
        <w:rPr>
          <w:color w:val="000000"/>
          <w:spacing w:val="0"/>
          <w:w w:val="100"/>
          <w:position w:val="0"/>
          <w:lang w:val="en-US" w:eastAsia="en-US" w:bidi="en-US"/>
        </w:rPr>
        <w:t>25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能动的革命的反映论克服了旧唯物主义的局限性，彻底地否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定了唯心主义和不可知论。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830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唯^</w:t>
      </w:r>
      <w:r>
        <w:rPr>
          <w:rStyle w:val="147"/>
          <w:b w:val="0"/>
          <w:bCs w:val="0"/>
          <w:i w:val="0"/>
          <w:iCs w:val="0"/>
          <w:smallCaps w:val="0"/>
          <w:strike w:val="0"/>
        </w:rPr>
        <w:t>、论的先验论</w:t>
      </w:r>
      <w:r>
        <w:rPr>
          <w:rStyle w:val="147"/>
          <w:b w:val="0"/>
          <w:bCs w:val="0"/>
          <w:i w:val="0"/>
          <w:iCs w:val="0"/>
          <w:smallCaps w:val="0"/>
          <w:strike w:val="0"/>
        </w:rPr>
        <w:tab/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同唯物论的反映论相对立的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一神唯心论的认识论，是剥削阶级的反动哲学。它把人的知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识、才能说成是先于客观事物、先于实践经验，是先天就有的，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根本否认认识是对客观事物的反映,否认认识来源于实践。唯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心论的先验论早就有了，如中国春秋战国时期的孔丘说，圣人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是“生而知之”，“唯上智与下愚不移％孟轲说，“不虑而知者，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其良知也”，不学而能者，其良能也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良知良能，就是先知先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觉</w:t>
      </w:r>
      <w:r>
        <w:rPr>
          <w:rStyle w:val="16"/>
          <w:b w:val="0"/>
          <w:bCs w:val="0"/>
          <w:i w:val="0"/>
          <w:iCs w:val="0"/>
          <w:smallCaps w:val="0"/>
          <w:strike w:val="0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古代希腊的柏拉图认为，灵魂是不死的，知识是人的灵魂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对理念世界的回忆；十八世纪末十九世纪初的德国哲学家康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德，公开宣称自己的哲学是“先验的唯心主义”，认为决定知识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的先验范畴是“理智中先天赋有的'在哲学史上，唯心论的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先验论有两神:一神是客观唯心论的先验论，认为人的思想是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天上掉下来的!另一种是主观唯心论的先验论,认为人的思想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是自己头脑里固有的。它们鼓吹的都是一条从意识到物的认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识路线。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一切机会主义者、修正主义者总是利用唯心论的先验论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来攻击马克思主义。十九世纪七十年代，江湖骗子社林公开宣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扬唯心论的先验论，猖狂攻击马克思主义。恩格斯写的《反杜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林论》,彻底粉碎了杜林的进攻，捍卫了马克思主义^第二国际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修正主义头子伯恩施坦，跟在资产阶级教授的屁股后面，叫嚷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要“回到康德那里去％妄图用康德的哲学来修正马克思主义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哲学;二十世纪初，俄国的马赫主义者波格丹诺夫等鼓吹唯心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论的先验论,列宁在《唯物主义和经验批判主义》等著作中，给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予彻底的痛斥^刘少奇宣扬“头脑制造法则％林彪鼓吹反动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的天才论，他们都以唯心论的先验论作为锥行反革命修正主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义路线的理论根据，向马克思主义猖狂进攻，妄图篡党夺权，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复辟资本主义。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人的知识、才能是先天就有的还是后天才有的，是唯心论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的先验论还是唯物论的反映论，这是几千年来哲学史上两条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路线斗争的大河题。在现代，它反映着无产阶级同资产阶级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两个阶级、拄会主义同资本主义两条道路的斗争，也是两种世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界观的斗争。毛主席的《实践论》、《人的正确思想是从那里来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的?》等光辉哲学著作和无产阶级文化大革命以来的一系列重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要指示，从政治、思想、理论上彻底揭露和批判了唯心论的先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验论，粉碎了刘少奇、林彪的反革命罪恶阴谋，在斗争中进一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步捍卫和发展了马克思主义，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97" w:type="first"/>
          <w:footerReference r:id="rId95" w:type="default"/>
          <w:footerReference r:id="rId96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天才论 主张知识才能先天就有、历史是由英雄创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造的反动谬论。天才论的哲学基础是唯心论的先验论。它认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为人的知识才能是先于感觉1先于经验、先于实践，是上帝賦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予的或是人脑里固有的。天才论在社会历史观上，就是英雄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创造历史的唯心史观，把历史看作是由英雄人物凭主观意志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随意创造的。人的知识才能是先天就有的，还是后天才有的，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是英雄创造历史，还是奴隶们创造历史，是唯心论的先验论，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还是唯物论的反映论，这是几千年来哲学史上争论不休的问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题。辩证唯物主义从物到意识的认识路线出发，认为人的知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识才能是属于认识范畴，人的认识是对客观世界的反映，没有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客观就没有主观，认识是后天才有的，不是先天就有的，不是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天上掉下来的，也不是人脑中固有的。认识只能从杜会实践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中来，只能从社会的生产斗争、阶级斗争和科学实验这三项实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践中来，社会实践是千百万人民群众认识世界、改造世界的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革命活动。没有实践，没有千百万劳动群众的实践，就没有知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识才能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离开实践的天才是根本没有的。天才就是比较聪明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一点，天才不是靠一个人或几个人，天才是靠一个党，是靠群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众路线、集体智慧。人民，只有人民，才是创造世界历史的动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力，因此，坚持实践的观点同承认奴隶们创造历史的观点是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完全一致的。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天才论历来</w:t>
      </w:r>
      <w:r>
        <w:rPr>
          <w:rStyle w:val="68"/>
          <w:b/>
          <w:bCs/>
          <w:i w:val="0"/>
          <w:iCs w:val="0"/>
          <w:smallCaps w:val="0"/>
          <w:strike w:val="0"/>
        </w:rPr>
        <w:t>是剥削</w:t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阶级维护和巩固反动统治的思想工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具。我国先秦没落奴隶主阶级代表孔丘，为了“克己复礼”，挽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救和复辟奴隶制，宣扬天才是“生而知之”的，自称“天生德于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予、叛徒、卖国贼林彪也竭力鼓吹天才论</w:t>
      </w:r>
      <w:r>
        <w:rPr>
          <w:rStyle w:val="68"/>
          <w:b/>
          <w:bCs/>
          <w:i w:val="0"/>
          <w:iCs w:val="0"/>
          <w:smallCaps w:val="0"/>
          <w:strike w:val="0"/>
        </w:rPr>
        <w:t>，叫嚷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什么“天賦之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才％自比“天马”，以“至贵”、</w:t>
      </w:r>
      <w:r>
        <w:rPr>
          <w:rStyle w:val="148"/>
          <w:b w:val="0"/>
          <w:bCs w:val="0"/>
          <w:i w:val="0"/>
          <w:iCs w:val="0"/>
          <w:smallCaps w:val="0"/>
          <w:strike w:val="0"/>
          <w:vertAlign w:val="superscript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超人”自居，无耻地标榜他是应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当统治人民的所谓</w:t>
      </w:r>
      <w:r>
        <w:rPr>
          <w:rStyle w:val="148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天才”人物。天才论是林彪篡党夺权的反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动理论纲领，是他颠覆无产阶级专政、复辟资本主义的反革命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工具。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无产阶级革命导师对反动的天才论曾经作过严厉的批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判。马克思、恩格斯早在一八五〇年就指出，天才论是要“人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们必须向天生的赍人和贤人屈膝”，“最后得出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一</w:t>
      </w:r>
      <w:r>
        <w:rPr>
          <w:rStyle w:val="68"/>
          <w:b/>
          <w:bCs/>
          <w:i w:val="0"/>
          <w:iCs w:val="0"/>
          <w:smallCaps w:val="0"/>
          <w:strike w:val="0"/>
        </w:rPr>
        <w:t>个答案，应该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  <w:sectPr>
          <w:footerReference r:id="rId100" w:type="first"/>
          <w:footerReference r:id="rId98" w:type="default"/>
          <w:footerReference r:id="rId99" w:type="even"/>
          <w:pgSz w:w="11909" w:h="16834"/>
          <w:pgMar w:top="1430" w:right="1440" w:bottom="1430" w:left="1440" w:header="0" w:footer="3" w:gutter="0"/>
          <w:pgNumType w:start="97"/>
          <w:cols w:space="720" w:num="1"/>
          <w:rtlGutter w:val="0"/>
          <w:docGrid w:linePitch="360" w:charSpace="0"/>
        </w:sectPr>
      </w:pPr>
      <w:r>
        <w:rPr>
          <w:rStyle w:val="68"/>
          <w:b/>
          <w:bCs/>
          <w:i w:val="0"/>
          <w:iCs w:val="0"/>
          <w:smallCaps w:val="0"/>
          <w:strike w:val="0"/>
        </w:rPr>
        <w:t>由贵人、贤人和智者来统洽</w:t>
      </w:r>
      <w:r>
        <w:rPr>
          <w:rStyle w:val="11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/(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码克思恩格斯全集》第七卷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307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页〉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这就一针见血地揭露了天才论的反动实质。毛主席的《实践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论》也是对天才论最有力的批判。毛主席在同林彪一类骗子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的天才论的斗争中，戳穿了他们的谣言和诡辩，揭露了他们反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党篡权的反革命阴谋，进一步捍卫和发展了马克思主义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49"/>
          <w:b w:val="0"/>
          <w:bCs w:val="0"/>
          <w:i w:val="0"/>
          <w:iCs w:val="0"/>
          <w:smallCaps w:val="0"/>
          <w:strike w:val="0"/>
        </w:rPr>
        <w:t>内省的经验论一种唯心丰义的认识论，认为一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切知识只是由人的纯粹主观的内省体验〈人的心灵活动)产生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的，否认经验是客观世界的反映。主要代表有贝克莱1休谟、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马赫、阿芬那留斯等。如马赫认为，一切存在的东西都是感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觉，经验不过是感觉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的复合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而已；阿芬那留斯认为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，经</w:t>
      </w:r>
      <w:r>
        <w:rPr>
          <w:color w:val="000000"/>
          <w:spacing w:val="0"/>
          <w:w w:val="100"/>
          <w:position w:val="0"/>
          <w:lang w:val="zh-CN" w:eastAsia="zh-CN" w:bidi="zh-CN"/>
        </w:rPr>
        <w:t>验是心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理的东西，经验同客观世界毫无关系，是纯粹心理活动的体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验。内省经验论者用人的心理活动即内省体验来解释经验，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否认客观世界是经验的来源和内容，否认物质世界的客观性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和认识的实践性，目的是宣扬主观唯心主义的错误路线，为反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动阶级脤务。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辩证唯物主义把实践的观点作为认识论的第一的和基本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的观点，认为内省经验是没有的，经验是人们在改造世界的实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践过程中对事物认识的总结，是通过人们的实践活动获得并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表现出来的。生产经验是从生产实践中产生的，阶级斗争经验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是在阶级斗争实践中得来的。物质世界和社会实践是经验的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基础，脱离物质和实践的内省经验论是完全错误的。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49"/>
          <w:b w:val="0"/>
          <w:bCs w:val="0"/>
          <w:i w:val="0"/>
          <w:iCs w:val="0"/>
          <w:smallCaps w:val="0"/>
          <w:strike w:val="0"/>
        </w:rPr>
        <w:t>不可论一种唯心主义的认识论。它否认人们认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识世界或彻底认识世界的可能性，这是摇摆于唯物主义和唯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心主义之间的一种学说。不可知论的思想，早在古希腊皮浪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的哲学中就存在。哲学史上不可知论的著名代表，有英国的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休谟和德国的康德。休谟认为认识不能超出感觉，感觉以外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的客观世界是不是存在，是无法知道的</w:t>
      </w:r>
      <w:r>
        <w:rPr>
          <w:rStyle w:val="148"/>
          <w:b w:val="0"/>
          <w:bCs w:val="0"/>
          <w:i w:val="0"/>
          <w:iCs w:val="0"/>
          <w:smallCaps w:val="0"/>
          <w:strike w:val="0"/>
        </w:rPr>
        <w:t>P</w:t>
      </w:r>
      <w:r>
        <w:rPr>
          <w:color w:val="000000"/>
          <w:spacing w:val="0"/>
          <w:w w:val="100"/>
          <w:position w:val="0"/>
          <w:lang w:val="zh-CN" w:eastAsia="zh-CN" w:bidi="zh-CN"/>
        </w:rPr>
        <w:t>康德认为人的意识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之外存在着“自在之物”，但又认为自在之物是不可知的。休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谟和康德的差别只是表面的，他们的共同点，都认为世界是不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可知的。不可知论者路线的本质，正如列宁所指出的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•/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他不超出逋觉，他傳留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在现象</w:t>
      </w:r>
      <w:r>
        <w:rPr>
          <w:rStyle w:val="68"/>
          <w:b/>
          <w:bCs/>
          <w:i w:val="0"/>
          <w:iCs w:val="0"/>
          <w:smallCaps w:val="0"/>
          <w:strike w:val="0"/>
        </w:rPr>
        <w:t>的此库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*</w:t>
      </w:r>
      <w:r>
        <w:rPr>
          <w:rStyle w:val="68"/>
          <w:b/>
          <w:bCs/>
          <w:i w:val="0"/>
          <w:iCs w:val="0"/>
          <w:smallCaps w:val="0"/>
          <w:strike w:val="0"/>
        </w:rPr>
        <w:t>不承认在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應觉的</w:t>
      </w:r>
      <w:r>
        <w:rPr>
          <w:rStyle w:val="68"/>
          <w:b/>
          <w:bCs/>
          <w:i w:val="0"/>
          <w:iCs w:val="0"/>
          <w:smallCaps w:val="0"/>
          <w:strike w:val="0"/>
        </w:rPr>
        <w:t>界限之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外有任何‘确实可靠的’东西。关于这些物本身……，我们是根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本不能确实知道的，这就是不可知论者的十分肯定的声明/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51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(&lt;</w:t>
      </w:r>
      <w:r>
        <w:rPr>
          <w:rStyle w:val="151"/>
          <w:b w:val="0"/>
          <w:bCs w:val="0"/>
          <w:i w:val="0"/>
          <w:iCs w:val="0"/>
          <w:smallCaps w:val="0"/>
          <w:strike w:val="0"/>
        </w:rPr>
        <w:t>列宁选集</w:t>
      </w:r>
      <w:r>
        <w:rPr>
          <w:rStyle w:val="151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51"/>
          <w:b w:val="0"/>
          <w:bCs w:val="0"/>
          <w:i w:val="0"/>
          <w:iCs w:val="0"/>
          <w:smallCaps w:val="0"/>
          <w:strike w:val="0"/>
        </w:rPr>
        <w:t>第二卷1〇</w:t>
      </w:r>
      <w:r>
        <w:rPr>
          <w:rStyle w:val="151"/>
          <w:b w:val="0"/>
          <w:bCs w:val="0"/>
          <w:i w:val="0"/>
          <w:iCs w:val="0"/>
          <w:smallCaps w:val="0"/>
          <w:strike w:val="0"/>
          <w:vertAlign w:val="superscript"/>
        </w:rPr>
        <w:t>5</w:t>
      </w:r>
      <w:r>
        <w:rPr>
          <w:rStyle w:val="151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不可知论妄图回避物质和意识谁是第一性这个哲学基本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问题，调和唯物主义和唯心主义之间的对立，抹杀哲学上的两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条路线斗争。实际上它否认感觉之外存在客观世界，把感觉同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物质分离升来，否认客观实在，就是在唯心主义地回答哲学的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基本问題。不可知论把认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识局限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于感觉，这样，感觉成了隔离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认识和外部世界的屏障。不可知论认为人们只能认识现象，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可是客观事物的现象和本质是辩证统一的关系，没有脱离本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质的现象，也没有脱离现象的本质，人们在实践中可以透过现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象认识本质。不可知论割裂了现象和本质的辩证关系，实质上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否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定了认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识的辩证法。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不可知论在现代资产阶级哲学中极为流行，如马赫主义、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实用主义鼓吹世界是不可认识的，认为人们只能认识“感觉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或经验，否认社会发展的规律，否认社会实践的作用，以此来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麻痹和愚弄人民。这说明不可知论是剥削阶级的反动工具。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黑格尔和费尔巴哈等都曾经批判过不可知论，特别是黑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格尔在唯心主义的范围内揭过不可知论的老底。但是他们由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于唯心主义或形而上学的局限性,不可能彻底驳倒不可知论。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只有辩证唯物主义才彻底驳倒了不可知论辩证唯物主义认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为，世界是可知的，不存在不可知的事物》只有已经认识和尚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未认识的事物之间的差别。过去未被认识的，现在已被人们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认识；现在尚未认识的，随着实践的发展，将来可以被人们认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识。实践是人们认识的基础，也是检验认识的标准。所谓路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线斗争不可知的说法,是毫无根据的，是错误的，无产阶级和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革命人民在三大革命实践中，特别在两条路线斗争中，坚持辩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证唯物主义的可知论，反对不可知论，这对区分什么是正确路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线和错误路线,用马克思主义战胜修正主义，有着重要的理论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意义和实践意义。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103" w:type="first"/>
          <w:footerReference r:id="rId101" w:type="default"/>
          <w:footerReference r:id="rId102" w:type="even"/>
          <w:pgSz w:w="11909" w:h="16834"/>
          <w:pgMar w:top="1430" w:right="1440" w:bottom="1430" w:left="1440" w:header="0" w:footer="3" w:gutter="0"/>
          <w:pgNumType w:start="79"/>
          <w:cols w:space="720" w:num="1"/>
          <w:titlePg/>
          <w:rtlGutter w:val="0"/>
          <w:docGrid w:linePitch="360" w:charSpace="0"/>
        </w:sectPr>
      </w:pPr>
      <w:r>
        <w:rPr>
          <w:rStyle w:val="152"/>
          <w:b w:val="0"/>
          <w:bCs w:val="0"/>
          <w:i w:val="0"/>
          <w:iCs w:val="0"/>
          <w:smallCaps w:val="0"/>
          <w:strike w:val="0"/>
        </w:rPr>
        <w:t xml:space="preserve">怀疑论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对人们认识客观世界和客观真理表眾怀疑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的一种哲学学说。怀疑论把怀疑作为认识一切事物的原则。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怀疑论在哲学史上有不同的表现形式。古希腊怀疑论的创始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人是皮浪，他认为世界是不可知的，事物是不是存在也是不能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知道的，因此知识是不可靠的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#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他主张对事物不作任何判断，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对现实生活不要关心，这样可以避免一切纠纷，保持安静生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活。这反映了古希腊没落奴隶主阶级垂死绝望的思想，说明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他们面对无法解决的现实矛盾，只能苟安贪生、得过且过。蒙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田是欧洲文艺复兴时期怀疑论的代表人物。他是一个有神论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者，但他从资产阶级个性自由原则出发，对中世纪的经院哲学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抱怀疑态度，认为经院哲学是混乱不堪的，内容是彼此矛盾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的，其中没有确实可靠的东西。这种观点在反对经院哲学和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封建蒙昧主义斗争中，起过一定作用，反映了新兴资产阶级的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利益和要求，但它的资产阶级的人性论毕竞是唯心主义的东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西。笛卡儿是十七世纪怀疑论的主要代表，他主张对任何事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物都要怀疑，唯独对“我思故我在”是不容怀疑的。到了十八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世纪，怀疑论以不可知论的形式出现，主要代表有英国的休谟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和德国的康德。休谟认为，认识只能来源于感觉，感觉来源于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什么是不知道的，康德承认意识之外存在着自在之物，但又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认为人们只能认识现象，不能认识自在之物。休谟和康德都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把认识停留在感觉和现象上，都怀疑人们可以认识客观事物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的本质，实际上是怀疑客观世界的存在。十七、十八世纪的怀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疑论，从笛卡儿的重视理性到休谟、康德的贬低理性，为宗教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信仰开辟地盘，更加暴露了资产阶级的妥协性。怀疑论在现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代资产阶级哲学中广泛流行，如马赫主义、实证主义等都在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继续散布怀疑论思想0怀疑论在现代是极端反动的，是资产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阶级反对无产阶级的思想工具^林彪一类骗子利用怀疑论，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竭力鼓吹“怀疑一切，打倒一切'以此制造混乱，搞混阵线，干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扰和破坏无产阶级革命路线的贯彻执行，为他们推行反革命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修正主义路线、复辟资本主义服务。一切怀疑论和不可知论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在实践面前都是站不住脚的。恩格斯说，对这些以及其他一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切哲学上的痒论的最令人信服的驳斥是实践，即实验和工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业</w:t>
      </w:r>
      <w:r>
        <w:rPr>
          <w:rStyle w:val="151"/>
          <w:b w:val="0"/>
          <w:bCs w:val="0"/>
          <w:i w:val="0"/>
          <w:iCs w:val="0"/>
          <w:smallCaps w:val="0"/>
          <w:strike w:val="0"/>
        </w:rPr>
        <w:t>马克思恩格斯选集&gt;第四卷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221</w:t>
      </w:r>
      <w:r>
        <w:rPr>
          <w:rStyle w:val="151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感觉论 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也叫感觉主它认为人的感觉是认识的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唯一来源。感觉论从感觉出发，可以走向唯心主义，也可以走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向唯物主义，关键在于对哲学基本问题如何回答。唯心主义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感觉论从意识第一性、物质第二性的观点出发,认为认识的来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源只是感觉，除此而外，就什么也不存在或什么也不知道了。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如贝克莱说存在就是被感知”，物体只不过是感觉的组合。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休谟说，人心中从来没有别的东西，只有知觉”，①并且无论</w:t>
      </w:r>
    </w:p>
    <w:p>
      <w:pPr>
        <w:pStyle w:val="98"/>
        <w:keepNext w:val="0"/>
        <w:keepLines w:val="0"/>
        <w:widowControl w:val="0"/>
        <w:shd w:val="clear" w:color="auto" w:fill="auto"/>
        <w:bidi w:val="0"/>
        <w:spacing w:line="160" w:lineRule="exact"/>
        <w:ind w:left="0" w:firstLine="0"/>
        <w:jc w:val="left"/>
      </w:pPr>
      <w:r>
        <w:rPr>
          <w:rStyle w:val="153"/>
          <w:b w:val="0"/>
          <w:bCs w:val="0"/>
          <w:i w:val="0"/>
          <w:iCs w:val="0"/>
          <w:smallCaps w:val="0"/>
          <w:strike w:val="0"/>
        </w:rPr>
        <w:t>① &lt;人类理解研究》135页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如何也不会获得有关知觉和客体的关系的任何经验。马赫主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义认为，感觉是狀界上万事万物的基础，客观事物是“感觉的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复合％只有感觉才能被设想为存在着的东西。唯心主义的感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觉论，把感觉看作主观0生的，否认感觉反映的内容是客观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讹界，这完全是一条从感觉到物的唯心主义认识路线。列宁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</w:t>
      </w:r>
      <w:r>
        <w:rPr>
          <w:rStyle w:val="68"/>
          <w:b/>
          <w:bCs/>
          <w:i w:val="0"/>
          <w:iCs w:val="0"/>
          <w:smallCaps w:val="0"/>
          <w:strike w:val="0"/>
        </w:rPr>
        <w:t>：“唯心主义哲学的诡辩就在于</w:t>
      </w:r>
      <w:r>
        <w:rPr>
          <w:rStyle w:val="68"/>
          <w:b/>
          <w:bCs/>
          <w:i w:val="0"/>
          <w:iCs w:val="0"/>
          <w:smallCaps w:val="0"/>
          <w:strike w:val="0"/>
          <w:vertAlign w:val="subscript"/>
          <w:lang w:val="en-US" w:eastAsia="en-US" w:bidi="en-US"/>
        </w:rPr>
        <w:t>r</w:t>
      </w:r>
      <w:r>
        <w:rPr>
          <w:rStyle w:val="68"/>
          <w:b/>
          <w:bCs/>
          <w:i w:val="0"/>
          <w:iCs w:val="0"/>
          <w:smallCaps w:val="0"/>
          <w:strike w:val="0"/>
        </w:rPr>
        <w:t>它把感觉不是看作意识和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外部世界的联系，而是看作</w:t>
      </w:r>
      <w:r>
        <w:rPr>
          <w:rStyle w:val="127"/>
          <w:b w:val="0"/>
          <w:bCs w:val="0"/>
          <w:i w:val="0"/>
          <w:iCs w:val="0"/>
          <w:smallCaps w:val="0"/>
          <w:strike w:val="0"/>
        </w:rPr>
        <w:t>ra</w:t>
      </w:r>
      <w:r>
        <w:rPr>
          <w:rStyle w:val="68"/>
          <w:b/>
          <w:bCs/>
          <w:i w:val="0"/>
          <w:iCs w:val="0"/>
          <w:smallCaps w:val="0"/>
          <w:strike w:val="0"/>
        </w:rPr>
        <w:t>离意识和外部世界的屏障、墙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壁</w:t>
      </w:r>
      <w:r>
        <w:rPr>
          <w:rStyle w:val="127"/>
          <w:b w:val="0"/>
          <w:bCs w:val="0"/>
          <w:i w:val="0"/>
          <w:iCs w:val="0"/>
          <w:smallCaps w:val="0"/>
          <w:strike w:val="0"/>
          <w:vertAlign w:val="subscript"/>
        </w:rPr>
        <w:t>f</w:t>
      </w:r>
      <w:r>
        <w:rPr>
          <w:rStyle w:val="68"/>
          <w:b/>
          <w:bCs/>
          <w:i w:val="0"/>
          <w:iCs w:val="0"/>
          <w:smallCaps w:val="0"/>
          <w:strike w:val="0"/>
        </w:rPr>
        <w:t>不是看作同感觉相符合的外部现象的映象，而是看作‘唯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一的存在、”</w:t>
      </w:r>
      <w:r>
        <w:rPr>
          <w:rStyle w:val="154"/>
          <w:b w:val="0"/>
          <w:bCs w:val="0"/>
          <w:i w:val="0"/>
          <w:iCs w:val="0"/>
          <w:smallCaps w:val="0"/>
          <w:strike w:val="0"/>
        </w:rPr>
        <w:t>（</w:t>
      </w:r>
      <w:r>
        <w:rPr>
          <w:rStyle w:val="154"/>
          <w:b w:val="0"/>
          <w:bCs w:val="0"/>
          <w:i w:val="0"/>
          <w:iCs w:val="0"/>
          <w:smallCaps w:val="0"/>
          <w:strike w:val="0"/>
          <w:vertAlign w:val="superscript"/>
        </w:rPr>
        <w:t>《</w:t>
      </w:r>
      <w:r>
        <w:rPr>
          <w:rStyle w:val="68"/>
          <w:b/>
          <w:bCs/>
          <w:i w:val="0"/>
          <w:iCs w:val="0"/>
          <w:smallCaps w:val="0"/>
          <w:strike w:val="0"/>
        </w:rPr>
        <w:t>列宁选</w:t>
      </w:r>
      <w:r>
        <w:rPr>
          <w:rStyle w:val="154"/>
          <w:b w:val="0"/>
          <w:bCs w:val="0"/>
          <w:i w:val="0"/>
          <w:iCs w:val="0"/>
          <w:smallCaps w:val="0"/>
          <w:strike w:val="0"/>
        </w:rPr>
        <w:t>集</w:t>
      </w:r>
      <w:r>
        <w:rPr>
          <w:rStyle w:val="154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54"/>
          <w:b w:val="0"/>
          <w:bCs w:val="0"/>
          <w:i w:val="0"/>
          <w:iCs w:val="0"/>
          <w:smallCaps w:val="0"/>
          <w:strike w:val="0"/>
        </w:rPr>
        <w:t>第二卷</w:t>
      </w:r>
      <w:r>
        <w:rPr>
          <w:rStyle w:val="68"/>
          <w:b/>
          <w:bCs/>
          <w:i w:val="0"/>
          <w:iCs w:val="0"/>
          <w:smallCaps w:val="0"/>
          <w:strike w:val="0"/>
        </w:rPr>
        <w:t>46</w:t>
      </w:r>
      <w:r>
        <w:rPr>
          <w:rStyle w:val="154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唯物主义感觉论从物质第一性、意识第二性的观点出发,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认为世界的本原是物威，认识的来源是感觉，感觉是物质的反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映，物质是感觉的本原。如古希腊的伊壁鸠鲁认为，物质世界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是客观存在的，感觉是认识的来源，错误的产生是由于人们对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感觉的错误解释和判断造成的。十八世纪法国唯物主义者狄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德罗认为，世界是由物质构成的，“感觉是我们一切知识的源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泉'拉美恃利说</w:t>
      </w:r>
      <w:r>
        <w:rPr>
          <w:rStyle w:val="148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物质是我们感觉的普遍原因，“除了感官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以外，再没</w:t>
      </w:r>
      <w:r>
        <w:rPr>
          <w:rStyle w:val="68"/>
          <w:b/>
          <w:bCs/>
          <w:i w:val="0"/>
          <w:iCs w:val="0"/>
          <w:smallCaps w:val="0"/>
          <w:strike w:val="0"/>
        </w:rPr>
        <w:t>有更可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靠的向导”。③如果想认识真理，就必须永远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从感觉开始。唯物主义感觉论承认感觉来源于客观世界，这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是贾彻了从物到意识的唯物主义认识路线，但旧唯物主义者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在承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认感觉是客观事物的反映的同时，却杷感觉作为认识的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全过程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。它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不懂得感觉只是事物表面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、片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面和不完全的反映,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是没有反映事物本质的，不懂得感性认识必须上升为理性认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识，不懂得久识过程的历史性和辩证法，因而不能建立起科学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的认识论。只有马克思主义才第一次正确地解决了这些问</w:t>
      </w:r>
    </w:p>
    <w:p>
      <w:pPr>
        <w:pStyle w:val="141"/>
        <w:keepNext w:val="0"/>
        <w:keepLines w:val="0"/>
        <w:widowControl w:val="0"/>
        <w:shd w:val="clear" w:color="auto" w:fill="auto"/>
        <w:bidi w:val="0"/>
        <w:spacing w:line="210" w:lineRule="exact"/>
        <w:ind w:left="0" w:firstLine="0"/>
        <w:jc w:val="left"/>
      </w:pPr>
      <w:r>
        <w:rPr>
          <w:rStyle w:val="155"/>
          <w:b w:val="0"/>
          <w:bCs w:val="0"/>
          <w:i w:val="0"/>
          <w:iCs w:val="0"/>
          <w:smallCaps w:val="0"/>
          <w:strike w:val="0"/>
        </w:rPr>
        <w:t>①*十八世纪法</w:t>
      </w:r>
      <w:r>
        <w:rPr>
          <w:rStyle w:val="156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157"/>
          <w:b w:val="0"/>
          <w:bCs w:val="0"/>
          <w:i w:val="0"/>
          <w:iCs w:val="0"/>
          <w:smallCaps w:val="0"/>
          <w:strike w:val="0"/>
        </w:rPr>
        <w:t>哲学，196页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题，唯物地而且辩证地指出了人们在社会实践中</w:t>
      </w:r>
      <w:r>
        <w:rPr>
          <w:rStyle w:val="68"/>
          <w:b/>
          <w:bCs/>
          <w:i w:val="0"/>
          <w:iCs w:val="0"/>
          <w:smallCaps w:val="0"/>
          <w:strike w:val="0"/>
        </w:rPr>
        <w:t>，“由感性认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识到论理认识的推移的运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动％^实践论</w:t>
      </w:r>
      <w:r>
        <w:rPr>
          <w:rStyle w:val="149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&gt;)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马克思主义认为，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认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识开始于铨验，离开感觉经验人们就不可能产生认识，但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是，认识不能停留在感觉经验，认识有待于深化，即由感性认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识上升为理性认识，这样才能反映事物的木质。所以说，“这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种基于实践的由浅入深的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辩证唯</w:t>
      </w:r>
      <w:r>
        <w:rPr>
          <w:rStyle w:val="68"/>
          <w:b/>
          <w:bCs/>
          <w:i w:val="0"/>
          <w:iCs w:val="0"/>
          <w:smallCaps w:val="0"/>
          <w:strike w:val="0"/>
        </w:rPr>
        <w:t>物论的关于认识发展过程的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理论，在马克思主义以前，是没有一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个人这</w:t>
      </w:r>
      <w:r>
        <w:rPr>
          <w:rStyle w:val="68"/>
          <w:b/>
          <w:bCs/>
          <w:i w:val="0"/>
          <w:iCs w:val="0"/>
          <w:smallCaps w:val="0"/>
          <w:strike w:val="0"/>
        </w:rPr>
        <w:t xml:space="preserve">样解决过的％ </w:t>
      </w:r>
      <w:r>
        <w:rPr>
          <w:color w:val="000000"/>
          <w:spacing w:val="0"/>
          <w:w w:val="100"/>
          <w:position w:val="0"/>
          <w:lang w:val="zh-CN" w:eastAsia="zh-CN" w:bidi="zh-CN"/>
        </w:rPr>
        <w:t>(《实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眹论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1955"/>
        </w:tabs>
        <w:bidi w:val="0"/>
        <w:spacing w:line="335" w:lineRule="exact"/>
        <w:ind w:left="0" w:firstLine="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经验主义</w:t>
      </w:r>
      <w:r>
        <w:rPr>
          <w:rStyle w:val="63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也叫经验论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它认为感性经验是知识的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唯一来源，片面地夸大经验的作用，以为只有感性认识可靠，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而理性认识是靠不住的。由于对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哲学基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本问题的不同回答，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分为两种不同的经验论，即唯物主义经验论和唯心主义经验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论。在欧洲哲学史上，唯物主义经验论的主要代表有培根、霍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布斯、洛克、狄德罗、霍尔巴赫等人。他们认为世界的本原是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物质，经验的内容是客观物质世界，一切知识都由经验产生。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唯心主义经验论的主要代表有贝克莱、休谫、康德等人。他们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所说的经验都是主观自生的，否认客观物质世界是经验的来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源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和内容，从而否认世界的物质性。马赫主义者鼓吹心理经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验决定物理经验，把经验看作是纯粹主观的东西，说它是世界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的本质，这完全是贝克莱唯心主义经验论的翻版。马赫主义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者利用经验这个字眼，耍弄花招，贩卖唯心主义黑货。在现代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资产阶级哲学中，唯心主义经验论的流毒较广，如实用主义、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逻辑实证主义等，都属于这一流派，是为帝国主义和社会帝国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主义服务的反动工具。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  <w:sectPr>
          <w:footerReference r:id="rId106" w:type="first"/>
          <w:footerReference r:id="rId104" w:type="default"/>
          <w:footerReference r:id="rId105" w:type="even"/>
          <w:pgSz w:w="11909" w:h="16834"/>
          <w:pgMar w:top="1430" w:right="1440" w:bottom="1430" w:left="1440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唯物主义经验论，在反对中世纪经院哲学的斗争中，起过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积极的作用。但它对经验的了解是狭隘的，不懂得感性认识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和理性认识的内在联系，不懂得认识依赖于实践和认识的历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史性、辩证性，因此，它在认识论的全体上是错误的。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经验主义是主观主义的一种形式，它和教条主义一样，都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是违背马克思主义的。经验主义对革命事业的危害是很大的，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它使人们不能通观客观过程的全体，缺乏明确的方针，没有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远大的前途，沾沾自喜于一得之功和一孔之见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革命队伍中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的经验主义者，在阶级斗争、路线斗争中，往往不能及时识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别真假马克思主义，容易上当受骗，甚至成为机会主义的俘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虏。这种人如果指导革命，就会引导革命走上碰壁的地步。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</w:t>
      </w:r>
      <w:r>
        <w:rPr>
          <w:rStyle w:val="68"/>
          <w:b/>
          <w:bCs/>
          <w:i w:val="0"/>
          <w:iCs w:val="0"/>
          <w:smallCaps w:val="0"/>
          <w:strike w:val="0"/>
        </w:rPr>
        <w:t>说/有工作经验的人，要问理论方面学习，要认真读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书，然后才可以使经验带上条理性、综合性，上升成为理论，然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后才可以不把局部经验误认为即是普遍真理，才可不犯经验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</w:t>
      </w:r>
      <w:r>
        <w:rPr>
          <w:rStyle w:val="68"/>
          <w:b/>
          <w:bCs/>
          <w:i w:val="0"/>
          <w:iCs w:val="0"/>
          <w:smallCaps w:val="0"/>
          <w:strike w:val="0"/>
        </w:rPr>
        <w:t>错误。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</w:t>
      </w:r>
      <w:r>
        <w:rPr>
          <w:rStyle w:val="158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（</w:t>
      </w:r>
      <w:r>
        <w:rPr>
          <w:rStyle w:val="158"/>
          <w:b w:val="0"/>
          <w:bCs w:val="0"/>
          <w:i w:val="0"/>
          <w:iCs w:val="0"/>
          <w:smallCaps w:val="0"/>
          <w:strike w:val="0"/>
        </w:rPr>
        <w:t>《毛译东选集》—卷本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776</w:t>
      </w:r>
      <w:r>
        <w:rPr>
          <w:rStyle w:val="158"/>
          <w:b w:val="0"/>
          <w:bCs w:val="0"/>
          <w:i w:val="0"/>
          <w:iCs w:val="0"/>
          <w:smallCaps w:val="0"/>
          <w:strike w:val="0"/>
        </w:rPr>
        <w:t>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777</w:t>
      </w:r>
      <w:r>
        <w:rPr>
          <w:rStyle w:val="158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一切革命者都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要自觉地避免和克服经验主义，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49"/>
          <w:b w:val="0"/>
          <w:bCs w:val="0"/>
          <w:i w:val="0"/>
          <w:iCs w:val="0"/>
          <w:smallCaps w:val="0"/>
          <w:strike w:val="0"/>
        </w:rPr>
        <w:t>唯理论也叫理性主义，是一种片面夸大理性认识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作用的学说。它不承认感性认识是埋性认识的基础，认为只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有理性靠得住，只承认理性的实在性，不承认经验的实在性。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毛主席说：“这一派的错误</w:t>
      </w:r>
      <w:r>
        <w:rPr>
          <w:rStyle w:val="68"/>
          <w:b/>
          <w:bCs/>
          <w:i w:val="0"/>
          <w:iCs w:val="0"/>
          <w:smallCaps w:val="0"/>
          <w:strike w:val="0"/>
        </w:rPr>
        <w:t>在于颠倒了事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实/并进一步指出，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“理性的东西所以靠得住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*</w:t>
      </w:r>
      <w:r>
        <w:rPr>
          <w:rStyle w:val="68"/>
          <w:b/>
          <w:bCs/>
          <w:i w:val="0"/>
          <w:iCs w:val="0"/>
          <w:smallCaps w:val="0"/>
          <w:strike w:val="0"/>
        </w:rPr>
        <w:t>正是由于它来源于感性，否则理性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的东西就成了无源之水，无本之木，而只是主观自生的靠不住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的东西了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/(&lt;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实践论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甴于对哲学基本问题的不问回答，分为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两种不同的唯理论，即唯物主义唯理论和唯心主义唯理论。在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欧洲哲学史上，唯心主义唯理论的主要代表有笛卡儿、莱布尼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茨、黑格尔等。他们把理性作为世界的本廐，或者认为理性是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离开感性而独立存在的。唯心主义唯理论颠倒了物质第一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性、意识第二性的客观事实。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斯宾诺莎尭唯物主义唯理论的主要代表。他从物庾第一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性、意识第二性的唯物主义原则出发，承认理性认识是客观世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界的反映，这是正确的^但他认为感性认识是不可靠的，只有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理性认识才能正确认识世界，这就夸大了理性认识的作用，不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懂得认识的历史性、辩证性，不懂得理性的东西之所以靠得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住，正是由于来源于感性。因此，唯物主义唯理论只有部分的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真理，在认识论的全体上是错误的。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辩证唯物主义坚持从物到意识的唯物主义认识路线，正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确地阐明了认识和实践、感性认识和理性认识的辩证关系，既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彻底地揭穿了唯心主义唯理论的错误实质，又克服了唯物主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义唯理论的片面性。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1965"/>
        </w:tabs>
        <w:bidi w:val="0"/>
        <w:spacing w:line="34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社会实践</w:t>
      </w:r>
      <w:r>
        <w:rPr>
          <w:rStyle w:val="63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人类社会活动的总称，包括生产斗争、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阶级斗争和科学实臉三大实践。在阶级社会里，社会实践也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就是阶级实践，三大实践都是阶级的实践，离开阶级和阶级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斗争的观点，对一切社会实践活动就不可能作出正确的说明^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社会生活的一切领域都是社会的人所参加的，离开人类的社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会实践，就不可能有人类社会，自然也就更谈不上有人的认识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了。马克思主义以前的旧唯物主义的主要缺点，就是不懂得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认识对社会实践的依赖关系，即认识对生产和阶级斗争的依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赖关系。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109" w:type="first"/>
          <w:footerReference r:id="rId107" w:type="default"/>
          <w:footerReference r:id="rId108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马克思主义认为，人类的生产活动是最基本的社会实践，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它是决定人类的一切活动的基础，因而也是人的认识发展猶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基本麵。但是，人的社会实践，不限于生产活动一种形式，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还有多种其他的形式，姐脸组</w:t>
      </w:r>
      <w:r>
        <w:rPr>
          <w:rStyle w:val="148"/>
          <w:b w:val="0"/>
          <w:bCs w:val="0"/>
          <w:i w:val="0"/>
          <w:iCs w:val="0"/>
          <w:smallCaps w:val="0"/>
          <w:strike w:val="0"/>
        </w:rPr>
        <w:t>it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争、致治蛊活、科.学和？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#等，</w:t>
      </w:r>
      <w:r>
        <w:rPr>
          <w:rStyle w:val="159"/>
          <w:b w:val="0"/>
          <w:bCs w:val="0"/>
          <w:i w:val="0"/>
          <w:iCs w:val="0"/>
          <w:smallCaps w:val="0"/>
          <w:strike w:val="0"/>
        </w:rPr>
        <w:t>都是人的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1 会活羧形式。自从原始社会解体以后，几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千年来的人类历史就是一部阶级斗争的汸史。阶级斗争在任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何阶级社会里都居于主导地位，是一切活动和斗争的纲。因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此，阶级斗争的实践对人的认识的发展具有深刻的影响。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社会实践是检验真理的唯一标准。离开了社会实践即千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百万人民群众的实践，就失去判断人们对于外界认识的真理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性的标准，即使是马克思列宁主义也不例外。毛主席说</w:t>
      </w:r>
      <w:r>
        <w:rPr>
          <w:rStyle w:val="162"/>
          <w:b/>
          <w:bCs/>
          <w:i w:val="0"/>
          <w:iCs w:val="0"/>
          <w:smallCaps w:val="0"/>
          <w:strike w:val="0"/>
        </w:rPr>
        <w:t>/马克</w:t>
      </w:r>
      <w:r>
        <w:rPr>
          <w:rStyle w:val="162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62"/>
          <w:b/>
          <w:bCs/>
          <w:i w:val="0"/>
          <w:iCs w:val="0"/>
          <w:smallCaps w:val="0"/>
          <w:strike w:val="0"/>
        </w:rPr>
        <w:t>思列宁主义之所以被称为真理，也不但在于马克思、恩格斯、</w:t>
      </w:r>
      <w:r>
        <w:rPr>
          <w:rStyle w:val="162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62"/>
          <w:b/>
          <w:bCs/>
          <w:i w:val="0"/>
          <w:iCs w:val="0"/>
          <w:smallCaps w:val="0"/>
          <w:strike w:val="0"/>
        </w:rPr>
        <w:t>列宁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、斯大林等人科学地</w:t>
      </w:r>
      <w:r>
        <w:rPr>
          <w:rStyle w:val="162"/>
          <w:b/>
          <w:bCs/>
          <w:i w:val="0"/>
          <w:iCs w:val="0"/>
          <w:smallCaps w:val="0"/>
          <w:strike w:val="0"/>
        </w:rPr>
        <w:t>构成这些学说的时候</w:t>
      </w:r>
      <w:r>
        <w:rPr>
          <w:rStyle w:val="163"/>
          <w:b w:val="0"/>
          <w:bCs w:val="0"/>
          <w:i w:val="0"/>
          <w:iCs w:val="0"/>
          <w:smallCaps w:val="0"/>
          <w:strike w:val="0"/>
        </w:rPr>
        <w:t>，而且在</w:t>
      </w:r>
      <w:r>
        <w:rPr>
          <w:rStyle w:val="162"/>
          <w:b/>
          <w:bCs/>
          <w:i w:val="0"/>
          <w:iCs w:val="0"/>
          <w:smallCaps w:val="0"/>
          <w:strike w:val="0"/>
        </w:rPr>
        <w:t>于为尔</w:t>
      </w:r>
      <w:r>
        <w:rPr>
          <w:rStyle w:val="162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62"/>
          <w:b/>
          <w:bCs/>
          <w:i w:val="0"/>
          <w:iCs w:val="0"/>
          <w:smallCaps w:val="0"/>
          <w:strike w:val="0"/>
        </w:rPr>
        <w:t xml:space="preserve">后革命的阶级斗争和民族斗争的实践所证实的时候/ </w:t>
      </w:r>
      <w:r>
        <w:rPr>
          <w:color w:val="000000"/>
          <w:spacing w:val="0"/>
          <w:w w:val="100"/>
          <w:position w:val="0"/>
          <w:lang w:val="zh-CN" w:eastAsia="zh-CN" w:bidi="zh-CN"/>
        </w:rPr>
        <w:t>(€实践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</w:t>
      </w:r>
      <w:r>
        <w:rPr>
          <w:rStyle w:val="164"/>
          <w:b w:val="0"/>
          <w:bCs w:val="0"/>
          <w:i w:val="0"/>
          <w:iCs w:val="0"/>
          <w:smallCaps w:val="0"/>
          <w:strike w:val="0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所以说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真理的标准只能是社会的实践。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毛主席在《实践论》和《人的正确思想是从那里来的?》等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著作中，深刻地阐明了社会实践对认识世界和改造世界的重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署韋义，民</w:t>
      </w:r>
      <w:r>
        <w:rPr>
          <w:rStyle w:val="148"/>
          <w:b w:val="0"/>
          <w:bCs w:val="0"/>
          <w:i w:val="0"/>
          <w:iCs w:val="0"/>
          <w:smallCaps w:val="0"/>
          <w:strike w:val="0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强调实践</w:t>
      </w:r>
      <w:r>
        <w:rPr>
          <w:rStyle w:val="148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真知，真</w:t>
      </w:r>
      <w:r>
        <w:rPr>
          <w:rStyle w:val="165"/>
          <w:b w:val="0"/>
          <w:bCs w:val="0"/>
          <w:i w:val="0"/>
          <w:iCs w:val="0"/>
          <w:smallCaps/>
          <w:strike w:val="0"/>
        </w:rPr>
        <w:t>je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亲知的是天下实践着的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又，离开实践的从识是不可能的。毛主席把实践性明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lang w:val="zh-CN" w:eastAsia="zh-CN" w:bidi="zh-CN"/>
        </w:rPr>
        <w:t>确挑规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定为马克思主义的哲学辩证唯物论的两个最显著的特点之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一。在社会主义革命时期，毛主席又进一步指出</w:t>
      </w:r>
      <w:r>
        <w:rPr>
          <w:rStyle w:val="68"/>
          <w:b/>
          <w:bCs/>
          <w:i w:val="0"/>
          <w:iCs w:val="0"/>
          <w:smallCaps w:val="0"/>
          <w:strike w:val="0"/>
        </w:rPr>
        <w:t>阶级斗争.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生产斗争和科学实验，是建设社会主义强大国家的三项伟大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革命运动，是使共产党人免除官僚主义、避免修正主义和教条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主义，永远立于不败之地的确实保证，是使无产阶级能够和广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大劳动群众联合起来，实行民主专政的可靠保证/这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对马克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思主义哲学的认识论是极其重要的发展^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5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林彪反党集团拚命鼓吹唯心论的先验论和反动的天才史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观，反对社会寒遇座丛_與世界租_改造_世11迪决定隹偶入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民群众对历史发展的决定作用，妄图从根本上改变党在整个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社会主义历史阶段的基本路线和政策，复辟资本主义，结果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彻底垮台。这说明一切反対革命实践，站在人民群众反面的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反动派，都是不会有好下场的。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实践和认</w:t>
      </w:r>
      <w:r>
        <w:rPr>
          <w:rStyle w:val="148"/>
          <w:b w:val="0"/>
          <w:bCs w:val="0"/>
          <w:i w:val="0"/>
          <w:iCs w:val="0"/>
          <w:smallCaps w:val="0"/>
          <w:strike w:val="0"/>
        </w:rPr>
        <w:t>i</w:t>
      </w:r>
      <w:r>
        <w:rPr>
          <w:rStyle w:val="63"/>
          <w:b w:val="0"/>
          <w:bCs w:val="0"/>
          <w:i w:val="0"/>
          <w:iCs w:val="0"/>
          <w:smallCaps w:val="0"/>
          <w:strike w:val="0"/>
        </w:rPr>
        <w:t>只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厶实践是人们能动地改造客观世界的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活动，认识是人们通过实践对客现事物的反映，两者是辩证统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一的关系。实践是认识的源泉，认识依赖于实践。人们的认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识一点也不能离开实践。人的正确认识不是从天上掉下来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的,也不是头脑里固有的，只能从阶级斗争、生产斗争和科学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实验这三项实践中来。实践出真知，斗争长才千。从根本上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说，要认识就要实践，没有实践就没有认识。实践是认识的目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的，认识必须为实践服务。毛主席说</w:t>
      </w:r>
      <w:r>
        <w:rPr>
          <w:rStyle w:val="68"/>
          <w:b/>
          <w:bCs/>
          <w:i w:val="0"/>
          <w:iCs w:val="0"/>
          <w:smallCaps w:val="0"/>
          <w:strike w:val="0"/>
        </w:rPr>
        <w:t>抓着了世界的规律性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的认识，必须杷它再回到改進世界的实践中去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实眹论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实践也是检验认识是否具有真理性的标准。实践的发展推动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着认识的发展。实践经历着一个辩证发展的过程，人们的认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识也由浅入深，由片面到更多方面，由低级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向髙级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的发展^认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识依赖于实践，又反作用于实践。人们在实践中得到的认识，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由感性认识飞跃到理性认识，理性认识反映了客观事物的规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律性，把它再回到改造世界的实践中去，经过实践的考验，义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会产生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个飞跃。先进阶级的正确思想，一旦被广大群众掌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握，就会变成改造社会、改造世界的物质力量。^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实践的主体是工农群众，群众的实践是认识的源泉。党的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路线和政策来自群众的实践，义指导群众的实践，并在群众实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践中得到检验、实现和发展。党的从群众中来，到群众中去的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群众路线，就是马克思主义的认识论</w:t>
      </w:r>
      <w:r>
        <w:rPr>
          <w:rStyle w:val="148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在阶级社会里，实践和认识是受着阶级牲制约的。在马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克思主义产生以前,人们对于社会历史只能限于片面的了解，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这一方面由于剥削阶级的偏见经常歪曲社会的历史，另一方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面由于生产规模的狭小，限制了人们的眼界。只是到了伴随大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工业而出现了近代无产阶级时，才能有对社会历史的发展作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全面的历史的了解，把对社会的认识变成了科学。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马克思主义以酣的旧哲学，都没有正确地解决实践和认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识的关系。辩证唯物主义把实践的观点作为认识论的第一的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和基本的观叔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，唯物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地而且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辩证地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指出认识的深化运动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，第一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次正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确地解决了实践和认识的辩证关系</w:t>
      </w:r>
      <w:r>
        <w:rPr>
          <w:rStyle w:val="166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主席在《实践论》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中对实践和认识的辩证关系作了全面的阐述，“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通过实践而发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现真理，又通过实践而证实真理和发展真理，从感性认识而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能动地发展到理性认识，又从理性认识而能动地指导革命实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践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，改造主观世界和客观世界。实践、认识、再实践、再认识,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这种形式，循环往复以至无穷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实践和认识之每一循环的内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容，都比较地进到了高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级的程度/毛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主席在《人的正确思想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7"/>
          <w:b/>
          <w:bCs/>
          <w:i w:val="0"/>
          <w:iCs w:val="0"/>
          <w:smallCaps w:val="0"/>
          <w:strike w:val="0"/>
        </w:rPr>
        <w:t>是从那里来的？》中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，又</w:t>
      </w:r>
      <w:r>
        <w:rPr>
          <w:color w:val="000000"/>
          <w:spacing w:val="0"/>
          <w:w w:val="100"/>
          <w:position w:val="0"/>
          <w:lang w:val="zh-CN" w:eastAsia="zh-CN" w:bidi="zh-CN"/>
        </w:rPr>
        <w:t>提出了“物质可以变成精神，蒱神可以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变成物质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"的著名论断，捍卫和发展了马克思主义。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么一切唯心主义和形而上学，机会主义和冒险主义的特征，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都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是主观和客观相分裂，认识和实践相脱离。我们必须彻底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批判这些错误思想^林彪反党集团宣扬天才论，把人的认识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归结为天赋，否认实践的决定作用，抹杀认识来源于实践，这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是道道地地的唯心主义的先验论</w:t>
      </w:r>
      <w:r>
        <w:rPr>
          <w:rStyle w:val="68"/>
          <w:b/>
          <w:bCs/>
          <w:i w:val="0"/>
          <w:iCs w:val="0"/>
          <w:smallCaps w:val="0"/>
          <w:strike w:val="0"/>
        </w:rPr>
        <w:t>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为其®党夺权，建</w:t>
      </w:r>
      <w:r>
        <w:rPr>
          <w:rStyle w:val="68"/>
          <w:b/>
          <w:bCs/>
          <w:i w:val="0"/>
          <w:iCs w:val="0"/>
          <w:smallCaps w:val="0"/>
          <w:strike w:val="0"/>
        </w:rPr>
        <w:t>立法西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斯王朝的阴谋服务的。1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60" w:lineRule="exact"/>
        <w:ind w:left="0" w:firstLine="360"/>
        <w:jc w:val="left"/>
        <w:sectPr>
          <w:footerReference r:id="rId112" w:type="first"/>
          <w:footerReference r:id="rId110" w:type="default"/>
          <w:footerReference r:id="rId111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 xml:space="preserve">感性认识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相对于理性认识而言，是人们在实践基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6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础上对客观事物表面的、现象的和外部联系的认识，即感觉和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印象的阶段。毛主席说：“无数客观外界的现象通过人的眼、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耳、鼻、舌、身这五个官能反映到自己的头脑中来，开始是感性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认识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/(&lt;人的正确思想是从那里来的？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》&gt; 感觉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、知觉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、印象等都是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感性认识的形式。感性认识的特点，是对客观事物具体、生动、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形象、直接的反映。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感性认识在认识中有着重要作用。人们的认识过程有感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性认识和理性认识两个阶段。任何知识的来源，在于人的肉体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感官对客观外界的感觉，感性认识是认识的第一步，没有这个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第一步,就没有以后的第二步，就不可能有理性认识；理性认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识是依赖于感性认识的，理性的东西所以靠得住，正是由于它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来源于感性，否则理性的东西就成了无源之水，无本之木。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但是感性认识是客观事物表面的、现象的、外部联系的认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识，是不完全、不深刻的认识，还没有反映事物的本质及其规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律性。如人们通过感觉器官只能认识白天黑夜的交替，星辰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位置的变化，却不能把握天体运行的规律，毛主席说/感觉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到了的东西，我们不能立刻理解它，只有理解了的东西才更深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刻地感觉它。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实线论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>0认识的真正任务，在于经过感觉而到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达宁思维，到达于逐步了解客观事％的内部矛盾，了解这一过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程和那一过程间的内部联系，即到达于理性认识的阶段。如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果满足于感性认识，就会犯经验主义的错误。因此_有了感性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认识，还必须把它上升到理性认识，否认感性认识，否认亲自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参加变革现实的实践，否认感性认识上升到理性认识，这都是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否认认识论的唯物论和辩证法，是错误的。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1455"/>
        </w:tabs>
        <w:bidi w:val="0"/>
        <w:spacing w:line="26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理</w:t>
      </w:r>
      <w:r>
        <w:rPr>
          <w:rStyle w:val="63"/>
          <w:b w:val="0"/>
          <w:bCs w:val="0"/>
          <w:i w:val="0"/>
          <w:iCs w:val="0"/>
          <w:smallCaps w:val="0"/>
          <w:strike w:val="0"/>
        </w:rPr>
        <w:t>性认识</w:t>
      </w:r>
      <w:r>
        <w:rPr>
          <w:rStyle w:val="63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相对于感性认识而言，是人们在实践基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础上对客观事物的本质、全体、内部联系的认识。人们开始得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到的是感性认识。毛主席说</w:t>
      </w:r>
      <w:r>
        <w:rPr>
          <w:rStyle w:val="68"/>
          <w:b/>
          <w:bCs/>
          <w:i w:val="0"/>
          <w:iCs w:val="0"/>
          <w:smallCaps w:val="0"/>
          <w:strike w:val="0"/>
        </w:rPr>
        <w:t>/这种感性认识的材料积累多了，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就会产生一个飞跃，变成了理性认识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人的正确思想是从那里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来的?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概念、判断、推理等是理性认识的形式。理性认识的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特点，是对客观事物抽象、概括、间接的反映。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理性认识是由感性认识发展而来的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感性认识发展到理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性认识，一方面必须在实践过程中，掌握十分丰富(不是零碎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不全 &gt;和合乎实际(不是错觉)的感性材料，这样，才能充分地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真实地反映事物的本质^另一方面，为了使实践中得到的感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性材料上升到理性认识，还必须经过头脑这个加工厂的思考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加工，即去粗取精、去伪存真、由此及彼、由表及里的改造制作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功夫。去粗取精，如同沙里淘金</w:t>
      </w:r>
      <w:r>
        <w:rPr>
          <w:rStyle w:val="148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去伪存真，就是对材料鉴别，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分清真假》由此及彼，就是把握事物的内在联系；由表及里，就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是透过现象看到本质。通过这种改造制作功夫，才能造出正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确的概念和论理来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理性认识在认识中有着重要作用。认识的真正任务，是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由感觉到达思维，由感性到达理性，由现象进到本质。感性认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识只是属于事物的片面、现象和外部联系的东西;理性认识则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推进了一步，到达了能眵认识事物的全体、本质和内部的联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系，到达了暴露周围世界的内在的矛盾，因而能在周围世界的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总体上，在周围世界一切方面的内部联系上去把握周围世界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的发展，理性认识比之感性认识，不但是数量上的差别，面且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有了性质上的差别。理性认识是对大量丰富的感性材料的抽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象和概括。这种在实践基础上的科学抽象，是更深刻、更正确、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更完全地反映了客观事物，它在实践中可以指导人们的行动。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因此，理性认识是人们认识过程的高级阶段，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从人们整个认识运动来说，到了理性认识阶段，认识运动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并没有完结，而只是完成了非十分重要的一半。马克思主义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哲学认为，更重要的还在于人的理性认识到革命实践这一个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飞跃^这是由于理性认识反映客观事物的规律性是否可靠，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它本身是不能证明的</w:t>
      </w:r>
      <w:r>
        <w:rPr>
          <w:rStyle w:val="148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要解决这个问题，只有把理性认识再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回到实践中去加以检验。从认识的目的来说，不仅在于说明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世界，更重要的是拿了对客观规律性的认识，去能动地改造世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界。马克思主义看重理论，正是，也仅仅是因为它能够指导行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动。如果认为理性认识可以不从感性认识得来，或片面夸大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理性认识作用，认为它可以不受实践检验并指导实践，这都是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违背认识论的唯物论和辩证法的，是错误的。</w:t>
      </w:r>
    </w:p>
    <w:p>
      <w:pPr>
        <w:pStyle w:val="170"/>
        <w:keepNext/>
        <w:keepLines/>
        <w:widowControl w:val="0"/>
        <w:shd w:val="clear" w:color="auto" w:fill="auto"/>
        <w:bidi w:val="0"/>
        <w:ind w:left="0" w:firstLine="360"/>
        <w:jc w:val="left"/>
      </w:pPr>
      <w:bookmarkStart w:id="9" w:name="bookmark9"/>
      <w:r>
        <w:rPr>
          <w:color w:val="000000"/>
          <w:w w:val="100"/>
          <w:position w:val="0"/>
          <w:lang w:val="zh-CN" w:eastAsia="zh-CN" w:bidi="zh-CN"/>
        </w:rPr>
        <w:t>物质变精神、精神变物质也叫认识过程的两</w:t>
      </w:r>
      <w:bookmarkEnd w:id="9"/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个飞跃。物质变精神，是认识过程的第一个飞跃，指人们在实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践中，无数客观外界的事物，通过眼、耳、鼻、舌、身等感官反映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到头脑中来，经过多次反复，由感性认识飞跃到理性认识。这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是整个认识过程的第一阶段，即由物质到精神、由存在到思搌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的阶段。精神变物质，是认识过程的第二个飞跃，指把第一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阶段得到的认识再回到实践中去，看这些精神、思想等是否能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得到预期的成功。一般地说，成功的就是正确的，失败的就是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错误的。有时有些失败并不是由于思想不正确，而是因为代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表先进阶级的势力暂时还不如反动势力，所以暂时失败了，但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以后总有一天会要成功的，精神变物质，这是认识过程的第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二阶段，即由精神到物质、由思想到存在的阶段。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115" w:type="first"/>
          <w:footerReference r:id="rId113" w:type="default"/>
          <w:footerReference r:id="rId114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物质变精神、精神变物质是辩证统一的，是相互联系、相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互转化的。第一个飞跃实现了从物质到精神的转化，在认识过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程中有着重要意义。人们认珙的真正任务，在于经过感觉到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达理性认识，了解事物的规律性。但它是否正确反映客观外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界的规律，还没有得到证明</w:t>
      </w:r>
      <w:r>
        <w:rPr>
          <w:rStyle w:val="148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精神变物质，这是人们的认识经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过实践考验后产生的飞跃，比前一次飞跃,意义更加伟大。因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为无产阶级认识世界的目的只是为了改造世界，此外别无其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他目的。精神、思想、理论也只有在改造世界的实践中，才能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得到检验、修改、神充和发展，此外别无其他办法。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物质变精神、精神变物质的基础是实践。只有实践才能使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客观物质变成主观精神，也只有通过实践，才能使精神变成改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造世界的物质力量。人们的认识运动，经历了物质变精神</w:t>
      </w:r>
      <w:r>
        <w:rPr>
          <w:rStyle w:val="68"/>
          <w:b/>
          <w:bCs/>
          <w:i w:val="0"/>
          <w:iCs w:val="0"/>
          <w:smallCaps w:val="0"/>
          <w:strike w:val="0"/>
        </w:rPr>
        <w:t>，精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神变物质的两个阶段，算是完成了，又没有完成。莅实践中由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于客观过程的反映和主观能动性的作用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使得人们由感性认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识飞跃到理性认识，由理性认识即思想、理论变成或大体上变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为事实时，对某一事物一定阶段的认识运动算完成了。但一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舨说来，由于受着主观和客观条件的限制，实践和认识往往要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经过多次反复，才能在实践中得到预想的结果。同时，由于事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物和实践的不断发展，认识也必然随着发展。因此，从过程的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发展说，人们的认识运动又是没有完成的，毛主席说</w:t>
      </w:r>
      <w:r>
        <w:rPr>
          <w:rStyle w:val="68"/>
          <w:b/>
          <w:bCs/>
          <w:i w:val="0"/>
          <w:iCs w:val="0"/>
          <w:smallCaps w:val="0"/>
          <w:strike w:val="0"/>
        </w:rPr>
        <w:t>，一个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正确的认识，往往霱要经过由物质到精神，由精神到物质，即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由实践到认识，由认识到实践这样多次的反复，才能够完成，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这就是马克思主义的认识论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％ </w:t>
      </w:r>
      <w:r>
        <w:rPr>
          <w:rStyle w:val="151"/>
          <w:b w:val="0"/>
          <w:bCs w:val="0"/>
          <w:i w:val="0"/>
          <w:iCs w:val="0"/>
          <w:smallCaps w:val="0"/>
          <w:strike w:val="0"/>
        </w:rPr>
        <w:t>(</w:t>
      </w:r>
      <w:r>
        <w:rPr>
          <w:rStyle w:val="151"/>
          <w:b w:val="0"/>
          <w:bCs w:val="0"/>
          <w:i w:val="0"/>
          <w:iCs w:val="0"/>
          <w:smallCaps w:val="0"/>
          <w:strike w:val="0"/>
          <w:vertAlign w:val="superscript"/>
        </w:rPr>
        <w:t>《</w:t>
      </w:r>
      <w:r>
        <w:rPr>
          <w:rStyle w:val="151"/>
          <w:b w:val="0"/>
          <w:bCs w:val="0"/>
          <w:i w:val="0"/>
          <w:iCs w:val="0"/>
          <w:smallCaps w:val="0"/>
          <w:strike w:val="0"/>
        </w:rPr>
        <w:t>人的正确思想是从那里来的?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毛主席在总结无产阶级革命实践丰富经验的基础上，对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物质变精神、精神变物质的精辟阐述，是对马克思主义关于哲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学基本问题的重大发展。阶级敌人对这个原理总是进行恶毒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攻击。刘少奇、杨献珍抛出所谓“思维和存在没有同一性”的谬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论，认为精神不能变物质，胡说</w:t>
      </w:r>
      <w:r>
        <w:rPr>
          <w:rStyle w:val="148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精神变物质是唯心主义％马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克思主义认为，在总的历史发展中是物质的东西决定精神的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东西，是社会存在决定社会意识。但同时又认为，精神对物质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有着反作用，社会意识对社会存在有着反作用</w:t>
      </w:r>
      <w:r>
        <w:rPr>
          <w:rStyle w:val="68"/>
          <w:b/>
          <w:bCs/>
          <w:i w:val="0"/>
          <w:iCs w:val="0"/>
          <w:smallCaps w:val="0"/>
          <w:strike w:val="0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甚至在一定条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件下起着主要的决定的作用。这不但不是什么唯心主义，恰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恰相反，正是避免了机械论，坚持了辩证唯物主义。实践证明，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并将继续证明，马克思主义关于物质变精神、精神变物质的原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理，是千真万确的普遍真理，它是无产阶级和革命人民认识诅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界1改造世界的强大理论武器。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48"/>
          <w:b w:val="0"/>
          <w:bCs w:val="0"/>
          <w:i/>
          <w:iCs/>
          <w:smallCaps w:val="0"/>
          <w:strike w:val="0"/>
        </w:rPr>
        <w:t>经验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也叫“感觉经验％属于感性认识。它是客观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外界的现象，通过人的眼、耳</w:t>
      </w:r>
      <w:r>
        <w:rPr>
          <w:rStyle w:val="68"/>
          <w:b/>
          <w:bCs/>
          <w:i w:val="0"/>
          <w:iCs w:val="0"/>
          <w:smallCaps w:val="0"/>
          <w:strike w:val="0"/>
        </w:rPr>
        <w:t>、鼻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、舌、身这五个官能，反映到人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的脑子里所形成的感觉、印象的东西。也就是人们亲身从社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会实践中直接获得的关于生产斗争、阶级斗争和科学实验的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第一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手材料。毛主席说</w:t>
      </w:r>
      <w:r>
        <w:rPr>
          <w:rStyle w:val="68"/>
          <w:b/>
          <w:bCs/>
          <w:i w:val="0"/>
          <w:iCs w:val="0"/>
          <w:smallCaps w:val="0"/>
          <w:strike w:val="0"/>
        </w:rPr>
        <w:t>，一切真知都是从直接经验发源的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/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續践论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&gt;)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这句话阐明了理性认识依赖于感性认识这个马克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思主义认识论的重要原理。人们如果只看重书本知识而忽视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亲身参加实践的经验，就不可能达到真知，难免要犯教条主叉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的错误</w:t>
      </w:r>
      <w:r>
        <w:rPr>
          <w:rStyle w:val="172"/>
          <w:b w:val="0"/>
          <w:bCs w:val="0"/>
          <w:i w:val="0"/>
          <w:iCs w:val="0"/>
          <w:smallCaps w:val="0"/>
          <w:strike w:val="0"/>
        </w:rPr>
        <w:t>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怛是，直接的感觉经验，在知识发展的过裎中，还只属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于感性阶段</w:t>
      </w:r>
      <w:r>
        <w:rPr>
          <w:rStyle w:val="149"/>
          <w:b w:val="0"/>
          <w:bCs w:val="0"/>
          <w:i w:val="0"/>
          <w:iCs w:val="0"/>
          <w:smallCaps w:val="0"/>
          <w:strike w:val="0"/>
          <w:vertAlign w:val="subscript"/>
          <w:lang w:val="en-US" w:eastAsia="en-US" w:bidi="en-US"/>
        </w:rPr>
        <w:t>e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所以毛主席又</w:t>
      </w:r>
      <w:r>
        <w:rPr>
          <w:rStyle w:val="68"/>
          <w:b/>
          <w:bCs/>
          <w:i w:val="0"/>
          <w:iCs w:val="0"/>
          <w:smallCaps w:val="0"/>
          <w:strike w:val="0"/>
        </w:rPr>
        <w:t>说^有工作经验的人，要向理论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方面学习，要认真读书，然后才可以使经验带上条理性、综合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性，上升成为理论，然后才可以不把局部经验误认为即是普遍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真理，才可不犯经验主义的错误/ 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毛泽</w:t>
      </w:r>
      <w:r>
        <w:rPr>
          <w:rStyle w:val="68"/>
          <w:b/>
          <w:bCs/>
          <w:i w:val="0"/>
          <w:iCs w:val="0"/>
          <w:smallCaps w:val="0"/>
          <w:strike w:val="0"/>
        </w:rPr>
        <w:t>东选集&gt;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一卷本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776—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777页）</w:t>
      </w:r>
      <w:r>
        <w:rPr>
          <w:rStyle w:val="68"/>
          <w:b/>
          <w:bCs/>
          <w:i w:val="0"/>
          <w:iCs w:val="0"/>
          <w:smallCaps w:val="0"/>
          <w:strike w:val="0"/>
        </w:rPr>
        <w:t>因此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，感性认识有</w:t>
      </w:r>
      <w:r>
        <w:rPr>
          <w:rStyle w:val="68"/>
          <w:b/>
          <w:bCs/>
          <w:i w:val="0"/>
          <w:iCs w:val="0"/>
          <w:smallCaps w:val="0"/>
          <w:strike w:val="0"/>
        </w:rPr>
        <w:t>待于上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升到理性认识</w:t>
      </w:r>
      <w:r>
        <w:rPr>
          <w:rStyle w:val="149"/>
          <w:b w:val="0"/>
          <w:bCs w:val="0"/>
          <w:i w:val="0"/>
          <w:iCs w:val="0"/>
          <w:smallCaps w:val="0"/>
          <w:strike w:val="0"/>
          <w:vertAlign w:val="subscript"/>
        </w:rPr>
        <w:t>&amp;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如果片面地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夸大了经验的重要性，贬低理论的重要性，那就会犯经验主义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的错误。总之，貶低经验的作用或片面地夸大经验的作用，都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是违背辩证法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的形而上学的错误思想^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在对经验这个概念的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理解上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，从来就存在着两条认识路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线的斗争。在经验问题上，除了形而上学和辩证法之间的斗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争外，还存在着唯心主义和唯物主义的斗争。列宁说:"我们从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哲学史中知道，对经验概念的解释，使古典的唯物主义者和古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典的唯心主义者划分开来了。”（《列宁选集》第二卷149页）例如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英国的主观唯心主义者贝克莱和不可知论者休谟等人，都是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打着“感觉经验"的旗号向唯物主义进攻的。而他们所谓的“经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验”，不是人对客观事物的反映，而是人的头脑中主观自生的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东西。并且在贝克莱看来，“经验”还是上帝安排在人的心灵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中的。又如马赫主义者利用“经验”一词，挂出了“经验批判主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15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、“纯粹经验哲学经验一元论”、“经验符号论”等五花八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门的招牌，同时又挖空心思造出了什么“感觉的复合' “世界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要素”、“心理经验”、“物理经验”等一系列冒充科学的新名词，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用来代替物质，取消经验的客观内容，贩卖贝克莱的主观唯心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主义的破烂货色。尤其是俄国马赫主义者波格丹诺夫之流,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更妄图用他的伪科学来“修正”马克思主义。列宁指出</w:t>
      </w:r>
      <w:r>
        <w:rPr>
          <w:rStyle w:val="68"/>
          <w:b/>
          <w:bCs/>
          <w:i w:val="0"/>
          <w:iCs w:val="0"/>
          <w:smallCaps w:val="0"/>
          <w:strike w:val="0"/>
        </w:rPr>
        <w:t>马赫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主义者用来怍为其体系的基础的‘经验’一词，老早就在掩苗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各种唯心主义体系了</w:t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列宁选集》第二卷</w:t>
      </w:r>
      <w:r>
        <w:rPr>
          <w:rStyle w:val="68"/>
          <w:b/>
          <w:bCs/>
          <w:i w:val="0"/>
          <w:iCs w:val="0"/>
          <w:smallCaps w:val="0"/>
          <w:strike w:val="0"/>
        </w:rPr>
        <w:t>151</w:t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页），又说</w:t>
      </w:r>
      <w:r>
        <w:rPr>
          <w:rStyle w:val="68"/>
          <w:b/>
          <w:bCs/>
          <w:i w:val="0"/>
          <w:iCs w:val="0"/>
          <w:smallCaps w:val="0"/>
          <w:strike w:val="0"/>
        </w:rPr>
        <w:t>自前，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各色各样的教授哲学都以侈谈‘经验’来掩饰它们的反动性，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列宁选集</w:t>
      </w:r>
      <w:r>
        <w:rPr>
          <w:rStyle w:val="47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第二卷</w:t>
      </w:r>
      <w:r>
        <w:rPr>
          <w:rStyle w:val="148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</w:rPr>
        <w:t>9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“经验”一词^在日常用语中，有时也指理性认识。例如,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上升成为理性认识的“关于无产阶级专政的历史经验％便和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“感觉经验”不是一回事，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360"/>
        <w:jc w:val="left"/>
        <w:sectPr>
          <w:footerReference r:id="rId118" w:type="first"/>
          <w:footerReference r:id="rId116" w:type="default"/>
          <w:footerReference r:id="rId117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直接经验和间接经验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直接经验指人们亲自参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加变革现实的实践所获得的知识，间接经验指别人参加变革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360"/>
        <w:jc w:val="left"/>
      </w:pPr>
      <w:r>
        <w:rPr>
          <w:rStyle w:val="64"/>
          <w:b w:val="0"/>
          <w:bCs w:val="0"/>
          <w:i w:val="0"/>
          <w:iCs w:val="0"/>
          <w:smallCaps w:val="0"/>
          <w:strike w:val="0"/>
        </w:rPr>
        <w:t>现实的实跌所获得的知识，包括古今中外别人的知识。毛主席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说</w:t>
      </w:r>
      <w:r>
        <w:rPr>
          <w:rStyle w:val="64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:“一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个人的知识，不外直接经验的和间接经验的两部分。而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且在我为间接经验者，在人则仍为直接经验。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此，就知识的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总体说来，无论何种知识都是不能离开直接经验的。</w:t>
      </w:r>
      <w:r>
        <w:rPr>
          <w:rStyle w:val="64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”(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《实践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  <w:sectPr>
          <w:footerReference r:id="rId121" w:type="first"/>
          <w:footerReference r:id="rId119" w:type="default"/>
          <w:footerReference r:id="rId120" w:type="even"/>
          <w:pgSz w:w="11909" w:h="16834"/>
          <w:pgMar w:top="1430" w:right="1440" w:bottom="1430" w:left="1440" w:header="0" w:footer="3" w:gutter="0"/>
          <w:pgNumType w:start="115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&gt;)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人们要正确认识客观事物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首先必须重视亲自参加变革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现实的实践，取得直接经验。一切真知都是从直接经验发源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的。你要有知识，你就得参加变革瑰实的实践，你要知道革命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的理论和方法，你就得参加革命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否认直接经验，否认参加变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革现实的实践，就不是一个唯物论者，也就不能得到对事物的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正确认识。但一个人不可能事事直接经验，即使他的经验再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丰富祖是有限的，事实上多数的知识来自间接经验。因此，我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们在认识和改造世界中，旣要注意利用自己的直接经验，也要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注意利用别人的间接经验。对待别人的经验，既要虚心学习，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又要分析研究，不要生搬硬套。对正面经验要认真对待，吸取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有益的东西;对反面经验也要善于总结，引以为戒。学习別人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的经验，也不能离开自己的实践，只有以亲自参加变革现实的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实践为基础，才能真正理解和判断间接经验，从而正确吸取别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人的经验，避免犯教条主义和经验主义的错误。以自己的直接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经验为基础，并不是别人的经验不重要，如果古人、他人在获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得直接经验时，是科学地反映了客观事物及其规律的，这些知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识就是可靠的，就是宝贵的精神财富。我们只有坚持马克思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主义的立场、观点、方法，充分重视直接经验而又不忽视间接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经验，并把两者结合起来，才能获得比较完全的知识，做到把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别人的经验变为自己的东西。外国的经验，古人的经验，对我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们来说，都是间接经验。为了吸取其有益的东西，必须遵循。古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为今用，洋为中用”的方针。只强调直接经验而否认间接经验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bscript"/>
        </w:rPr>
        <w:t>s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或者只强调间接经验而杏认直接经验，都是错误的,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感觉 客观事物表面的个别特性通过感觉器官在人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脑中的官接反映。感觉是物质作用于人们的感觉器官引起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的。如一而红旗，当人们看到它时即有红颜色的感觉。同人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的眼、耳、鼻、舌、身五个官能相应的感觉,有视觉、听觉、嗅觉、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昧觉、触觉，每种感觉器官都分工执行不同的反映职能，如眼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睛管看，耳朵管听，等等。人的感觉是人类在长期社会生产劳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动实践中产生，发展起来的，与动物的感觉有着根本的区别。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人们的实践越丰富，对事物的感觉也就越敏锐。感觉是人们认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识事物的第一步，是感性认识的一种形式，为思维提供认识材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料。任何知识都离不开人的肉体感官对客观外界的感觉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认知识来源于感觉，必然导致否认直接经验，否认亲自参加变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革现实的实践，就不是唯物主义者。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在感觉问题上存在着两条路线的斗争。唯心主义走的是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一条从感觉到物质的认识路线，否认感觉来源于客观物质世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界，例如马赫主义认为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物体是感觉的复合”，把整个物质世界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看成是“我的感觉”，显然是荒谬的。难物主义走的是一条从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物质到感觉的认识路线，认为客观物质世界是感觉的本原，感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觉只是客观物质世界的反映，这是一条正确的认识路线。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122" w:type="default"/>
          <w:footerReference r:id="rId123" w:type="even"/>
          <w:pgSz w:w="11909" w:h="16834"/>
          <w:pgMar w:top="1430" w:right="1440" w:bottom="1430" w:left="1440" w:header="0" w:footer="3" w:gutter="0"/>
          <w:pgNumType w:start="97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对事物的感觉是认识的开始，没有感觉就没有认识。但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感觉有它的局限性。毛主席说/感</w:t>
      </w:r>
      <w:r>
        <w:rPr>
          <w:rStyle w:val="66"/>
          <w:b/>
          <w:bCs/>
          <w:i w:val="0"/>
          <w:iCs w:val="0"/>
          <w:smallCaps w:val="0"/>
          <w:strike w:val="0"/>
        </w:rPr>
        <w:t>觉到了的东西，我们不能立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刻理解它，只有理解了的东西才更深刻地感觉它。感觉只解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决现象问题，理论才解决本质问题。这些问题的解决，一点也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不能离开实践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頌践论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》)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因此，我们不能停留在感觉阶段，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而要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在感觉的基础上使认识不断深化，使感性认识发</w:t>
      </w:r>
      <w:r>
        <w:rPr>
          <w:rStyle w:val="66"/>
          <w:b/>
          <w:bCs/>
          <w:i w:val="0"/>
          <w:iCs w:val="0"/>
          <w:smallCaps w:val="0"/>
          <w:strike w:val="0"/>
        </w:rPr>
        <w:t>展到理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性认识。</w:t>
      </w:r>
    </w:p>
    <w:p>
      <w:pPr>
        <w:pStyle w:val="65"/>
        <w:keepNext w:val="0"/>
        <w:keepLines w:val="0"/>
        <w:widowControl w:val="0"/>
        <w:shd w:val="clear" w:color="auto" w:fill="auto"/>
        <w:tabs>
          <w:tab w:val="left" w:pos="1378"/>
        </w:tabs>
        <w:bidi w:val="0"/>
        <w:ind w:left="0" w:firstLine="360"/>
        <w:jc w:val="left"/>
      </w:pPr>
      <w:r>
        <w:rPr>
          <w:rStyle w:val="87"/>
          <w:b w:val="0"/>
          <w:bCs w:val="0"/>
          <w:i w:val="0"/>
          <w:iCs w:val="0"/>
          <w:smallCaps w:val="0"/>
          <w:strike w:val="0"/>
        </w:rPr>
        <w:t>知觉</w:t>
      </w:r>
      <w:r>
        <w:rPr>
          <w:rStyle w:val="87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人们对客观事物表面的各个特性综合的直接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反映。如一面用布做的红旗，有红的颜色、长方形状、软的质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料等特性^人们对这面红旗这些特性综合的直接反映，就是知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觉。知觉是比感觉进一步的感性认识。感觉只反映事物表面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的个别的特性，知觉则反映事物表面的各个特性的总和及其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外在联系。人们的知觉是在实践基础上产生的，随着实践的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发展不断完善、丰富、发展，并受实践的检验知觉、感觉和表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象都是感性认识，有着局限性。有了对事物的知觉，还必须在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实践基础上不断深化、提髙，上升到理性认识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表象 客观事物的现象在人脑中再现的形象。如人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们离开北京后脑海中重现的雄伟的天安门&gt; 老工人回忆旧社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会生活时头脑中出现的地主、资本家吆狠的面目，这都叫表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象。表象来源于客观事物，是客观事物的反映。列宁说</w:t>
      </w:r>
      <w:r>
        <w:rPr>
          <w:rStyle w:val="66"/>
          <w:b/>
          <w:bCs/>
          <w:i w:val="0"/>
          <w:iCs w:val="0"/>
          <w:smallCaps w:val="0"/>
          <w:strike w:val="0"/>
        </w:rPr>
        <w:t>:“恩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格斯在他的全部论述中总是把‘感性表象’解释为存在于我们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之外的现实的映象”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。（妓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ij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宁选集&gt;第二卷112页）实践是表象的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基础，又是检验表象的标准。表象还没有达到对事物本质的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认识。列宁说</w:t>
      </w:r>
      <w:r>
        <w:rPr>
          <w:rStyle w:val="66"/>
          <w:b/>
          <w:bCs/>
          <w:i w:val="0"/>
          <w:iCs w:val="0"/>
          <w:smallCaps w:val="0"/>
          <w:strike w:val="0"/>
        </w:rPr>
        <w:t>表象不能把握整个运动，例如它不能把握秒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速为30万公里的运动，而思维则能够把握而且应当把握/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列宁全集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第三十八卷246页)有了对客观事物表象的认识</w:t>
      </w:r>
      <w:r>
        <w:rPr>
          <w:rStyle w:val="66"/>
          <w:b/>
          <w:bCs/>
          <w:i w:val="0"/>
          <w:iCs w:val="0"/>
          <w:smallCaps w:val="0"/>
          <w:strike w:val="0"/>
        </w:rPr>
        <w:t>（即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感性认识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）,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还有待于把它提高到理性认识上去。</w:t>
      </w:r>
    </w:p>
    <w:p>
      <w:pPr>
        <w:pStyle w:val="65"/>
        <w:keepNext w:val="0"/>
        <w:keepLines w:val="0"/>
        <w:widowControl w:val="0"/>
        <w:shd w:val="clear" w:color="auto" w:fill="auto"/>
        <w:tabs>
          <w:tab w:val="left" w:pos="1378"/>
        </w:tabs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映象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也叫模写，是客观事物的现象在人脑中的反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  <w:sectPr>
          <w:footerReference r:id="rId124" w:type="default"/>
          <w:footerReference r:id="rId125" w:type="even"/>
          <w:pgSz w:w="11909" w:h="16834"/>
          <w:pgMar w:top="1430" w:right="1440" w:bottom="1430" w:left="1440" w:header="0" w:footer="3" w:gutter="0"/>
          <w:pgNumType w:start="117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映。映象作为反映形式是主观的，面反映的内容是客观的。没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有客观就没冇主观，没有被反映者就没有映象。实践既是映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象的基础，又是检验映象的标准^人们的感觉、知觉和意识等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都是客观也界的映象。唯心主义从感觉到物的错误认识路线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出发，否认人们的感觉、知觉和意识是客观世界的映象。列宁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在《唯物主义和经验批判主义》—书中，揭露和批判了这种谬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论，他说/</w:t>
      </w:r>
      <w:r>
        <w:rPr>
          <w:rStyle w:val="66"/>
          <w:b/>
          <w:bCs/>
          <w:i w:val="0"/>
          <w:iCs w:val="0"/>
          <w:smallCaps w:val="0"/>
          <w:strike w:val="0"/>
        </w:rPr>
        <w:t>唯心主义哲学的诡辩就在干</w:t>
      </w:r>
      <w:r>
        <w:rPr>
          <w:rStyle w:val="66"/>
          <w:b/>
          <w:bCs/>
          <w:i w:val="0"/>
          <w:iCs w:val="0"/>
          <w:smallCaps w:val="0"/>
          <w:strike w:val="0"/>
          <w:vertAlign w:val="subscript"/>
        </w:rPr>
        <w:t>5</w:t>
      </w:r>
      <w:r>
        <w:rPr>
          <w:rStyle w:val="66"/>
          <w:b/>
          <w:bCs/>
          <w:i w:val="0"/>
          <w:iCs w:val="0"/>
          <w:smallCaps w:val="0"/>
          <w:strike w:val="0"/>
        </w:rPr>
        <w:t>它杷感觉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rStyle w:val="66"/>
          <w:b/>
          <w:bCs/>
          <w:i w:val="0"/>
          <w:iCs w:val="0"/>
          <w:smallCaps w:val="0"/>
          <w:strike w:val="0"/>
        </w:rPr>
        <w:t>不是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看作同感觉相符合的外部现象的映象，而是看作‘雎一的存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45"/>
          <w:b/>
          <w:bCs/>
          <w:i w:val="0"/>
          <w:iCs w:val="0"/>
          <w:smallCaps w:val="0"/>
          <w:strike w:val="0"/>
        </w:rPr>
        <w:t>在\”(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《列&amp;选集》第二卷46页）在映象问题上，同整个哲学问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题一样，存在着唯物主义和唯心主义的两条路线斗争。唯物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主义把映象看成是外</w:t>
      </w:r>
      <w:r>
        <w:rPr>
          <w:rStyle w:val="66"/>
          <w:b/>
          <w:bCs/>
          <w:i w:val="0"/>
          <w:iCs w:val="0"/>
          <w:smallCaps w:val="0"/>
          <w:strike w:val="0"/>
        </w:rPr>
        <w:t>部世界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的反映</w:t>
      </w:r>
      <w:r>
        <w:rPr>
          <w:rStyle w:val="66"/>
          <w:b/>
          <w:bCs/>
          <w:i w:val="0"/>
          <w:iCs w:val="0"/>
          <w:smallCaps w:val="0"/>
          <w:strike w:val="0"/>
        </w:rPr>
        <w:t>，唯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心主义</w:t>
      </w:r>
      <w:r>
        <w:rPr>
          <w:rStyle w:val="66"/>
          <w:b/>
          <w:bCs/>
          <w:i w:val="0"/>
          <w:iCs w:val="0"/>
          <w:smallCaps w:val="0"/>
          <w:strike w:val="0"/>
        </w:rPr>
        <w:t>把映象看作是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神秘的、主观的东西。正如列宁所指出的</w:t>
      </w:r>
      <w:r>
        <w:rPr>
          <w:rStyle w:val="66"/>
          <w:b/>
          <w:bCs/>
          <w:i w:val="0"/>
          <w:iCs w:val="0"/>
          <w:smallCaps w:val="0"/>
          <w:strike w:val="0"/>
        </w:rPr>
        <w:t>对千唯物主义者说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来，‘实际感知的’是外部世界,而我们的感觉是外部世界的映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象</w:t>
      </w:r>
      <w:r>
        <w:rPr>
          <w:rStyle w:val="66"/>
          <w:b/>
          <w:bCs/>
          <w:i w:val="0"/>
          <w:iCs w:val="0"/>
          <w:smallCaps w:val="0"/>
          <w:strike w:val="0"/>
          <w:vertAlign w:val="subscript"/>
        </w:rPr>
        <w:t>&amp;</w:t>
      </w:r>
      <w:r>
        <w:rPr>
          <w:rStyle w:val="66"/>
          <w:b/>
          <w:bCs/>
          <w:i w:val="0"/>
          <w:iCs w:val="0"/>
          <w:smallCaps w:val="0"/>
          <w:strike w:val="0"/>
        </w:rPr>
        <w:t>对于唯心主义者说来，‘实际感知的’是感觉，而外部世界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45"/>
          <w:b/>
          <w:bCs/>
          <w:i w:val="0"/>
          <w:iCs w:val="0"/>
          <w:smallCaps w:val="0"/>
          <w:strike w:val="0"/>
        </w:rPr>
        <w:t>被宜称为</w:t>
      </w:r>
      <w:r>
        <w:rPr>
          <w:rStyle w:val="145"/>
          <w:b/>
          <w:bCs/>
          <w:i w:val="0"/>
          <w:iCs w:val="0"/>
          <w:smallCaps w:val="0"/>
          <w:strike w:val="0"/>
          <w:vertAlign w:val="superscript"/>
        </w:rPr>
        <w:t>（</w:t>
      </w:r>
      <w:r>
        <w:rPr>
          <w:rStyle w:val="145"/>
          <w:b/>
          <w:bCs/>
          <w:i w:val="0"/>
          <w:iCs w:val="0"/>
          <w:smallCaps w:val="0"/>
          <w:strike w:val="0"/>
        </w:rPr>
        <w:t>感觉的复合、”</w:t>
      </w:r>
      <w:r>
        <w:rPr>
          <w:rStyle w:val="145"/>
          <w:b/>
          <w:bCs/>
          <w:i w:val="0"/>
          <w:iCs w:val="0"/>
          <w:smallCaps w:val="0"/>
          <w:strike w:val="0"/>
          <w:lang w:val="en-US" w:eastAsia="en-US" w:bidi="en-US"/>
        </w:rPr>
        <w:t>（</w:t>
      </w:r>
      <w:r>
        <w:rPr>
          <w:rStyle w:val="145"/>
          <w:b/>
          <w:bCs/>
          <w:i w:val="0"/>
          <w:iCs w:val="0"/>
          <w:smallCaps w:val="0"/>
          <w:strike w:val="0"/>
        </w:rPr>
        <w:t>《列宁选集》第二卷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109</w:t>
      </w:r>
      <w:r>
        <w:rPr>
          <w:rStyle w:val="145"/>
          <w:b/>
          <w:bCs/>
          <w:i w:val="0"/>
          <w:iCs w:val="0"/>
          <w:smallCaps w:val="0"/>
          <w:strike w:val="0"/>
        </w:rPr>
        <w:t>页）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87"/>
          <w:b w:val="0"/>
          <w:bCs w:val="0"/>
          <w:i w:val="0"/>
          <w:iCs w:val="0"/>
          <w:smallCaps w:val="0"/>
          <w:strike w:val="0"/>
        </w:rPr>
        <w:t>科学的抽象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正确反映客观事物本质的一种认识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方法。抽象就是透过现象，找出本质，把在实践基础上得到的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丰富的感性认识材料，进行去粗取精，去伪存真，由此及彼，由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表及里的改造制作功夫，去掉事物次要的、非本质的东西，找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出主要的、本质的特性，形成对事物的概念。人的阶级性这个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概念的抽象，是把各种各样的人，抽掉了人的男女性别、年纪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大小、个子高矮、身体强弱、不同籍贯等非本质的、次要的特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性，找出在阶级社会中人的本质特性，这就是每一个人都在一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定的阶级地位中生活，都是从属于一定阶级的，各种思想无不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打上阶级的烙印。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唯心主义借口柚象的东西不象具体的东西那样可以看得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见、摸得着，从而杏认概念内容的客观性，这是错误的。辩证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唯物主义认为，科学抽象不是胡思乱想。人的阶级性这个概念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的抽象，虽然是看不见、摸不着的，但它以阶级社会的客观现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实为依据，反映了人的阶级的本质。由科学抽象得出的概念不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是更空虚而楚更深刻、更正确、更完全地反映了客观事物。列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宁说</w:t>
      </w:r>
      <w:r>
        <w:rPr>
          <w:rStyle w:val="145"/>
          <w:b/>
          <w:bCs/>
          <w:i w:val="0"/>
          <w:iCs w:val="0"/>
          <w:smallCaps w:val="0"/>
          <w:strike w:val="0"/>
        </w:rPr>
        <w:t>：“那一切科学的（正确的、郑重的、不是荒唐的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rStyle w:val="145"/>
          <w:b/>
          <w:bCs/>
          <w:i w:val="0"/>
          <w:iCs w:val="0"/>
          <w:smallCaps w:val="0"/>
          <w:strike w:val="0"/>
        </w:rPr>
        <w:t>抽象，都</w:t>
      </w:r>
      <w:r>
        <w:rPr>
          <w:rStyle w:val="145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更深刻、更正确、更完全地反映着自然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《列宁全集》第三十八卷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181页)毛主席称这种科学的抽象</w:t>
      </w:r>
      <w:r>
        <w:rPr>
          <w:rStyle w:val="66"/>
          <w:b/>
          <w:bCs/>
          <w:i w:val="0"/>
          <w:iCs w:val="0"/>
          <w:smallCaps w:val="0"/>
          <w:strike w:val="0"/>
        </w:rPr>
        <w:t>“是在认识过程中根据干实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践基础而科学地改造过的东西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' 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实践论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O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毛主席批评那些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尊重经验而看轻理论的庸俗事务主义者不懂得科学吨象（即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理论)的重要意义，沾沾自喜于一得之功和一孔之见/</w:t>
      </w:r>
      <w:r>
        <w:rPr>
          <w:rStyle w:val="66"/>
          <w:b/>
          <w:bCs/>
          <w:i w:val="0"/>
          <w:iCs w:val="0"/>
          <w:smallCaps w:val="0"/>
          <w:strike w:val="0"/>
        </w:rPr>
        <w:t>这种人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 xml:space="preserve">如果指导革命，就会引导革命走上碰壁的地步”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实践论</w:t>
      </w:r>
    </w:p>
    <w:p>
      <w:pPr>
        <w:pStyle w:val="65"/>
        <w:keepNext w:val="0"/>
        <w:keepLines w:val="0"/>
        <w:widowControl w:val="0"/>
        <w:shd w:val="clear" w:color="auto" w:fill="auto"/>
        <w:tabs>
          <w:tab w:val="left" w:pos="1385"/>
        </w:tabs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概念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反映客观事物本质的一种理性认识。概念是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  <w:sectPr>
          <w:footerReference r:id="rId128" w:type="first"/>
          <w:footerReference r:id="rId126" w:type="default"/>
          <w:footerReference r:id="rId127" w:type="even"/>
          <w:pgSz w:w="11909" w:h="16834"/>
          <w:pgMar w:top="1430" w:right="1440" w:bottom="1430" w:left="1440" w:header="0" w:footer="3" w:gutter="0"/>
          <w:pgNumType w:start="99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在实践和认识过程中形成的。人们在不断实践基础上，对丰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的感性材料反复思考</w:t>
      </w:r>
      <w:r>
        <w:rPr>
          <w:rStyle w:val="66"/>
          <w:b/>
          <w:bCs/>
          <w:i w:val="0"/>
          <w:iCs w:val="0"/>
          <w:smallCaps w:val="0"/>
          <w:strike w:val="0"/>
        </w:rPr>
        <w:t>，撇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开事物的表面、次要和非本质的因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素，抽象和概括出事物的本质，在人们的头脑里生起了一个认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识过程中的突变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即飞跃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就产生了概念。如政治经济学中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的价</w:t>
      </w:r>
      <w:r>
        <w:rPr>
          <w:rStyle w:val="145"/>
          <w:b/>
          <w:bCs/>
          <w:i w:val="0"/>
          <w:iCs w:val="0"/>
          <w:smallCaps w:val="0"/>
          <w:strike w:val="0"/>
        </w:rPr>
        <w:t>值概念，它把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市场上各种各样商品，抽掉了商品的关于吃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的、用的、穿的、大小、形状、花式品种等非本质的次要特性，找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出所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有商品的一个共冋本质特性，就是商品价值都是劳动创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造的，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都由社会必要劳动量决定的</w:t>
      </w:r>
      <w:r>
        <w:rPr>
          <w:rStyle w:val="145"/>
          <w:b/>
          <w:bCs/>
          <w:i w:val="0"/>
          <w:iCs w:val="0"/>
          <w:smallCaps w:val="0"/>
          <w:strike w:val="0"/>
        </w:rPr>
        <w:t>，从而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得出商品价值这个概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念。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概念同感觉，不但是数量上的差别，而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IL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有了性质上的差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别。毛主席说/概念这种东西已经不是事物的现象，不是事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桷的各个片面，不是它们的外部联系，而是抓着了事物的本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质，亊桷的全体，車物的内部联系了</w:t>
      </w:r>
      <w:r>
        <w:rPr>
          <w:rStyle w:val="66"/>
          <w:b/>
          <w:bCs/>
          <w:i w:val="0"/>
          <w:iCs w:val="0"/>
          <w:smallCaps w:val="0"/>
          <w:strike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歧践论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概念的形成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过程，就是一个实践的过程，思维的迓程，调查研究的过程。概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念是通过语词表现的。概念产生后，对人们的实践和认识起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着重要作用。各科学的认识成果，都是通过形成各种概念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来加以总结和概栝的。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概念体现了主观和客观的辩证统一。概念作为反映的形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式是主观的，而它的内容来自外界事物，是客观的。唯心主义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把概念说成是先天的，或纯粹思维的产物，否定概念的客观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性，割裂主观和客观、形式和内容的辩证关系，这是错误的。概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念的矛盾运动是客观事物矛盾运动的反映和表现。如价值概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念，反映了商品两重性的矛盾运动，国家概念，它是阶级矛盾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不可调和的产物，是一个阶级对另一个阶级压迫的工具，反映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了社会的阶级矛盾运动。随着事物的矛盾运动、实践的发展，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人们认识事物本质的可能性就愈大，原有概念的内容也得到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不断丰富、发展并得出新的概念。毛主席总结了社会主义革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命的经验，提出的无产阶级专政下继续革命、无产阶级文化大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革命、走资本主义道略当权派等概念，标志着对社会主义革命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的认识的新发展，从而使人们在新事物面前，处于更自觉、更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主动的地位。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概念反映了个别和一般的辩证统一。客观存在的事物都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是个别的、具体的东西。如房子，谁也没奋看见过普遍的抽象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的房子，看见的都是具体的房于。房子的概念是各神具体房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子的抽象和概括。个别包含着一般，一般寓于个别之中，并通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过个别表现;没有个别，就没有一般。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  <w:sectPr>
          <w:footerReference r:id="rId131" w:type="first"/>
          <w:footerReference r:id="rId129" w:type="default"/>
          <w:footerReference r:id="rId130" w:type="even"/>
          <w:pgSz w:w="11909" w:h="16834"/>
          <w:pgMar w:top="1430" w:right="1440" w:bottom="1430" w:left="1440" w:header="0" w:footer="3" w:gutter="0"/>
          <w:pgNumType w:start="12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概念是灵活性和确定性的辩证统一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由于客观事物的发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展，反映它的概念也是发展的、灵活的^同一概念在事物发展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的不同阶段，有不同的内容。如人民的概念，在不同国家和不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同历史时期就有不同的内容6同时，概念的内容在一定条件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下，又有着相对稳定性，所以概念又是确定的。把概念僵化，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否定灵活性，这是形而上学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主观任意改变概念内容，否定确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定性，这是相对主义，也是诡辩论。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87"/>
          <w:b w:val="0"/>
          <w:bCs w:val="0"/>
          <w:i w:val="0"/>
          <w:iCs w:val="0"/>
          <w:smallCaps w:val="0"/>
          <w:strike w:val="0"/>
        </w:rPr>
        <w:t xml:space="preserve">判断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理性认识的一种形式，是人们运用概念对事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物有所断定，作出肯定或否定的论断。以“帝国主义和一切反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动派都是纸老虎”这个判断来说，就是断定帝国主义和一切反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动派都具有纸老虎的性质。判断由概念组成。一个简单判断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有主词、宾词和联词三个部分:主词(帝国主义和一切反动派）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是表明被断定的对象;宾词(纸老虎)表明对主词作出的断定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i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联词(是)是把主词和宾词联结起来。由两个以上简单判断组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成的判断是复合判断。平时在人们认识和处理问题时，如生产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任务能否完成，调查研究后怎么下结论，发生了事故，究竟是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政治事故还是责任事故等，都需要根据实际情况进行判断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132" w:type="default"/>
          <w:footerReference r:id="rId133" w:type="even"/>
          <w:pgSz w:w="11909" w:h="16834"/>
          <w:pgMar w:top="1430" w:right="1440" w:bottom="1430" w:left="1440" w:header="0" w:footer="3" w:gutter="0"/>
          <w:pgNumType w:start="102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判断是在实践和认识过程中形成的。一个稍微复杂一点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的判断的形成，都需要经过无数次的反复实践和思考。如军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事指挥员进行作战部署，使用一切侦察手段取得敌情，又加以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去粗取精、去伪存真、由此及彼、由表及里的思索，然后加上自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己方面的情况，研究双方的力量对比和相互关系，因而构成判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断，定下决心，作出计划。判断作出后是否正确，还必须由实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践检验</w:t>
      </w:r>
      <w:r>
        <w:rPr>
          <w:rStyle w:val="178"/>
          <w:b w:val="0"/>
          <w:bCs w:val="0"/>
          <w:i w:val="0"/>
          <w:iCs w:val="0"/>
          <w:smallCaps w:val="0"/>
          <w:strike w:val="0"/>
        </w:rPr>
        <w:t>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只有正确反映客观现实的判断，才是正确的判断。有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了正确的羿断，还要有比较恰当的表达方式，把自己的观点、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判断、思想传给别人。因此，判断的形成过裎，是实践的过程，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思维的过程，调查研究的过程，从群众中来，到群众中去的过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程。唯心主义否认判断的客观性，把判断说成是主观自生的，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或者是绝对精神的自我运动。这都是错误的。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判断反映事物的矛盾运动，每一个判断都包含着个别与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一般的联系。如赫鲁晓夫一勃列日涅夫叛徒集团是马克思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主义的敌人”这个判断7赫鲁晓夫一勃列日涅夫叛徒集团是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个别；马克思主义的敌人是一般，因为一切阶级敌人都是反马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克思主义的。因此，这个判断已经包含着个别与一般的辩证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5</w:t>
      </w:r>
      <w:r>
        <w:rPr>
          <w:color w:val="000000"/>
          <w:spacing w:val="0"/>
          <w:w w:val="100"/>
          <w:position w:val="0"/>
          <w:lang w:val="zh-CN" w:eastAsia="zh-CN" w:bidi="zh-CN"/>
        </w:rPr>
        <w:t>随着实践和认识的发展，人们对客观事物的判断不断地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深化，各种判断的形式，也随着由低级向高级、由简单到复杂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的发展。如人们对能量转化定律的认识，开始得到的是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  <w:lang w:val="zh-CN" w:eastAsia="zh-CN" w:bidi="zh-CN"/>
        </w:rPr>
        <w:t>磨擦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是热的一个源泉”，这是个别判断^随着实践的发展，又得出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“一切机械运动都能借磨擦转化为热”，这是特殊判断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通过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不断的再实践.再认识，又得出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41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在每一情况的特定条件下，任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何一种运动形式都能够而且不得不直接或间接地转变为其他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任何运动形式、这是一般判断。判断的这种从个别到特殊到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一般的辩证过程，表明人们能够认识事物本质及其规律的，充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分反映了思维形式和人类认识发展的一致性以及思维规律和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自然规律、社会发展规律的一致性。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判断对实践有着反作用。人们根据错误的判断去行动，就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会使工作受到挫折，甚至失败；正确的判断对人们的实践活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动则有着指导作用。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推理 理性认识的一种形式，是从已知判断椎出新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判断的思维过程。人们在实践基础上得到了对事物的概念，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循此继进，使用判断和推理的方法，就可以产生出合乎论理的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结论来。人们平常说的所谓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眉头一皱计上心来让我想一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想”，都是人在脑子中运用概念以作判断和椎理的工夫，推理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由前提(一个或几个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和结论两部分组成。推理的前提是已知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判断，结论是被推出的新判断。我们已知“修正主义上台就是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资产阶级上台”和“勃列日涅夫是修正主义者”这两个判断，经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过推理，必然得出“勃列日涅夫上台就是资产阶级上台”的结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论。推理依据前提的数目，分为直接推理和间接推理。只有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一个前提的推理叫直接推理。有二个以上前提的推理叫间接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推理。推理依据前提和结论联系的性质，又分为演绎推理和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归纳推理。演绎推理是从一般到个别的推理，如“为人民利益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而死，就比泰山还重，张思德同志是为人民利益而死的，他的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死是比泰山还要重的”。归纳推理是从个别到一般的推理，如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“希特勒是纸老虎，国民党反动派是纸老虎，美帝国主义是纸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老虎，苏修社会帝国主义是纸老虎，所以帝国主义和一切反动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派都是纸老虎'演绎推理和归纳推理是密切联系、相互转化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的，推理是人们在长期实践和认识活动中形成的。实践是推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理的基础，是检验推理是否正确的标准。实践和认识活动的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加深、扩大，又促进推理的不断发展。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正确的推理都是事物客观联系通过实践在人们意识中的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反映，推理中各个判断之间的关系，就是反映了客观事物所固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有的个别、特殊、一般之间的辩证关系，这是事物最常见、最普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遍的关系，在任何一个简单的事物和判断中都存在着。推理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中的各个判断就反映了这种最常见、最普遍的关系。如“ 一切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修正主义者都是人民的敌人，伯恩施坦是修正主义者，所以伯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恩施坦是人民的敌人'伯恩施坦有着他自身固有的区别于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其他修正主义者的特征，有着一切修正主义者的特征，又有着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一切人民敌人的特征。客观事物的这三种特征及其相互关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系，就是推理形式的物质基础。推理就是反映了个别、特殊、一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般三个客观坏节的联系。推理就是用各种不同的形式和方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法，把概念、判断所反芦的事物内在矛盾，加以揭露和展开。推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理的过程就是一个不断揭露矛盾、分析矛盾的过程，也是实践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的过程，思维的过程，调査研究的过程。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推理要具备两个基本条件，一、前提要真实，即判断要正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确反映客观事物;二、前提和结论之间联系要符合客观事物之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间的内在联系。这样才能在推理中得出正确的结论。缺少任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何一个基本条件，推理就会是不正确的。运甩虚假前提或主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观臆造的荒谬论断，是帝国主义、现代修正主义和一切反动派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进行诡辩的常用手法，也是林彪反党集团制造谣言进行诡辩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的惯用手法^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87"/>
          <w:b w:val="0"/>
          <w:bCs w:val="0"/>
          <w:i w:val="0"/>
          <w:iCs w:val="0"/>
          <w:smallCaps w:val="0"/>
          <w:strike w:val="0"/>
        </w:rPr>
        <w:t>历史的和逻辑的一致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也叫历史的东西和逻辑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的东西的一致。历</w:t>
      </w:r>
      <w:r>
        <w:rPr>
          <w:rStyle w:val="66"/>
          <w:b/>
          <w:bCs/>
          <w:i w:val="0"/>
          <w:iCs w:val="0"/>
          <w:smallCaps w:val="0"/>
          <w:strike w:val="0"/>
        </w:rPr>
        <w:t>史的东</w:t>
      </w:r>
      <w:r>
        <w:rPr>
          <w:color w:val="000000"/>
          <w:spacing w:val="0"/>
          <w:w w:val="100"/>
          <w:position w:val="0"/>
          <w:lang w:val="zh-CN" w:eastAsia="zh-CN" w:bidi="zh-CN"/>
        </w:rPr>
        <w:t>西指客观事物和人们的认识</w:t>
      </w:r>
      <w:r>
        <w:rPr>
          <w:rStyle w:val="66"/>
          <w:b/>
          <w:bCs/>
          <w:i w:val="0"/>
          <w:iCs w:val="0"/>
          <w:smallCaps w:val="0"/>
          <w:strike w:val="0"/>
        </w:rPr>
        <w:t>的发展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过程，逻辑的东西指人们用概念、范畴对历史的东西的概括反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映。辩证唯物主义正确地解决了哲学基本问題，从物质第一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性、精神第二性和物质决定精神、精神反作用于物质的观点出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发，认为历史的东西和逻辑的东西虽是两个不同的范畴，但两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者实质上是一致的。恩格斯</w:t>
      </w:r>
      <w:r>
        <w:rPr>
          <w:rStyle w:val="66"/>
          <w:b/>
          <w:bCs/>
          <w:i w:val="0"/>
          <w:iCs w:val="0"/>
          <w:smallCaps w:val="0"/>
          <w:strike w:val="0"/>
        </w:rPr>
        <w:t>说/历史从哪里开始，思想进程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也应当从哪里开始，而思想进程的进一步发展不过是历史过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程在抽象的\理论上前后一贯的形式上的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反映;这种反</w:t>
      </w:r>
      <w:r>
        <w:rPr>
          <w:rStyle w:val="66"/>
          <w:b/>
          <w:bCs/>
          <w:i w:val="0"/>
          <w:iCs w:val="0"/>
          <w:smallCaps w:val="0"/>
          <w:strike w:val="0"/>
        </w:rPr>
        <w:t>映是经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过修正的，然而是按照现实的历史过程本身的规律修正的”。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136" w:type="first"/>
          <w:footerReference r:id="rId134" w:type="default"/>
          <w:footerReference r:id="rId135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马克思恩格斯选集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第二卷122页）这就是说，历史的东西是逻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辑的东西的基础，逻辑的岽西是历史的东西的概括。只有逻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辑的东西，没有历史的东西，认识就成为无源之水、无本之木，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只有历史的东西，没有逻辑的东西，就不能认识事物的本质及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其规律。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历史的东西的本质和规律，不是赤裸裸地表现的，只有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在实践基础上，通过概念、范畴、理论体系等逻辑的东西，才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能得到揭示和把握。历史的过程是一个自然的过程，它常常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是跳跃式的、曲折的、发展的，其中交织着次耍和主要、现象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和本质、偶然和必然等等因素，如果人们在认识过程中处处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跟着它转，势必要注意许多无关紧要的材料，受到各种干扰，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使工作漫无止境，始终停留在无数现象上。因此唯一适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方法，就是逻辑的方法，只有它才能抓住事物发展过程中主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要的、本质的、规律性的东西。例如，资本主义从自由资本主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义向帝国主义的发展，是有历史过程及其规律的。列宁从帝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国主义的客观实际出发，写出了《帝国主义是资本主义的最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髙阶段》一书。该书在科学地分析大量实际材料后，从资本主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义生产集中和垄断、金融资本和金融寡头、资本输出等特征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中得出了帝国主义的概念，反映了历史上自由资本主义向垄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断的、垂死的、腐朽的资本主义阶段的发展。这些逻辑概念出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现的顺序，是同历史的东西的发展是一致的。列宁在这本书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中，既阐明了资本主义向帝国主义转化及帝国主义产生、发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展、灭亡的过程，又阐明了这一过程的逻辑的发展，从而指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出帝国主义是无产阶级革命的前夜，给无产阶级指明了革命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方向。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辩证唯物主义关于历史的和逻辑的一致的原理，是无产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阶级和革命人民的战斗武器。坚持这一原理，就要求我们在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三大革命实践中，必须把主观能动性和客观规律性、理论和实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践、思想和现实结合起来。这样，才能正确地认识谊界、改造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世界。</w:t>
      </w:r>
    </w:p>
    <w:p>
      <w:pPr>
        <w:pStyle w:val="103"/>
        <w:keepNext/>
        <w:keepLines/>
        <w:widowControl w:val="0"/>
        <w:shd w:val="clear" w:color="auto" w:fill="auto"/>
        <w:bidi w:val="0"/>
        <w:spacing w:line="260" w:lineRule="exact"/>
        <w:ind w:left="0" w:firstLine="360"/>
        <w:jc w:val="left"/>
      </w:pPr>
      <w:bookmarkStart w:id="10" w:name="bookmark10"/>
      <w:r>
        <w:rPr>
          <w:color w:val="000000"/>
          <w:spacing w:val="0"/>
          <w:w w:val="100"/>
          <w:position w:val="0"/>
          <w:lang w:val="zh-CN" w:eastAsia="zh-CN" w:bidi="zh-CN"/>
        </w:rPr>
        <w:t>逻辑、辩证法和唯物主义认识论的一致</w:t>
      </w:r>
      <w:bookmarkEnd w:id="10"/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马克思主义哲学的一个重要特点。列宁说&lt; </w:t>
      </w:r>
      <w:r>
        <w:rPr>
          <w:rStyle w:val="179"/>
          <w:b w:val="0"/>
          <w:bCs w:val="0"/>
          <w:i w:val="0"/>
          <w:iCs w:val="0"/>
          <w:smallCaps w:val="0"/>
          <w:strike w:val="0"/>
        </w:rPr>
        <w:t>“在《资本论》中，逻</w:t>
      </w:r>
      <w:r>
        <w:rPr>
          <w:rStyle w:val="17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辑、辩证法和唯物主义的认识论[不必要三个词，它们是問—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个东西]都应用于同一门科学％“列宁全集&gt;第三十八卷357页）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马克思在《资本论》中阐述的商品、货币、资本、剩余价值、工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资、资本积累.无产阶级贫困化、经济危机等等经济范畴，是同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资本主义社会产生、发展1灭亡的历史辩证法相一致的。《资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本论》首先分析资本主义社会的商品交换。从对商品交換这一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最简单现象的分析中，暴露了资本主义社会的一切矛盾。以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后又叙述了这些矛盾怎样在资本主义社会中展开和激化的。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这些经济范畴出现的顺序，是资本主义社会矛盾运动在逻辑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上的反映，同时也反映了人们对资本主义社会矛盾运动从个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别到一般、现象到本质、由低到髙不断深化的认识过程。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唯物辩证法是科学的认识论，也是科学的[缉。它研究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自然界、社会的发展规律及其在人们头脑中的反映，研究人们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对客观事物认识的发生和发展、由不知到知、由知之不多到知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之较多的辩证过程，研究客观事物的普遍规律在思维中的反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映形式。对马克思主义哲学来说，辩证法、认识论和逻辑，都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是探讨自然界、社会和人们思维最一般的规律的。因此三者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虽各有所侧重，但实质上却是一致的，有时可以说就是一个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东西。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辩证法、认识论、逻辑的一致，是以唯物辩证地解决思维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和存在关系问题为前提的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辩证唯物主义以唯物主义反映论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为基础，从存在决定思维、思维反作用于存在的观点出发，认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为思维和存在有着同一性，客观物质世界是辩证运动的，人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们的认识和思维也是辩怔发展的，主观辩证法是客观辩证法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的反映，它同认识论、逻辑一样，都是运动着的物质世界的反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映，三者在内容上是一致的。辩证法、认识论、逻辑的一致，是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一个极其重要的问题。旧哲学把三者割裂开来1对立起来，或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者把三者统一在唯心主义基础上。这都是错误的。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马克思主义关于辩证法、认识论、逻辑的一致的原理，对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无产阶级、革命人民的实践活动，具有十分重要的指导意义。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普列汉诺夫把反映论同唯心主义的象形文字论混商起来，把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人们的认识看作是反映客观事物的文字符号，根本不懂得辩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证法和认识论的一致，不懂得唯物辩怔法就是马克思主义认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识论，把三者割裂开来，最后滚入机会主义泥坑。因此，我们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懂得这个原理，就能更好地掌握马克思主义哲学，同唯心主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义、形而上学和修正主义划清界限，并战胜它们。</w:t>
      </w:r>
    </w:p>
    <w:p>
      <w:pPr>
        <w:pStyle w:val="65"/>
        <w:keepNext w:val="0"/>
        <w:keepLines w:val="0"/>
        <w:widowControl w:val="0"/>
        <w:shd w:val="clear" w:color="auto" w:fill="auto"/>
        <w:tabs>
          <w:tab w:val="left" w:pos="1400"/>
        </w:tabs>
        <w:bidi w:val="0"/>
        <w:ind w:left="0" w:firstLine="360"/>
        <w:jc w:val="left"/>
      </w:pPr>
      <w:r>
        <w:rPr>
          <w:rStyle w:val="182"/>
          <w:b w:val="0"/>
          <w:bCs w:val="0"/>
          <w:i w:val="0"/>
          <w:iCs w:val="0"/>
          <w:smallCaps w:val="0"/>
          <w:strike w:val="0"/>
        </w:rPr>
        <w:t>规律</w:t>
      </w:r>
      <w:r>
        <w:rPr>
          <w:rStyle w:val="182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也叫法则，指事物发展过程中内部的本质联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系和必然趋势。规律决定事物的发展方向。它存在于各个具体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事物之中，具有普遍的不断重复出现的特点。规律是客观的、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不以人们意志为转移的。规律是在物质的各种不问形式(机械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的、物理的、化学的、生物的和社会的形式〉基础上起作用的。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离开了客观物质，就不存在规律，人们既不能消灭规律，也不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能创造规律。规律是不管人们承认不承认，都客观地发生着作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用。行星围绕太阳运转的规律，在哥白尼发现之前早已存在。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唯心主义者、修正主义者和一切反动派，都否认规律的客观性^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他们违背客观规律，逆历史潮流而动。如刘少奇、林彪之流妄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图扭转历史车轮，复辟资本主义，遭到了彻底的失败，都是由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于他们违反了社会主义终究要代替资本主义这个不以人们意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志为转移的客观规律所决定的。不管反动派怎样企图阻止社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会发展，社会主义要代替资本主义的规律，是一定要实现的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根据规律所起作用的范围不同，分为普遍规律和特殊规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律。普遍规律也叫一般规律，指一类事物或各种事物都具有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的共同规律。特殊规律指某种事物具有的规律。一般说来，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普遍规律和特殊规律的区分是相对的，在一定场合是普遍规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律，在另一场合是特殊规律。如生产关系一定要适合生产力性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质的规律，从社会领域来说，是一切社会形态的共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ra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规律，而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从整个客观世界来说，又是特殊规律，它只限于人类社会这一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领域起作用，不包括自然界。对立统一规律是最根本的规律。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它发生作用的范围最广泛，存在于一切事物、现象之中，在一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切时间、地点、条件下都起着作用，任何人的实践都逃不出它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的范围。修正主义借口情况变化，否定普遍规律，否定马克思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主义是普遍真理,社会达尔文主义夸大特殊规律的作用范围，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把自然界中生物的自然选择和适者生存规律搬到社会领域，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否定阶级斗争是社会发展的规律。它们都是为反动资产阶级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效劳的。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根据规律的内容和所属领域的+同，又分为自然规律、社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会规律和思维规律。它们除了具有共同的特点外，还各自具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有不同的特点。如自然规律是在自然界起作用的，主要特点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是自发地盲目地发生着作用；社会规律是在人类社会中起作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用的，主要特点是通过人们的实践活动发生作用。在阶级社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会中，社会规律要通过阶级斗争的实践来实现的。</w:t>
      </w:r>
    </w:p>
    <w:p>
      <w:pPr>
        <w:pStyle w:val="184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139" w:type="first"/>
          <w:footerReference r:id="rId137" w:type="default"/>
          <w:footerReference r:id="rId138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rStyle w:val="185"/>
          <w:b w:val="0"/>
          <w:bCs w:val="0"/>
          <w:i w:val="0"/>
          <w:iCs w:val="0"/>
          <w:smallCaps w:val="0"/>
          <w:strike w:val="0"/>
        </w:rPr>
        <w:t>认识和掌握规律很重要。毛主席说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人们要想得到工作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的胜利即得到预想的结果</w:t>
      </w:r>
      <w:r>
        <w:rPr>
          <w:rStyle w:val="185"/>
          <w:b w:val="0"/>
          <w:bCs w:val="0"/>
          <w:i w:val="0"/>
          <w:iCs w:val="0"/>
          <w:smallCaps w:val="0"/>
          <w:strike w:val="0"/>
        </w:rPr>
        <w:t>，一定</w:t>
      </w:r>
      <w:r>
        <w:rPr>
          <w:color w:val="000000"/>
          <w:spacing w:val="0"/>
          <w:w w:val="100"/>
          <w:position w:val="0"/>
          <w:lang w:val="zh-CN" w:eastAsia="zh-CN" w:bidi="zh-CN"/>
        </w:rPr>
        <w:t>要使自己的思想合于客观外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界的规律性，如果不合，就会在实践中失败</w:t>
      </w:r>
      <w:r>
        <w:rPr>
          <w:rStyle w:val="185"/>
          <w:b w:val="0"/>
          <w:bCs w:val="0"/>
          <w:i w:val="0"/>
          <w:iCs w:val="0"/>
          <w:smallCaps w:val="0"/>
          <w:strike w:val="0"/>
        </w:rPr>
        <w:t xml:space="preserve">/ </w:t>
      </w:r>
      <w:r>
        <w:rPr>
          <w:rStyle w:val="186"/>
          <w:b w:val="0"/>
          <w:bCs w:val="0"/>
          <w:i w:val="0"/>
          <w:iCs w:val="0"/>
          <w:smallCaps w:val="0"/>
          <w:strike w:val="0"/>
        </w:rPr>
        <w:t>践论规律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是客观的，不以人们的意志为转移的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旦人们在规律面前不是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无能为力的，规律可以被人们认识和掌提。虽然规律是看不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见、摸不到的，但只要我们在实践中认真学习马克思主义、列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宁主义、毛泽东思想，调查研究，开动脑筋，用心多想想，从大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置丰富的感性材料中，透过现象认识本质，通过个别认识一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般，是可以认识客观规律的。科学的任务就是揭示客观事物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的规律，并以事物规律性的认识来武装人们。当人们一旦认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识和掌握了客观事物的规律，就能正确地指导行动，能动地玫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造世界，推动事物发展。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主观能动性 也叫自觉的能动性，是在实践基础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上，人们的主观对客观的认识和主观见之于客观的行动，也是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人区别于动物的特点。主观能动性有正确与错误之分。从实际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出发，使思想和行动符合于客观规律，这是正确地发挥主观能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动性。脱离实际，思想和行动不符合客观规律,这是一种主观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主义，是错误地发挥主观能动性。在阶级社会里，主观能动性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的发挥是有阶级性的。革命阶级发挥的主观能动性，是符合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社会发展规律的，它起到推动社会历史发展的作用，这是一种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革命的主观能动性^反动阶级发挥的主观能动性，是违背客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观规律的，只能阻碍社会历史的发展，这是一种反动的主观能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动性。我们要批判反动的主观能动性，充分发扬革命的主观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能动性。林彪同一切机会主义路线头子一样，站在反动阶级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的立场上，违背历史规律，错误地估计客观形势，他们发挥的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这种反革命的主观能动性，是唯心主义的，是极端反动的，结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果都毫无例外地落得自取灭亡的可耻下场。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主观能动性的发挥受到社会历史条件、科学文化水平、实</w:t>
      </w:r>
    </w:p>
    <w:p>
      <w:pPr>
        <w:pStyle w:val="189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  <w:sectPr>
          <w:footerReference r:id="rId142" w:type="first"/>
          <w:footerReference r:id="rId140" w:type="default"/>
          <w:footerReference r:id="rId141" w:type="even"/>
          <w:pgSz w:w="11909" w:h="16834"/>
          <w:pgMar w:top="1430" w:right="1440" w:bottom="1430" w:left="1440" w:header="0" w:footer="3" w:gutter="0"/>
          <w:pgNumType w:start="129"/>
          <w:cols w:space="720" w:num="1"/>
          <w:rtlGutter w:val="0"/>
          <w:docGrid w:linePitch="360" w:charSpace="0"/>
        </w:sectPr>
      </w:pPr>
      <w:r>
        <w:rPr>
          <w:color w:val="000000"/>
          <w:w w:val="100"/>
          <w:position w:val="0"/>
        </w:rPr>
        <w:t>• no*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践经验以及阶级地位的制约。在不同社会历史条件下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发挥主观能动性、认识和改造世界的程度是不同的在原始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社会里，人们对自然界认识的程度很低、范围很窄，主观能动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性的发挥是比较小的。在剥削阶级统治的社会里，工人农民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主观能动性的发挥，受到严重的压抑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只有在无产阶级领导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的社会主义社会里，在正确路线的指引下，广大人民的主观能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动性，才得到了充分的发挥，好多本来认为办不到的事情办到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了，使社会主义建设事业的步伐加快了。如我国国产万吨级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远洋货轮“风庆”号广大船员和造船工人，批判了修正主义路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线，首次远航欧洲获得成功，为我国造船、航运史上增添了光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辉一页。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辩证唯物主义关于主观能动性的观点是同客观规律性联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系在一起的，两者是辩证的统一。要正确发挥主观能动性，必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须在实践中深刻认识客观规律性。只有建立在客观规律性的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基础上，才能充分地发挥主观能动性。毛主席说</w:t>
      </w:r>
      <w:r>
        <w:rPr>
          <w:rStyle w:val="68"/>
          <w:b/>
          <w:bCs/>
          <w:i w:val="0"/>
          <w:iCs w:val="0"/>
          <w:smallCaps w:val="0"/>
          <w:strike w:val="0"/>
        </w:rPr>
        <w:t>一切根据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和符合于客观事实的思想是正确的思想，_切根据于正确思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想的做或行动是正确的行动。我们必须发扬这样的思想和行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动，必须发杨这种自觉的能动性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/(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《毛泽东选集&gt;一卷本</w:t>
      </w:r>
      <w:r>
        <w:rPr>
          <w:rStyle w:val="68"/>
          <w:b/>
          <w:bCs/>
          <w:i w:val="0"/>
          <w:iCs w:val="0"/>
          <w:smallCaps w:val="0"/>
          <w:strike w:val="0"/>
        </w:rPr>
        <w:t>446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正确发挥主现能动性的作用，主</w:t>
      </w:r>
      <w:r>
        <w:rPr>
          <w:rStyle w:val="68"/>
          <w:b/>
          <w:bCs/>
          <w:i w:val="0"/>
          <w:iCs w:val="0"/>
          <w:smallCaps w:val="0"/>
          <w:strike w:val="0"/>
        </w:rPr>
        <w:t>要表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现在两个方面，一、人类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通过实践取得丰富的感性认识，能够从感性认识能动地飞跃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到理性认识，即得到对客观事物规律性的认识。二、能够用已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经获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得的理性认识，能动地去指导实践，改造世界，这是主观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能动性作用</w:t>
      </w:r>
      <w:r>
        <w:rPr>
          <w:rStyle w:val="68"/>
          <w:b/>
          <w:bCs/>
          <w:i w:val="0"/>
          <w:iCs w:val="0"/>
          <w:smallCaps w:val="0"/>
          <w:strike w:val="0"/>
        </w:rPr>
        <w:t>表现的更重要方面。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143" w:type="default"/>
          <w:footerReference r:id="rId144" w:type="even"/>
          <w:pgSz w:w="11909" w:h="16834"/>
          <w:pgMar w:top="1430" w:right="1440" w:bottom="1430" w:left="1440" w:header="0" w:footer="3" w:gutter="0"/>
          <w:pgNumType w:start="111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唯心主义抽象地夸大主观能动性，认为人们可以脱离客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观规律，随心所欲，任意行动》机械唯物主义抹杀主观能动性，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认为人们只能淸极地依从客观规律，而不能利用客观规律，有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所作为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这两种观点都是错误的。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 xml:space="preserve">实事求是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中国的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句古语。毛主席用马克思列宁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主义观点作了解释，赋予了新的含义。毛主席在《改造我们的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学习》一文中说实事”指客观存在的一切事物，"是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指客观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事物的内部联系，即规律性求"就是去研究。“实事求是”就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是从客观实际情况出发，详细地占有材料，在马克思列宁主义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指导下,进行科学的分析研究，找出事物的规律性，从而指导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人们的行动。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实事求是”深入浅出地表述了马克思列宁主义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关于理论和实践、主观能动性和客观规律性的辩证关系，是辩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证唯物论认识路线的具体体现，是指导人们认识、掌握事物规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律性的唯一正确方法，是无产阶级政党的革命作成。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实事求是与形形色色的主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主义是对立的。坚持寒事求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是，就要反对唯心论和形而上学，防止理论脱离实际，批判只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凭主观臆想的肓目行动和无所作为1消极悲观的错误思想。要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注意加强调查研究，学会用马克思主义的方法分析形势和情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况，这样才能做到理论与实际相结合，更好地认识诅界和改造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毛主席关于实事求是的教导，在我国已深入人心,成为广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大群众的行动指南。他们在掌握客观规律性的基础上，充分发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挥主观能动性,坚持实事求是，不断把握事物的矛盾运动，推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动事物的发展。我国工亚和农业战线上的大庆和大寨，就是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在毛主席革命路线指引下，竖持实事求是，针对实际情况，分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析研究和掌握客观事物的具体规律，把革命精神同科学态度、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理论同实践结合起来，从而取得了石油和农业生产的丰富经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验和辉煌成绩，成为全国工並战线和农业战线的红旗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实事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求是的科学态度和革命作风，随着三大革命实践的发展，越来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越发挥着重大的作用^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科学的预见 根据客观规律对事物发展趋势所作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的正确推测和判断。事物的发展都是有规律的，要作出科学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的预见，必须深刻了解事物的发展规律，这是科学预见的客观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基础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人们通过实践，对客观事物从现象到本质、从偶然到必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然、从外部联系到内部联系，逐步得到规律性的认识，就能大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体预测事物发展的方向及基本进程。毛主席依据中国社会主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义社会阶级斗争的规律，在一九六六年就曾预言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“中国如发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生反共的右派政变，我断定他们也是不得安宁的，很可能是短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命的，因为代表百分之九十以上人民利益的一切革命者是不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会容忍的。”一九七一年九月，林彪反党集团妄图发动反革命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政变的阴谋被迅速粉碎，充分证明毛主席英明预见的正确性。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科学预见不是神奇的东西，也不是主观臆断和宗教预言。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主观臆断和宗教预言是以主观幻想猜测为依据的。科学预见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来源于客观，它是客观存在经过思维反映出来，是以深刻认识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客观规律为依据的。列宁说神奇的预官是神话。科学的頊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言却是事实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列宁全集&gt;第二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十七卷402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科学预见不可能周全地预知事物发展进程的一切细节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毛主席说马克思主义者不是算命先生，未来的发展和变化，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只应该也只能说出个大的方向，不应该也不可能机械地规定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时曰。毛泽东选集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一卷本1</w:t>
      </w:r>
      <w:r>
        <w:rPr>
          <w:rStyle w:val="18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㈤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页）科学预见是由于人们实践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活动的需要才产生的，它还必须经过实践的检验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科学预见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对指导实践有着重要意义，是人们能动地改造世界的重要方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面，科学预见不是最终目的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有了科学预见还必须通过革命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实践变可能性为现实性。人们根据客观规律制订的行动计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划、方案和远景规划等，其中包括了科学的预见，如果计划，方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案等愈符合客观规律，人们的行动就愈能达到预期目的，加速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事物的发展进程。马克思、恩格斯根据社会发展的客观规律，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断定资本主义的必然灭亡，社会主义的必然胜利，这个对人类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社会历史发展的科学预见，对全世界无产阶级革命起着伟大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的指导作用。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科学的预觅对正确确定战略方针，夺取革命的胜利，具有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极其重要的意义。毛主席经常以革命战争的规律和事例教导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93"/>
          <w:b w:val="0"/>
          <w:bCs w:val="0"/>
          <w:i w:val="0"/>
          <w:iCs w:val="0"/>
          <w:smallCaps w:val="0"/>
          <w:strike w:val="0"/>
        </w:rPr>
        <w:t>我们：“</w:t>
      </w:r>
      <w:r>
        <w:rPr>
          <w:rStyle w:val="68"/>
          <w:b/>
          <w:bCs/>
          <w:i w:val="0"/>
          <w:iCs w:val="0"/>
          <w:smallCaps w:val="0"/>
          <w:strike w:val="0"/>
        </w:rPr>
        <w:t>还要</w:t>
      </w:r>
      <w:r>
        <w:rPr>
          <w:color w:val="000000"/>
          <w:spacing w:val="0"/>
          <w:w w:val="100"/>
          <w:position w:val="0"/>
          <w:lang w:val="zh-CN" w:eastAsia="zh-CN" w:bidi="zh-CN"/>
        </w:rPr>
        <w:t>想到</w:t>
      </w:r>
      <w:r>
        <w:rPr>
          <w:rStyle w:val="68"/>
          <w:b/>
          <w:bCs/>
          <w:i w:val="0"/>
          <w:iCs w:val="0"/>
          <w:smallCaps w:val="0"/>
          <w:strike w:val="0"/>
        </w:rPr>
        <w:t>下一战略阶段的文章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</w:t>
      </w:r>
      <w:r>
        <w:rPr>
          <w:rStyle w:val="68"/>
          <w:b/>
          <w:bCs/>
          <w:i w:val="0"/>
          <w:iCs w:val="0"/>
          <w:smallCaps w:val="0"/>
          <w:strike w:val="0"/>
        </w:rPr>
        <w:t>估计前途的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远费是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必要的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。那种走一步看一</w:t>
      </w:r>
      <w:r>
        <w:rPr>
          <w:rStyle w:val="68"/>
          <w:b/>
          <w:bCs/>
          <w:i w:val="0"/>
          <w:iCs w:val="0"/>
          <w:smallCaps w:val="0"/>
          <w:strike w:val="0"/>
        </w:rPr>
        <w:t>步的指导方式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，对于</w:t>
      </w:r>
      <w:r>
        <w:rPr>
          <w:rStyle w:val="68"/>
          <w:b/>
          <w:bCs/>
          <w:i w:val="0"/>
          <w:iCs w:val="0"/>
          <w:smallCaps w:val="0"/>
          <w:strike w:val="0"/>
        </w:rPr>
        <w:t>政治是不利的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对于战争也是不利的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《毛泽东选集》一卷本205页）只有努力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学习马列著作和毛主席著作，认真总结经验，深入进行调查研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究&gt;我们才能不断提高科学预见的能力。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152"/>
          <w:b w:val="0"/>
          <w:bCs w:val="0"/>
          <w:i w:val="0"/>
          <w:iCs w:val="0"/>
          <w:smallCaps w:val="0"/>
          <w:strike w:val="0"/>
        </w:rPr>
        <w:t>动机和效果</w:t>
      </w:r>
      <w:r>
        <w:rPr>
          <w:color w:val="000000"/>
          <w:spacing w:val="0"/>
          <w:w w:val="100"/>
          <w:position w:val="0"/>
          <w:lang w:val="zh-CN" w:eastAsia="zh-CN" w:bidi="zh-CN"/>
        </w:rPr>
        <w:t>动机指人们衧动的主观愿望，效杲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指人们实践行动的客观结果辩证唯物主义认为，动机和效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果是辩证统一的。动机是效果的行动指导，效果是动机的行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动表现^判断事情既要看动机，又要看效果。有为人民服务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的动机和被人民欢迎并对人民有益的效果是分不开的，必须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使二者统一起来。为个人和狭隘集团的动机是不好的；有为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人民服务的动机，但没有被人民欢迎和对人民有益的效果，也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是不好的。唯心主义强调动机否认效果，机械唯物主义强调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客观效果否认动机，它们把动机和效果割裂开来，都是错误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360"/>
        <w:jc w:val="left"/>
        <w:sectPr>
          <w:footerReference r:id="rId147" w:type="first"/>
          <w:footerReference r:id="rId145" w:type="default"/>
          <w:footerReference r:id="rId146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动机是主观对客观的反映</w:t>
      </w:r>
      <w:r>
        <w:rPr>
          <w:rStyle w:val="194"/>
          <w:b w:val="0"/>
          <w:bCs w:val="0"/>
          <w:i w:val="0"/>
          <w:iCs w:val="0"/>
          <w:smallCaps/>
          <w:strike w:val="0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正确的动机是符合客观事物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及其规律的，在其指导下的行动，一般会取得好的效果。反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之，错误的动机是不符合客观事物及其规律的，在它指导下的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行动是不会取得好的效果的。实践是动机和效果统一的基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础。没有实践，既不能反映动机，也不能表现效果。动机见之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于效果，是通过实践实现的。检验动机是否正确也离不开实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践。毛主席说</w:t>
      </w:r>
      <w:r>
        <w:rPr>
          <w:rStyle w:val="68"/>
          <w:b/>
          <w:bCs/>
          <w:i w:val="0"/>
          <w:iCs w:val="0"/>
          <w:smallCaps w:val="0"/>
          <w:strike w:val="0"/>
        </w:rPr>
        <w:t>社会实践及其效果是检验主观應望或动机的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标准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毛泽东选集》一卷本</w:t>
      </w:r>
      <w:r>
        <w:rPr>
          <w:rStyle w:val="68"/>
          <w:b/>
          <w:bCs/>
          <w:i w:val="0"/>
          <w:iCs w:val="0"/>
          <w:smallCaps w:val="0"/>
          <w:strike w:val="0"/>
        </w:rPr>
        <w:t>825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在阶级社会里，人们在一定的阶级地位中生活，每个人的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动机、行动都受阶级利益的支配。对待动机和效果的问題都有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—个立场问题。无产阶级的动机反映着客观规律和人民的利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益。无产阶级在实践中必然以严肃认真的态度，并事前顾及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事后的效果。如果由于形势变化，缺乏经验，主观和客观发生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矛盾，主观动机和客观效果暂时不一致，即工作中产生了缺点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错误,在这种情况下，只要我们具有无产阶级的立场和对人民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负责的态度，必适能够完全有诚意进行自我批评，欢迎别人批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评，并总结经验，吸取教训，纠正错误，继续革命，那么在复杂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的实践中，就能不断解决矛盾，使主观和客观、动机和效果得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到辩证的统一。如果做事只凭动机，不问效果，或者工作中已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经出现缺点和错误，即产生坏的效果时，不认真对待，这都不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是无产阶级的立场。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95"/>
          <w:b w:val="0"/>
          <w:bCs w:val="0"/>
          <w:i w:val="0"/>
          <w:iCs w:val="0"/>
          <w:smallCaps w:val="0"/>
          <w:strike w:val="0"/>
        </w:rPr>
        <w:t>自在之物和为我之物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“自在之物”也叫“物自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体”，是德国哲学家康德常用的哲学名词。康德的自在之物指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的是离开意识而独立存在，但又是不可认识的东西。马克思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主义有时也用“自在之物”这一术语，指的是客观存在。马克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思主义所说的"为我之物是指人们认识了的自在之物。康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德把自在之物和“现象”分为两个不同的世界。认为自在之物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是超验的、不可认识的彼岸世界，即根本不存在的所谓天国？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现象"是主观的、可以认识的此岸世界。这样，康德在自在之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物利"现象之间掘了一条鸿沟，脱离本廣谈现象，割裂了现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象和本质的关系。康德是一个二元论者，当他承认自在之物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是离开意识而独立存在的时候，他是唯物主义者；当他认为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这个自在之物是不可认识的、超验的、彼岸的时候，他是唯心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主义者。康德的自在之物是调和唯物主义同唯心主义的对立，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实质上就是沬杀哲学上的两条路线斗争，反对唯物主义，是为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巩固唯心主义、信仰主义、宣扬不可知论服务的。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辩证唯物主义认为，一切客观事物都是可以认识的，现在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未被认识的，将来一定会被认识。康德的这种不可认识的自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在之物是不存在的。现象同本质是辩证统一的关系，现象是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本质的表现，脱离本质的现象是没有的，人们在实践中可以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透过现象认识事物的本质。康德把事物的现象同本质割裂开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来的观点是完全错误的，列宁说在现象和自在之物之间决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没有而且也不可能有任何原则的差别„差别只存在子已经认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识的东西和尚未认识的东西之间列宁选集&gt;第二卷100页）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“自在之物”是可以认识的，当人们认识它时，就变成“为我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之物”了。如具有生物活力的蛋&amp;质——结晶胰岛素，在未被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人们认识之前是自在之物，当我国科学工作者第一次用人工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的方法合成后，初步掲开了生命起源的秘密，它就由自在之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物变成为我之物。又如电在未被人们认识之前是自在之物，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当人们在实跣中把电运用到生产和生活上为人类服务时，就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变成为我之物了。实践是把自在之物变成为我之物的决定条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件，实践也是对康德的不可认识的自在之物最彻底的驳斥。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正象恩格斯所指出的</w:t>
      </w:r>
      <w:r>
        <w:rPr>
          <w:rStyle w:val="196"/>
          <w:b w:val="0"/>
          <w:bCs w:val="0"/>
          <w:i w:val="0"/>
          <w:iCs w:val="0"/>
          <w:smallCaps w:val="0"/>
          <w:strike w:val="0"/>
          <w:vertAlign w:val="subscript"/>
        </w:rPr>
        <w:t>：</w:t>
      </w:r>
      <w:r>
        <w:rPr>
          <w:rStyle w:val="196"/>
          <w:b w:val="0"/>
          <w:bCs w:val="0"/>
          <w:i w:val="0"/>
          <w:iCs w:val="0"/>
          <w:smallCaps w:val="0"/>
          <w:strike w:val="0"/>
          <w:vertAlign w:val="superscript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既然我们自</w:t>
      </w:r>
      <w:r>
        <w:rPr>
          <w:rStyle w:val="197"/>
          <w:b w:val="0"/>
          <w:bCs w:val="0"/>
          <w:i w:val="0"/>
          <w:iCs w:val="0"/>
          <w:smallCaps w:val="0"/>
          <w:strike w:val="0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能眵制造出某一自然过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程，使它按照它的条件产生出来，并使它为我们的目的服务，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从而证明我们对这一过程的理解是正确的，那末康德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的不可</w:t>
      </w:r>
      <w:r>
        <w:rPr>
          <w:rStyle w:val="196"/>
          <w:b w:val="0"/>
          <w:bCs w:val="0"/>
          <w:i w:val="0"/>
          <w:iCs w:val="0"/>
          <w:smallCaps w:val="0"/>
          <w:strike w:val="0"/>
          <w:vertAlign w:val="superscript"/>
        </w:rPr>
        <w:t>s</w:t>
      </w:r>
    </w:p>
    <w:p>
      <w:pPr>
        <w:pStyle w:val="12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捉摸的‘自在之物’就完结了。” </w:t>
      </w:r>
      <w:r>
        <w:rPr>
          <w:rStyle w:val="198"/>
          <w:b w:val="0"/>
          <w:bCs w:val="0"/>
          <w:i w:val="0"/>
          <w:iCs w:val="0"/>
          <w:smallCaps w:val="0"/>
          <w:strike w:val="0"/>
        </w:rPr>
        <w:t>O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马克思悤格斯选集&gt; 笫四卷221</w:t>
      </w:r>
    </w:p>
    <w:p>
      <w:pPr>
        <w:pStyle w:val="12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页〉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认</w:t>
      </w:r>
      <w:r>
        <w:rPr>
          <w:rStyle w:val="199"/>
          <w:b w:val="0"/>
          <w:bCs w:val="0"/>
          <w:i w:val="0"/>
          <w:iCs w:val="0"/>
          <w:smallCaps w:val="0"/>
          <w:strike w:val="0"/>
        </w:rPr>
        <w:t>i</w:t>
      </w:r>
      <w:r>
        <w:rPr>
          <w:rStyle w:val="63"/>
          <w:b w:val="0"/>
          <w:bCs w:val="0"/>
          <w:i w:val="0"/>
          <w:iCs w:val="0"/>
          <w:smallCaps w:val="0"/>
          <w:strike w:val="0"/>
        </w:rPr>
        <w:t>只世界和改造世界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认识世界指人们在社会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实践中懂得客观世界的规律性,因而能够解释世界!改造世界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指人们拿了这种对于客观规律性的认识去能动地改造客观世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界和主观世界。认识世界和改造世界都离不开实践，两者在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实践基础上辩证统一，相互作用，相互促进。要改造世界必须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认识世界。只有在改造世界的过程中才能正确地认识世界。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人们只有通过生产斗争、阶级斗争和科学实验三顼实践活动，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才能认识世界、改造世界。在阶级社会里，人们认识世界、改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造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ffi</w:t>
      </w:r>
      <w:r>
        <w:rPr>
          <w:color w:val="000000"/>
          <w:spacing w:val="0"/>
          <w:w w:val="100"/>
          <w:position w:val="0"/>
          <w:lang w:val="zh-CN" w:eastAsia="zh-CN" w:bidi="zh-CN"/>
        </w:rPr>
        <w:t>界的话动，都受着阶级性的制约。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150" w:type="first"/>
          <w:footerReference r:id="rId148" w:type="default"/>
          <w:footerReference r:id="rId149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人民群众是实践的主体，是认识世界、改造世界的主体。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千百万群众的革命实践是认识的源泉，又是改造世界的物质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力量。人类的历史发展过程，就是广大群众不断认识世界、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改造世界的实践过程。毛主席说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•/</w:t>
      </w:r>
      <w:r>
        <w:rPr>
          <w:rStyle w:val="68"/>
          <w:b/>
          <w:bCs/>
          <w:i w:val="0"/>
          <w:iCs w:val="0"/>
          <w:smallCaps w:val="0"/>
          <w:strike w:val="0"/>
        </w:rPr>
        <w:t>社会的发展到了今天的时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代，正确地认识世界和改造世界的赍任，已经历史地落在无产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阶级及其政党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的肩上</w:t>
      </w:r>
      <w:r>
        <w:rPr>
          <w:rStyle w:val="68"/>
          <w:b/>
          <w:bCs/>
          <w:i w:val="0"/>
          <w:iCs w:val="0"/>
          <w:smallCaps w:val="0"/>
          <w:strike w:val="0"/>
        </w:rPr>
        <w:t>实践论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我国无产阶级和革命人民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在马克思主义、列宁主义、毛泽东思想指导下，掌握客观规律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性，充分发挥主观能动性，在积极地认识世界和改造世界的实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践活动中，已把贫穷落后的旧中国，变成初步繁荣昌盛的社会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主义新中国。客观世界的矛盾运动是永远存在的，人们认识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世界和改造世界的任务也永远不会完结。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马克思主义哲学认为，认识世界的目的，不仅在于说明世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界，更重要的还在于改造世界。这是同一切旧哲学根本区别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的。马克思说哲学家们只是用不同的方式解释世界，而问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题在于改变世界/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^马克思恩格斯选集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第一卷19页）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这一名言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提出了马克思主义哲学的根本任务和历史使命，指明了无产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阶级的斗争方向。旧哲学把认识世界和改造世界割裂开来，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根本没有提出改造世界的任务，更不懂得改造世界的实践活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动对认识世界的决定意义，这是一种为少数人垄断和服务的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书斋哲学。马克思主义哲学是无产阶级的行动指南，是广大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群众认识世界、改造世界的锐利武器。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在阶级社会里,认识和行动都是有阶级性的，因而在认识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世界和改造世界中始终存在着激烈的斗争，即使在社会主义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社会也不例外。为了便我扪的党和国家沿着毛主席的无产阶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级革命路线前进</w:t>
      </w:r>
      <w:r>
        <w:rPr>
          <w:rStyle w:val="68"/>
          <w:b/>
          <w:bCs/>
          <w:i w:val="0"/>
          <w:iCs w:val="0"/>
          <w:smallCaps w:val="0"/>
          <w:strike w:val="0"/>
        </w:rPr>
        <w:t>，“只能依照无产阶级先锋队的面貌改造党,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改造世界”。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(《毛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泽东选集》—卷本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832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真理 作为科学知识的真理就是人们对客观事物及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其规律的正确反映。判断一切知识是否为真理，就是要看它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们是否反映客观规律。真理是客观的，相对的，又是绝对的,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这就是马克思主义的真理观。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真理首先是客观的。所谓客观真理，就是说，客观存在的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物质世界，是我们的知识或概念的内容之唯一来源，再也没有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别的来源只有唯心主义者，才否认客观真理，主张知识或概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念是主观自生的，鼓吹自欺欺人的主观真理。马克思主义是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颠扑不破的真理，就是因为它正确地反映了客观规律;一切反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马克思主义的思想所以是错误的，就是因为它们与客观规律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01"/>
          <w:b w:val="0"/>
          <w:bCs w:val="0"/>
          <w:i w:val="0"/>
          <w:iCs w:val="0"/>
          <w:smallCaps w:val="0"/>
          <w:strike w:val="0"/>
        </w:rPr>
        <w:t>栩违背，完全是主观的妄想9列宁说/对客观</w:t>
      </w:r>
      <w:r>
        <w:rPr>
          <w:rStyle w:val="19"/>
          <w:b w:val="0"/>
          <w:bCs w:val="0"/>
          <w:i w:val="0"/>
          <w:iCs w:val="0"/>
          <w:smallCaps w:val="0"/>
          <w:strike w:val="0"/>
        </w:rPr>
        <w:t>真理的承认籩</w:t>
      </w:r>
      <w:r>
        <w:rPr>
          <w:rStyle w:val="1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9"/>
          <w:b w:val="0"/>
          <w:bCs w:val="0"/>
          <w:i w:val="0"/>
          <w:iCs w:val="0"/>
          <w:smallCaps w:val="0"/>
          <w:strike w:val="0"/>
        </w:rPr>
        <w:t>鼉要紧的</w:t>
      </w:r>
      <w:r>
        <w:rPr>
          <w:rStyle w:val="202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19"/>
          <w:b w:val="0"/>
          <w:bCs w:val="0"/>
          <w:i w:val="0"/>
          <w:iCs w:val="0"/>
          <w:smallCaps w:val="0"/>
          <w:strike w:val="0"/>
        </w:rPr>
        <w:t>列宁选集&gt;第二卷125页〉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客观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lit</w:t>
      </w:r>
      <w:r>
        <w:rPr>
          <w:color w:val="000000"/>
          <w:spacing w:val="0"/>
          <w:w w:val="100"/>
          <w:position w:val="0"/>
          <w:lang w:val="zh-CN" w:eastAsia="zh-CN" w:bidi="zh-CN"/>
        </w:rPr>
        <w:t>界是绝对与相对的辩证统一，因而反映客观世界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的科学真理，也是绝对和相对的辩证统一。人类的思维，就它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的本性说，能给我们以绝对真理^绝对真理乃由许多相对真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理积集而成，只有通过相对真理才能逐步认识绝对真理。每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一科学原理的真理界限却总是相对的。毛主席说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Style w:val="68"/>
          <w:b/>
          <w:bCs/>
          <w:i w:val="0"/>
          <w:iCs w:val="0"/>
          <w:smallCaps w:val="0"/>
          <w:strike w:val="0"/>
        </w:rPr>
        <w:t>“在绝对真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长河中</w:t>
      </w:r>
      <w:r>
        <w:rPr>
          <w:rStyle w:val="68"/>
          <w:b/>
          <w:bCs/>
          <w:i w:val="0"/>
          <w:iCs w:val="0"/>
          <w:smallCaps w:val="0"/>
          <w:strike w:val="0"/>
        </w:rPr>
        <w:t>，人们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对干在</w:t>
      </w:r>
      <w:r>
        <w:rPr>
          <w:rStyle w:val="68"/>
          <w:b/>
          <w:bCs/>
          <w:i w:val="0"/>
          <w:iCs w:val="0"/>
          <w:smallCaps w:val="0"/>
          <w:strike w:val="0"/>
        </w:rPr>
        <w:t>各个一定发展阶段上的具体过程的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 xml:space="preserve">认识只具有相对的真理性/ </w:t>
      </w:r>
      <w:r>
        <w:rPr>
          <w:rStyle w:val="203"/>
          <w:b/>
          <w:bCs/>
          <w:i w:val="0"/>
          <w:iCs w:val="0"/>
          <w:smallCaps w:val="0"/>
          <w:strike w:val="0"/>
        </w:rPr>
        <w:t>(《实践论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真理总是具体的，只有具体的真理，而没有抽象的真理。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一切主观真理的谬说，归根到底，都是妄想用抽象的真理代替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具体的真理^任何真理的本身都是对立统一的，都是充满了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矛盾和斗争的。没有对立就没有斗争，没有斗争也就没有发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展，这是一切事物所具有的辩证性质，也是真理所具有的辩证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性质。为了发现、证实和发展真理，既要有实践第一的观点,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又要有一分为二的观点。毛主席说客观现实</w:t>
      </w:r>
      <w:r>
        <w:rPr>
          <w:rStyle w:val="68"/>
          <w:b/>
          <w:bCs/>
          <w:i w:val="0"/>
          <w:iCs w:val="0"/>
          <w:smallCaps w:val="0"/>
          <w:strike w:val="0"/>
        </w:rPr>
        <w:t>世界的变化运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动永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远没有完结，人们在实践中</w:t>
      </w:r>
      <w:r>
        <w:rPr>
          <w:rStyle w:val="68"/>
          <w:b/>
          <w:bCs/>
          <w:i w:val="0"/>
          <w:iCs w:val="0"/>
          <w:smallCaps w:val="0"/>
          <w:strike w:val="0"/>
        </w:rPr>
        <w:t>对于真理的认识也就永远没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有完结</w:t>
      </w:r>
      <w:r>
        <w:rPr>
          <w:rStyle w:val="203"/>
          <w:b/>
          <w:bCs/>
          <w:i w:val="0"/>
          <w:iCs w:val="0"/>
          <w:smallCaps w:val="0"/>
          <w:strike w:val="0"/>
        </w:rPr>
        <w:t>实践论》）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无产阶级革命政党的伟大历史使命，就是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K</w:t>
      </w:r>
      <w:r>
        <w:rPr>
          <w:rStyle w:val="68"/>
          <w:b/>
          <w:bCs/>
          <w:i w:val="0"/>
          <w:iCs w:val="0"/>
          <w:smallCaps w:val="0"/>
          <w:strike w:val="0"/>
        </w:rPr>
        <w:t>要教亩人民认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识真理，要动员人民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起来为</w:t>
      </w:r>
      <w:r>
        <w:rPr>
          <w:rStyle w:val="68"/>
          <w:b/>
          <w:bCs/>
          <w:i w:val="0"/>
          <w:iCs w:val="0"/>
          <w:smallCaps w:val="0"/>
          <w:strike w:val="0"/>
        </w:rPr>
        <w:t>解放自己而斗争”。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（《毛泽东选集》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一卷本1217页)每个无产阶级革命战士的祌圣职责，就是要自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觉地为共产主义这一伟大真理奋斗终身。为真理而奋斗，就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必须不断提髙阶级斗争和路线斗争觉悟，旗枳鲜明，立场坚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定，具有自我牺牲精神，敢于反潮流。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60" w:lineRule="exact"/>
        <w:ind w:left="0" w:firstLine="360"/>
        <w:jc w:val="left"/>
      </w:pPr>
      <w:r>
        <w:rPr>
          <w:rStyle w:val="204"/>
          <w:b w:val="0"/>
          <w:bCs w:val="0"/>
          <w:i w:val="0"/>
          <w:iCs w:val="0"/>
          <w:smallCaps w:val="0"/>
          <w:strike w:val="0"/>
        </w:rPr>
        <w:t>真理的客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观性指客观物雖界是人们科学知识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内容的唯一来源。真理是客观的，真理的内容包含着不依赖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于任何个人、阶级的主观意志为转移的客观内容。不同的阶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级在反映同一个社会现象时，由于立场、观点、方法的不同，会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得出两种根本相反的结论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但是对同一对象的真理，只能有一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个，只有符合客观规律性的认识才是真理。任何一种知识或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概念，如果不反映客观事物的规律性，就不是科学知识，就不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是真理。马克思主义之所以成为革命的科学知识，是真理，就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是因为它正确地反映了客观世界的规律性。毛主席关于</w:t>
      </w:r>
      <w:r>
        <w:rPr>
          <w:rStyle w:val="68"/>
          <w:b/>
          <w:bCs/>
          <w:i w:val="0"/>
          <w:iCs w:val="0"/>
          <w:smallCaps w:val="0"/>
          <w:strike w:val="0"/>
        </w:rPr>
        <w:t>“思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想上政治上的路线正确与否是决定一切的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”著名论断，来源于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阶级斗争的客观实际，反映了阶级斗争、略线斗争的客观规律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性^客观事实证明，路线不正确，即使掌握了政权也会丧失政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权。路线正确，没有政权也会有政权。中国共产党和国际共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产主义运动的历史经验都证明，这个真理是客观的。一个认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识、思想、理论是不是真理,必须通过客观的社会实践的检验，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看它是不是符合客观事物及其规律</w:t>
      </w:r>
      <w:r>
        <w:rPr>
          <w:rStyle w:val="68"/>
          <w:b/>
          <w:bCs/>
          <w:i w:val="0"/>
          <w:iCs w:val="0"/>
          <w:smallCaps w:val="0"/>
          <w:strike w:val="0"/>
        </w:rPr>
        <w:t>真理只有一个，而究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竞谁发现了真理，不依靠主观的夸张，而依</w:t>
      </w:r>
      <w:r>
        <w:rPr>
          <w:rStyle w:val="205"/>
          <w:b w:val="0"/>
          <w:bCs w:val="0"/>
          <w:i w:val="0"/>
          <w:iCs w:val="0"/>
          <w:smallCaps w:val="0"/>
          <w:strike w:val="0"/>
        </w:rPr>
        <w:t>II</w:t>
      </w:r>
      <w:r>
        <w:rPr>
          <w:rStyle w:val="68"/>
          <w:b/>
          <w:bCs/>
          <w:i w:val="0"/>
          <w:iCs w:val="0"/>
          <w:smallCaps w:val="0"/>
          <w:strike w:val="0"/>
        </w:rPr>
        <w:t>客观的实践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50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(«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毛泽东选集</w:t>
      </w:r>
      <w:r>
        <w:rPr>
          <w:rStyle w:val="68"/>
          <w:b/>
          <w:bCs/>
          <w:i w:val="0"/>
          <w:iCs w:val="0"/>
          <w:smallCaps w:val="0"/>
          <w:strike w:val="0"/>
        </w:rPr>
        <w:t>》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—卷本323</w:t>
      </w:r>
      <w:r>
        <w:rPr>
          <w:rStyle w:val="68"/>
          <w:b/>
          <w:bCs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153" w:type="first"/>
          <w:footerReference r:id="rId151" w:type="default"/>
          <w:footerReference r:id="rId152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唯心主义从精神第一性、物质第二性的观点出发,走的是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从感觉和思想到物的认识路线，认为知识、概念都是主观自生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的，不要任何客观的内容，把真理看作是主观的东西，从而否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认真理的客规性。例如波格丹诺夫认为，一般公认的就是客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观真理</w:t>
      </w:r>
      <w:r>
        <w:rPr>
          <w:rStyle w:val="206"/>
          <w:b w:val="0"/>
          <w:bCs w:val="0"/>
          <w:i w:val="0"/>
          <w:iCs w:val="0"/>
          <w:smallCaps w:val="0"/>
          <w:strike w:val="0"/>
        </w:rPr>
        <w:t>^</w:t>
      </w:r>
      <w:r>
        <w:rPr>
          <w:color w:val="000000"/>
          <w:spacing w:val="0"/>
          <w:w w:val="100"/>
          <w:position w:val="0"/>
          <w:lang w:val="zh-CN" w:eastAsia="zh-CN" w:bidi="zh-CN"/>
        </w:rPr>
        <w:t>按照他的看法</w:t>
      </w:r>
      <w:r>
        <w:rPr>
          <w:rStyle w:val="206"/>
          <w:b w:val="0"/>
          <w:bCs w:val="0"/>
          <w:i w:val="0"/>
          <w:iCs w:val="0"/>
          <w:smallCaps w:val="0"/>
          <w:strike w:val="0"/>
        </w:rPr>
        <w:t>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切宗教迷信都成客观真理了。这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完全否定了真理的客观性，顛倒了是非,抹杀了真理和谬误的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界限，是为他推行机会主义路线服务的。列宁在(〈唯物主义和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经验批判主义》一书中指出，波格丹诺夫对客观真理的否定，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就是不可知论和主观主义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《列宁选集》第二卷122页）真理是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客观的，我们就要皮对唯心主义、主观主义，力求使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己的思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想认识符合客观实际，这样才能在改造世界的实践中，达到预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想的目的。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真理的阶级性马克思主义认为，在阶级社会中，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真理是有阶级性的毛主席说/在阶级社会中，每一个人都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在_定的阶级地位中生活，各种思想无不打上阶级的烙印/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实践论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在阶级社会中，反映社会领域真理的阶级性是十分明显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的。这不仅由于从事社会科学研究的人都具有自己的阶级立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场、为一定的阶级服务，而且还由于阶级社会的发展规律本身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就具有阶级和阶级斗争的内容。列宁说</w:t>
      </w:r>
      <w:r>
        <w:rPr>
          <w:rStyle w:val="68"/>
          <w:b/>
          <w:bCs/>
          <w:i w:val="0"/>
          <w:iCs w:val="0"/>
          <w:smallCaps w:val="0"/>
          <w:strike w:val="0"/>
        </w:rPr>
        <w:t>/马克思的学说直接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 xml:space="preserve">为教育和组织现代社会的先进阶级服务％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“列宁选集&gt; 第二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卷1页）在历史的进程中，只有先进的、革命的阶级，才是推动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社会发展的代表，才能在不同程度上掌握社会领域中的真理；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皮动没落阶级是做不到这一点的。随着阶级地位的变化，真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理也会发生变化的毛主席说</w:t>
      </w:r>
      <w:r>
        <w:rPr>
          <w:rStyle w:val="68"/>
          <w:b/>
          <w:bCs/>
          <w:i w:val="0"/>
          <w:iCs w:val="0"/>
          <w:smallCaps w:val="0"/>
          <w:strike w:val="0"/>
        </w:rPr>
        <w:t>鸡毛不能上天’这个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古代的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真理，在社会主义时代，它已经不是真理了。穷人要翻身了。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旧制度要灭亡，新制度要出世了。鸡毛确实要上天了</w:t>
      </w:r>
      <w:r>
        <w:rPr>
          <w:rStyle w:val="193"/>
          <w:b w:val="0"/>
          <w:bCs w:val="0"/>
          <w:i w:val="0"/>
          <w:iCs w:val="0"/>
          <w:smallCaps w:val="0"/>
          <w:strike w:val="0"/>
        </w:rPr>
        <w:t>。”这说</w:t>
      </w:r>
      <w:r>
        <w:rPr>
          <w:rStyle w:val="19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明在阶级社会中社会领域的真理始终是阶级的真理。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156" w:type="first"/>
          <w:footerReference r:id="rId154" w:type="default"/>
          <w:footerReference r:id="rId155" w:type="even"/>
          <w:pgSz w:w="11909" w:h="16834"/>
          <w:pgMar w:top="1430" w:right="1440" w:bottom="1430" w:left="1440" w:header="0" w:footer="3" w:gutter="0"/>
          <w:pgNumType w:start="14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自然领域的规律本身虽不存在什么阶级内容，但反映自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然规律的自然科学，总的说来，同样也是具有阶级性的。因为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从事自然科学研究的人，也都具有自己的阶级立场，也有一个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为谁服务的问题。列宁说：“</w:t>
      </w:r>
      <w:r>
        <w:rPr>
          <w:rStyle w:val="68"/>
          <w:b/>
          <w:bCs/>
          <w:i w:val="0"/>
          <w:iCs w:val="0"/>
          <w:smallCaps w:val="0"/>
          <w:strike w:val="0"/>
        </w:rPr>
        <w:t>有一句</w:t>
      </w:r>
      <w:r>
        <w:rPr>
          <w:color w:val="000000"/>
          <w:spacing w:val="0"/>
          <w:w w:val="100"/>
          <w:position w:val="0"/>
          <w:lang w:val="zh-CN" w:eastAsia="zh-CN" w:bidi="zh-CN"/>
        </w:rPr>
        <w:t>著名的格言说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几何公理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要是触犯了人们的利益，那也一定</w:t>
      </w:r>
      <w:r>
        <w:rPr>
          <w:rStyle w:val="68"/>
          <w:b/>
          <w:bCs/>
          <w:i w:val="0"/>
          <w:iCs w:val="0"/>
          <w:smallCaps w:val="0"/>
          <w:strike w:val="0"/>
        </w:rPr>
        <w:t>会遒到</w:t>
      </w:r>
      <w:r>
        <w:rPr>
          <w:rStyle w:val="207"/>
          <w:b w:val="0"/>
          <w:bCs w:val="0"/>
          <w:i w:val="0"/>
          <w:iCs w:val="0"/>
          <w:smallCaps w:val="0"/>
          <w:strike w:val="0"/>
        </w:rPr>
        <w:t>反驳的列宁选</w:t>
      </w:r>
      <w:r>
        <w:rPr>
          <w:rStyle w:val="20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集》</w:t>
      </w:r>
      <w:r>
        <w:rPr>
          <w:rStyle w:val="208"/>
          <w:b w:val="0"/>
          <w:bCs w:val="0"/>
          <w:i w:val="0"/>
          <w:iCs w:val="0"/>
          <w:smallCaps w:val="0"/>
          <w:strike w:val="0"/>
        </w:rPr>
        <w:t>第二页）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另外，列宁在谈到二十世纪初新物理学陷入唯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心主义时还指出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“主要就是因为物理学家不懂得辩证法。”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(《列宁选集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》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第二卷</w:t>
      </w:r>
      <w:r>
        <w:rPr>
          <w:rStyle w:val="13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267-268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他们所以不懂得辩证法，主要是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“这些人的整个生活环境，使他们厌弃马克思和恩格斯，使他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们投入庸俗的御用哲学的怀抱里去”。^列宁选集》第二卷2叨扪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这说明自然科学家的世界观对自然科学的发展是有直接影响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刘少奇一伙曾大肆鼓吹"在真理面前人人乎等”这一资产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阶级口号，妄图用它来保护资产阶级，反对无产阶级，反对马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克思主义、列宁主义、毛泽东思想，根本否认真理的阶级性，为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复辟资本主义大造反革命舆论。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〈中国共产党中央委员会通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知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》(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—九六六年五月十六日），彻底揭穿和粉碎了这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反动谬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论和反革命阴谋，深刻指出，在无产阶级同资产阶级关系、无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产阶级革命和无产阶级专政等基本问题上，根本就谈不上什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么平等，也不允许有什么平等&gt;实际存在的只能是革命与反革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命、无产阶级与资产阶级的你死我活的斗争，是一个阶级压迫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另一个阶级的关系，即无产阶级对资产阶级实行独裁或专政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的关系，而不能是什么别的关系，例如所谓平等关系、被剥削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阶级同剥削阶级的和平共处关系、仁义道德关系等等。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柜对真理和绝对真理相对真理是人们对客观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世界发展的某一阶段具体过程的正确认识，是对客观世界近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似的、不完全的、相对正确的反映。绝对真理是由相对真理构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成的，无数相对真理之总和，就是绝对真理。相对真理和绝对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真理是对立的统一，它们之间没有不可逾越的鸿沟，它们是真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理发展过程中统一的相互联系的两个方面，离开相对真理的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绝对真理，或者离开绝对真理的相对真理都是不存在的。绝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对真理寓于相对真理之中，每一个相对真理都是绝对真理的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颗粒。它们好比长河与水滴的关系，长河由无数水滴汇成，而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水滴又是长河中的一点。每一个科学理论的发现和发展，都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为绝对真理的长河增添新的水滴。马克思主义、列宁主义、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毛泽东思想是颠扑不破的真理_也是相对真理和绝对真理的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辩证统一。相对真理和绝对真理是反映人们正确认识客观现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实的历史过程。客观世界发展总的过程是无限的，而各个具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体过程的发展又是有限的，整个世界就是无限和有限的辩证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发展过程。人们的认识是能够正确反映客观事物的。任何历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史时期人们的认识都是相对的、有限的，但通过人类无限发展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的认识能力，是能够不断接近绝对真理的。不承认绝对真理，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必然导致唯心论和不可知论9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辩证唯物主义关于相对真理和绝对真理的辩证关系的原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理，既反对相对主义，又反对绝对主义相对主义把相对性无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限夸大，以此否定客观真理，否定相对真理和绝对真理。绝对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主义把绝对性无限夸大，认为人们可以一下子把握最终的绝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对真理，如江湖骗子杜林所虚构的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终极真理论”，就是这类货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色。林彪鼓吹的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绝对权威论％乃是绝对主义的变种。他们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都以绝对主义来否定相对真理，否定真理发展的辩证过程，从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而达到反对马克思主义真理的罪恶目的^相对主义和绝对主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义都是把相对和绝对割裂开来，对立起来，都是反马克思主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正确认识相对真理和绝对真理的辩证关系，对革命实践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有着重大意义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5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如果只承认绝对真理，否认相对真理，就会在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走向绝对真理的道路上使思想僵化，固</w:t>
      </w:r>
      <w:r>
        <w:rPr>
          <w:rStyle w:val="209"/>
          <w:b w:val="0"/>
          <w:bCs w:val="0"/>
          <w:i w:val="0"/>
          <w:iCs w:val="0"/>
          <w:smallCaps w:val="0"/>
          <w:strike w:val="0"/>
        </w:rPr>
        <w:t>步自封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，停滞不前，如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果只承认相对真理，否认绝对真理，就会抹杀真理的客观性以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及真理和锴误之问的原则界限，以致是非不分</w:t>
      </w:r>
      <w:r>
        <w:rPr>
          <w:rStyle w:val="18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7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K</w:t>
      </w:r>
      <w:r>
        <w:rPr>
          <w:color w:val="000000"/>
          <w:spacing w:val="0"/>
          <w:w w:val="100"/>
          <w:position w:val="0"/>
          <w:lang w:val="zh-CN" w:eastAsia="zh-CN" w:bidi="zh-CN"/>
        </w:rPr>
        <w:t>假不辨，陷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入相对主义、诡辩论的泥坑。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普遍真理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对客观事物的普遍规律的正确认识。它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反映的不是个别具体事物的本质，而是关于某一类事物或各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种事物的共同规律。如生产关系一定要适合生产力性质的学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说，反映了各种社会形态发展的普遍规律，在社会领域是带有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普遍性质的科学理论。唯物辩证法的对立统一学说，是关于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自然界、人类社会和思维发展最一般规律的科学，反映了一切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事物的普遍规律。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普遍真理是客观存在的。它来自实践，不是凭空产生、主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观臆造的，而是人们通过对实践经验的科学总结获得的，并随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着实践的发展而不断发展。普遍真理对人们阶级斗争、生产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斗争和科学实验的活动起着指导作用。在普遍真理的指导下，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人们能更加顺利地正确地认识事物的规律，预见事物发展的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方向，并自觉地遵循客观规律改造客观世界和主观世界。马克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思列宁主义是放之四海而皆准的普遍真理，是因为无论什么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人的实践都不能逃出它的范围。马克思列宁主义的普遍真理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必须同各国革命的具体实践相结合，才能发挥巨大的威力。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毛泽东思想是马克思列宁主义同中国革命具体实践相结合的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产物。中国人民在马克思主义、列宁主义、毛泽东思想指引下，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取得中国革命的伟大胜利。马克思列宁主义并没有结束真理，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而是在实践中不断地开辟认识真理的道路。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157" w:type="default"/>
          <w:footerReference r:id="rId158" w:type="even"/>
          <w:pgSz w:w="11909" w:h="16834"/>
          <w:pgMar w:top="1430" w:right="1440" w:bottom="1430" w:left="1440" w:header="0" w:footer="3" w:gutter="0"/>
          <w:pgNumType w:start="122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在普遍真理问题上，存在着两条路线的斗争。只有辩证唯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物主义关于贄遍真理的观点，才是唯一科学的、正确的，经验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主义杷周部经验当成普遘真理，教条主义把普遍真理看作僵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死的东西，都是错误的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—切修正主义者，为了反对无产阶级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革命和无产阶级专政，都竭力否认和攻击普遍真理。如列宁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关于时代的学说，指出了帝国主义是无产阶级社会主义革命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的前夜，阐明了帝国主义时代无产阶级革命的理论和策略。列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宁逝世以后，世界形势发生了很大变化，但时代没有变，列宁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主义的基本原则没有过时，仍然是我们今天指导思想的理论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基础。可是，赫鲁晓夫、勃列日涅夫借口科学技</w:t>
      </w:r>
      <w:r>
        <w:rPr>
          <w:rStyle w:val="209"/>
          <w:b w:val="0"/>
          <w:bCs w:val="0"/>
          <w:i w:val="0"/>
          <w:iCs w:val="0"/>
          <w:smallCaps w:val="0"/>
          <w:strike w:val="0"/>
        </w:rPr>
        <w:t>术的发</w:t>
      </w:r>
      <w:r>
        <w:rPr>
          <w:color w:val="000000"/>
          <w:spacing w:val="0"/>
          <w:w w:val="100"/>
          <w:position w:val="0"/>
          <w:lang w:val="zh-CN" w:eastAsia="zh-CN" w:bidi="zh-CN"/>
        </w:rPr>
        <w:t>展和形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势的变化，荒谬地提出现在是“三无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lit</w:t>
      </w:r>
      <w:r>
        <w:rPr>
          <w:color w:val="000000"/>
          <w:spacing w:val="0"/>
          <w:w w:val="100"/>
          <w:position w:val="0"/>
          <w:lang w:val="zh-CN" w:eastAsia="zh-CN" w:bidi="zh-CN"/>
        </w:rPr>
        <w:t>界”（没有军队、没有武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09"/>
          <w:b w:val="0"/>
          <w:bCs w:val="0"/>
          <w:i w:val="0"/>
          <w:iCs w:val="0"/>
          <w:smallCaps w:val="0"/>
          <w:strike w:val="0"/>
        </w:rPr>
        <w:t>器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、没有战争和平过</w:t>
      </w:r>
      <w:r>
        <w:rPr>
          <w:rStyle w:val="209"/>
          <w:b w:val="0"/>
          <w:bCs w:val="0"/>
          <w:i w:val="0"/>
          <w:iCs w:val="0"/>
          <w:smallCaps w:val="0"/>
          <w:strike w:val="0"/>
        </w:rPr>
        <w:t>渡”的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新时代，否认列宁关于时代的学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说是普遍真理，充分暴露了他们先产阶级叛徒的嘴脸。马克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思主义、列亍主义、毛泽东思想的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益深入人心，无产阶级革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命事业的蓬勃发展，彻底地驳斥了这伙叛徒的先耻谰言，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210"/>
          <w:b w:val="0"/>
          <w:bCs w:val="0"/>
          <w:i w:val="0"/>
          <w:iCs w:val="0"/>
          <w:smallCaps w:val="0"/>
          <w:strike w:val="0"/>
        </w:rPr>
        <w:t>真理的标准指检验真理的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R</w:t>
      </w:r>
      <w:r>
        <w:rPr>
          <w:color w:val="000000"/>
          <w:spacing w:val="0"/>
          <w:w w:val="100"/>
          <w:position w:val="0"/>
          <w:lang w:val="zh-CN" w:eastAsia="zh-CN" w:bidi="zh-CN"/>
        </w:rPr>
        <w:t>度。马克思主义认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为社会实践是检验真理的标准，在社会实践基础上形成的对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客观事物规律性的认识是否正确，只有通过社会实践检验才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能得到证明。判定认识或理论之是否真理，不是依主观上觉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得如何而定，而是依客观社会实跋的结果如何而定—般说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来,如果人们运用从实践中获得的思想、理论，又通过实践达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到了预期的目的，就说明这种思想、理论是正确的,是真理。反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之，是错误的。社会实践之所以成为真理的标准，这是由于真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理是人们的思想对客观事物的本质及其规律的正确反映，而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要检验人们的反映是否正确，只有通过社会实践，使主观见之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于客观，才能得到证明。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社会实践作为检验真理的标准既是绝对的，又是相对的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s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只有社会实践才能检验人们的认识是不是真理，除此没有别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的标准，这是绝对的。但它又是相对的，因为实践是历史的、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发展的，每一个历史阶段的实践都受着一定历史条件的限制，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所以社会实践证实某种认识的正确性也是有限度的。有些在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今天的实践中不能证明的，在今后的实践中可以得到证明。列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宁说</w:t>
      </w:r>
      <w:r>
        <w:rPr>
          <w:rStyle w:val="68"/>
          <w:b/>
          <w:bCs/>
          <w:i w:val="0"/>
          <w:iCs w:val="0"/>
          <w:smallCaps w:val="0"/>
          <w:strike w:val="0"/>
        </w:rPr>
        <w:t>，这个标准也是这样的‘不确定’，以便不至于使人的知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识变成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4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绝对</w:t>
      </w:r>
      <w:r>
        <w:rPr>
          <w:rStyle w:val="68"/>
          <w:b/>
          <w:bCs/>
          <w:i w:val="0"/>
          <w:iCs w:val="0"/>
          <w:smallCaps w:val="0"/>
          <w:strike w:val="0"/>
        </w:rPr>
        <w:t>、同时它又是这样的确定，以便同唯心主义和不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可知论的一切变种进行无情的斗争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《列宁选集》第二卷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关于真理的标准问题，在马克思主义以前从_没有人作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过科学的解决。一切唯心主义者从精神第一性、物质第二性的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观点出发，从精神本身寻找真理的标准,或者以自己的观念作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标准，如我国古代的儒家提出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以孔子之是非为是非，便是一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个典型例子，又如美国反动哲学家詹姆斯、杜威及其在中国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的忠实信徒胡适认为，对“我"有利就是真理，对“我^不利，就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不是真理。这种把对“我"是否有利作为真理的标准，完全是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为反动阶级进行剥削、为帝国主义进行侵略效劳的。马鋅主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义认为多数人承认的道理就是真理。这种以多数承认作为真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理的标准，必然要把一定历史阶段为许多人承认的上帝创造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世界的观念也当作真理，显然是很荒谬的。旧唯物主义虽以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思想是否符合客观实际作为标准，但不理解社会实践对认识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的作用，因此也就不能正确地解决真理的标准问题。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159" w:type="default"/>
          <w:footerReference r:id="rId160" w:type="even"/>
          <w:pgSz w:w="11909" w:h="16834"/>
          <w:pgMar w:top="1430" w:right="1440" w:bottom="1430" w:left="1440" w:header="0" w:footer="3" w:gutter="0"/>
          <w:pgNumType w:start="144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真理的标准是客观的。毛主席指出</w:t>
      </w:r>
      <w:r>
        <w:rPr>
          <w:rStyle w:val="211"/>
          <w:b w:val="0"/>
          <w:bCs w:val="0"/>
          <w:i w:val="0"/>
          <w:iCs w:val="0"/>
          <w:smallCaps w:val="0"/>
          <w:strike w:val="0"/>
        </w:rPr>
        <w:t>：</w:t>
      </w:r>
      <w:r>
        <w:rPr>
          <w:rStyle w:val="211"/>
          <w:b w:val="0"/>
          <w:bCs w:val="0"/>
          <w:i w:val="0"/>
          <w:iCs w:val="0"/>
          <w:smallCaps w:val="0"/>
          <w:strike w:val="0"/>
          <w:vertAlign w:val="superscript"/>
        </w:rPr>
        <w:t>tt</w:t>
      </w:r>
      <w:r>
        <w:rPr>
          <w:rStyle w:val="68"/>
          <w:b/>
          <w:bCs/>
          <w:i w:val="0"/>
          <w:iCs w:val="0"/>
          <w:smallCaps w:val="0"/>
          <w:strike w:val="0"/>
        </w:rPr>
        <w:t>真理只有一个，而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究竞谁发现了真理，不依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靠主观</w:t>
      </w:r>
      <w:r>
        <w:rPr>
          <w:rStyle w:val="68"/>
          <w:b/>
          <w:bCs/>
          <w:i w:val="0"/>
          <w:iCs w:val="0"/>
          <w:smallCaps w:val="0"/>
          <w:strike w:val="0"/>
        </w:rPr>
        <w:t>的夸张，而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依靠客观的</w:t>
      </w:r>
      <w:r>
        <w:rPr>
          <w:rStyle w:val="68"/>
          <w:b/>
          <w:bCs/>
          <w:i w:val="0"/>
          <w:iCs w:val="0"/>
          <w:smallCaps w:val="0"/>
          <w:strike w:val="0"/>
        </w:rPr>
        <w:t>实线。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只有千百万人民的革命实践，才是检验真理的尺度。”(《毛泽东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选集卷本623页）既然社会实践是真理的标准，就要在实践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中木断检</w:t>
      </w:r>
      <w:r>
        <w:rPr>
          <w:rStyle w:val="209"/>
          <w:b w:val="0"/>
          <w:bCs w:val="0"/>
          <w:i w:val="0"/>
          <w:iCs w:val="0"/>
          <w:smallCaps w:val="0"/>
          <w:strike w:val="0"/>
        </w:rPr>
        <w:t>验我们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的认识，坚持真理，修正错误，随着实践的发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展不断完善、丰富和发展我们的认识，使它更</w:t>
      </w:r>
      <w:r>
        <w:rPr>
          <w:rStyle w:val="212"/>
          <w:b w:val="0"/>
          <w:bCs w:val="0"/>
          <w:i w:val="0"/>
          <w:iCs w:val="0"/>
          <w:smallCaps w:val="0"/>
          <w:strike w:val="0"/>
        </w:rPr>
        <w:t>好地指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导萃命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真理和谬误认识论的一对范畴。真理是客观存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在的，是人们对客观事物本质及其规律的正确认识。人们通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过实践发现真理，又通过实践检验真理和发展真理。同真理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相对立的是谬误，它是与客观事物不相一致的错误认识。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真理和谬误在一定范围内是绝对对立的，两者的界眼不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容混淆。如杲混淆了界限，就会变成唯心论的相对主义,诡辩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论和不可知论。真理和谬误又有着相对性。真理是具体的，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是在一定条件下对事物本质的正确认识。如果离开一定条件，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真理就会变成谬误波义耳定律证明，在一定温度和一定压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力限度内，气体的容积同它所受的压力成反比，体积愈小，压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力愈大。如杲超出一定温度和一定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ffi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力限度这两个条件，到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处运用，那就变成谬误。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161" w:type="default"/>
          <w:footerReference r:id="rId162" w:type="even"/>
          <w:pgSz w:w="11909" w:h="16834"/>
          <w:pgMar w:top="1430" w:right="1440" w:bottom="1430" w:left="1440" w:header="0" w:footer="3" w:gutter="0"/>
          <w:pgNumType w:start="127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真理和谬误同一切矛盾着的事物一样，双方在一定条件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下相</w:t>
      </w:r>
      <w:r>
        <w:rPr>
          <w:rStyle w:val="209"/>
          <w:b w:val="0"/>
          <w:bCs w:val="0"/>
          <w:i w:val="0"/>
          <w:iCs w:val="0"/>
          <w:smallCaps w:val="0"/>
          <w:strike w:val="0"/>
        </w:rPr>
        <w:t>互联系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，相互转化。恩格期说</w:t>
      </w:r>
      <w:r>
        <w:rPr>
          <w:rStyle w:val="68"/>
          <w:b/>
          <w:bCs/>
          <w:i w:val="0"/>
          <w:iCs w:val="0"/>
          <w:smallCaps w:val="0"/>
          <w:strike w:val="0"/>
        </w:rPr>
        <w:t>/对立的两极都向自</w:t>
      </w:r>
      <w:r>
        <w:rPr>
          <w:rStyle w:val="213"/>
          <w:b/>
          <w:bCs/>
          <w:i w:val="0"/>
          <w:iCs w:val="0"/>
          <w:smallCaps w:val="0"/>
          <w:strike w:val="0"/>
        </w:rPr>
        <w:t>B</w:t>
      </w:r>
      <w:r>
        <w:rPr>
          <w:rStyle w:val="68"/>
          <w:b/>
          <w:bCs/>
          <w:i w:val="0"/>
          <w:iCs w:val="0"/>
          <w:smallCaps w:val="0"/>
          <w:strike w:val="0"/>
        </w:rPr>
        <w:t>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对立面转化,真理变成谬误，潘误变成真理，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（&lt;马克思恩格斯选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第三卷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>13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C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页)列宁说|真理</w:t>
      </w:r>
      <w:r>
        <w:rPr>
          <w:rStyle w:val="68"/>
          <w:b/>
          <w:bCs/>
          <w:i w:val="0"/>
          <w:iCs w:val="0"/>
          <w:smallCaps w:val="0"/>
          <w:strike w:val="0"/>
        </w:rPr>
        <w:t>“只要再多走一小步，仿佛是向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同一方向迈的一小步，真理便会变成错误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列宁选集</w:t>
      </w:r>
      <w:r>
        <w:rPr>
          <w:rStyle w:val="68"/>
          <w:b/>
          <w:bCs/>
          <w:i w:val="0"/>
          <w:iCs w:val="0"/>
          <w:smallCaps w:val="0"/>
          <w:strike w:val="0"/>
        </w:rPr>
        <w:t>》第四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卷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267页〉真理变成谬误，谬误变成真理，这并不是说真理本身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就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是谬误，或者谬误本身就是真理，比如坏事可以变成好事,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并不是说坏事本身就是好事。真理同谬误的转化是有条件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的，要使谬误</w:t>
      </w:r>
      <w:r>
        <w:rPr>
          <w:rStyle w:val="209"/>
          <w:b w:val="0"/>
          <w:bCs w:val="0"/>
          <w:i w:val="0"/>
          <w:iCs w:val="0"/>
          <w:smallCaps w:val="0"/>
          <w:strike w:val="0"/>
        </w:rPr>
        <w:t>转化负</w:t>
      </w:r>
      <w:r>
        <w:rPr>
          <w:color w:val="000000"/>
          <w:spacing w:val="0"/>
          <w:w w:val="100"/>
          <w:position w:val="0"/>
          <w:lang w:val="zh-CN" w:eastAsia="zh-CN" w:bidi="zh-CN"/>
        </w:rPr>
        <w:t>真理，就必须用马克思主义去批判错误。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错误往往是正确的先导。通过对错误进行批判斗争，从中吸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取教训，总结经验，有比较才有鉴别，才能划清是非界限，才能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得出正确的认识。所以说，谬误转化为真理，如同坏事可以变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成好事一样，也是离不开一定条件的6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毛主席说，真理是同谬误对立的”，“真理是在同谬误作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斗争中间发展起来的碰中国共产党全国宣传工作会议上的讲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14"/>
          <w:b w:val="0"/>
          <w:bCs w:val="0"/>
          <w:i w:val="0"/>
          <w:iCs w:val="0"/>
          <w:smallCaps w:val="0"/>
          <w:strike w:val="0"/>
        </w:rPr>
        <w:t>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当着某一种错误的东西被人们普遍地抛弃，某一神真理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被人们普遍地接受时，更加新的真理，又在同新的错误意见作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斗争，这种斗争永远不会完结。这就是真理发展的规律。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_</w:t>
      </w:r>
      <w:r>
        <w:rPr>
          <w:rStyle w:val="152"/>
          <w:b w:val="0"/>
          <w:bCs w:val="0"/>
          <w:i w:val="0"/>
          <w:iCs w:val="0"/>
          <w:smallCaps w:val="0"/>
          <w:strike w:val="0"/>
        </w:rPr>
        <w:t xml:space="preserve">元论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认为世界只有一个本原(物质或精神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学学说。由于对世界本原是物质的还是精神的这个哲学基本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问题的不同回答，分为两种根本对立的一元论。主张物质是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世界的本原，世界统一于物质，世界上千差万别、形形色色的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事物和现象，都是物质的各种表现形态，物质是不依赖于精抻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而独立存在的客观实在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精抻是物质的反映，这是唯物论的一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元论。如中国先秦唯物论者荀况，认为“气”是构成世界的总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根源1法国十八世纪唯物论者拉美特利说，具有广延性和运动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的物质实体是一切自然现象(包括意识在内）的基础。主张精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神是世界的本原，世界统一于精神，世界上的万事万物都是精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神的产物和表现，这是唯心论的一元论。如中国宋朝的朱熹，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把精神的“理”说成是世界的本原，认为世界一切事物都是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“理〃产生的</w:t>
      </w:r>
      <w:r>
        <w:rPr>
          <w:rStyle w:val="212"/>
          <w:b w:val="0"/>
          <w:bCs w:val="0"/>
          <w:i w:val="0"/>
          <w:iCs w:val="0"/>
          <w:smallCaps w:val="0"/>
          <w:strike w:val="0"/>
        </w:rPr>
        <w:t>。德国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的黑格尔认为，在自然界和人类出现以前，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就存在着绝对精神，它是一切事物产生的根源，自然界、社会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和人类思维都是绝对精神的表现。这显然是非常荒谬的。俄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国的波格丹诺夫鼓吹经验一元论，把纯粹主观的单一“经验”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作为他的哲学基础。他把物理世界叫做人们的经验，并且主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张心理经验在物理经验之前就存在。这样，他把整个世界都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归结为是主观意识的产物。这不过是马赫主义的变种。列宁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在批判经验一元论时栺出:“</w:t>
      </w:r>
      <w:r>
        <w:rPr>
          <w:rStyle w:val="78"/>
          <w:b/>
          <w:bCs/>
          <w:i w:val="0"/>
          <w:iCs w:val="0"/>
          <w:smallCaps w:val="0"/>
          <w:strike w:val="0"/>
        </w:rPr>
        <w:t>以为用人类的意识代替个人的意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7"/>
          <w:b/>
          <w:bCs/>
          <w:i w:val="0"/>
          <w:iCs w:val="0"/>
          <w:smallCaps w:val="0"/>
          <w:strike w:val="0"/>
        </w:rPr>
        <w:t>识</w:t>
      </w:r>
      <w:r>
        <w:rPr>
          <w:rStyle w:val="78"/>
          <w:b/>
          <w:bCs/>
          <w:i w:val="0"/>
          <w:iCs w:val="0"/>
          <w:smallCaps w:val="0"/>
          <w:strike w:val="0"/>
        </w:rPr>
        <w:t>，或者用社会地组织起来的经验代替一个人的经验，哲学唯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心主义便会消失，这等于以为用股份公司代替一个资本家，资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本主义便会消失一样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。”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(《列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宁选集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》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第二卷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235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一元论和二元论是对立的，但一元论中又有唯物论的一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元论和唯心论的一元论，这是两条不同的哲学路线</w:t>
      </w:r>
      <w:r>
        <w:rPr>
          <w:rStyle w:val="68"/>
          <w:b/>
          <w:bCs/>
          <w:i w:val="0"/>
          <w:iCs w:val="0"/>
          <w:smallCaps w:val="0"/>
          <w:strike w:val="0"/>
        </w:rPr>
        <w:t>。唯</w:t>
      </w:r>
      <w:r>
        <w:rPr>
          <w:color w:val="000000"/>
          <w:spacing w:val="0"/>
          <w:w w:val="100"/>
          <w:position w:val="0"/>
          <w:lang w:val="zh-CN" w:eastAsia="zh-CN" w:bidi="zh-CN"/>
        </w:rPr>
        <w:t>物论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的一元论同唯心论的一元论的斗争是不可调和的^ </w:t>
      </w:r>
      <w:r>
        <w:rPr>
          <w:rStyle w:val="68"/>
          <w:b/>
          <w:bCs/>
          <w:i w:val="0"/>
          <w:iCs w:val="0"/>
          <w:smallCaps w:val="0"/>
          <w:strike w:val="0"/>
        </w:rPr>
        <w:t>一般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说来，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唯物论的一元论代表进步阶级、阶层的利益；唯心论的一元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代表反动阶级、阶层的利益。列宁说;</w:t>
      </w:r>
      <w:r>
        <w:rPr>
          <w:rStyle w:val="68"/>
          <w:b/>
          <w:bCs/>
          <w:i w:val="0"/>
          <w:iCs w:val="0"/>
          <w:smallCaps w:val="0"/>
          <w:strike w:val="0"/>
        </w:rPr>
        <w:t>“哲学上的一元论和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二元论就在于：彻底或不彻底地贯彻唯物主义或唯心主义/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(《列宁选集&gt;第二卷296页）马克思主义以前的唯物论，由于不能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把唯物论的一允论贯彻到底</w:t>
      </w:r>
      <w:r>
        <w:rPr>
          <w:rStyle w:val="68"/>
          <w:b/>
          <w:bCs/>
          <w:i w:val="0"/>
          <w:iCs w:val="0"/>
          <w:smallCaps w:val="0"/>
          <w:strike w:val="0"/>
        </w:rPr>
        <w:t>，因此在解释社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会历史问题时，都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成了历史唯心论，最后背叛了唯物论的一元论。马克思主义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是唯一科学的一元论，它把辩证唯物论的一元</w:t>
      </w:r>
      <w:r>
        <w:rPr>
          <w:rStyle w:val="68"/>
          <w:b/>
          <w:bCs/>
          <w:i w:val="0"/>
          <w:iCs w:val="0"/>
          <w:smallCaps w:val="0"/>
          <w:strike w:val="0"/>
        </w:rPr>
        <w:t>论贯彻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到一切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领域，正确地说明自然界、社会和思维的一切现象，在人类历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史上第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次把哲学变成了科学。它是无产阶级的世界观，是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无产阬级和革命人民认识世界、改造世界的锐利武器。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1645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—7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Clt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关于世界有两个本原的哲学学说。二元论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同一元论相反，认为世界不是只有一个本原，而是有物质和精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神两个本原，这两个本原不分先后，不分主次，互不相关，是平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行地存在和发展的。在哲学史上，法国的笛卡儿是一个典型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的二元论者。他认为世界存在两个独立的实体，即具有广延性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的物质实体和具有思维属性的精神实体，两者是互不依赖的。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但他又认为这两种实体，都服从于第三种实体——上帝。笛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卡儿的二元论哲学，反映了十七世纪法国资产阶级反封建中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的妥协性。十八世纪末十九世纪初德国康德的二元论哲学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也是当时德国新兴资产阶级软弱、动摇、妥协的政治态度在哲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学上的表现。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二元论表面上动摇于唯物主义和唯心主义之间，力求调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和两者的对立和斗争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但它既然否认了物质第一性、精神第二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性的原理，也即否认了精神对物质的依繍关系，把精神同物质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割裂开来，又把精神绝对化，所以实质上就是一种唯心主义，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是唯心主义的一种特殊形式。二元论妄图超越于唯物主义和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唯心主义之上，逃避固答哲学的基本问题，抹杀哲学上的两条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路线斗争，但事实上它却错误地回答了哲学的基本问题，站在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唯心主义立场上对抗唯物主义，对抗辩证法。林彪反</w:t>
      </w:r>
      <w:r>
        <w:rPr>
          <w:rStyle w:val="209"/>
          <w:b w:val="0"/>
          <w:bCs w:val="0"/>
          <w:i w:val="0"/>
          <w:iCs w:val="0"/>
          <w:smallCaps w:val="0"/>
          <w:strike w:val="0"/>
        </w:rPr>
        <w:t>党集团</w:t>
      </w:r>
      <w:r>
        <w:rPr>
          <w:rStyle w:val="20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鼓吹的“英雄和奴隶共同创造历史”的谬论，就是妄图用二元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论掩盖反动的唯心主义英雄史观。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在对待二元论的间题上，从来就存在着两条哲学路钱的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斗争。唯物主义者主张排除二元论中的唯心主义成分，即主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张精神不是离开肉体而存在的，精神是第二性的，是外部世界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的反映</w:t>
      </w:r>
      <w:r>
        <w:rPr>
          <w:rStyle w:val="18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唯心主义者主张排除二元论中的唯物主义成分，即主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张精神不是虎体的机能，精神是第一性的，是产生和主宰外部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世界的。辩证唯物主义彻底坚持唯物主义的一元论，认为世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界的本原只有一个，这就是物质。辩证唯物主义既反对唯心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主义的一元论，也反对二元论。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165" w:type="first"/>
          <w:footerReference r:id="rId163" w:type="default"/>
          <w:footerReference r:id="rId164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本体论 旧哲学的一个名词，是研究关于存在性质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的唯心主义学说。它的特点是脱离客观物质世界，从抽象概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念出发来谈论存在的本原及其性质。本体论者认为，本体论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60"/>
          <w:b w:val="0"/>
          <w:bCs w:val="0"/>
          <w:i w:val="0"/>
          <w:iCs w:val="0"/>
          <w:smallCaps w:val="0"/>
          <w:strike w:val="0"/>
        </w:rPr>
        <w:t>和认识论是彼此孤立的。这反映了它把存在和思维的关系问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题割裂开来、对立起来。把哲学分为本体论、宇宙论等部分的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是十八世纪德国唯心主义哲学家沃尔夫。本体论的论证法是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论证上帝存在的-种方法，由欧洲中世纪大主教经院哲学家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安瑟伦所炮制。安瑟伦从上帝这一概念出发，抽象地推论出上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帝一定存在的结论。在他看来，美好的首先是存在的，上帝是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最美好的，所以上帝是存在的。这种艿法只管字面上合乎语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法习惯,不管内容是否符合客观事实，完全是一种诡辩术。马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克思主义哲学认为，世界的本原是运动着的物质，物质是第一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性的，精神是第二性的，精神(思维</w:t>
      </w:r>
      <w:r>
        <w:rPr>
          <w:rStyle w:val="160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)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是物质(存在</w:t>
      </w:r>
      <w:r>
        <w:rPr>
          <w:rStyle w:val="160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)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的反映，对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存在有着反作用。旧哲学的本体论离开世界统一于物质这</w:t>
      </w:r>
      <w:r>
        <w:rPr>
          <w:rStyle w:val="160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一</w:t>
      </w:r>
      <w:r>
        <w:rPr>
          <w:rStyle w:val="160"/>
          <w:b w:val="0"/>
          <w:bCs w:val="0"/>
          <w:i w:val="0"/>
          <w:iCs w:val="0"/>
          <w:smallCaps w:val="0"/>
          <w:strike w:val="0"/>
          <w:lang w:val="en-US" w:eastAsia="en-US" w:bidi="en-US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基本原理，抽象地去谈论什么存在的性质，只能是唯心主义的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谬论0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216"/>
          <w:b w:val="0"/>
          <w:bCs w:val="0"/>
          <w:i w:val="0"/>
          <w:iCs w:val="0"/>
          <w:smallCaps w:val="0"/>
          <w:strike w:val="0"/>
        </w:rPr>
        <w:t>宿命论一种反动的宗教唯心主义学说，认为世界</w:t>
      </w:r>
      <w:r>
        <w:rPr>
          <w:rStyle w:val="216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上一切事物的发展，都是由命运这种神秘莫测力量决定的。宿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命论根本否认客观事物的规律性、可知性和人们的主观能动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性，否认群众、阶级和个人在历史上的作用，否认社会革命„把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人看作是“命运”的奴隶，受着</w:t>
      </w:r>
      <w:r>
        <w:rPr>
          <w:rStyle w:val="164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命运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的摆布，在自然界和社会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历史面前是无能为力的。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宿命论思想产生的认识根源，是由于人们对自然规律的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无知</w:t>
      </w:r>
      <w:r>
        <w:rPr>
          <w:rStyle w:val="164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其社会根源是由于阶级产生后，反动阶级维护和巩固统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治的霈要。宿命论是反动阶级麻痹和毒害人民的反动思想工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具。古罗马的贵族奴隶主代表斯多葛派，宣扬世界是由命运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决定的，要劳动人民服服帖帖地顺从命运，胡说在命运面前,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愿意的人由命运领着走，不愿意的人由命运拖着走。我国春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秋时期没落奴隶主阶级代表孔丘鼓吹夭命，说什么“死生有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命，富贵在天”，要“畏天命'封建地主阶级接过孔丘的天命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论，宣扬人的富贵贫贱、吉凶祸福都由天命决定，要人们信八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字望走好运。这些都是反动阶级把自己意志假托天命或上帝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之命，来统治和压迫劳动人民，要劳动人民乖乖地甘心情愿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受苦受难，忍受剥削、压迫。现代资产阶级也大肆宣扬宿命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论观点，胡说无产阶级命该忍受剥削、贫困和无权，革命是没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有用的。这是为资产阶级反对无产阶级革命，维护反动统治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服务的。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马克思主义同宿命论是根本对立的。马克思主义认为，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世界上不存在神秘的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命运”。世界是运动着的物质世界，它的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发展是有规律的。劳动人民在实践中完全可以认识事物的发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展规律，并利用它为人类谋福利。劳动人民是历史的创造者，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是社会的主人。革命的阶级、政觉、领袖在推动社会发展起着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积极的创造性的作用。在资本主义社会，无产阶级和劳动人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民受苦受难，并不是命运决定的，而是资产阶级的剥削、压迫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造成的。从来就没有什么救世主，也不靠神仙和皇帝。无产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阶级和劳动人民全靠自己解放自己，只要用马克思主义武装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头脑，有一条正确的路线，完全可以掌握自己的命运。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目的论一种反科学的唯心主义学说，认为自然界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的一切事物都被一定的目的所决定和支配^最早提出目的论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的是古希腊唯心主义哲学家苏格拉底，亚里士多德又作了进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一步的阐述^主要代表是德国近代唯心主义哲学家沃尔夫。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在意大利的托马斯•阿奎那、德国的莱布尼茨、黑格尔和中国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的董仲舒等人的哲学中，也都包含有目的论思想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目的论的基本观点是，把世界上的一切事物都看成是合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乎目的的。沃尔夫认为，一切事物之所以如此,是由亍上帝或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神有目的地安排和创造的结果。这种赤裸裸地直接抬出上帝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来的做法，是一种浅渖的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的论。黑格尔认为，绝对观念是运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动的，由于“内在的目的”的作用，绝对观念发展到一定阶段，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就转化为自然界，化学反应就转化为生命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这种披着哲学外衣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的做法，是一种精巧的目的论。江湖骗子杜林认为，从无机界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到有机界的转化，是合乎目的的举动；自然界不但有目的，而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且还有意志。他根本不懂得也不重视必然性的问题。这不过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是黑格尔的“内在的目的”拙劣的抄袭。汉朝儒家董仲舒说,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"天之生物也，以养人/天创造自然万物的目的是为了养活人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类。他还举例说什么，人有小骨节三百六十六，天有三百六十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六日；人有大骨节十二，天有十二个月》人有五脏，天有五行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人有四肢，天有四时；人有哀乐，天有阴阳，人有伦理，天有天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地。他把一切都归结为“天”的有目的安排，这是一种神学目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的论。恩格斯在(〈自然辩证法》一书中，对目的论作了深刻的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批判和讽刺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n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他指出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按照这种观点看来，</w:t>
      </w:r>
      <w:r>
        <w:rPr>
          <w:rStyle w:val="68"/>
          <w:b/>
          <w:bCs/>
          <w:i w:val="0"/>
          <w:iCs w:val="0"/>
          <w:smallCaps w:val="0"/>
          <w:strike w:val="0"/>
        </w:rPr>
        <w:t>"猫被创造出来是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为了吃老鼠，老鼠被创造出来是为了给猫吃，而整个自然界被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创造出来是为了证明造物主的智慧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 xml:space="preserve">' </w:t>
      </w:r>
      <w:r>
        <w:rPr>
          <w:rStyle w:val="205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G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马克思恩格斯选集》第三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卷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449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168" w:type="first"/>
          <w:footerReference r:id="rId166" w:type="default"/>
          <w:footerReference r:id="rId167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辩证唯物±义认为，自然界是根本没有目的的，更不是按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照上帝或神的目的创造的。自然界是客观存在的物质世界,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按照自己内部固有的规律运动着。只有人类的行动才具有自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觉的目的性，这是人类与动物的本质区别之一。人的目的性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不能离开客观规律性，否则就会到处碰壁。只有合乎客观规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律性的目的，在改造客观世界中,才能起着积极的主动的支面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作用。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目的论不仅是科学的死敌，严重地阻碍了科学的发展，而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且在思想政治上,又以安于现状、听大由命的观念，来麻痹劳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动人民的斗志，反对无产阶级革命，这究全是为剥削阶级反动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统治服务的。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1650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有神论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同无神论相对立的宗教唯心主义哲学学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说。它主张有“神％神是超自然的、万能的、至高无上的。神创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造世界，支配万物，决定人类的命运。有神论的思想早在原始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社会中就已产生。由于当时生产力的极端低下，人们知识的极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端贫乏，对于风雨雷电、做梦等现象，不能作科学解释，以致把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自然的力量神秘化、人格化。在氏族、部落内部形成了人们共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同信奉的神，但这个神只是在本氏族、部落内部有着至高无上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的权力，一 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离开这个氏族、部落就不起任何作用。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94"/>
          <w:b w:val="0"/>
          <w:bCs w:val="0"/>
          <w:i w:val="0"/>
          <w:iCs w:val="0"/>
          <w:smallCaps/>
          <w:strike w:val="0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了阶级社会，随着经济和阶级斗争的发展，体力劳动和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脑力劳动的对立，形成了有神论学说。有神论思想从多神论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发展为一神论，氏族神、部族神逐渐被民族神和世界神所代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替。那些经济上发达、政治上强大的民族所信奉的神，也被看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作是强大有力值得崇拜的。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有神论学说的存在，反映了人们受着自然的压迫和社会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的压迫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。它是剥削阶级维护和巩固反动统治的工具。恩格斯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神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#</w:t>
      </w:r>
      <w:r>
        <w:rPr>
          <w:rStyle w:val="68"/>
          <w:b/>
          <w:bCs/>
          <w:i w:val="0"/>
          <w:iCs w:val="0"/>
          <w:smallCaps w:val="0"/>
          <w:strike w:val="0"/>
        </w:rPr>
        <w:t>最初仅仅反峽自然界的神秘力衋的幻象，现在又获得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了社会的属性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，成</w:t>
      </w:r>
      <w:r>
        <w:rPr>
          <w:rStyle w:val="68"/>
          <w:b/>
          <w:bCs/>
          <w:i w:val="0"/>
          <w:iCs w:val="0"/>
          <w:smallCaps w:val="0"/>
          <w:strike w:val="0"/>
        </w:rPr>
        <w:t>为历史力置的代表者</w:t>
      </w:r>
      <w:r>
        <w:rPr>
          <w:color w:val="000000"/>
          <w:spacing w:val="0"/>
          <w:w w:val="100"/>
          <w:position w:val="0"/>
          <w:lang w:val="en-US" w:eastAsia="en-US" w:bidi="en-US"/>
        </w:rPr>
        <w:t>'(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《马克思恩格斯选集》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  <w:sectPr>
          <w:footerReference r:id="rId171" w:type="first"/>
          <w:footerReference r:id="rId169" w:type="default"/>
          <w:footerReference r:id="rId170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第三卷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>365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JD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反动统治阶级总是竭力散布有神论和宗教迷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信，鼓吹"天上有玉皇，海里有龙王，人间有帝王，阴间有闾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王\皇帝叫天子，即天的儿子，是受命于天，专来统治人间的;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而百姓都应服从灭上玉皇、人间帝王的统治。中国汉朝儒家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董仲舒的“天人感应”说，认为万物都由有意志的"天”产生的，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人间的一切都由天的意志安排的，把祌权、君权、父权、夫权贾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串一起，建立起他的王权神授和封建神学体系。欧洲中世纪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经院哲学主要代表托马斯•阿奎那，提出整个世界是以上帝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为中心的等级系统，地上的秩序必须服从天上的秩序，地上的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封建等级制度是整个等级系统的一部分。帝国主义奢也竭力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散布有神论，提倡所谓以神为中心的人道主义”，切权力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都由上帝而来\俄国马赫主义者宣扬造神说。这都是为剥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削阶级麻痹人民斗志、维护反动统治服务的。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有神论是一切宗教信仰鬼神迷信的思想基础，是对客观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事物的歪曲反映。它是剥削阶级从精神上奴役劳动人民的工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具，是麻醉人民的鸦片。有神论就是唯心主义，是一切唯物主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义和科学的敌人。在巩固无产阶级专政、彻底消灭剥削制度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的战斗中，我们必须大力宣传马克思主义，反对有神论和唯心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但要牢记列宁的教导不应当根据抽象的、纯粹理论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的、始终不变的宣传来进行反宗教斗争，而应当具体地、根据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当前在实际上所进行的、对广大群众教肓最大最有效的阶级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斗争提出这个问题。列宁选集》第二卷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>3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914"/>
        </w:tabs>
        <w:bidi w:val="0"/>
        <w:spacing w:line="340" w:lineRule="exact"/>
        <w:ind w:left="0" w:firstLine="360"/>
        <w:jc w:val="left"/>
      </w:pPr>
      <w:r>
        <w:rPr>
          <w:rStyle w:val="195"/>
          <w:b w:val="0"/>
          <w:bCs w:val="0"/>
          <w:i w:val="0"/>
          <w:iCs w:val="0"/>
          <w:smallCaps w:val="0"/>
          <w:strike w:val="0"/>
        </w:rPr>
        <w:t xml:space="preserve">无神论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同有神论相对立，一种否定鬼神存在的哲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学学说。它反对一切宗教迷信，认为世界上根本不存在鬼神。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8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无神论的理论基础是哲学唯物主义。它坚持物质第一性、精神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914"/>
        </w:tabs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$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第二性的原则，否认有离开物质而独立存在的精神，否认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tit</w:t>
      </w:r>
      <w:r>
        <w:rPr>
          <w:color w:val="000000"/>
          <w:spacing w:val="0"/>
          <w:w w:val="100"/>
          <w:position w:val="0"/>
          <w:lang w:val="zh-CN" w:eastAsia="zh-CN" w:bidi="zh-CN"/>
        </w:rPr>
        <w:t>界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914"/>
        </w:tabs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^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是由神或上帝创造的，认为自然界和人类社会都是按照自己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914"/>
        </w:tabs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,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固有的客观规律运动着的物质世界。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元神论的产生和发展是同阶级斗争、生产斗争和科学知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识的发展密切联系的，是在同有神论的斗争中产生发展起来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的。历史上的无神论者都以唯物主义观点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批判和反对有神论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的宗教世界观，从而建立和发展了无神论学说。如公元一世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纪时，我国东汉的法家著名代表王充，在同宗教神秘主义斗争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中，提出了无鬼论和无神论的思想，驳倒了反动儒家董仲舒一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伙的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天人感应”说(认为万物都由有意志的“天”产生,人间的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一切都由天的意志安排 &gt;,批判了反动阶级的愚民神学。公元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五世纪南朝的范缜，是一个著名的无神论战士。他同宗教迷信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进行了坚决的斗争，并著有《神灭论》一书，有力地批驳了佛教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的灵魂不灭的谬论，揭露了佛教的欺骗性，动摇了佛教的理论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基础。十八世纪的法国唯物主义者梅叶、爱尔维修、狄德罗、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霍尔巴赭等，都是战斗的无神论者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0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如梅叶以唯物主义观点，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深刻地批判上帝创造世界的谬论。他指出：在世界上根本没有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创造主”的地位，宗教是有势力的人捏造出来欺骗人民的工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具，教会和政府是两个互相袒护的强盗。他还号召人民起来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斗争，反对世俗压迫者和宗教神秘主义。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无神论是迸步阶级反对反动阶级的思想武器。我国先秦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法家思想集大成者韩非，在同没落奴隶主阶级及其思想代表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僑家的斗争中，提出“用时日，事鬼神，信卜筮，而好祭祀者,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可亡也\①即认为迷信鬼神是衰亡的象征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他还说乱弱者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亡％“治强者王”，国家兴亡是由于力量强弱的对比，与天命鬼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神无关他的无神论思想为新兴地主阶级夺取政权提供了理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论根据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历史上的无神论者在反对唯心主义和宗教有神论的</w:t>
      </w:r>
    </w:p>
    <w:p>
      <w:pPr>
        <w:pStyle w:val="223"/>
        <w:keepNext w:val="0"/>
        <w:keepLines w:val="0"/>
        <w:widowControl w:val="0"/>
        <w:shd w:val="clear" w:color="auto" w:fill="auto"/>
        <w:bidi w:val="0"/>
        <w:spacing w:line="160" w:lineRule="exact"/>
        <w:ind w:left="0" w:firstLine="0"/>
        <w:jc w:val="left"/>
      </w:pPr>
      <w:r>
        <w:rPr>
          <w:color w:val="000000"/>
          <w:w w:val="100"/>
          <w:position w:val="0"/>
          <w:lang w:val="zh-CN" w:eastAsia="zh-CN" w:bidi="zh-CN"/>
        </w:rPr>
        <w:t>①</w:t>
      </w:r>
      <w:r>
        <w:rPr>
          <w:color w:val="000000"/>
          <w:w w:val="100"/>
          <w:position w:val="0"/>
          <w:lang w:val="en-US" w:eastAsia="en-US" w:bidi="en-US"/>
        </w:rPr>
        <w:t>*</w:t>
      </w:r>
      <w:r>
        <w:rPr>
          <w:rStyle w:val="224"/>
          <w:b w:val="0"/>
          <w:bCs w:val="0"/>
          <w:i w:val="0"/>
          <w:iCs w:val="0"/>
          <w:smallCaps w:val="0"/>
          <w:strike w:val="0"/>
        </w:rPr>
        <w:t>韩非子</w:t>
      </w:r>
      <w:r>
        <w:rPr>
          <w:color w:val="000000"/>
          <w:w w:val="100"/>
          <w:position w:val="0"/>
          <w:lang w:val="zh-CN" w:eastAsia="zh-CN" w:bidi="zh-CN"/>
        </w:rPr>
        <w:t>■亡征》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斗争中，曾经起过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大的进步作用。但由于马克思主义以前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的无神论者都受着阶级的历史的局限性，虽然揭露和批判了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宗教迷信的罪恶、危害，但对宗教和鬼神产生的历史根源和消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灭宗教的真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iH</w:t>
      </w:r>
      <w:r>
        <w:rPr>
          <w:color w:val="000000"/>
          <w:spacing w:val="0"/>
          <w:w w:val="100"/>
          <w:position w:val="0"/>
          <w:lang w:val="zh-CN" w:eastAsia="zh-CN" w:bidi="zh-CN"/>
        </w:rPr>
        <w:t>途径，还不能作出科学的阐明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马克思主义的产生，建立起了真正科学的战斗的彻底的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无神论^它第一次深刻地阐明了宗教有神论的产生、存在、实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质及其消灭的途径，并指出宗教是剥削阶级从精神上奴役人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民的鸦片，是维护反动统治的工具。因此，无产阶级在进行革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命斗争中，要把宣传辩证唯物主义和无神论，反对唯心主义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和宗教有神论，作为自己一项长期的战斗任务。列宁在《论战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斗唯物主义的意义》中指出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“恩格斯早就應咐过现代无产阶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级的领导者，要杷十八世纪末叶战斗的无神论的文猷蘸译出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来，广泛地传播到人民中去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/(&lt;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列宁选集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第四卷605页）要把各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种无神论的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g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传材料供给人民群众，“要善于唤起最落后的群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众自觉地对待宗教问匦，自觉地批判宗教”。（《列宁选集&gt; 第四卷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606 页）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415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泛神论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流行于十六到十八世纪西欧的一种哲学学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说。它认为神就是自然界，自然界就是神;神和自然界是等同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的，神融化在自然界的一切事物之中，不存在什么趄自然的精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神力童。代表人物有意大利的布鲁诺和荷兰的斯宾诺莎。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pgSz w:w="11909" w:h="16834"/>
          <w:pgMar w:top="1430" w:right="1440" w:bottom="1430" w:left="1440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泛神论不同于有神论。有神论认为，世界之外还有一个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凌驾于世界之上的神，它创造一切、支配一切。泛神论否认有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神论的这些观点。泛神论讲的神，实际上就是自然界。泛神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论认为，世界的本原是自然界，而不是超自然的神。因此，泛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神论在当时历史条件下是披着泛神外衣的唯物主义。正如费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5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尔巴哈所说的：“泛神论是神学的无神论，是神学的唯物主义，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是神学的否定,似是它本身是站在神学的立场上的”①。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从历史的分析可以看到，由于当时神学和经院哲学占着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统治地位，泛神论表面上在讲神，实际上以泛神论为掩护来宣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传唯物主义的自然观。在批判神学和经脘哲学的斗争中，泛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神论曾经起过积极的作用。由于历史的和阶级的原因，泛神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论不得不带着神学的色彩，这也反映了资产阶级反封建的软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弱性和反对有神论的不彻底性。随着阶级斗争的发展，马克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思主义的创立和日益深入人心，唯心主义的不断破产,现代资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产阶级抽掉了历史上泛神论的唯物主义内容，把泛神论说成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是主张挞界是存在于神之中的一种学说，这是利用泛神论的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形式来调和科学和宗教的对立，宣扬唯心主义与宗教，因而泛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神论便成为一种反动的学说了。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195"/>
          <w:b w:val="0"/>
          <w:bCs w:val="0"/>
          <w:i w:val="0"/>
          <w:iCs w:val="0"/>
          <w:smallCaps w:val="0"/>
          <w:strike w:val="0"/>
        </w:rPr>
        <w:t xml:space="preserve">自然神论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流行于十六到十八世纪欧洲某些哲学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家和神学家中的一种哲学学说。它认为神只是创造批界，创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造以后就不管世界了，世界一切就由自然规律来支配，不受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神的干涉。主要代表在英国有柯林斯、托兰德 &gt; 在法国有伏尔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25"/>
          <w:b w:val="0"/>
          <w:bCs w:val="0"/>
          <w:i w:val="0"/>
          <w:iCs w:val="0"/>
          <w:smallCaps w:val="0"/>
          <w:strike w:val="0"/>
        </w:rPr>
        <w:t>泰、卢梭。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自然神论并不否认神的存在、神创造世界。但它不同亍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有神论。有神论认为神创造世界，又支配世界。而自然神论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则否认神支配世界，认为世界是由自然规律支配的。这样，就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限制了宗教的作用。自然神论者反对神的启示和奇迹，尖锐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地批评封建教会的信条和仪式，宣传了自由思想。在当时封</w:t>
      </w:r>
    </w:p>
    <w:p>
      <w:pPr>
        <w:pStyle w:val="227"/>
        <w:keepNext w:val="0"/>
        <w:keepLines w:val="0"/>
        <w:widowControl w:val="0"/>
        <w:shd w:val="clear" w:color="auto" w:fill="auto"/>
        <w:tabs>
          <w:tab w:val="left" w:pos="1735"/>
        </w:tabs>
        <w:bidi w:val="0"/>
        <w:spacing w:line="18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0)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&lt;费尔巴哈哲学著作选蕖&gt;上卷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>13</w:t>
      </w:r>
      <w:r>
        <w:rPr>
          <w:rStyle w:val="228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—139页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建教会的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Hi</w:t>
      </w:r>
      <w:r>
        <w:rPr>
          <w:color w:val="000000"/>
          <w:spacing w:val="0"/>
          <w:w w:val="100"/>
          <w:position w:val="0"/>
          <w:lang w:val="zh-CN" w:eastAsia="zh-CN" w:bidi="zh-CN"/>
        </w:rPr>
        <w:t>界观占统治地位的情况下，自然神论在神的外衣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掩护下，宣传了唯物主义思想，成为资产阶级革命时期反对封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建正统宗教的一种理论武器，起过进步怍用。马克思和恩格斯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指出：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自然神论——至少对唯物主义者来说一一不过是摆脱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10"/>
          <w:b w:val="0"/>
          <w:bCs w:val="0"/>
          <w:i w:val="0"/>
          <w:iCs w:val="0"/>
          <w:smallCaps w:val="0"/>
          <w:strike w:val="0"/>
        </w:rPr>
        <w:t>宗教的一种简便易行的方法罢了马克思恩格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全集 &gt; 第二卷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165页）但自然神论和无神论毕竟不同，自然神论承认祌创造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世界，它的学说中还有不少神秘色彩。现代资产阶级利甩自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然神论来抵制无神论，反对辩证唯物主义，宣传宗教迷信和唯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心主义，为维护和巩固资本主义反动统治服务。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705"/>
        </w:tabs>
        <w:bidi w:val="0"/>
        <w:spacing w:line="34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神秘主义</w:t>
      </w:r>
      <w:r>
        <w:rPr>
          <w:rStyle w:val="63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宗教唯心主义的一种谬论，认为人和神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之间有精神交往，人能够借助于神的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rStyle w:val="225"/>
          <w:b w:val="0"/>
          <w:bCs w:val="0"/>
          <w:i w:val="0"/>
          <w:iCs w:val="0"/>
          <w:smallCaps w:val="0"/>
          <w:strike w:val="0"/>
        </w:rPr>
        <w:t>启示”或“灵感”，了解存</w:t>
      </w:r>
      <w:r>
        <w:rPr>
          <w:rStyle w:val="225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在的秘密。例如古代罗马帝国衰亡时期的新柏拉图主义，就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是反动的神秘主义哲学派别。它认为不可理解的神，是万物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的本原，人只能通过神秘的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出神”状态,才能达到哲学的最髙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阶段。在“出神”状态中，人以灵魂的神圣部分离开肉体同神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接近。我国汉朝儒家董仲舒提出的夭人感应说，认为天是有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意志的，人和天是相通的，天能够干预人事，人的行为也能感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应上夭，天不仅可以授意某人来怍统治者，而且还通过灾害、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吉祥等預兆，来表达神对人的惩罚和恩赐。这都是极端神秘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的东西。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神秘主义戳穿了也并不神秘。马克思说，凡是把理论导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致神秘主义方面去的神秘东西，都能在人的实践中以及对这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个实践的理解中得到合理的解决/ 马克思恩格斯选集&amp;第一卷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  <w:sectPr>
          <w:footerReference r:id="rId174" w:type="first"/>
          <w:footerReference r:id="rId172" w:type="default"/>
          <w:footerReference r:id="rId173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1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页)神秘主义和宗教是一种社会意识形态，是剥削阶级用来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麻痹人民斗志、巩固反动统治的手段。一切宗教学说和唯心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主义如桕拉图、黑格尔等人的哲学，都充满了神秘主义。现代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许多资产阶级反动哲学家，已经公开走上宣传鬼神和神秘主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义的道路。林彪鼓吹的反动的天才史观，也都浸透着神秘主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义，反映了现代资产阶级和修正主义哲学的极端腐朽性和反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动性。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 xml:space="preserve">信仰主义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也叫僧侣主义，是以信仰来代咎科学知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识的极反动的唯心主义哲学。信仰主义公开承认上帝创造一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切，只相信宗教信条。如西欧中世纪经院哲学的主要代表托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马斯•阿奎那，认为世界是上帝创造的，教权和神学高于一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切，地上的秩序必须服队天上的秩序，政治必须服从宗教，现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世必须服从来世，哲学必须从属于神学，知识必须让位于信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仰。十八世纪德国唯心主义哲学家谢林，把上帝看作是世界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的来源和归宿，宣扬信仰髙于理智，宗教髙于科学的神秘主义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“天泊哲学％ 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现代的有修养的信仰主义％是披着科学外衣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的宗教神秘主义。如英国的唯灵论者华德，认为灵魂、精神是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唯一实体，自然科学的各种理论是毫无客观内容的，只是精神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信仰的产物。这样，使自然科学变成信仰主义的附属品。一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切怀疑论和不可知论贬低理性的作用，贬低知识，是为信仰主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义开辟地盘的。信仰主义是露骨的唯心主义，唯心主义是圆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滑的信仰主义。列宁说，唯心主义不过是信仰主义的一种精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巧圆滑的形态％列宁选集》第二^ 365页）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信仰主义是一切剥削阶级愚弄劳动人民，维护反动统治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的工具。现代帝国主义宣扬的新托马斯主义，便是极端反动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的信仰主义。它胡说只要相信宗教，就可以得到真正的民主自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由，无产阶级和资产阶级就可以和好相处，公然同马克思主义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相对抗。修正主义者推崇信仰主义。俄国的卢那察尔斯基宣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扬“造祌说％赫鲁晓夫要当“世界牧师\刘少奇、林彪鼓吹尊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儒崇孔，都是妄图放纵牛鬼蛇神出笼，为他们反对无产阶级革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命和无产阶级专政，复辟资本主义服务。我们必须以马克思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主义、列宁主义、毛泽东思想为武器，对信仰主义和唯心主义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展开不调和的斗争。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52"/>
          <w:b w:val="0"/>
          <w:bCs w:val="0"/>
          <w:i w:val="0"/>
          <w:iCs w:val="0"/>
          <w:smallCaps w:val="0"/>
          <w:strike w:val="0"/>
        </w:rPr>
        <w:t>直觉主义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反动的资产阶级主观唯心主义学说。它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认为一种神秘的不可言传的内心体验的直觉，是认识的唯一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源泉。直觉主义否认人们的感觉、经验、理性和实践活动对客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观事物的认识作用，认为只有依靠一种神秘的直觉才能认识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世界的本质。其主要代表是法国的柏格森。他把整个世界看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成是精神性的有生命的过程，认为世界的本质是神秘的生命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之流，生命的冲动。人们只有依靠直觉，"置身于对象的内部，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以便与对象中那个独一无二、不可言传的东西相契合，这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样才能深知“生命的奥妙”，把握世界的本质。直觉主义并不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是什么新货色，早在古代罗马，反动的新柏拉图主义，就鼓吹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人通过直觉作用可以达到与祌合而为一。直觉主义不过是新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柏拉图主义在新的历史条件下的翻版。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直觉主义所说的直觉，同唯物主义所说的对事物直接反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映的直观是根本两码事。辩证唯物主义认为，世界的本质是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物质的，不是什么精神性的有生命的过程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人们对世界本质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的认识过程，也决不是什么脱离实践不用脑子思索的一种内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心体验的神秘的直觉，而是在实践基础上从感性认识能动地</w:t>
      </w:r>
    </w:p>
    <w:p>
      <w:pPr>
        <w:pStyle w:val="230"/>
        <w:keepNext w:val="0"/>
        <w:keepLines w:val="0"/>
        <w:widowControl w:val="0"/>
        <w:shd w:val="clear" w:color="auto" w:fill="auto"/>
        <w:bidi w:val="0"/>
        <w:spacing w:line="160" w:lineRule="exact"/>
        <w:ind w:left="0" w:firstLine="0"/>
        <w:jc w:val="left"/>
      </w:pPr>
      <w:r>
        <w:rPr>
          <w:color w:val="000000"/>
          <w:w w:val="100"/>
          <w:position w:val="0"/>
          <w:lang w:val="zh-CN" w:eastAsia="zh-CN" w:bidi="zh-CN"/>
        </w:rPr>
        <w:t>西方现代资产阶级哲学论著选辑页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飞跃到理性认识，并在实践中检验和发展理性认识的过程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觉主义在理论上是荒谬的，它用主观的神秘的直觉来代替人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们的认识和检验真理标准的实践，公开反对实践，反对科学，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贬低理性认识的作用，是马克思主义的凶恶敌人。直觉主义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在政治上宣扬主观直觉的行动是最“合理”的，胡说帝国主义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的佼略行为是直觉的行动，是本能的“生命的冲动”，是“合理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的。它是直接为帝国主义服务的，是极端反动的埋论。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740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客观主义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资产阶级的一种唯心主义学说。它以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“纯客观”、“趙阶级”、“超党派”为原则来解释社会规象。它反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对对社会历史作阶级分析，而抽象宠统地谈论历史过程的必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然性，否认阶级斗争是这个必然性的根本内容，否认腐朽的资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产阶级是阻碍历史发展的反动力量，否认无产阶级是推动社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会前进的革命力量。它千方钉计地掩盖阶级矛盾、阶级斗争，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歪曲客观的事实真相，颠倒是非，混淆黑甶，颂扬资本主义，把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资产阶级的利益说成是全民的利益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t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资产阶级的客观主义是违背客观事实的。阶级社会的客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观实际存在着阶级、阶级矛盾和阶级斗争，#种思想无不打上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阶级的烙印，根本不存在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超阶级”/超党派的“纯客观”的东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西。要客观地正确地分析社会现象，首先必须正视这个客观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现实。从这出发，才能有科学的分析，得出符合客观实际的结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论。客观主义不过是打着“纯客观超阶级超党派的幌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子，掩饰资产阶级的反动立场和观点，是十足的主观主义。客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观主义是资产阶级用来麻痹人民、反对无产阶级革命、维护和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巩固资产阶级反动统治的工具。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177" w:type="first"/>
          <w:footerReference r:id="rId175" w:type="default"/>
          <w:footerReference r:id="rId176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无产阶级革命导师有时从主观认识来塬于客观存在的意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义上运用客观主义这个概念，这和资产阶级的客观主义有着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根本的区别。例如，列宁曾经说过：“马克思根据阶级斗争的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客观主义异常深刻地正确地了解政治现实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。^列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宁全集&amp;第十</w:t>
      </w:r>
    </w:p>
    <w:p>
      <w:pPr>
        <w:pStyle w:val="141"/>
        <w:keepNext w:val="0"/>
        <w:keepLines w:val="0"/>
        <w:widowControl w:val="0"/>
        <w:shd w:val="clear" w:color="auto" w:fill="auto"/>
        <w:bidi w:val="0"/>
        <w:spacing w:line="33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八卷邱^页）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自然主义 以自然条件决定历史发展、用自然规律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解释社会现象的错误学说。这种学说认为社会生活同自然界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-样，都是服从自然规律的，人同动植物都是自然界的产物，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人的心理、文化髙低、国家强弱、经济发展、社会进步都听命于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气候、地理、土壤等自然条件的支配。历史上十七、十八世纪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的自然主义，用自然原因否定以上帝意志来说明杜会发展的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经院哲学时，曾起过反宗教、反封建的进步作用。随着阶级斗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争的深入，自然主义口益趋向反动。马尔萨斯主义、社会有机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论1社会达尔文主义等自然主义的谬种，已公开成为反对无产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阶级革命、为帝国主义侵略掠夺辩护的御用工具。俄国修正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主义者波格丹诺夫打着马克思主义旗号，贩卖反动的自然主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义，鼓吹生物社会学和社会唯能论，用生物学的观点解释社会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现象，胡说社会发展决定于社会能量(指生产力）的增减，无产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阶级和资产阶级的斗争是生存斗争的一种表现，其目的就是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抹杀阶级斗争，修正马克思主义。列宁在《唯物主义和经验批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判主义》一书中，狠狠地揭露和批判了这神谬论。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自然主义否认自然规律和社会规律的本质区别，用地理、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气候等自然条件，说明社会发展的原因，这是形而上学、唯心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主义的外因论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唯物辩证法认为，事物发展的根本原因，不是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在事物的外部，而是在事物内部的矛盾性。杜会的变化发展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原因,主要是社会内部矛盾的发展，即生产力和生产关系的矛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盾，经济基础和上层建筑的矛盾，阶级之间的矛盾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新旧之间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的矛盾</w:t>
      </w:r>
      <w:r>
        <w:rPr>
          <w:rStyle w:val="68"/>
          <w:b/>
          <w:bCs/>
          <w:i w:val="0"/>
          <w:iCs w:val="0"/>
          <w:smallCaps w:val="0"/>
          <w:strike w:val="0"/>
        </w:rPr>
        <w:t>，由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于这些矛盾的发展，才推动了社会的前进。自然条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件只是社会变化发展的外部原因，外因是变化的条件，内因是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变化的根据，处因通过内因而起作用的。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然主义完全否定人类对自然界的能动作用。恩格斯说，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自然主义的历史观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是片面的，它认为只是自然界作用于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人，只是自然条件到处在决定人的历史发展，它忘记了人也反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作用于自然界，改变自然界，为自己创造新的生存条件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9"/>
          <w:b w:val="0"/>
          <w:bCs w:val="0"/>
          <w:i w:val="0"/>
          <w:iCs w:val="0"/>
          <w:smallCaps w:val="0"/>
          <w:strike w:val="0"/>
        </w:rPr>
        <w:t>克思恩格斯全集&amp;第二十卷</w:t>
      </w:r>
      <w:r>
        <w:rPr>
          <w:rStyle w:val="232"/>
          <w:b w:val="0"/>
          <w:bCs w:val="0"/>
          <w:i w:val="0"/>
          <w:iCs w:val="0"/>
          <w:smallCaps w:val="0"/>
          <w:strike w:val="0"/>
        </w:rPr>
        <w:t>574</w:t>
      </w:r>
      <w:r>
        <w:rPr>
          <w:rStyle w:val="19"/>
          <w:b w:val="0"/>
          <w:bCs w:val="0"/>
          <w:i w:val="0"/>
          <w:iCs w:val="0"/>
          <w:smallCaps w:val="0"/>
          <w:strike w:val="0"/>
        </w:rPr>
        <w:t>页)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925"/>
        </w:tabs>
        <w:bidi w:val="0"/>
        <w:spacing w:line="34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主现主义</w:t>
      </w:r>
      <w:r>
        <w:rPr>
          <w:rStyle w:val="63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唯心主义、形而上学的一种表现。它不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根据客观实际，只按照主观愿望来认识事物、对待事物。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毛主席说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主观主义是一种不正派的学风，它是反对马克思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列宁主义的，它是和共产党不能并存的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/(《毛泽东选集</w:t>
      </w:r>
      <w:r>
        <w:rPr>
          <w:rStyle w:val="215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一卷本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770—771 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主观主义主要有两种形式，一种是教条主义，脱离具体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实践，把理性认识绝对化，认为只有理性的东西靠得住，感性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的东西靠不住，把马克思主义不是看作行动的指南，而是当成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教条，不分析具体情况，生搬硬套，另一种是经验主义,把感性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认识绝对化，认为只有感性的东西靠得住，理性的东西靠不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住，轻视马克思主义理论对实践的指导意义，杷局部经验当怍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普遍真理，不管客观情况的变化，到处搬用</w:t>
      </w:r>
      <w:r>
        <w:rPr>
          <w:rStyle w:val="233"/>
          <w:b w:val="0"/>
          <w:bCs w:val="0"/>
          <w:i w:val="0"/>
          <w:iCs w:val="0"/>
          <w:smallCaps w:val="0"/>
          <w:strike w:val="0"/>
        </w:rPr>
        <w:t>。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教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条主义和经验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主义这两种机会主义思想，都是违背马克思主义的。毛主席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说•“教条主义、经验主义，两者都是主观主义，是从不同的两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 xml:space="preserve">极发生的东西。” 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“毛泽东选集</w:t>
      </w:r>
      <w:r>
        <w:rPr>
          <w:rStyle w:val="11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一卷本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777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它们都是只看到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片面，没有看到全面，把感性和瑝性任意割裂开来、对立起来，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各自强调一面，忽视另一而,并加以绝对化。它们把理论和实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践相脱离，主观和客观相分裂，强使客观的东西服从主观的东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西〇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一切阶级敌人都是落后的腐朽的反动派，他们同社会历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史发展规律相违背。他们用以想事的方法是主观主义和形而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上学的，因此他们对阶级</w:t>
      </w:r>
      <w:r>
        <w:rPr>
          <w:rStyle w:val="68"/>
          <w:b/>
          <w:bCs/>
          <w:i w:val="0"/>
          <w:iCs w:val="0"/>
          <w:smallCaps w:val="0"/>
          <w:strike w:val="0"/>
        </w:rPr>
        <w:t>力量的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对比和</w:t>
      </w:r>
      <w:r>
        <w:rPr>
          <w:rStyle w:val="68"/>
          <w:b/>
          <w:bCs/>
          <w:i w:val="0"/>
          <w:iCs w:val="0"/>
          <w:smallCaps w:val="0"/>
          <w:strike w:val="0"/>
        </w:rPr>
        <w:t>形势发</w:t>
      </w:r>
      <w:r>
        <w:rPr>
          <w:color w:val="000000"/>
          <w:spacing w:val="0"/>
          <w:w w:val="100"/>
          <w:position w:val="0"/>
          <w:lang w:val="zh-CN" w:eastAsia="zh-CN" w:bidi="zh-CN"/>
        </w:rPr>
        <w:t>展的估计总是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错误的。林彪过髙估计他们的反动力量，过低估计人民的革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命力量，妄图扭转历史的车轮，结果自取灭亡。革命认伍内部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的主观主义是社会上资产阶级唯心主义、形而上学思想的反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映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和表现，是“左”右倾机会主义的思想基础，对革命事业有着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极大的危害性，是共产党的大敌、是无产阶级的大敌。马克思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主义同主观主义的斗争，是两个阶级、两条路线、两种世界观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的斗争。毛主席深刻地指出：“</w:t>
      </w:r>
      <w:r>
        <w:rPr>
          <w:rStyle w:val="68"/>
          <w:b/>
          <w:bCs/>
          <w:i w:val="0"/>
          <w:iCs w:val="0"/>
          <w:smallCaps w:val="0"/>
          <w:strike w:val="0"/>
        </w:rPr>
        <w:t>只有打倒了主观主义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</w:t>
      </w:r>
      <w:r>
        <w:rPr>
          <w:rStyle w:val="68"/>
          <w:b/>
          <w:bCs/>
          <w:i w:val="0"/>
          <w:iCs w:val="0"/>
          <w:smallCaps w:val="0"/>
          <w:strike w:val="0"/>
        </w:rPr>
        <w:t>马克思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列宁主义的真理才会抬头，党性才会巩固，革命才会胜利。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K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毛泽东选集》一卷本758页)因此，“</w:t>
      </w:r>
      <w:r>
        <w:rPr>
          <w:rStyle w:val="68"/>
          <w:b/>
          <w:bCs/>
          <w:i w:val="0"/>
          <w:iCs w:val="0"/>
          <w:smallCaps w:val="0"/>
          <w:strike w:val="0"/>
        </w:rPr>
        <w:t>号召同志们对于主观主义、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宗派主义、党八股加以抵制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”〇(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《毛泽东选集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一卷本7抑页）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为了反对主观主义，我们必须认真读马列和毛主席的书，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宜传唯物辩证法，破除迷信，解放思想，遵循辩证唯物主义的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认识路线，从实际出发，走群众路线，实事求是，调查研究，按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照客观实际情况决定工作方针，善于在实践中总结经验，不断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洗刷唯心精神。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180" w:type="first"/>
          <w:footerReference r:id="rId178" w:type="default"/>
          <w:footerReference r:id="rId179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教条主义也叫本本主义，是主观主义的一种表现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形式</w:t>
      </w:r>
      <w:r>
        <w:rPr>
          <w:rStyle w:val="68"/>
          <w:b/>
          <w:bCs/>
          <w:i w:val="0"/>
          <w:iCs w:val="0"/>
          <w:smallCaps w:val="0"/>
          <w:strike w:val="0"/>
        </w:rPr>
        <w:t>。毛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主席说</w:t>
      </w:r>
      <w:r>
        <w:rPr>
          <w:rStyle w:val="138"/>
          <w:b/>
          <w:bCs/>
          <w:i w:val="0"/>
          <w:iCs w:val="0"/>
          <w:smallCaps w:val="0"/>
          <w:strike w:val="0"/>
        </w:rPr>
        <w:t>：“用形而上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学的观</w:t>
      </w:r>
      <w:r>
        <w:rPr>
          <w:rStyle w:val="68"/>
          <w:b/>
          <w:bCs/>
          <w:i w:val="0"/>
          <w:iCs w:val="0"/>
          <w:smallCaps w:val="0"/>
          <w:strike w:val="0"/>
        </w:rPr>
        <w:t>点来看待马克思主义，把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它看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成冊死</w:t>
      </w:r>
      <w:r>
        <w:rPr>
          <w:rStyle w:val="68"/>
          <w:b/>
          <w:bCs/>
          <w:i w:val="0"/>
          <w:iCs w:val="0"/>
          <w:smallCaps w:val="0"/>
          <w:strike w:val="0"/>
        </w:rPr>
        <w:t>的东西，这是教条主义。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句£中国共产党全国宣传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工作会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iSLt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的讲话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)教条主义的主要特点是，脱离实践，空谈理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论，轻视感性认识，夸大理性作用，只从抽象定义.概念出发，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把马克思主义书本上的个别词句当作万古不变的教条，拒绝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分析具体情况，用千篇一律的公式到处生搬硬套。教条主义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是资产阶级、小资产阶级思想在革命队伍内部的反映和表现。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教条主义除社会根源外，还有认识根源，它把主观愿望当成客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观实际，主观地片面地看待一切事物，不膩认真分析具体事物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的本质，把片面当全面、局部当整体、树木当森林，完全是唯心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主义和形而上学的。毛主席说/</w:t>
      </w:r>
      <w:r>
        <w:rPr>
          <w:rStyle w:val="68"/>
          <w:b/>
          <w:bCs/>
          <w:i w:val="0"/>
          <w:iCs w:val="0"/>
          <w:smallCaps w:val="0"/>
          <w:strike w:val="0"/>
        </w:rPr>
        <w:t>马克思主义的‘本本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^</w:t>
      </w:r>
      <w:r>
        <w:rPr>
          <w:rStyle w:val="68"/>
          <w:b/>
          <w:bCs/>
          <w:i w:val="0"/>
          <w:iCs w:val="0"/>
          <w:smallCaps w:val="0"/>
          <w:strike w:val="0"/>
        </w:rPr>
        <w:t>是要学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习的，但是必须同我国的实际情况相结合。我们</w:t>
      </w:r>
      <w:r>
        <w:rPr>
          <w:rStyle w:val="127"/>
          <w:b w:val="0"/>
          <w:bCs w:val="0"/>
          <w:i w:val="0"/>
          <w:iCs w:val="0"/>
          <w:smallCaps w:val="0"/>
          <w:strike w:val="0"/>
        </w:rPr>
        <w:t>ffi</w:t>
      </w:r>
      <w:r>
        <w:rPr>
          <w:rStyle w:val="138"/>
          <w:b/>
          <w:bCs/>
          <w:i w:val="0"/>
          <w:iCs w:val="0"/>
          <w:smallCaps w:val="0"/>
          <w:strike w:val="0"/>
        </w:rPr>
        <w:t>要‘本本</w:t>
      </w:r>
      <w:r>
        <w:rPr>
          <w:rStyle w:val="13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 xml:space="preserve">但是一定要纠正脱离实际情况的本本主义/ </w:t>
      </w:r>
      <w:r>
        <w:rPr>
          <w:rStyle w:val="234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反对本本主义</w:t>
      </w:r>
      <w:r>
        <w:rPr>
          <w:rStyle w:val="69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&gt;)</w:t>
      </w:r>
      <w:r>
        <w:rPr>
          <w:rStyle w:val="69"/>
          <w:b w:val="0"/>
          <w:bCs w:val="0"/>
          <w:i w:val="0"/>
          <w:iCs w:val="0"/>
          <w:smallCaps w:val="0"/>
          <w:strike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教条主义是工人运动中的机会主义，对革命事业有着极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大的危害。如我国第二次国内革命战争时期机会主义路线头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子王明一伙，不从实际出发，反对把马克思主义普遍真理同中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国革命具体实践相结合，拒绝了解中国革命的特点，混淆民主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革命和社会主义革命的界限，以机会主义路线压制毛主席的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革命路线，致使白区的党组织几乎损失百分之百，革命根据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地和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红军损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失百分之九十，对中国革命带来了极大的危害。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毛芏席曾一针见血地指出</w:t>
      </w:r>
      <w:r>
        <w:rPr>
          <w:rStyle w:val="68"/>
          <w:b/>
          <w:bCs/>
          <w:i w:val="0"/>
          <w:iCs w:val="0"/>
          <w:smallCaps w:val="0"/>
          <w:strike w:val="0"/>
        </w:rPr>
        <w:t>无疑地，这全部的理论和实际都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是错了的。这是主观主义。……这是魯莽家和门外汉的理论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和实际，是丝毫也没有马克思主义气味的东西，是反马克思主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义的东西</w:t>
      </w:r>
      <w:r>
        <w:rPr>
          <w:rStyle w:val="234"/>
          <w:b w:val="0"/>
          <w:bCs w:val="0"/>
          <w:i w:val="0"/>
          <w:iCs w:val="0"/>
          <w:smallCaps w:val="0"/>
          <w:strike w:val="0"/>
        </w:rPr>
        <w:t>Z</w:t>
      </w:r>
      <w:r>
        <w:rPr>
          <w:rStyle w:val="69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 xml:space="preserve"> 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毛泽东选集</w:t>
      </w:r>
      <w:r>
        <w:rPr>
          <w:rStyle w:val="69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一卷本</w:t>
      </w:r>
      <w:r>
        <w:rPr>
          <w:rStyle w:val="68"/>
          <w:b/>
          <w:bCs/>
          <w:i w:val="0"/>
          <w:iCs w:val="0"/>
          <w:smallCaps w:val="0"/>
          <w:strike w:val="0"/>
        </w:rPr>
        <w:t>1 90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坚持马克思主义，不仅要反对修正主义，而且必须反对教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条主义。教条主义容易装出马克思主义的面孔，利用马克思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主义的个别词句，吓唬工农干部和天真烂漫的青年。马克思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主义不是教条，而是行动的指南，是放之四海而皆准的普遍真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理。它来自实践，又是在实践中获得证明和发展的理论，是同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实践紧密相联的。脱离实际的理论是空洞的理论，是没有用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的。教条主义者是思想懒汉，他们把马克思主义理论看成是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凭空出现的，否认理论的实践性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他们把理性认识绝对化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认理件认识依赖干感性认识，割裂感性认识和理性认识的辩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证关系。他们否认事物的矛盾普遍性存在于矛盾的特殊性之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中，抹杀事物的一般和个别的区别，抽掉具体问题具体分析这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个马克思主义的灵魂，使理论和实践相分裂，主观和客观相脱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离。毛主席的《反对本本主义》、《实践论〉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K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《矛盾论》、《中国革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命战争的战略问题》、〈(整顿党的作风》等一系列光辉著作，从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思想、政治、组织、军事等各方面全面地清算了教条主义，丰富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和发展了马克思主义，推进了中国革命。现代修正主义者赫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鲁晓夫、勃列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涅夫、刘少奇、林彪等，在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G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头上挂着马克思主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义，他们也在那里攻击“教条主义”，但是他们所攻击的正是马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克思主义的最根本的东西，他们反对或者歪曲辩证唯物主义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和无产阶级专政，污蔑马克思主义过时了”。在现在情况下，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修正主义比教条主义有着更大的危险性。因此，在批判教条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主义的同时，还必须注意对修正主义的批判。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烦琐哲学唯心主义、形而上学的一种思想方法„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烦琐哲学的主要特点是,严重脱离实际，死钻牛角尖，晈文嚼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字，玩弄概念游戏，专搞形式主义。烦琐哲学来源于欧洲中世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纪的经院哲学。由于经院哲学在论证基督教教条时，釆用极端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烦琐的、形式主义的抽象推理方法，从已定的教条中，推演出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烦琐空洞的结论。经院哲学家们还辩论一些极为荒谬无聊的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问题，如“一裉针尖上究竟能站得住几个天使”，田鼠有没有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眼睛”等，成年累月地争论不休。以后，人们就把空谈玄理、烦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琐无聊地谈论或争论问题，统称为“烦琐哲学”或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经院习气'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马克思说</w:t>
      </w:r>
      <w:r>
        <w:rPr>
          <w:rStyle w:val="68"/>
          <w:b/>
          <w:bCs/>
          <w:i w:val="0"/>
          <w:iCs w:val="0"/>
          <w:smallCaps w:val="0"/>
          <w:strike w:val="0"/>
        </w:rPr>
        <w:t>，关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于离开实践的</w:t>
      </w:r>
      <w:r>
        <w:rPr>
          <w:rStyle w:val="68"/>
          <w:b/>
          <w:bCs/>
          <w:i w:val="0"/>
          <w:iCs w:val="0"/>
          <w:smallCaps w:val="0"/>
          <w:strike w:val="0"/>
        </w:rPr>
        <w:t>思维是否具有现实性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的争论</w:t>
      </w:r>
      <w:r>
        <w:rPr>
          <w:rStyle w:val="68"/>
          <w:b/>
          <w:bCs/>
          <w:i w:val="0"/>
          <w:iCs w:val="0"/>
          <w:smallCaps w:val="0"/>
          <w:strike w:val="0"/>
        </w:rPr>
        <w:t>，是</w:t>
      </w:r>
    </w:p>
    <w:p>
      <w:pPr>
        <w:pStyle w:val="141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rStyle w:val="235"/>
          <w:b w:val="0"/>
          <w:bCs w:val="0"/>
          <w:i w:val="0"/>
          <w:iCs w:val="0"/>
          <w:smallCaps w:val="0"/>
          <w:strike w:val="0"/>
        </w:rPr>
        <w:t>—个纯粹经院哲学的问题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码克思恩格斯选集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第一卷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>1</w:t>
      </w:r>
      <w:r>
        <w:rPr>
          <w:rStyle w:val="156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烦琐哲学是剥削阶级反动统治的工具。中国奴隶社会、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封建社会的统治阶级和反动儒家，鼓吹和推行一套上尊下卑、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等级森严、名目繁多的礼节仪式，也是烦琐哲学的一种表现，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目的是为了维护反动统治。林彪惯用“最最最最"、“灵魂的灵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36"/>
          <w:b w:val="0"/>
          <w:bCs w:val="0"/>
          <w:i w:val="0"/>
          <w:iCs w:val="0"/>
          <w:smallCaps w:val="0"/>
          <w:strike w:val="0"/>
        </w:rPr>
        <w:t>魂核心的核心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等空洞、烦琐字眼，把烦琐哲学作为他反党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甚权的反动工具，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在革命认伍内部烦琐哲学的表现，如写文章、做报告，无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的放矢，空话连篇，既不提出问题，也不分析问题，更不解决问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题，只是罗列一大堆表面现象，拼凑一大堆枯燥无味的词句，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使人得不到要颌，这是资产阶级思想的反映，是反马克思主义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的，对革命事业有着极大的危害性。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  <w:sectPr>
          <w:footerReference r:id="rId183" w:type="first"/>
          <w:footerReference r:id="rId181" w:type="default"/>
          <w:footerReference r:id="rId182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毛主席一贯教导我们，要反对烦琐哲学，反对一切唯心主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义、形而上学，反对主观主义。毛主席在《反对党八股》一文中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关于党八股第五条罪状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C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甲乙丙丁，开中药铺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的揭露和批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判，就是针对烦琐哲学的。毛主席斥责烦琐哲学的这种形式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主义方法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，"</w:t>
      </w:r>
      <w:r>
        <w:rPr>
          <w:rStyle w:val="68"/>
          <w:b/>
          <w:bCs/>
          <w:i w:val="0"/>
          <w:iCs w:val="0"/>
          <w:smallCaps w:val="0"/>
          <w:strike w:val="0"/>
        </w:rPr>
        <w:t>实在是一种最低级、最幼稚、最庸俗的方法'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en-US" w:eastAsia="en-US" w:bidi="en-US"/>
        </w:rPr>
        <w:t>(«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毛泽东选集卷本795页)因此，必须以马克思主义哲学揭露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批判烦琐哲学，在工作中要从实际出发，有的放矢;做报告、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写文章，要简明扼要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反映客观实际，作具体分析，抓住实质,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要学会用马克思主义的立场、观点、方法去分析和解决何题，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在实践斗争令学习和掌握辩证唯物主义，</w:t>
      </w:r>
    </w:p>
    <w:p>
      <w:pPr>
        <w:pStyle w:val="62"/>
        <w:keepNext/>
        <w:keepLines/>
        <w:widowControl w:val="0"/>
        <w:shd w:val="clear" w:color="auto" w:fill="auto"/>
        <w:bidi w:val="0"/>
        <w:spacing w:line="300" w:lineRule="exact"/>
        <w:ind w:left="0" w:firstLine="0"/>
        <w:jc w:val="left"/>
      </w:pPr>
      <w:bookmarkStart w:id="11" w:name="bookmark11"/>
      <w:r>
        <w:rPr>
          <w:rStyle w:val="74"/>
          <w:b w:val="0"/>
          <w:bCs w:val="0"/>
          <w:i w:val="0"/>
          <w:iCs w:val="0"/>
          <w:smallCaps w:val="0"/>
          <w:strike w:val="0"/>
        </w:rPr>
        <w:t>辩证法和形而上学</w:t>
      </w:r>
      <w:bookmarkEnd w:id="11"/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850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唯物辩证法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即马克思主义辩证法，是唯一科学的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辩证法。毛主席说：“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科学地反映现实变化的同一性的，就是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马克思主义的辩证法/</w:t>
      </w:r>
      <w:r>
        <w:rPr>
          <w:rStyle w:val="237"/>
          <w:b w:val="0"/>
          <w:bCs w:val="0"/>
          <w:i w:val="0"/>
          <w:iCs w:val="0"/>
          <w:smallCaps w:val="0"/>
          <w:strike w:val="0"/>
        </w:rPr>
        <w:t>〈《矛盾论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唯物辩证法是马克思、恩格斯总结了无产阶级的革命经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验和自然科学的新成就，并批判地吸取黑格尔辩证法的合理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内核而创立的。这是人类认识史上的伟大革命。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黑格尔唯心辩证法认为，客观世界的辩证运动规律是^绝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对观念”的辩证运动规律的体现。唯物辩证法与唯心辩证法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相反，认为物质世界本身有着自己的辩证运动规律，人的头脑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中的辩证思维只是物质世界辩证运动规律的自觉反映。马克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思曾明确表示</w:t>
      </w:r>
      <w:r>
        <w:rPr>
          <w:rStyle w:val="68"/>
          <w:b/>
          <w:bCs/>
          <w:i w:val="0"/>
          <w:iCs w:val="0"/>
          <w:smallCaps w:val="0"/>
          <w:strike w:val="0"/>
        </w:rPr>
        <w:t>我的辩证方法，从根本上来说，不仅和黑格尔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的辩证方法不同，而且和它截然相反</w:t>
      </w:r>
      <w:r>
        <w:rPr>
          <w:rStyle w:val="127"/>
          <w:b w:val="0"/>
          <w:bCs w:val="0"/>
          <w:i w:val="0"/>
          <w:iCs w:val="0"/>
          <w:smallCaps w:val="0"/>
          <w:strike w:val="0"/>
        </w:rPr>
        <w:t>z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 xml:space="preserve"> </w:t>
      </w:r>
      <w:r>
        <w:rPr>
          <w:rStyle w:val="68"/>
          <w:b/>
          <w:bCs/>
          <w:i w:val="0"/>
          <w:iCs w:val="0"/>
          <w:smallCaps w:val="0"/>
          <w:strike w:val="0"/>
        </w:rPr>
        <w:t>(《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马克思恩格斯选集》第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二卷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217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唯物辩证法同形而上学相反，认为世界上一切事物都是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处在普遍联系和相互作用之中；任何事物都有它产生、发展和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灭亡的过程;事物发展的拫本原因在于事物内部的矛盾性，矛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盾着的对立面又统一又斗争，由此推动事物的运动和变化，矛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盾是一切事物发展的根本动力；矛盾既有普遍性，又有特殊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性，普遍性寓于特殊性之中</w:t>
      </w:r>
      <w:r>
        <w:rPr>
          <w:rStyle w:val="18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有矛盾就有斗争，矛盾的斗争性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是绝对的，矛盾的同一性是相对的，斗争性寓于同一性之中&gt;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由于事物内部的矛盾斗争，事物总是要向其相反的方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转化。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形而上学就是否认事物的对立统一，对立斗争，矛盾着的事物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在一定条件下互相转化，走向它们反面这样一个真理。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唯物辩证法的实质和核心，就是承认任何事物都是对立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的统一，都是一分为二的。列宁说，"可以杷辩证法简要地确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定为关于对立面的统一的学说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《列宁全集</w:t>
      </w:r>
      <w:r>
        <w:rPr>
          <w:rStyle w:val="11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笫三十八卷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240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页&gt;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毛主席说:“事物的矛盾法则，即对立统一的法则，是唯物辩证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法的最根本的法则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矛盾论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唯物辩证法的其他规律和范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畴，都是对立统一规律的表现。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唯物辩证法是无产骱级的世界观和方法论，是无产阶级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制宠路线、方针、政策的理论基础，是指导三大革命实践的锐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利武器。唯物辩证法的宇宙观，主要地就是教导人们要善于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去观察和分析各神事物的矛盾运动，并根据这种分析,指出解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决矛盾的方法</w:t>
      </w:r>
      <w:r>
        <w:rPr>
          <w:rStyle w:val="240"/>
          <w:b w:val="0"/>
          <w:bCs w:val="0"/>
          <w:i w:val="0"/>
          <w:iCs w:val="0"/>
          <w:smallCaps w:val="0"/>
          <w:strike w:val="0"/>
        </w:rPr>
        <w:t>。一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分为二是唯物辩证法的根本观点和方法。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在骱级社会里，就是要用阶级和阶级斗争的观点，用阶级分析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的方法去观察和分析一切问题。毛主席指出我们要求把辩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证法逐步推广，要求大家逐步地学会使用辩证法这个科学方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法。”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在中国共产党全国宣传工作会议上的讲话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毛主席运用唯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物辩证法分析社会主义社会，阐明了社会主义社会的矛盾、阶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级和阶级斗争，提出了无产阶级专政下继续革命的伟大理论,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制宠了社会主义历史阶段的基本路线和政策，指明了社会主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义社会前进的方向。只有以唯物辩证法指导三大革命实践，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才能在改造客观世界和主观世界的斗争中，不断地取得胜利。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唯物辩证法“按其本质来说，它是批判的和革命的”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69"/>
          <w:b w:val="0"/>
          <w:bCs w:val="0"/>
          <w:i w:val="0"/>
          <w:iCs w:val="0"/>
          <w:smallCaps w:val="0"/>
          <w:strike w:val="0"/>
        </w:rPr>
        <w:t>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思恩格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第二卷218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它在对现存事物的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肯宠理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解中同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时包含着对现存事物的否宠的理解，即对现存事物的必然灭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亡的理解。因此，它引起资产阶级及其代理人的刻骨仇恨。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从伯恩施坦、考茨基到赫鲁晓夫、勃列日涅夫以及刘少奇、林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彪等叛徒，都竭力攻击、歪曲辩证法。林彪污蔑辩证法是“变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化法'胡说“辩证法就是那么儿条”，象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玩积木一样％可以任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意拼凑，妄图用“合二而一 ”论、“中庸之道”和诡辩来代替一分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为二的辩证法，为他们的修正主义路线制造理论根据。因此，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坚持唯物辩证法，反对形形色色的形而上学和诡辩，对坚持马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克思主义,反对修正主义，具有重大的意义。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  <w:sectPr>
          <w:footerReference r:id="rId186" w:type="first"/>
          <w:footerReference r:id="rId184" w:type="default"/>
          <w:footerReference r:id="rId185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唯物辩证法是在斗争中发展的。马克思、恩格斯在同资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产阶级和机会主义者的形而上学的斗争中，写出了《哲学的贫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25"/>
          <w:b w:val="0"/>
          <w:bCs w:val="0"/>
          <w:i w:val="0"/>
          <w:iCs w:val="0"/>
          <w:smallCaps w:val="0"/>
          <w:strike w:val="0"/>
        </w:rPr>
        <w:t>困》、《资本论》、《反杜林论》、《自然辩证法》、《路德维希•费尔</w:t>
      </w:r>
      <w:r>
        <w:rPr>
          <w:rStyle w:val="225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E</w:t>
      </w:r>
      <w:r>
        <w:rPr>
          <w:color w:val="000000"/>
          <w:spacing w:val="0"/>
          <w:w w:val="100"/>
          <w:position w:val="0"/>
          <w:lang w:val="zh-CN" w:eastAsia="zh-CN" w:bidi="zh-CN"/>
        </w:rPr>
        <w:t>哈和德国古典哲学的终结》等著作，阐明了唯物辩证法的性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质、对象、任务、规律和范畴，并运用它研究自然界和社会历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史，大大发展了唯物辩证法^列宁在同第二国际和俄国修正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主义者的彤而上学的斗争中，写出了《谈谈辩证法问题》、《哲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学笔记》等著作，阐明了对立统一是唯物辩证法的实质和核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心，并运用它指导当时苏联社会主义革命和建设，进一步丰富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和发展了唯物辩证法。毛主席在同我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党内历次机会主义路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线头于和国际上帝、修、反的形而上学的斗争中，发表了《湖南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25"/>
          <w:b w:val="0"/>
          <w:bCs w:val="0"/>
          <w:i w:val="0"/>
          <w:iCs w:val="0"/>
          <w:smallCaps w:val="0"/>
          <w:strike w:val="0"/>
        </w:rPr>
        <w:t>农民运动考察报告》、《星星之火，可以燎原》、《实践论</w:t>
      </w:r>
      <w:r>
        <w:rPr>
          <w:rStyle w:val="225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》.</w:t>
      </w:r>
      <w:r>
        <w:rPr>
          <w:rStyle w:val="225"/>
          <w:b w:val="0"/>
          <w:bCs w:val="0"/>
          <w:i w:val="0"/>
          <w:iCs w:val="0"/>
          <w:smallCaps w:val="0"/>
          <w:strike w:val="0"/>
        </w:rPr>
        <w:t>《矛盾</w:t>
      </w:r>
      <w:r>
        <w:rPr>
          <w:rStyle w:val="225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225"/>
          <w:b w:val="0"/>
          <w:bCs w:val="0"/>
          <w:i w:val="0"/>
          <w:iCs w:val="0"/>
          <w:smallCaps w:val="0"/>
          <w:strike w:val="0"/>
        </w:rPr>
        <w:t>论》、《中国革命战争的战略问题》、《论持久战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《关于正确处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理人民内部矛盾的问题》等著作,系统池阐述了唯物辩证法的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基本原理，明确指出对立统一规律是宇宙的根本规律,并运用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它指导我国民主革命、社会主义革命和建设以及无产阶级文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化大革命的实践，又进一步丰富和发展了唯物辩证法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  <w:lang w:val="zh-CN" w:eastAsia="zh-CN" w:bidi="zh-CN"/>
        </w:rPr>
        <w:t>唯物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辩证法和形而上学的斗争一万年以后还会存在。唯物辩证法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将在同各祌形而上学的斗争中不断地发展。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285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辩证法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和形而上学对立的宇宙观和方法论^在古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希腊文中，辩证法一词，是进行谈话和辩论的意思。马克思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主义认为，辩证法就是发展的学说、矛盾的学说。恩格斯说，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“辩证法不过是关于自然、人类杜会和思维的运动和发展的普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遍规律的科学</w:t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马克思恩格斯选集》笫三卷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181</w:t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rStyle w:val="225"/>
          <w:b w:val="0"/>
          <w:bCs w:val="0"/>
          <w:i w:val="0"/>
          <w:iCs w:val="0"/>
          <w:smallCaps w:val="0"/>
          <w:strike w:val="0"/>
        </w:rPr>
        <w:t>列宁说：“</w:t>
      </w:r>
      <w:r>
        <w:rPr>
          <w:rStyle w:val="68"/>
          <w:b/>
          <w:bCs/>
          <w:i w:val="0"/>
          <w:iCs w:val="0"/>
          <w:smallCaps w:val="0"/>
          <w:strike w:val="0"/>
        </w:rPr>
        <w:t>就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本来的意义说，辩证法就是研究对象的本质自身中的矛盾'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《列宁全集》第三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十八卷278</w:t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不论自然界或人类社会，都是按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其本身固有的辩证性质发展着，人们的辩证思维，乃是客观世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界的辩证规律的反映。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辩证法的发展观同形而上学的发展观是对立的。列宁指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有两种基本的（或两种可徒的？或两种在历史上常见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的?)发展(进化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观点：认为发展是减少和埔加，是重复；以及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认为发展是对立面的统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统一物之分为两个互相排斥的对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68"/>
          <w:b/>
          <w:bCs/>
          <w:i w:val="0"/>
          <w:iCs w:val="0"/>
          <w:smallCaps w:val="0"/>
          <w:strike w:val="0"/>
        </w:rPr>
        <w:t>立面以及它们之间的互相关联</w:t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(《列宁选集》第二卷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712</w:t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页〉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是区别辩证法和形而上学的根本标志。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毛主席说："</w:t>
      </w:r>
      <w:r>
        <w:rPr>
          <w:rStyle w:val="68"/>
          <w:b/>
          <w:bCs/>
          <w:i w:val="0"/>
          <w:iCs w:val="0"/>
          <w:smallCaps w:val="0"/>
          <w:strike w:val="0"/>
        </w:rPr>
        <w:t>辩证法的宇宙观，不论在中国，在欧洲，在古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代就产生了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/ 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矛盾论</w:t>
      </w:r>
      <w:r>
        <w:rPr>
          <w:rStyle w:val="47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》)</w:t>
      </w:r>
      <w:r>
        <w:rPr>
          <w:rStyle w:val="225"/>
          <w:b w:val="0"/>
          <w:bCs w:val="0"/>
          <w:i w:val="0"/>
          <w:iCs w:val="0"/>
          <w:smallCaps w:val="0"/>
          <w:strike w:val="0"/>
        </w:rPr>
        <w:t>在中国，先秦法家、兵家、道家、名家</w:t>
      </w:r>
      <w:r>
        <w:rPr>
          <w:rStyle w:val="225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的著作中，就包含着许多朴素的辩证法思想。例如，商鞅说，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"以战去战，以刑去刑％孙武说/知彼知己，百战不殆％老子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说，祸兮福所倚，福兮祸所伏”；名家认为尺之棰，日取其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半，万世不竭。这些便是很好的例证。</w:t>
      </w:r>
      <w:r>
        <w:rPr>
          <w:rStyle w:val="68"/>
          <w:b/>
          <w:bCs/>
          <w:i w:val="0"/>
          <w:iCs w:val="0"/>
          <w:smallCaps w:val="0"/>
          <w:strike w:val="0"/>
        </w:rPr>
        <w:t>在欧洲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，古希腊辩证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法的主要代表人物有赫拉克利特和亚里士多德。赫拉克利特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提出了万物皆变1对立统一、相反者相成的思想；亚里士多德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对辩证思维的主要形式作了初步探讨/</w:t>
      </w:r>
      <w:r>
        <w:rPr>
          <w:rStyle w:val="68"/>
          <w:b/>
          <w:bCs/>
          <w:i w:val="0"/>
          <w:iCs w:val="0"/>
          <w:smallCaps w:val="0"/>
          <w:strike w:val="0"/>
        </w:rPr>
        <w:t>但是古代的辩证法带</w:t>
      </w:r>
    </w:p>
    <w:p>
      <w:pPr>
        <w:pStyle w:val="111"/>
        <w:keepNext/>
        <w:keepLines/>
        <w:widowControl w:val="0"/>
        <w:shd w:val="clear" w:color="auto" w:fill="auto"/>
        <w:bidi w:val="0"/>
        <w:spacing w:line="325" w:lineRule="exact"/>
        <w:ind w:left="0" w:firstLine="0"/>
        <w:jc w:val="left"/>
      </w:pPr>
      <w:bookmarkStart w:id="12" w:name="bookmark12"/>
      <w:r>
        <w:rPr>
          <w:color w:val="000000"/>
          <w:spacing w:val="0"/>
          <w:w w:val="100"/>
          <w:position w:val="0"/>
          <w:lang w:val="zh-CN" w:eastAsia="zh-CN" w:bidi="zh-CN"/>
        </w:rPr>
        <w:t>着自发的朴東的性质，根据当时的社会历史条件，还不可萑有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完备的理论，因而不能完全解释宇宙，后来就被形而上学所代</w:t>
      </w:r>
      <w:bookmarkEnd w:id="12"/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替。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矛盾论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在马克思主义以前，黑格尔对辩证法曾经给了很重要的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贡献。马克思称赞他第一个全面地有意识地叙述了辩证法的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一般运动形式。恩格斯也称赞他第一次把整个自然界、历史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的和精神的世界描写为不断运动、变化、转变和发展的过程，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并企图揭示这种运动和发展的内在联系。但是，马克思和恩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格斯都多次指出，黑格尔的辩证法是唯心主义的，在其原有形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式上是什么用处也没有的。马克思和恩格斯批判地改造了它，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创立了唯物辩证法^从此，辩证法才真正成为科学的宇宙观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和方法论^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唯物辩证法的本质就是承认自然界、社会和人类的思维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都是对立的统一。列宁在《谈谈辩证法问题》一开头就指出：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辩证法的实质在于“统一</w:t>
      </w:r>
      <w:r>
        <w:rPr>
          <w:rStyle w:val="68"/>
          <w:b/>
          <w:bCs/>
          <w:i w:val="0"/>
          <w:iCs w:val="0"/>
          <w:smallCaps w:val="0"/>
          <w:strike w:val="0"/>
        </w:rPr>
        <w:t>物之分为两个部分以及对它的矛盾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着的部分的认识”。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《列宁选集》第二卷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711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K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毛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主席用</w:t>
      </w:r>
      <w:r>
        <w:rPr>
          <w:rStyle w:val="68"/>
          <w:b/>
          <w:bCs/>
          <w:i w:val="0"/>
          <w:iCs w:val="0"/>
          <w:smallCaps w:val="0"/>
          <w:strike w:val="0"/>
        </w:rPr>
        <w:t>“一分为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二”来表述辩证法的实质，并在《矛盾论》中系统地阐述了马克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思主义辩证法的基本观点，明确指出：“</w:t>
      </w:r>
      <w:r>
        <w:rPr>
          <w:rStyle w:val="68"/>
          <w:b/>
          <w:bCs/>
          <w:i w:val="0"/>
          <w:iCs w:val="0"/>
          <w:smallCaps w:val="0"/>
          <w:strike w:val="0"/>
        </w:rPr>
        <w:t>事物的矛盾法则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，即对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立统一的法则，是唯物辩证法的最根本的法则</w:t>
      </w:r>
      <w:r>
        <w:rPr>
          <w:color w:val="000000"/>
          <w:spacing w:val="0"/>
          <w:w w:val="100"/>
          <w:position w:val="0"/>
          <w:lang w:val="zh-CN" w:eastAsia="zh-CN" w:bidi="zh-CN"/>
        </w:rPr>
        <w:t>/同时他还指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出，矛盾的双方在一定条件下既互相联系又互相转化，便是矛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盾的同一性的全部意义，从而得出结论</w:t>
      </w:r>
      <w:r>
        <w:rPr>
          <w:rStyle w:val="68"/>
          <w:b/>
          <w:bCs/>
          <w:i w:val="0"/>
          <w:iCs w:val="0"/>
          <w:smallCaps w:val="0"/>
          <w:strike w:val="0"/>
        </w:rPr>
        <w:t>说/科学地反映现实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变化的同一性的，就是马克思主义的辩证法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辩证法的发展经历了三种形态，即朴素的、神秘的、科学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的形态。古希腊哲学、德国古典唯心主义哲学、马克思主义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哲学便是这三种形态的典型代表。在人类认识史上，辩证法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是同形而上学相比较而存在、相斗争而发展的。斯大林说，辩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证法是在和形而上学的斗争中成熟的”</w:t>
      </w:r>
      <w:r>
        <w:rPr>
          <w:rStyle w:val="121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Style w:val="242"/>
          <w:b w:val="0"/>
          <w:bCs w:val="0"/>
          <w:i w:val="0"/>
          <w:iCs w:val="0"/>
          <w:smallCaps w:val="0"/>
          <w:strike w:val="0"/>
        </w:rPr>
        <w:t>k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斯大林全集</w:t>
      </w:r>
      <w:r>
        <w:rPr>
          <w:rStyle w:val="215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第一卷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279页)一般说来，辩证法是反映进步的革命的阶级、阶层的利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益和要求</w:t>
      </w:r>
      <w:r>
        <w:rPr>
          <w:rStyle w:val="18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形而上学是代表没落的反动的阶级、阶层的利益和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要求。辩证法和形而上学的斗争，实质上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社会上两个阶级、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两条路线斗争在哲学上的反映。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恩格斯说</w:t>
      </w:r>
      <w:r>
        <w:rPr>
          <w:rStyle w:val="243"/>
          <w:b w:val="0"/>
          <w:bCs w:val="0"/>
          <w:i w:val="0"/>
          <w:iCs w:val="0"/>
          <w:smallCaps w:val="0"/>
          <w:strike w:val="0"/>
        </w:rPr>
        <w:t>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</w:t>
      </w:r>
      <w:r>
        <w:rPr>
          <w:rStyle w:val="68"/>
          <w:b/>
          <w:bCs/>
          <w:i w:val="0"/>
          <w:iCs w:val="0"/>
          <w:smallCaps w:val="0"/>
          <w:strike w:val="0"/>
        </w:rPr>
        <w:t>蔑视辩证法是不能不受惩罚的，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^马克思思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格斯选集&gt;第三卷482页)这是千真万确的真理。反动的资产阶级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和修正主义者蔑视辩证法，结果都被辩证法所否定。.全世界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共产主义者比资产阶级高明，他们懂得事物的生存和发展，他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们懂得辩旺法，他们看得远些。我们只有认真学习马克思主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义哲学，自觉地和形而上学作斗争，积极投入三大革命实践,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才能逐步学会使用辩证法这一锐利武器，去正确观察、分析和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解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决各种矛盾。</w:t>
      </w:r>
    </w:p>
    <w:p>
      <w:pPr>
        <w:pStyle w:val="103"/>
        <w:keepNext/>
        <w:keepLines/>
        <w:widowControl w:val="0"/>
        <w:shd w:val="clear" w:color="auto" w:fill="auto"/>
        <w:tabs>
          <w:tab w:val="left" w:pos="4815"/>
        </w:tabs>
        <w:bidi w:val="0"/>
        <w:ind w:left="0" w:firstLine="360"/>
        <w:jc w:val="left"/>
      </w:pPr>
      <w:bookmarkStart w:id="13" w:name="bookmark13"/>
      <w:r>
        <w:rPr>
          <w:color w:val="000000"/>
          <w:spacing w:val="0"/>
          <w:w w:val="100"/>
          <w:position w:val="0"/>
          <w:lang w:val="zh-CN" w:eastAsia="zh-CN" w:bidi="zh-CN"/>
        </w:rPr>
        <w:t>客观辩证法和主观辩证法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rStyle w:val="244"/>
          <w:b/>
          <w:bCs/>
          <w:i w:val="0"/>
          <w:iCs w:val="0"/>
          <w:smallCaps w:val="0"/>
          <w:strike w:val="0"/>
        </w:rPr>
        <w:t>恩格斯说</w:t>
      </w:r>
      <w:r>
        <w:rPr>
          <w:rStyle w:val="245"/>
          <w:b w:val="0"/>
          <w:bCs w:val="0"/>
          <w:i w:val="0"/>
          <w:iCs w:val="0"/>
          <w:smallCaps w:val="0"/>
          <w:strike w:val="0"/>
        </w:rPr>
        <w:t>，</w:t>
      </w:r>
      <w:r>
        <w:rPr>
          <w:rStyle w:val="244"/>
          <w:b/>
          <w:bCs/>
          <w:i w:val="0"/>
          <w:iCs w:val="0"/>
          <w:smallCaps w:val="0"/>
          <w:strike w:val="0"/>
        </w:rPr>
        <w:t>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所谓</w:t>
      </w:r>
      <w:bookmarkEnd w:id="13"/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客观辩证法是支配着整个自然界的，而所谓主观辩证法，即辩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证的思维，不过是自然界中到处盛行的对立中的运动的反映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68"/>
          <w:b/>
          <w:bCs/>
          <w:i w:val="0"/>
          <w:iCs w:val="0"/>
          <w:smallCaps w:val="0"/>
          <w:strike w:val="0"/>
        </w:rPr>
        <w:t>而已"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。（码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克思恩格斯选集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第三卷534页)这就是说，客观辩证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法是自然羿和人类社会所固有的辩证运动规律；主观辩证法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是人的思维的辩证运动规律，它是自然界和人类社会的辩证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运动规律在人的思维中的反映。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客观辩证法和主观辩证法在本质上是一致的，它们的最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根本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的规律都是对立统一的规律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。所不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同的是，客观辩证法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是自发地起作用，而主观辩证法是人们自觉地把辩证运动规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律应用于思维。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189" w:type="first"/>
          <w:footerReference r:id="rId187" w:type="default"/>
          <w:footerReference r:id="rId188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恩格斯说：“头脑的辩证法只是现实世界然界和历史）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的运动形式的反映。马克思恩格斯选集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第三卷53〗页）毛主席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说/人的概念的每一差异，都应把它看作是客观矛盾的反映。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客观矛盾反映入主观的思想，组成了概念的矛盾运动，推动了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思想的发展，不断地解决了人们的思想问题矛盾论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客观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过裎的发展充满着矛盾和斗争，人的认识运动的发展也是充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满着矛盾和斗争^土会实践中的发生、发展和消灭的过程是无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穷的，人的认识的发生、发展和消灭的过程也是无穷的。客观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现实的变化运动永远没有完结，人们的实践和认识也就永远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没有完结。“一切客观世界的辩证法的运动，都或先或后地能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14"/>
          <w:b w:val="0"/>
          <w:bCs w:val="0"/>
          <w:i w:val="0"/>
          <w:iCs w:val="0"/>
          <w:smallCaps w:val="0"/>
          <w:strike w:val="0"/>
        </w:rPr>
        <w:t>够反映到人的认识中来实践论</w:t>
      </w:r>
      <w:r>
        <w:rPr>
          <w:rStyle w:val="114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&gt;)</w:t>
      </w:r>
      <w:r>
        <w:rPr>
          <w:rStyle w:val="114"/>
          <w:b w:val="0"/>
          <w:bCs w:val="0"/>
          <w:i w:val="0"/>
          <w:iCs w:val="0"/>
          <w:smallCaps w:val="0"/>
          <w:strike w:val="0"/>
        </w:rPr>
        <w:t>这就是由客观辩证法向</w:t>
      </w:r>
      <w:r>
        <w:rPr>
          <w:rStyle w:val="1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主观辩证法的转化。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要使客现辩证法转化为主观辩证法，重要的条件就是要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努力学习马克思主义、列宁主义、毛泽东思想，特別是要学习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马克思主义哲学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要积极地参加革命实践，对客观事物作周密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的调查和研究</w:t>
      </w:r>
      <w:r>
        <w:rPr>
          <w:rStyle w:val="6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要学会全面地看问题。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从客观辩证法转化为主观辩证法，要经过由物质到精神、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由精神到物质，即由实践到认识、由认识到实践的多次反复才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能完成。人们对于客观外界的辩证法的认识过裎，往往要经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过许多片面的或错误的认识，逐步克服这些片面或错误，才归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于正确。人们掌握了主现辩证法，在三大革命实践中就有了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主动权，就能髙屋建瓴、势如破竹。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客观辩证法和主观辩证法的辩证关系原理告诉我们，人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们要尊重客观辩证法，就必须使自己的思想适应客观情况的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发展。毛主席说:“人们的思想必须适应已经变化了的情况/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(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《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中国农村的社会主义高潮&gt;序言）这是我们做好一切工作的基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础。能不能使思想适应客观情况的发展*是关系到能不能实行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正确的路线、方针和政策的一个大问题。我们党的正确路线和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政策，是伟大领袖毛主席在尖锐、复杂的革命斗争中，应用马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克思列宁主义的立场、现点和方法，经过对我国社会各阶级的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政治、经济状况及其发展变化进行周密的调査研究，经过对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各个不同时期的形势进行科学的分析制定出来的，是完全符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合实际情况和事物发展的客现规律以及人民群众利益的。而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“左”右倾机会主义路线，都是以主观和客观相分裂、以认识和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实践相脱离为特征的，是完全违背事物发展客观规律和人民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群众利益的,因而是完全错误的。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客观的规律、历史的潮流是不可抗拒的。从孔丘到林彪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都是违抗客观辩证法、历史辩证法，妄图开历史倒车，结果都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被扫进了历史的垃圾堆。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古代辩证法指古代社会产生的一种自发的、朴素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的辩证法。它是辩证法的最初形态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毛主席说</w:t>
      </w:r>
      <w:r>
        <w:rPr>
          <w:rStyle w:val="68"/>
          <w:b/>
          <w:bCs/>
          <w:i w:val="0"/>
          <w:iCs w:val="0"/>
          <w:smallCaps w:val="0"/>
          <w:strike w:val="0"/>
        </w:rPr>
        <w:t>辩证法的宇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宙观，不论在中国，在欧洲，在古代就产生了。但是古代的辩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证法带着自发的朴素的性质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”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Q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Style w:val="225"/>
          <w:b w:val="0"/>
          <w:bCs w:val="0"/>
          <w:i w:val="0"/>
          <w:iCs w:val="0"/>
          <w:smallCaps w:val="0"/>
          <w:strike w:val="0"/>
        </w:rPr>
        <w:t>(《矛盾论</w:t>
      </w:r>
      <w:r>
        <w:rPr>
          <w:rStyle w:val="225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》)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古代辩证法就其总的成就来说，已经笼统地认识到世界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是一个普遍联系的整体;一切事物都在运动、变化、产生和消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失</w:t>
      </w:r>
      <w:r>
        <w:rPr>
          <w:rStyle w:val="18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统一物是由两个对立面组成，对立面可以互相转化，由于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对立面的斗争而产生万物。例如在中国，先秦法家主要代表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韩非认为/夫物之一存一亡，乍死乍生，初盛而后衰者，不可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谓常事物是不断变化的，没有什么永恒不变的东西。他还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把矛盾的概念弓</w:t>
      </w:r>
      <w:r>
        <w:rPr>
          <w:rStyle w:val="18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入哲学，以朴素的形式表达了矛盾双方是互</w:t>
      </w:r>
    </w:p>
    <w:p>
      <w:pPr>
        <w:pStyle w:val="247"/>
        <w:keepNext w:val="0"/>
        <w:keepLines w:val="0"/>
        <w:widowControl w:val="0"/>
        <w:shd w:val="clear" w:color="auto" w:fill="auto"/>
        <w:bidi w:val="0"/>
        <w:spacing w:line="150" w:lineRule="exact"/>
        <w:ind w:left="0" w:firstLine="0"/>
        <w:jc w:val="left"/>
      </w:pPr>
      <w:r>
        <w:rPr>
          <w:color w:val="000000"/>
          <w:w w:val="100"/>
          <w:position w:val="0"/>
          <w:lang w:val="zh-CN" w:eastAsia="zh-CN" w:bidi="zh-CN"/>
        </w:rPr>
        <w:t>①《韩非子</w:t>
      </w:r>
      <w:r>
        <w:rPr>
          <w:color w:val="000000"/>
          <w:w w:val="100"/>
          <w:position w:val="0"/>
          <w:lang w:val="en-US" w:eastAsia="en-US" w:bidi="en-US"/>
        </w:rPr>
        <w:t>*</w:t>
      </w:r>
      <w:r>
        <w:rPr>
          <w:color w:val="000000"/>
          <w:w w:val="100"/>
          <w:position w:val="0"/>
          <w:lang w:val="zh-CN" w:eastAsia="zh-CN" w:bidi="zh-CN"/>
        </w:rPr>
        <w:t>解老&gt;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相排斥的5在…定条怦下可以互相转化。此外，法家商鞅提出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的“以刑去刑以战去战％法家荀況提出的“制夭命而用之”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的人定胜天思想，都是以朴素的形式表达了通过斗争促使事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物向反面转化的思想。名家、唯物主义者惠施认为，"物方生方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死”/日方中方睨”、“天与地卑'“山与泽平</w:t>
      </w:r>
      <w:r>
        <w:rPr>
          <w:color w:val="000000"/>
          <w:spacing w:val="0"/>
          <w:w w:val="100"/>
          <w:position w:val="0"/>
          <w:lang w:val="en-US" w:eastAsia="en-US" w:bidi="en-US"/>
        </w:rPr>
        <w:t>"，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说明事物都是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运动变化的。名家坯认为，“一尺之棰，日取其半，万世不竭％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以朴素的形式表达了事物的无限可分性。兵家孙武、孙膑论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述了许多战争的辩证法思想。孙武说/知彼知己，百战不殆，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孙膑说故善战者，见敌之所长，则知其所短;见敌之所不足，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则知其所有余，®都是说明要全面地看问題。道家老子的哲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学也包含着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午多辩证因素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他说/有无相生，难易相成，长短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相形，髙下相倾，音声相和，前后相随，认为有无、难易、长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短等都是互相依存的，失去一方，另一方就不存在。他又说: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“祸兮福所倚，福兮祸所伏。认为坏事(祸〉和好事(福)可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以互相转化。但是，他的辩证法基本上是消极的。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在欧洲，古希腊唯物主义者赫拉克利特认为^一切皆流,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无物常住”®，同一事物既存在又不存在”⑤。他有一句名言：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“人不能两次踏进同一条河流”®。他认为"统一物是由两个对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立面组成的宇宙中的各个部分都可分为相互对立的两半,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地分为髙山和平原</w:t>
      </w:r>
      <w:r>
        <w:rPr>
          <w:rStyle w:val="18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水分为淡水和咸水……同样，气候分冬和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夏，舂和狄，“互相排斥的东西结合在一起，不同的音调造</w:t>
      </w:r>
    </w:p>
    <w:p>
      <w:pPr>
        <w:pStyle w:val="98"/>
        <w:keepNext w:val="0"/>
        <w:keepLines w:val="0"/>
        <w:widowControl w:val="0"/>
        <w:shd w:val="clear" w:color="auto" w:fill="auto"/>
        <w:bidi w:val="0"/>
        <w:spacing w:line="16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①《孙膑兵达》</w:t>
      </w:r>
    </w:p>
    <w:p>
      <w:pPr>
        <w:pStyle w:val="98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@ </w:t>
      </w:r>
      <w:r>
        <w:rPr>
          <w:rStyle w:val="99"/>
          <w:b w:val="0"/>
          <w:bCs w:val="0"/>
          <w:i w:val="0"/>
          <w:iCs w:val="0"/>
          <w:smallCaps w:val="0"/>
          <w:strike w:val="0"/>
        </w:rPr>
        <w:t>K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宏子*第二聿</w:t>
      </w:r>
    </w:p>
    <w:p>
      <w:pPr>
        <w:pStyle w:val="98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⑧《老子》第五十八章</w:t>
      </w:r>
    </w:p>
    <w:p>
      <w:pPr>
        <w:pStyle w:val="98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248"/>
          <w:b w:val="0"/>
          <w:bCs w:val="0"/>
          <w:i w:val="0"/>
          <w:iCs w:val="0"/>
          <w:smallCaps w:val="0"/>
          <w:strike w:val="0"/>
        </w:rPr>
        <w:t>④⑤《古</w:t>
      </w:r>
      <w:r>
        <w:rPr>
          <w:rStyle w:val="249"/>
          <w:b w:val="0"/>
          <w:bCs w:val="0"/>
          <w:i w:val="0"/>
          <w:iCs w:val="0"/>
          <w:smallCaps w:val="0"/>
          <w:strike w:val="0"/>
        </w:rPr>
        <w:t>希腊罗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马哲学</w:t>
      </w:r>
      <w:r>
        <w:rPr>
          <w:rStyle w:val="99"/>
          <w:b w:val="0"/>
          <w:bCs w:val="0"/>
          <w:i w:val="0"/>
          <w:iCs w:val="0"/>
          <w:smallCaps w:val="0"/>
          <w:strike w:val="0"/>
        </w:rPr>
        <w:t>H</w:t>
      </w:r>
      <w:r>
        <w:rPr>
          <w:rStyle w:val="248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7</w:t>
      </w:r>
      <w:r>
        <w:rPr>
          <w:rStyle w:val="248"/>
          <w:b w:val="0"/>
          <w:bCs w:val="0"/>
          <w:i w:val="0"/>
          <w:iCs w:val="0"/>
          <w:smallCaps w:val="0"/>
          <w:strike w:val="0"/>
        </w:rPr>
        <w:t>页</w:t>
      </w:r>
    </w:p>
    <w:p>
      <w:pPr>
        <w:pStyle w:val="98"/>
        <w:keepNext w:val="0"/>
        <w:keepLines w:val="0"/>
        <w:widowControl w:val="0"/>
        <w:shd w:val="clear" w:color="auto" w:fill="auto"/>
        <w:bidi w:val="0"/>
        <w:spacing w:line="16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® </w:t>
      </w:r>
      <w:r>
        <w:rPr>
          <w:rStyle w:val="99"/>
          <w:b w:val="0"/>
          <w:bCs w:val="0"/>
          <w:i w:val="0"/>
          <w:iCs w:val="0"/>
          <w:smallCaps w:val="0"/>
          <w:strike w:val="0"/>
        </w:rPr>
        <w:t>z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古希腊罗马哲学&gt;27页</w:t>
      </w:r>
    </w:p>
    <w:p>
      <w:pPr>
        <w:pStyle w:val="98"/>
        <w:keepNext w:val="0"/>
        <w:keepLines w:val="0"/>
        <w:widowControl w:val="0"/>
        <w:shd w:val="clear" w:color="auto" w:fill="auto"/>
        <w:bidi w:val="0"/>
        <w:spacing w:line="160" w:lineRule="exact"/>
        <w:ind w:left="0" w:firstLine="0"/>
        <w:jc w:val="left"/>
        <w:sectPr>
          <w:footerReference r:id="rId192" w:type="first"/>
          <w:footerReference r:id="rId190" w:type="default"/>
          <w:footerReference r:id="rId191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rStyle w:val="248"/>
          <w:b w:val="0"/>
          <w:bCs w:val="0"/>
          <w:i w:val="0"/>
          <w:iCs w:val="0"/>
          <w:smallCaps w:val="0"/>
          <w:strike w:val="0"/>
        </w:rPr>
        <w:t>⑦转引自巧</w:t>
      </w:r>
      <w:r>
        <w:rPr>
          <w:rStyle w:val="99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宁全集，第三十八卷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>3</w:t>
      </w:r>
      <w:r>
        <w:rPr>
          <w:rStyle w:val="99"/>
          <w:b w:val="0"/>
          <w:bCs w:val="0"/>
          <w:i w:val="0"/>
          <w:iCs w:val="0"/>
          <w:smallCaps w:val="0"/>
          <w:strike w:val="0"/>
        </w:rPr>
        <w:t>G</w:t>
      </w:r>
      <w:r>
        <w:rPr>
          <w:color w:val="000000"/>
          <w:spacing w:val="0"/>
          <w:w w:val="100"/>
          <w:position w:val="0"/>
          <w:lang w:val="en-US" w:eastAsia="en-US" w:bidi="en-US"/>
        </w:rPr>
        <w:t>6_397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rStyle w:val="68"/>
          <w:b/>
          <w:bCs/>
          <w:i w:val="0"/>
          <w:iCs w:val="0"/>
          <w:smallCaps w:val="0"/>
          <w:strike w:val="0"/>
        </w:rPr>
        <w:t>成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最美的和谐；一切都是斗争所产生的/①列宁称他为</w:t>
      </w:r>
      <w:r>
        <w:rPr>
          <w:rStyle w:val="68"/>
          <w:b/>
          <w:bCs/>
          <w:i w:val="0"/>
          <w:iCs w:val="0"/>
          <w:smallCaps w:val="0"/>
          <w:strike w:val="0"/>
        </w:rPr>
        <w:t>“辩证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法的奠基人之一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《列宁全集》第三十八卷</w:t>
      </w:r>
      <w:r>
        <w:rPr>
          <w:rStyle w:val="68"/>
          <w:b/>
          <w:bCs/>
          <w:i w:val="0"/>
          <w:iCs w:val="0"/>
          <w:smallCaps w:val="0"/>
          <w:strike w:val="0"/>
        </w:rPr>
        <w:t>390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亚里士多德是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古希腊辩证思想的杰出代表，他对辩证思维形式作了认真的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25"/>
          <w:b w:val="0"/>
          <w:bCs w:val="0"/>
          <w:i w:val="0"/>
          <w:iCs w:val="0"/>
          <w:smallCaps w:val="0"/>
          <w:strike w:val="0"/>
        </w:rPr>
        <w:t>研究^在他的《形而上学》一书中，充满了</w:t>
      </w:r>
      <w:r>
        <w:rPr>
          <w:rStyle w:val="68"/>
          <w:b/>
          <w:bCs/>
          <w:i w:val="0"/>
          <w:iCs w:val="0"/>
          <w:smallCaps w:val="0"/>
          <w:strike w:val="0"/>
        </w:rPr>
        <w:t>“辩证法的活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的萌芽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和探索”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列宁全集难三十八卷</w:t>
      </w:r>
      <w:r>
        <w:rPr>
          <w:rStyle w:val="68"/>
          <w:b/>
          <w:bCs/>
          <w:i w:val="0"/>
          <w:iCs w:val="0"/>
          <w:smallCaps w:val="0"/>
          <w:strike w:val="0"/>
        </w:rPr>
        <w:t>416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页〉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古代辩证法的特点是，它直观地猜测到客观世界辩证发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展的总的轮廓，但不能具体说明客观世界各个部分的辩证发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展，因而对世界的认识是不完备的。这是当时的社会历史条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件所决定的^毛主席说</w:t>
      </w:r>
      <w:r>
        <w:rPr>
          <w:rStyle w:val="68"/>
          <w:b/>
          <w:bCs/>
          <w:i w:val="0"/>
          <w:iCs w:val="0"/>
          <w:smallCaps w:val="0"/>
          <w:strike w:val="0"/>
        </w:rPr>
        <w:t>根据当时的社会历史条件，还不可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</w:t>
      </w:r>
      <w:r>
        <w:rPr>
          <w:rStyle w:val="68"/>
          <w:b/>
          <w:bCs/>
          <w:i w:val="0"/>
          <w:iCs w:val="0"/>
          <w:smallCaps w:val="0"/>
          <w:strike w:val="0"/>
        </w:rPr>
        <w:t>有完备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的理论</w:t>
      </w:r>
      <w:r>
        <w:rPr>
          <w:rStyle w:val="68"/>
          <w:b/>
          <w:bCs/>
          <w:i w:val="0"/>
          <w:iCs w:val="0"/>
          <w:smallCaps w:val="0"/>
          <w:strike w:val="0"/>
        </w:rPr>
        <w:t>，因而不能完全解释宇宙，后来就被形而上学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所代替矛盾论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》)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古代辩证法是在同古代形而上学的斗争中发展的。在中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国，法家、名家的辩证法思想是在同儒家“无变古，毋易常'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“中庸之道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等形而上学的斗争中发展的》在欧洲，赫拉克利特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的辩证法思想是在同毕达哥拉斯学派、埃利亚学派等形而上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学思想作斗争中发展的。古代辩证法和古代形而上学的斗争，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是当时社会阶级斗争在哲学上的反映。有的是反映奴隶主民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主派和奴隶主贵族的斗争，有的是反映新兴地主阶级和奴隶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主阶级的斗争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旧格尔辩证;去黑格尔辩证法是德国古典哲学最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重要的成果之-%毛主席说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生活在十八世纪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末和十九世纪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初期的德国著名哲学家黑格尔，对于辩证法曾经给了很重要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67"/>
          <w:b/>
          <w:bCs/>
          <w:i w:val="0"/>
          <w:iCs w:val="0"/>
          <w:smallCaps w:val="0"/>
          <w:strike w:val="0"/>
        </w:rPr>
        <w:t>的贡献，但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是他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的辩证法却是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唯公的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辩证法</w:t>
      </w:r>
      <w:r>
        <w:rPr>
          <w:rStyle w:val="77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奸盾论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59"/>
          <w:b w:val="0"/>
          <w:bCs w:val="0"/>
          <w:i w:val="0"/>
          <w:iCs w:val="0"/>
          <w:smallCaps w:val="0"/>
          <w:strike w:val="0"/>
        </w:rPr>
        <w:t>黑格尔对辩证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法的重要贡献是，他批判了形而上学，第一</w:t>
      </w:r>
    </w:p>
    <w:p>
      <w:pPr>
        <w:pStyle w:val="94"/>
        <w:keepNext w:val="0"/>
        <w:keepLines w:val="0"/>
        <w:widowControl w:val="0"/>
        <w:shd w:val="clear" w:color="auto" w:fill="auto"/>
        <w:bidi w:val="0"/>
        <w:spacing w:line="160" w:lineRule="exact"/>
        <w:ind w:left="0" w:firstLine="360"/>
        <w:jc w:val="left"/>
        <w:sectPr>
          <w:footerReference r:id="rId195" w:type="first"/>
          <w:footerReference r:id="rId193" w:type="default"/>
          <w:footerReference r:id="rId194" w:type="even"/>
          <w:pgSz w:w="11909" w:h="16834"/>
          <w:pgMar w:top="1430" w:right="1440" w:bottom="1430" w:left="1440" w:header="0" w:footer="3" w:gutter="0"/>
          <w:pgNumType w:start="177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①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古希腊罗马哲学&amp; 19页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个系统地表达了辩证法的基本特征，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黑格尔辩证法的基本思想是概念的自我发展。他认为，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绝对观念是不断地运动发展的，而绝对观念的运动就是概念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本身的自我发展。“概念的发展在哲学里面是必然的,同样概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念发展的历史也是必然的/①恩格斯指出</w:t>
      </w:r>
      <w:r>
        <w:rPr>
          <w:rStyle w:val="68"/>
          <w:b/>
          <w:bCs/>
          <w:i w:val="0"/>
          <w:iCs w:val="0"/>
          <w:smallCaps w:val="0"/>
          <w:strike w:val="0"/>
        </w:rPr>
        <w:t>：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"</w:t>
      </w:r>
      <w:r>
        <w:rPr>
          <w:rStyle w:val="68"/>
          <w:b/>
          <w:bCs/>
          <w:i w:val="0"/>
          <w:iCs w:val="0"/>
          <w:smallCaps w:val="0"/>
          <w:strike w:val="0"/>
        </w:rPr>
        <w:t>在黑格尔那里，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辩证法是概念的自我发展％ “在自然界中和历史上所显鼉出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来的辩证的发展，……只是概念的自己运动的翻版”。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马克思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251"/>
          <w:b w:val="0"/>
          <w:bCs w:val="0"/>
          <w:i w:val="0"/>
          <w:iCs w:val="0"/>
          <w:smallCaps w:val="0"/>
          <w:strike w:val="0"/>
        </w:rPr>
        <w:t>恩格斯选集四卷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238—</w:t>
      </w:r>
      <w:r>
        <w:rPr>
          <w:color w:val="000000"/>
          <w:spacing w:val="0"/>
          <w:w w:val="100"/>
          <w:position w:val="0"/>
          <w:lang w:val="en-US" w:eastAsia="en-US" w:bidi="en-US"/>
        </w:rPr>
        <w:t>2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>9</w:t>
      </w:r>
      <w:r>
        <w:rPr>
          <w:rStyle w:val="251"/>
          <w:b w:val="0"/>
          <w:bCs w:val="0"/>
          <w:i w:val="0"/>
          <w:iCs w:val="0"/>
          <w:smallCaps w:val="0"/>
          <w:strike w:val="0"/>
        </w:rPr>
        <w:t>苋）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黑格尔关于运动发展的观点是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值得重视的，但他把客观世界的辩证发展看成是概念辩证发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展的体现，完全颠倒了主观和客观的关系。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黑格尔以唯心主义的方式，叙述了辩证法的三个规律。第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一个规律是质量互变规律。他说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有’的变化从来都不仗是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从一个大小到另一个大小的过渡，而且是从质到量和从量到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质的过渡，是变为他物，即渐进过程之中断以及与先前实有物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有质的不同的他物第二个规律是对立的相互渗透规律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他说：“一切事物在其自身中都庙矛盾的％ “矛腐却是一切运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动和丰的根源噌，说它们既对立而又统一，这就是矛盾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但是“ 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要求一切事物都不带衧对立面的统一那种矛盾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r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谁就是要求一切有生命的东西都不应存在/④第三个规律是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否定之否定规律。他认为肯定中有否定，否定中有肯定，二者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可以互相转化。他指出：如果某物被规定为肯定的东西，那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末，从这个基础出发继续前进，它立刻就会直接转化为否定的</w:t>
      </w:r>
    </w:p>
    <w:p>
      <w:pPr>
        <w:pStyle w:val="230"/>
        <w:keepNext w:val="0"/>
        <w:keepLines w:val="0"/>
        <w:widowControl w:val="0"/>
        <w:shd w:val="clear" w:color="auto" w:fill="auto"/>
        <w:bidi w:val="0"/>
        <w:spacing w:line="240" w:lineRule="exact"/>
        <w:ind w:left="0" w:firstLine="0"/>
        <w:jc w:val="left"/>
        <w:sectPr>
          <w:footerReference r:id="rId196" w:type="default"/>
          <w:footerReference r:id="rId197" w:type="even"/>
          <w:pgSz w:w="11909" w:h="16834"/>
          <w:pgMar w:top="1430" w:right="1440" w:bottom="1430" w:left="1440" w:header="0" w:footer="3" w:gutter="0"/>
          <w:pgNumType w:start="159"/>
          <w:cols w:space="720" w:num="1"/>
          <w:rtlGutter w:val="0"/>
          <w:docGrid w:linePitch="360" w:charSpace="0"/>
        </w:sectPr>
      </w:pPr>
      <w:r>
        <w:rPr>
          <w:rStyle w:val="252"/>
          <w:b w:val="0"/>
          <w:bCs w:val="0"/>
          <w:i w:val="0"/>
          <w:iCs w:val="0"/>
          <w:smallCaps w:val="0"/>
          <w:strike w:val="0"/>
        </w:rPr>
        <w:t>«哲学史讲演录&gt;第一卷40页</w:t>
      </w:r>
      <w:r>
        <w:rPr>
          <w:rStyle w:val="252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252"/>
          <w:b w:val="0"/>
          <w:bCs w:val="0"/>
          <w:i w:val="0"/>
          <w:iCs w:val="0"/>
          <w:smallCaps w:val="0"/>
          <w:strike w:val="0"/>
        </w:rPr>
        <w:t>«逻辑学*上卷401页</w:t>
      </w:r>
      <w:r>
        <w:rPr>
          <w:rStyle w:val="252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252"/>
          <w:b w:val="0"/>
          <w:bCs w:val="0"/>
          <w:i w:val="0"/>
          <w:iCs w:val="0"/>
          <w:smallCaps w:val="0"/>
          <w:strike w:val="0"/>
          <w:vertAlign w:val="superscript"/>
        </w:rPr>
        <w:t>1</w:t>
      </w:r>
      <w:r>
        <w:rPr>
          <w:rStyle w:val="252"/>
          <w:b w:val="0"/>
          <w:bCs w:val="0"/>
          <w:i w:val="0"/>
          <w:iCs w:val="0"/>
          <w:smallCaps w:val="0"/>
          <w:strike w:val="0"/>
        </w:rPr>
        <w:t>黑格尔全集*德文版第四卷</w:t>
      </w:r>
      <w:r>
        <w:rPr>
          <w:rStyle w:val="252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646—</w:t>
      </w:r>
      <w:r>
        <w:rPr>
          <w:rStyle w:val="252"/>
          <w:b w:val="0"/>
          <w:bCs w:val="0"/>
          <w:i w:val="0"/>
          <w:iCs w:val="0"/>
          <w:smallCaps w:val="0"/>
          <w:strike w:val="0"/>
        </w:rPr>
        <w:t>545页</w:t>
      </w:r>
      <w:r>
        <w:rPr>
          <w:rStyle w:val="252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252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*</w:t>
      </w:r>
      <w:r>
        <w:rPr>
          <w:rStyle w:val="252"/>
          <w:b w:val="0"/>
          <w:bCs w:val="0"/>
          <w:i w:val="0"/>
          <w:iCs w:val="0"/>
          <w:smallCaps w:val="0"/>
          <w:strike w:val="0"/>
        </w:rPr>
        <w:t>美学3第一眷1汉</w:t>
      </w:r>
      <w:r>
        <w:rPr>
          <w:rStyle w:val="252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&gt;—151</w:t>
      </w:r>
      <w:r>
        <w:rPr>
          <w:rStyle w:val="252"/>
          <w:b w:val="0"/>
          <w:bCs w:val="0"/>
          <w:i w:val="0"/>
          <w:iCs w:val="0"/>
          <w:smallCaps w:val="0"/>
          <w:strike w:val="0"/>
        </w:rPr>
        <w:t>页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东西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反过来，被规定为否定的东西也会直接转化为肯定的东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西。他把这一规律归结为正、反、合的公式，即正题、反题、合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题。黑格尔辩证法，特别是矛盾的学说,是马克思以前辩证法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的最髙成果，包含着合理的内核。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黑格尔辩证法强调逻辑和认识论,历史是一致的。他说,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精神的运动就是概念的内在发展：它乃是认识的绝对方法，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同时也是内容本身的内在灵魂。”①概念的自我发展，既是认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识的绝对方法，又是一切事物的内在灵魂。“在哲学历史上所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表现的思想进展的历程与在哲学系统里所发挥的思想进展的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历程，原是相同的。历史的发展和哲学思想的发展是一致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的。列宁指出，按照黑格尔的理解，"逻辑学是和认识论一致</w:t>
      </w:r>
    </w:p>
    <w:p>
      <w:pPr>
        <w:pStyle w:val="254"/>
        <w:keepNext w:val="0"/>
        <w:keepLines w:val="0"/>
        <w:widowControl w:val="0"/>
        <w:shd w:val="clear" w:color="auto" w:fill="auto"/>
        <w:bidi w:val="0"/>
        <w:spacing w:line="8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« # #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的。这就是极重要的问题”。(《列宁全集&gt;第三十八卷186 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K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怛黑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格尔认为/在概念与实在的统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概念仍是统治的因素”③，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一切都统一于绝对观念，这显然是唯心的。</w:t>
      </w:r>
    </w:p>
    <w:p>
      <w:pPr>
        <w:pStyle w:val="219"/>
        <w:keepNext w:val="0"/>
        <w:keepLines w:val="0"/>
        <w:widowControl w:val="0"/>
        <w:shd w:val="clear" w:color="auto" w:fill="auto"/>
        <w:bidi w:val="0"/>
        <w:spacing w:line="150" w:lineRule="exact"/>
        <w:ind w:left="0" w:firstLine="0"/>
        <w:jc w:val="left"/>
      </w:pPr>
      <w:r>
        <w:rPr>
          <w:color w:val="000000"/>
          <w:w w:val="100"/>
          <w:position w:val="0"/>
          <w:lang w:val="zh-CN" w:eastAsia="zh-CN" w:bidi="zh-CN"/>
        </w:rPr>
        <w:t>①②⑧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总之，黑格尔辩证法是神秘的、头足倒置的辩证法。马克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思在《哲学的贫困》第二章中，对黑格尔辩证法的基本思想和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主要特点作了精辟的分析，最后得出结论说</w:t>
      </w:r>
      <w:r>
        <w:rPr>
          <w:rStyle w:val="68"/>
          <w:b/>
          <w:bCs/>
          <w:i w:val="0"/>
          <w:iCs w:val="0"/>
          <w:smallCaps w:val="0"/>
          <w:strike w:val="0"/>
        </w:rPr>
        <w:t>黑格尔认为，世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界上过去发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生的一</w:t>
      </w:r>
      <w:r>
        <w:rPr>
          <w:rStyle w:val="68"/>
          <w:b/>
          <w:bCs/>
          <w:i w:val="0"/>
          <w:iCs w:val="0"/>
          <w:smallCaps w:val="0"/>
          <w:strike w:val="0"/>
        </w:rPr>
        <w:t>切和现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在还在</w:t>
      </w:r>
      <w:r>
        <w:rPr>
          <w:rStyle w:val="68"/>
          <w:b/>
          <w:bCs/>
          <w:i w:val="0"/>
          <w:iCs w:val="0"/>
          <w:smallCaps w:val="0"/>
          <w:strike w:val="0"/>
        </w:rPr>
        <w:t>发生的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一切，</w:t>
      </w:r>
      <w:r>
        <w:rPr>
          <w:rStyle w:val="68"/>
          <w:b/>
          <w:bCs/>
          <w:i w:val="0"/>
          <w:iCs w:val="0"/>
          <w:smallCaps w:val="0"/>
          <w:strike w:val="0"/>
        </w:rPr>
        <w:t>就是他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自己的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思维中发生的一切。因此，历史的哲学仅仅是哲学的历史，即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他自己的哲学的历史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《马克思恩格斯选集》第一卷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K</w:t>
      </w:r>
      <w:r>
        <w:rPr>
          <w:color w:val="000000"/>
          <w:spacing w:val="0"/>
          <w:w w:val="100"/>
          <w:position w:val="0"/>
          <w:lang w:val="en-US" w:eastAsia="en-US" w:bidi="en-US"/>
        </w:rPr>
        <w:t>®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页）黑格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尔辩证法在其原有的神秘形式上是毫无用处的。只有经过马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克思和恩格斯的批判和改造后，才把他的辩证法思想从唯心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主义的体系中拯救出来。黑格尔辩证法也不可能是彻底的,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他认为矛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E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最后要被调和，“矛盾并不是究竟至极的，矛盾会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扬弃它自己'①在他所谓“绝对观念”的最髙境界里就不再有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任何矛盾了。他认为发展是有顶峰的，哲学发展到黑格尔哲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学就到顶了，历史发展到普鲁士君主立宪政体也到顶了。他认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为自然界没有时间上的历史，这也是形而上学的^恩格斯指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出：在黑格尔那里，</w:t>
      </w:r>
      <w:r>
        <w:rPr>
          <w:rStyle w:val="68"/>
          <w:b/>
          <w:bCs/>
          <w:i w:val="0"/>
          <w:iCs w:val="0"/>
          <w:smallCaps w:val="0"/>
          <w:strike w:val="0"/>
        </w:rPr>
        <w:t>“方法为了要迎合体系就不得不背叛自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己‘革命的方面就被过分茂密的保守的方面所闷死”。“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马克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思恩格斯选集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第四卷</w:t>
      </w:r>
      <w:r>
        <w:rPr>
          <w:rStyle w:val="225"/>
          <w:b w:val="0"/>
          <w:bCs w:val="0"/>
          <w:i w:val="0"/>
          <w:iCs w:val="0"/>
          <w:smallCaps w:val="0"/>
          <w:strike w:val="0"/>
        </w:rPr>
        <w:t>225、214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黑格尔辩证法是总结了十九世纪自然科学的巨大成就，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吸取了德国古典哲学另一些代表人物的辩证法思想，并在同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十七世纪的莱帘尼茨及其后继者沃尔夫的形而上学，以及十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七、十八世纪的机械论和康德的不可知论的斗争中形成和发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展起来的。黑格尔辩证法和唯心主义体系的矛盾，是当时德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国资产阶级两重性在哲学上的反映。他的辩证法反映了德国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资产阶级反封建的进步要求。他的唯心主义以及辩证法的不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彻底性，反映了德国资产阶级向封建势力妥协和对人民革命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的恐惧和惽恨。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对立统_规律也叫矛盾法则、对立面的统一和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斗争规律。对立统一规律是宇宙的拫本规律，是唯物辩证法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的本质和核心。列宁说:“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可以把辩证法简要地确定为关于对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立面的统一的学说。这样就会抓住辩证法的核心，可是这霑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要说明和发挥</w:t>
      </w:r>
      <w:r>
        <w:rPr>
          <w:rStyle w:val="77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/(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《列宁选集^第二卷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608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毛主席第一次明确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指出，車物的矛盾法则，即对立统一的法则，是唯物辩证法</w:t>
      </w:r>
    </w:p>
    <w:p>
      <w:pPr>
        <w:pStyle w:val="83"/>
        <w:keepNext w:val="0"/>
        <w:keepLines w:val="0"/>
        <w:widowControl w:val="0"/>
        <w:shd w:val="clear" w:color="auto" w:fill="auto"/>
        <w:bidi w:val="0"/>
        <w:spacing w:line="170" w:lineRule="exact"/>
        <w:ind w:left="0" w:firstLine="0"/>
        <w:jc w:val="left"/>
      </w:pPr>
      <w:r>
        <w:rPr>
          <w:rStyle w:val="255"/>
          <w:b w:val="0"/>
          <w:bCs w:val="0"/>
          <w:i w:val="0"/>
          <w:iCs w:val="0"/>
          <w:smallCaps w:val="0"/>
          <w:strike w:val="0"/>
        </w:rPr>
        <w:t>①《小逻辑&gt;267页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</w:t>
      </w:r>
      <w:r>
        <w:rPr>
          <w:rStyle w:val="68"/>
          <w:b/>
          <w:bCs/>
          <w:i w:val="0"/>
          <w:iCs w:val="0"/>
          <w:smallCaps w:val="0"/>
          <w:strike w:val="0"/>
        </w:rPr>
        <w:t>最根本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的法则矛盾论这是因为，它揭示了客观事钧所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固有的辩证性质</w:t>
      </w:r>
      <w:r>
        <w:rPr>
          <w:rStyle w:val="18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揭示了自然界、社会和人类思维发展的最根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本的原因；揭示了唯物辩证法的总的特征。对立统一规律是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唯物辩证法其他规律和范畴的基础。例如量变和质变、肯定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和杏定、本质和现象、必然和偶然等等，部是对立统一规律的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表现，它象一条红线贯串于唯钩辩证法的一切方面。掌握了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对立统一规律，也就从根本上懂得了唯物辩证法。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对立统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规律告诉我们，世界上任何事物的内部都包含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着矛盾。矛盾双方既对立乂统一。凡是对立统一，都是说不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同性质的内容、对立的东西来统一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矛盾双方一方而互相作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对、互相排斥、互相斗争，具有斗争性；另一方面又互相联结、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互相依赖、互相转化，具有统一性。对立的统一是有条件的、相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对的，对立的斗争则是无条件的、绝对的。通过事物内部的矛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盾斗争，矛质双方各向其相反的方面转化，使一事物变为他事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钧。矛盾着的对立面又统一，又斗争，由此推动事物的运动和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变化。矛盾是一切事物变化、发展的拫本动力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200" w:type="first"/>
          <w:footerReference r:id="rId198" w:type="default"/>
          <w:footerReference r:id="rId199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对立统一规律，“</w:t>
      </w:r>
      <w:r>
        <w:rPr>
          <w:rStyle w:val="68"/>
          <w:b/>
          <w:bCs/>
          <w:i w:val="0"/>
          <w:iCs w:val="0"/>
          <w:smallCaps w:val="0"/>
          <w:strike w:val="0"/>
        </w:rPr>
        <w:t>不论在自然界、人类社会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和人们</w:t>
      </w:r>
      <w:r>
        <w:rPr>
          <w:rStyle w:val="68"/>
          <w:b/>
          <w:bCs/>
          <w:i w:val="0"/>
          <w:iCs w:val="0"/>
          <w:smallCaps w:val="0"/>
          <w:strike w:val="0"/>
        </w:rPr>
        <w:t>的思想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 xml:space="preserve">中，都是普遍存在的％ 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(《关于正确处埋人民内部矛盾的问题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然界中，机械运动中的作用和反作用,物理运动中的阳电和阴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电、化学运动中的化合和分解、生物运动中的同化和异化，以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及大至天体运动中的吸引和排斥、小至原子核中的质子和中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子等等，都是对立的统一。茌人类社会中，剥削阶级和被剥削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阶级、生产力和生产关系、经济基础和上层建筑、先进和落后、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新和旧等等，都是对立的统一。在人们思想中，唯物论和唯心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论、辩证法和形而上学，正确和错误等等，</w:t>
      </w:r>
      <w:r>
        <w:rPr>
          <w:rStyle w:val="68"/>
          <w:b/>
          <w:bCs/>
          <w:i w:val="0"/>
          <w:iCs w:val="0"/>
          <w:smallCaps w:val="0"/>
          <w:strike w:val="0"/>
        </w:rPr>
        <w:t>也是对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立的统一。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毛主席曾经周很通俗的例子深刻池阐明对立统一规律的普遍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性。他说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，五个指头，四个指头向_边，大拇指向另一边，这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才捏得拢&gt; 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”这四个指头和大拇指也虽对立的统一。又说世界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上“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不纯是绝对的，纯是相对的，这就是对立的统一</w:t>
      </w:r>
      <w:r>
        <w:rPr>
          <w:rStyle w:val="256"/>
          <w:b w:val="0"/>
          <w:bCs w:val="0"/>
          <w:i w:val="0"/>
          <w:iCs w:val="0"/>
          <w:smallCaps w:val="0"/>
          <w:strike w:val="0"/>
        </w:rPr>
        <w:t>。”总之，</w:t>
      </w:r>
      <w:r>
        <w:rPr>
          <w:rStyle w:val="256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“一切事物都是对立的统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一/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对立统一规律先是山黑格尔以唯心主义的方式加以论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述^马克思、恩格斯总结了无产阶级革命实践经验和科学新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成就，批判地改造了黑格尔的这一学说，创立了唯物辩证法的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对立统一学说。到宁在《谈谈辩证法问题》等光辉著作中对这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规律进一步提出了许多论述。毛主席在领导中国革命的伟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大实践中，研究了中国社会复杂的矛盾，总结了党内两条路线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斗争的经验，在《矛盾论》、《关于正确处理人民内部矛盾的问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题》等光辉著作中，又进一步发展了对立统一规律的学说，特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别是运用对立统一规律观察社会主义社会，在国际共产主义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运动史上第一次系统地阐明了社会主义社会的矛盾、阶级和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阶级斗争，提出了无产阶级专政下继续革命的伟大理论，制定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了党在整个社会主义历史阶段的基本路线，指引着我国社会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主义革命和建设从胜利走向新的胜利。这是对唯物辩证法的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重大贡献。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掌握对立统一规律对于无产阶级革命实践具有重大的意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义。社会主义社会是有阶级的社会。有阶级就有阶级斗争，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有政党就有党内路线斗争。有尊孔就必有反孔。前进性和曲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折性的对立统一，是事物发展的规律，也是社会主义社会发展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的规律。学会运用对立统一规律观察问题，处理问题，指导工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作，推动上层建筑领域的革命，就能使我们坚持党的基本路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线，认清方向，掌握斗争的主动权，去夺取革命的新胜利。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一切机会主义者和修正主义者，由于他们代表反动阶级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的利益，总是竭力攻击、否认和歪曲对立统一规律。特别是亦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修的御用学者，胡说什么在社会主义条件下对立统一规律“已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经过时了”，鼓吹“对立向差别转化而以差别的融合结束”，宣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称“统一'“一致”是社会主义社会发展的动力，可以"逐渐成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长为共产主义"，叫嚷苏联现在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已经没有阶级对立没有阶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级矛盾"等等。他们否认对立统一规律是事物发展的根本规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律，宣扬“矛盾融合论”和"阶级斗争熄灭论'是为社会帝国主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义的法西斯专政制造理论根据。资产阶级野心家、阴谋家林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彪也玩弄诡辩术，赉认辩证法，宣扬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希望没有矛盾污蔑我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们党制造矛盾％胡说我国“社会主义在各个方面基本上战胜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了资本主义”等等。其罪恶目的，就是妄图改变党在整个社会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主义历史阶段的基本路线，在中国复辟资本主义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540"/>
        </w:tabs>
        <w:bidi w:val="0"/>
        <w:spacing w:line="335" w:lineRule="exact"/>
        <w:ind w:left="0" w:firstLine="360"/>
        <w:jc w:val="left"/>
      </w:pPr>
      <w:r>
        <w:rPr>
          <w:rStyle w:val="257"/>
          <w:b w:val="0"/>
          <w:bCs w:val="0"/>
          <w:i w:val="0"/>
          <w:iCs w:val="0"/>
          <w:smallCaps w:val="0"/>
          <w:strike w:val="0"/>
        </w:rPr>
        <w:t>一分为二</w:t>
      </w:r>
      <w:r>
        <w:rPr>
          <w:rStyle w:val="257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即对立统一规律。一分为二极其深刻、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简明而又通俗地表达了对立统一规律，表达了唯物辩证法的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实质。列宁曾经指出</w:t>
      </w:r>
      <w:r>
        <w:rPr>
          <w:rStyle w:val="68"/>
          <w:b/>
          <w:bCs/>
          <w:i w:val="0"/>
          <w:iCs w:val="0"/>
          <w:smallCaps w:val="0"/>
          <w:strike w:val="0"/>
        </w:rPr>
        <w:t>：“统_物之分为两个部分以及对它的矛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盾着的部分的认识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Style w:val="167"/>
          <w:b/>
          <w:bCs/>
          <w:i w:val="0"/>
          <w:iCs w:val="0"/>
          <w:smallCaps w:val="0"/>
          <w:strike w:val="0"/>
        </w:rPr>
        <w:t>，是辩证法的；寧％ (《列宁选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集&gt;第二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卷</w:t>
      </w:r>
      <w:r>
        <w:rPr>
          <w:rStyle w:val="18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711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页）毛主席进一步发展了列宁的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k</w:t>
      </w:r>
      <w:r>
        <w:rPr>
          <w:rStyle w:val="225"/>
          <w:b w:val="0"/>
          <w:bCs w:val="0"/>
          <w:i w:val="0"/>
          <w:iCs w:val="0"/>
          <w:smallCaps w:val="0"/>
          <w:strike w:val="0"/>
        </w:rPr>
        <w:t>想，指出，“</w:t>
      </w:r>
      <w:r>
        <w:rPr>
          <w:rStyle w:val="68"/>
          <w:b/>
          <w:bCs/>
          <w:i w:val="0"/>
          <w:iCs w:val="0"/>
          <w:smallCaps w:val="0"/>
          <w:strike w:val="0"/>
        </w:rPr>
        <w:t>事物都是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一分为二的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/这是对唯物辩证法的新黄献。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一分为二是指一切事物肉部包含着两个互相对立而又互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相联系的方面;其中一方是主要的，另一方是次要的；这两个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对立面又统一又斗争，在一定条件下各向其相反的方面转化,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使一事物变为他事物;对立的统一是相对的，对立的斗争则是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绝对的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—分为二的核心在于“分％就是承认矛盾，承认斗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争，承认转化，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一分为二是宇宙最根本的规律，是事物固有的辩证性质,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从自然界、社会到人们的思想都是可分的。一分为二是普遍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的，只是不同的事物“分”的内容不同罢了。在自然界中，机械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运动中的作用和反作用；物理运动中的吸引和排斥；化学运动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中的化合和分解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生物运动中的同化和异化、遗传和变异，都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焐一分为二的^在阶级社会中，奴隶社会的奴隶和奴隶主，封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建社会的农民和地主，资本主义社会的无产阶级和资产阶级，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也是一分为二的^&gt;帝国主义和一切反动派既是纸老虎又是真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老虎，是一分为二的。在国际共产主义运动中，马克思列宁主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义和机会主义、修正主义是一分为二的，在我们党内，毛主席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的马克思列宁主义路线和“左”右傾机会主义路线也是一分为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二的。在人们思想中，无产阶级思想和资产阶级思想，正确思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想和错误思想，唯物主义和唯心主义，也是一分为二的^总之，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世羿上一切事物，都是由对立着的两个方面组成的。事物总是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作为一个过程而向前发展的，而任何一个过程，都是矛盾着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的两个侧面互相联系又互相斗争而得到发展的。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事物的一分为二是无限的，没有穷尽的。由原子论到“基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本粒子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p</w:t>
      </w:r>
      <w:r>
        <w:rPr>
          <w:color w:val="000000"/>
          <w:spacing w:val="0"/>
          <w:w w:val="100"/>
          <w:position w:val="0"/>
          <w:lang w:val="zh-CN" w:eastAsia="zh-CN" w:bidi="zh-CN"/>
        </w:rPr>
        <w:t>理论的发展史，有力地证明了这个真理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不但原子可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分为原子核和电子,原子梭又可分为质子和中子，质子又可分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为质子和反质子，而且还可以无限地分解下去。我国战国时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期的名家认为尺之_，日取其半，万世不竭/这是以朴素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的形式表达了物质的无限可分性。因此人们对物质的认识也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是无穷无尽的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一分为二是斗争的哲学，是革命的哲学。矛盾不断发生，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不断斗争，不断解决。一万年也是如此。毛主席说党内如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果没有矛眉和解决矛盾的思想斗争，党的生命也就停止了/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  <w:sectPr>
          <w:footerReference r:id="rId203" w:type="first"/>
          <w:footerReference r:id="rId201" w:type="default"/>
          <w:footerReference r:id="rId202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rStyle w:val="225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(</w:t>
      </w:r>
      <w:r>
        <w:rPr>
          <w:rStyle w:val="225"/>
          <w:b w:val="0"/>
          <w:bCs w:val="0"/>
          <w:i w:val="0"/>
          <w:iCs w:val="0"/>
          <w:smallCaps w:val="0"/>
          <w:strike w:val="0"/>
        </w:rPr>
        <w:t>《矛盾论0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世界上一切事物都是这样，如果没有对立两个方面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的斗争，事物就不能发展，人类就会灾亡。在阶级社会里，资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本家讲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你们工人做工，我发给你们工资，不是蛮好。工人就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给他一分为二，资本家是剥削工人为生的，我们工人是受剥削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的，这样工人不愿受剥削，起来斗争，推翻资本主义社会，社会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就前进了。社会主义社会是有阶级的社会。无产阶级同资产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阶级的斗争，社会主义道路同资本主义道路的斗争，无产阶级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革命路线同资产阶级反动路线的斗争，贯串于整个社会主义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历史阶段的始终。社会主义社会就是在两个阶级、两条道路、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两条路线的斗争中曲折地向前发展的，坚持一分为二,就要坚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持无产阶级专政下继续革命，就要看到阶级斗争和路线斗争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的长期性，看到反修防修和进行社会主义敎育的长期性；同时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还要看到阶级斗争、路线斗争在各个发展阶段上的不同特点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一分为二是无产阶级和革命人民认识世界、改造世界的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锐利武器，是无产阶级分析和对待一切事物的基本观点和方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法。按照一分为二的观点，就必须善于具体地分析事物内部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的矛盾运动，学会全面地看问题，不但要看到事物的正面，也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要看到事物的反面，并且要看到它们在一定条件下可以互相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转化。在阶级社会中，就是要用阶级和阶级斗争的观点和阶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级分析的方法去分析一切，这样才能分清是非，继续革命。工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农兵说得好:“一分为二无价宝，继续革命离不了，大是大非分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得清，革命到底不动摇/掌握一分为二的辩证方法，这是贯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彻执行毛主席的无产阶级革命路线和各项政策的重要保证,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对自己，对同志，都要一分为二。这样，才能在毛主席革命路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线的基础上团结对敌。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一切阶级敌人对一分为二都怕得要死，恨得要命。他们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从反动阶级的本性出发，疯狂地反对一分为二^苏修叛徒集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rStyle w:val="187"/>
          <w:b w:val="0"/>
          <w:bCs w:val="0"/>
          <w:i w:val="0"/>
          <w:iCs w:val="0"/>
          <w:smallCaps w:val="0"/>
          <w:strike w:val="0"/>
        </w:rPr>
        <w:t>K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的御用学者恶毒攻击一分为二是“假辩证法分裂哲学"，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是"反国际共产主义运动”的，胡说一分为二是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统一没有了，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只存下一昧的斗争'刘少奇在哲学界的代理人、叛徒杨献珍，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公开抛出“合二而一”来反对一分为二^林彪也鼓吹“二合为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一"来与“一分为二”相对抗^千百万群众的实践证明，一分为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二是普遍真理，而形形色色的矛盾调和论、“合二而一”论都是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地地道道的叛徒哲学、分裂哲学和假辩证法。国际共产主义运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动的历史就是一部马克思列宁主义同机会主义、修正主义不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断地一分为二的历史,这是铁的事实，任何谎言和诡辩都是抹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杀不了的。苏修叛徒集团和刘少奇、林彪反对一分为二，鼓吹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“矛盾调和”论/合二而一”论，其反动目的都是为了反对马克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思列宁主义路线，推行反革命修正主义路线，分裂党，分裂国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际共产主义运动，复辟资本主义。马克思列宁主义和国际共产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主义运动在同以苏修为中心的现代修正主义的斗争中必将得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到新的发展。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470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两重性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指事物本身所固有的互相矛盾的两种属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性〇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世界上一切事物都具有两重性，而且永远会有。只是甴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于事物的性质不同而具有不同的形式罢了。列宁指出世界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上一切事物都有两面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列宁全集</w:t>
      </w:r>
      <w:r>
        <w:rPr>
          <w:rStyle w:val="13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第六卷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ill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毛主席指出：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“同世界上一切車物无不具有两重性（即对立统一规律）一样，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帝国主义和一切反动派也有两重性，它们是真老虎又是纸老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虎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rStyle w:val="259"/>
          <w:b w:val="0"/>
          <w:bCs w:val="0"/>
          <w:i w:val="0"/>
          <w:iCs w:val="0"/>
          <w:smallCaps w:val="0"/>
          <w:strike w:val="0"/>
        </w:rPr>
        <w:t>《毛泽东选集卷太:</w:t>
      </w:r>
      <w:r>
        <w:rPr>
          <w:color w:val="000000"/>
          <w:spacing w:val="0"/>
          <w:w w:val="100"/>
          <w:position w:val="0"/>
          <w:lang w:val="zh-CN" w:eastAsia="zh-CN" w:bidi="zh-CN"/>
        </w:rPr>
        <w:t>1088</w:t>
      </w:r>
      <w:r>
        <w:rPr>
          <w:rStyle w:val="259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历史上奴隶主阶级、封建地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主阶级和资产阶级，在它们取得统治权力以前和取得统治权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力以后的一段时间内，它们是生气勃勃的，是革命者、真老虎。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后来，它们就逐步向反面转化，成为反动派、纸老虎。乱子也有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两重性。乱子是坏事，但坏事经过正确处理，经过批判和总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结，可以锻炼、教育干部和群众，又成为好事。革命斗争中出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现的反复和曲折，也苻两重性。它给革命带来了时的困难，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但经过正确池总结经验教训，又为革命事业的更大成功准备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了条件。世界战争也有两重性，它有破坏的一面，同时也能使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人民觉悟起来,可以引起革命。修正主义分子也有两重性,一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是马克思主义的敌人，二是可以当革命人民的反面教员。革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命的同志也有两重性，就是有正确和错误。总之，没有两重性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的事物是不存柱的。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由于任何事物都具有两重性，因此我们必须运用两点论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的观点和方法去分析一切事物，学会全面地看问题。不但要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看到事物的正面，也要看到它的反面》不但要看到事树的现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状，也要看到矛盾双方经过斗争在一定条件下可以互相转化。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要看到事物的两重性，要学会用一分为二的辩证方法去分析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和处理各种问题。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一切修正主义者都否认事物具有两重性。苏修叛徒集团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不仅否认社会主义社会的矛盾、阶级和阶级斗争，而且否认帝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国主义和一切反动派具有两重性。他们恶毒攻击毛主席关于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帝国主义和一切反动派都是纸老虎的英明论断，叫嚷帝国主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义和一切反动派是真老虎，不是纸老虎。其目的是为超级大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国争霸世界，压制世界人民反对两覇的革命斗争制造反动舆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论。无数事实已经证明并将继续证明，帝国主义和一切反动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派都是纸老虎的论断是千真万确的真理。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360"/>
        <w:jc w:val="left"/>
        <w:sectPr>
          <w:footerReference r:id="rId206" w:type="first"/>
          <w:footerReference r:id="rId204" w:type="default"/>
          <w:footerReference r:id="rId205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rStyle w:val="193"/>
          <w:b w:val="0"/>
          <w:bCs w:val="0"/>
          <w:i w:val="0"/>
          <w:iCs w:val="0"/>
          <w:smallCaps w:val="0"/>
          <w:strike w:val="0"/>
        </w:rPr>
        <w:t>两，电论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即一分为二，也是毛主席对唯物辩证法实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质的简明而生动的概括。世界上任何事物都包含着矛盾的两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个方面，都冇两点;一点里面义苻两点</w:t>
      </w:r>
      <w:r>
        <w:rPr>
          <w:rStyle w:val="18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一万年都有两点。两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点论是事物矛盾的正确反映。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两点论是唯物辩证法分析一切事物的基本观点和方法。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因为“事物都是一分为二的"，因此必须用一分为二的观点和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方法分析一切事物^马克思主义的两点论告泝我们，在认识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事物、分析矛盾的时候，都要看到它的两个方面，而且要严格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地把它们分为主要的和次要的两个方面，要用全面的、发展的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观点去分析和对待事物。既要看到事物的正面，又要看到事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物的反面；既要看到事物的个性，又要看到事物的共性，既要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看到事物的本质、主流，又要看到事物的非本质、支流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;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既要注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意一种主要倾向，又要注意可能掩盖着的另一种倾向；既要看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到事物的现在，又要看到事物的将来。比如看形势，既要看到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在正确路线指引下革命形势一片大好，又要看到阶级斗争的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长期性、复杂性;既要看到革命发展过程中反复和曲折的必然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性，又要从反复和曲折的发展中看到革命胜利的必然性，既要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看到斗争后的胜利，又要看到胜利后还有斗争;在敌人猖狂进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攻时，既要看到他们真老虎的一面，又要看到他们纸老虎的虚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弱本质;在表面的“平静"中要看到不平静，如此等等。又如对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一个单位的工作，不仅要划清正确和错误、成绩和缺点的界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限，还要弄清它们中间什么是主要的，什么是次要的^要看到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在正确路线指引下，成绩总是主要的。这就是用两点论来观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察和指导革命工作。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毛主席指出，世界上的事情是复杂的，是由各方面的因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素决定的。看问题要从各方面去看，不能只从单方面看/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  <w:sectPr>
          <w:footerReference r:id="rId209" w:type="first"/>
          <w:footerReference r:id="rId207" w:type="default"/>
          <w:footerReference r:id="rId208" w:type="even"/>
          <w:pgSz w:w="11909" w:h="16834"/>
          <w:pgMar w:top="1430" w:right="1440" w:bottom="1430" w:left="1440" w:header="0" w:footer="3" w:gutter="0"/>
          <w:pgNumType w:start="188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毛泽东选集》—卷本1055页）只有运用两点论去分析事物，才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能克服思想上的主观性和片面性，正确地反映事物的本质，认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清事物发展的方向，并在实践中取得胜利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D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叛徒林彪胡说“辩证法是两点论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两个组成部分），乂是一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点论”，别有用心地把辩证法污蔑为一点论，把两点论和一点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论混为一谈，这是对辩证法和商点论的恣意萣曲和恶毒攻击。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两点论同“一点论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perscript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是根本对立的。“ 一点论”认为事物只有一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点，没有两点。它只看到事物的一面，看不到事物的另一面1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只见局部，不见全局；只见树木，不见森林；只看到现象和支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流，看不到本质和主流，只看到一种倾向，看不到另一种倾向》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只知道斗争，不知道斗争过裎中有起有伏、有张有弛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或者只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知道联合，不知道联合过程中包含着对反动事物、分裂倾向和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错误思想的斗争;只看到事物的现状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看不到事物的变化和发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展。看工作，不是否定一切，看不到成绩和光明，就是肯定一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切，只见成绩，不见缺点，只能费扬，不能批评。看后进单位，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只看到落后，看不到进步，看不到后进变先进的可能性^&gt; 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点论"是知其一，不知其二，是主观地片面地静止地看问题，是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形而上学的思想方法，完全违背客观事物固有的辩证性质。用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它来指导工作，必然使工作遒受損失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0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苏修叛徒集团恶毒攻击“两点论"是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折裒主义”，完全是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别有用心的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两点论跟折衷主义是拫本对立的。折衷主义所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谓的“一方面，另一方面'并不是事物内部所固有的内在联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系，面是任意地把两个方面凑合在一起,或者把矛盾的两个方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面平列起来，不看主要、次要，不分主流、支流，结果掩盖了事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物的真象，模糊了事物的性质。折衷主义貌似全面地看问题,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实际上是主观地片面地看问题，是形而上学的世界观。它表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现在政治上就是阶级调和论，完全是反动的理论。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385"/>
        </w:tabs>
        <w:bidi w:val="0"/>
        <w:spacing w:line="340" w:lineRule="exact"/>
        <w:ind w:left="0" w:firstLine="360"/>
        <w:jc w:val="left"/>
      </w:pPr>
      <w:r>
        <w:rPr>
          <w:rStyle w:val="193"/>
          <w:b w:val="0"/>
          <w:bCs w:val="0"/>
          <w:i w:val="0"/>
          <w:iCs w:val="0"/>
          <w:smallCaps w:val="0"/>
          <w:strike w:val="0"/>
        </w:rPr>
        <w:t>重，存论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指荏分析事物矛盾的两方面时，要分清主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要和次要，抓住矛盾的主要方面。马克思主义所以要坚持重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点论，是因为事物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“矛盾着的两方面中，必有一方面是主要的，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他方面是次要的事物的性质，主要地是由取得支配地位的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矛盾的主要方面所规定的”。</w:t>
      </w:r>
      <w:r>
        <w:rPr>
          <w:rStyle w:val="256"/>
          <w:b w:val="0"/>
          <w:bCs w:val="0"/>
          <w:i w:val="0"/>
          <w:iCs w:val="0"/>
          <w:smallCaps w:val="0"/>
          <w:strike w:val="0"/>
        </w:rPr>
        <w:t>(《矛盾论</w:t>
      </w:r>
      <w:r>
        <w:rPr>
          <w:rStyle w:val="256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&gt;)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重点论要求人们在分析问题和处理工作时，要分清主要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方面和次要方面、重点和一般、主流和支流、本质和现象，从而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抓住重点，抓住主流和本质，抓住矛盾的主要方面。毛主席说：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“在革命的队伍中，要划清正确和错误、成绩和缺点的界限，还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要弄清它们中间什么是主要的，什么是次要的</w:t>
      </w:r>
      <w:r>
        <w:rPr>
          <w:rStyle w:val="225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/(</w:t>
      </w:r>
      <w:r>
        <w:rPr>
          <w:rStyle w:val="225"/>
          <w:b w:val="0"/>
          <w:bCs w:val="0"/>
          <w:i w:val="0"/>
          <w:iCs w:val="0"/>
          <w:smallCaps w:val="0"/>
          <w:strike w:val="0"/>
        </w:rPr>
        <w:t>《毛泽东选集&gt;</w:t>
      </w:r>
      <w:r>
        <w:rPr>
          <w:rStyle w:val="225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一卷本1334页）在政治与军事、政治与经济、政治与业务、政治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与技术的</w:t>
      </w:r>
      <w:r>
        <w:rPr>
          <w:rStyle w:val="68"/>
          <w:b/>
          <w:bCs/>
          <w:i w:val="0"/>
          <w:iCs w:val="0"/>
          <w:smallCaps w:val="0"/>
          <w:strike w:val="0"/>
        </w:rPr>
        <w:t>关系中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，政治是矛盾的主要方面，政治是统帅，是统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率军事、统率经济、统率业务、统率技术的。因此在一切工作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中，必须突出无产阶级政治。毛主席说</w:t>
      </w:r>
      <w:r>
        <w:rPr>
          <w:rStyle w:val="68"/>
          <w:b/>
          <w:bCs/>
          <w:i w:val="0"/>
          <w:iCs w:val="0"/>
          <w:smallCaps w:val="0"/>
          <w:strike w:val="0"/>
        </w:rPr>
        <w:t>路线是个纲,纲举目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张，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毛主席为我们党制定了整个社会主义历史阶段的基本路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线和政策，并且为各项具体工作规定了具体的路线和政策。我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们荏工作中，不但要重视党的具体的工作路线和政策</w:t>
      </w:r>
      <w:r>
        <w:rPr>
          <w:rStyle w:val="68"/>
          <w:b/>
          <w:bCs/>
          <w:i w:val="0"/>
          <w:iCs w:val="0"/>
          <w:smallCaps w:val="0"/>
          <w:strike w:val="0"/>
        </w:rPr>
        <w:t>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且要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特别重视党的基本路线和政策，这是我们党取得胜利的基本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保证。党委要注意抓大事，抓路线，抓政治思想工作。如果大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事不讨论，埋头抓小事，这样发展下去，势必要搞修正主义。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坚持重点论，还必须注意分析重点和一般、矛盾的主要方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面和次要方面在一定条件下可以互相转化。矛盾的主要方面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起了变化，事物的性质也就随着变化。例如苏联，无产阶级由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统治地位转化为被统治、被奴役的地位，社会的性质就由社会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主义国家变为社会帝国主义国家。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懂得重点论的道理，对搞好革命工作具有重要意义。有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重点才有政策,没有重点就没有政策。只有坚持重点论，才能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认清事物的本质，正确制定和执行党的路线、方针和政策。列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宁在谈到马克思恩格斯善于抓住重点时指出我们在这里可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以看到唯物辩证法的典范，看到善于针对不同的政治经济条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件的具体特点，把问题的不同重点和不同方面提到首位并加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以强调的本领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《列宁全集》第十二卷345页）毛主席在领导中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国革命的各个历史时期和历次运动中，都明确提出了重点和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相应的政策，指引着中国革命从胜利走向胜利。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重点论跟折衷主义是根本对立的。折衷主义把事物矛盾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的两方面平列起来，不分主要和次要、重点和一般、主流和支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流，结杲掩盖了事物的真象，模糊了事物的本质。林彪反党集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团在政治与业务的关系上，一会儿鼓吹“业务挂帅”技术第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一”，否认无产阶级政治的统帅地位</w:t>
      </w:r>
      <w:r>
        <w:rPr>
          <w:color w:val="000000"/>
          <w:spacing w:val="0"/>
          <w:w w:val="100"/>
          <w:position w:val="0"/>
          <w:lang w:val="en-US" w:eastAsia="en-US" w:bidi="en-US"/>
        </w:rPr>
        <w:t>,一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会儿鼓吹“政治可以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冲击其他”，把政治的统帅作用歪曲为“冲击”作用，实际上是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用地主资产阶级政治“冲击”无产阶级政治。他们还胡说什么，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讲政治时“革命第一％讲生产时“生产第一％ “要照顾商头％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这就是用折衷主义来偷换唯物辩证法把两点论中的重点论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偷偷地抽去，从而把马克思主义篡改为修正主义，其目的是为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他们复辟资本主义制造理论根据。</w:t>
      </w:r>
    </w:p>
    <w:p>
      <w:pPr>
        <w:pStyle w:val="261"/>
        <w:keepNext/>
        <w:keepLines/>
        <w:widowControl w:val="0"/>
        <w:shd w:val="clear" w:color="auto" w:fill="auto"/>
        <w:tabs>
          <w:tab w:val="left" w:pos="2210"/>
        </w:tabs>
        <w:bidi w:val="0"/>
        <w:ind w:left="0" w:firstLine="360"/>
        <w:jc w:val="left"/>
      </w:pPr>
      <w:bookmarkStart w:id="14" w:name="bookmark14"/>
      <w:r>
        <w:rPr>
          <w:color w:val="000000"/>
          <w:spacing w:val="0"/>
          <w:w w:val="100"/>
          <w:position w:val="0"/>
          <w:lang w:val="zh-CN" w:eastAsia="zh-CN" w:bidi="zh-CN"/>
        </w:rPr>
        <w:t>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毛主席说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“一切矛盾着的方面都因一定条件</w:t>
      </w:r>
      <w:bookmarkEnd w:id="14"/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具备着不同一性，所以称为矛盾。然而又具备着同一性，所以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  <w:sectPr>
          <w:footerReference r:id="rId212" w:type="first"/>
          <w:footerReference r:id="rId210" w:type="default"/>
          <w:footerReference r:id="rId211" w:type="even"/>
          <w:pgSz w:w="11909" w:h="16834"/>
          <w:pgMar w:top="1430" w:right="1440" w:bottom="1430" w:left="1440" w:header="0" w:footer="3" w:gutter="0"/>
          <w:pgNumType w:start="17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互相联结矛盾论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）世界上一切事物的过程賴人们的思想，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都包含着这样带矛盾性的方面，它们既互相排斥又互相联系。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例如资产阶级残酷地剥削和奴役无产阶级，无产阶级为了反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对剥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和奴役，就要对资产阶级进行斗争，它们是互相对立、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互相排斥的。但是，它们又互相联系、互相依赖。没有资产阶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级就没冇无产阶级，没有无产阶级就没有资产阶级，它们在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一定条件下可以互相转化，通过无产阶级革命,无产阶级由原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来的被统治池位转化为统治地位；资产阶级由原来的统治地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位转化为被统治地位。这就是无产阶级和资产阶级的矛盾。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又如工业和农业、红与专以及战争中的进攻和防御等等，都是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矛盾，都是既互相排斥又互相联系的。如果割裂矛盾双方的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这种辩证关系，势必陷入形而上学的泥坑。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矛盾是客观存在的，是不依人们的主观意志为转移的。你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承认它，它存在着；你不承认它，它还是存在着。矛盾又是普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遍的、绝对的。毛主席指出，矛盾存在于一切过程中，并贯串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干一切过程的始终，矛盾即是运动，即是事物，即是过程，也即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是思想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否认事物的矛盾就是否认了一切/“没有矛盾就没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有世界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好盾私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有矛质就有斗争。矛盾和矛盾的斗争是事物发展的动力。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一切事物中包含的矛盾方面的相互依赖和相互斗争，决定一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切事物的生命，推动一切事物的发展。“矛盾不断出现，又不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断解决，就是事物发展的辩证规律/ 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(«关于正确处理人民内部矛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265"/>
          <w:b w:val="0"/>
          <w:bCs w:val="0"/>
          <w:i w:val="0"/>
          <w:iCs w:val="0"/>
          <w:smallCaps w:val="0"/>
          <w:strike w:val="0"/>
        </w:rPr>
        <w:t>盾的问题》&gt;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一切修正主义者都是辩证法的死敌。苏修御用学者胡说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在社会主义社会中“矛盾本身并不是好事'矛盾多半只起“显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示缺点的信号作用，正如疼痛是疾病的信号一样％林彪也叫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嚷“我们当然希踅没有矛盾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n</w:t>
      </w:r>
      <w:r>
        <w:rPr>
          <w:rStyle w:val="225"/>
          <w:b w:val="0"/>
          <w:bCs w:val="0"/>
          <w:i w:val="0"/>
          <w:iCs w:val="0"/>
          <w:smallCaps w:val="0"/>
          <w:strike w:val="0"/>
        </w:rPr>
        <w:t>，“矛盾一方面是坏事”。他们所以</w:t>
      </w:r>
      <w:r>
        <w:rPr>
          <w:rStyle w:val="225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要在哲学上否认矛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都是为了在政治上取消无产阶级革命，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反对无产阶级专政。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我们掌握马克思主义的矛盾学说，就是荽学会分析矛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盾，解抉矛盾，不断革命，永远革命。在任何时候、任何情况下，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我们都要坚持两点论，反对一点论，特别是要承认社会主义社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会存在着矛盾、阶级和阶级斗争，存在着敌我矛盾和人民内部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矛盾这两类不同性质的矛盾^不要“听到矛盾就发愁，碰到矛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盾绕道走，解决矛盾不敢斗'只有敢于承认矛盾，大胆地揭露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矛盾，认真地分析矛盾，积极地解决矛盾，推动革命不断前迸，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才能贯彻执行毛主席的革命路线，做彻底的无产阶级革命派。</w:t>
      </w:r>
    </w:p>
    <w:p>
      <w:pPr>
        <w:pStyle w:val="103"/>
        <w:keepNext/>
        <w:keepLines/>
        <w:widowControl w:val="0"/>
        <w:shd w:val="clear" w:color="auto" w:fill="auto"/>
        <w:bidi w:val="0"/>
        <w:ind w:left="0" w:firstLine="360"/>
        <w:jc w:val="left"/>
      </w:pPr>
      <w:bookmarkStart w:id="15" w:name="bookmark15"/>
      <w:r>
        <w:rPr>
          <w:color w:val="000000"/>
          <w:spacing w:val="0"/>
          <w:w w:val="100"/>
          <w:position w:val="0"/>
          <w:lang w:val="zh-CN" w:eastAsia="zh-CN" w:bidi="zh-CN"/>
        </w:rPr>
        <w:t>矛盾的普遍性和特殊性</w:t>
      </w:r>
      <w:r>
        <w:rPr>
          <w:rStyle w:val="105"/>
          <w:b w:val="0"/>
          <w:bCs w:val="0"/>
          <w:i w:val="0"/>
          <w:iCs w:val="0"/>
          <w:smallCaps w:val="0"/>
          <w:strike w:val="0"/>
        </w:rPr>
        <w:t>矛盾的普遍性即矛</w:t>
      </w:r>
      <w:bookmarkEnd w:id="15"/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盾的共性。毛主席指出，矛盾的普遍性有两方面的含义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一是说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，矛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盾存在于一切事物的发展过程中，其二是说，每一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搴物的发展过程中存在着自始至终的矛盾运动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/(《矛盾论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无论在自然界、人类社会或人们的思想中</w:t>
      </w:r>
      <w:r>
        <w:rPr>
          <w:rStyle w:val="68"/>
          <w:b/>
          <w:bCs/>
          <w:i w:val="0"/>
          <w:iCs w:val="0"/>
          <w:smallCaps w:val="0"/>
          <w:strike w:val="0"/>
        </w:rPr>
        <w:t>，都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充满着矛盾。每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一个事物从其产生到灭亡的全过程，它的每一个发展阶段，都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始终存在矛盾，矛盾处处在，矛盾时时有，旧的矛盾解决了，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又出现新的矛盾。矛盾是一切事物发展的动力，没有矛盾就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没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有世界。矛盾的普遍性是无条件的、绝对的。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215" w:type="first"/>
          <w:footerReference r:id="rId213" w:type="default"/>
          <w:footerReference r:id="rId214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矛盾的特殊性即矛盾的个性，是指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M</w:t>
      </w:r>
      <w:r>
        <w:rPr>
          <w:rStyle w:val="68"/>
          <w:b/>
          <w:bCs/>
          <w:i w:val="0"/>
          <w:iCs w:val="0"/>
          <w:smallCaps w:val="0"/>
          <w:strike w:val="0"/>
        </w:rPr>
        <w:t>矛盾着的事物及其每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—个侧面各有其特点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矛盾论》）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事物的性质不同，矛盾的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性质也就不同。事物的特殊矛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E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决定事物的特殊本质，这是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各种事物所以有千差万别的内在原因或根据。认识事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物矛盾的特殊性，是人们科学地认识事物的基础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矛盾的特殊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性有各种情形,物质的各种运动形式、各个发展过程、各个发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展阶段的矛盾以及各个过程、阶段上的矛盾的各方面，都有其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特殊性。矛盾的特殊性是有条件的、相对的。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矛唐的普遍性和特殊性的关系，就是共性和个性、绝对和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相对的关系，是辩证的统一。每一事物内部不但包含了矛盾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的特殊性，而且包含了矛盾的普遍性。普遍性存在于特殊怯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之中，特殊性包含了普遍性。无论是自然界、社会或是人们的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思想中的任何一对矛盾，旣有特殊性，又有普遍性。例如，每一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个社会的基本矛盾都是生产力和生产关系、经济基础和上层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建筑的矛盾，这是矛盾的共性;但是，在每一个社会里，它的基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本矛盾又有各自的表现、特点，这是矛盾的个性矛盾的普遍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性和特殊性在一定条件下可以互相转化&amp;在一定场合为普遍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性的东西，而在另一场合则变为特珠性，反之，在一定场合为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特殊性的东西，而在另一场合则变为普遍性。例如，阶级矛盾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是一切阶级社会共有的，是矛盾的普遍性，但阶级社会只是人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类社会的特定阶段，因而它对整个人类社会历史来说则是特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殊的。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正确认识矛盾的普遍性和特殊性的关系，是正确认识矛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盾和解决矛盾的关键。认识矛盾的普遍性，就能发现事物运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动发展的普遍原因，找到解决矛盾的总的方向认识矛盾的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特殊性，就能发现事物运动发展的特殊原因，找出解决矛盾的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具体方法。我们认识事物，必须以矛盾普遍性原理为指导，又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必须从事物的矛盾特殊性出发，对具体问题进行具体分析。就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人类认识运动的秩序来说，总是先认识个别的特殊的事物，逐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步地扩大到认识一般的事物。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马克思列宁主义的普遍真理和各国革命的具体实践相结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合，是矛盾普遍性和特殊性相联结原理的体现，是各国人民革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命胜利的根本保证。毛主席把马克思列宁主义的普遍真理和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中国革命的具体实践相结合，使中国革命从胜利走向胜利。马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克思列宁主义是放之四海而皆准的普遍真理，这是为各国人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民的无数革命斗争实践所证明了的。修正主义者和教条主义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者却任意割裂矛盾普遍性和特殊性的统一，从不同方面背离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了马克思列宁主义普遍真现同各国革命具体实践相结合的原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则。毛主席指出</w:t>
      </w:r>
      <w:r>
        <w:rPr>
          <w:rStyle w:val="68"/>
          <w:b/>
          <w:bCs/>
          <w:i w:val="0"/>
          <w:iCs w:val="0"/>
          <w:smallCaps w:val="0"/>
          <w:strike w:val="0"/>
        </w:rPr>
        <w:t>用形而上学的观点来看待马克思主义，把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它看成«死的东西，这是教条主义。否定马克思主义的基本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原则，否定马克思主义的普遍真理，这就是修正主义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，(碎</w:t>
      </w:r>
      <w:r>
        <w:rPr>
          <w:rStyle w:val="127"/>
          <w:b w:val="0"/>
          <w:bCs w:val="0"/>
          <w:i w:val="0"/>
          <w:iCs w:val="0"/>
          <w:smallCaps w:val="0"/>
          <w:strike w:val="0"/>
        </w:rPr>
        <w:t>E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国共产党全国宣传工作会攻上的讲话》)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所以，关于矛盾普遍性和特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殊性的原理，是我们反对一切机会主义的有力的思想武器。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109"/>
          <w:b w:val="0"/>
          <w:bCs w:val="0"/>
          <w:i w:val="0"/>
          <w:iCs w:val="0"/>
          <w:smallCaps w:val="0"/>
          <w:strike w:val="0"/>
        </w:rPr>
        <w:t>主要矛盾和次要矛盾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主要矛盾就是在许多矛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盾中起着领导和决定作用的矛盾，它的存在和发展规定或影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响着其他矛盾的存在和发展。次要矛盾就是处于从属和服从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地位的矛盾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在复杂事物中，都有主要矛盾和次要矛盾之分，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它表明了各种矛盾力量的不平衡性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毛主席指出</w:t>
      </w:r>
      <w:r>
        <w:rPr>
          <w:rStyle w:val="68"/>
          <w:b/>
          <w:bCs/>
          <w:i w:val="0"/>
          <w:iCs w:val="0"/>
          <w:smallCaps w:val="0"/>
          <w:strike w:val="0"/>
        </w:rPr>
        <w:t>在复杂的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事物的发展过程中，有许多的矛盾存在，其中必有一种是主要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的矛盾，由于它的存在和发展，规定或影响着其他矛盾的存在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和发展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好盾论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&gt;)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主要矛盾和次要矛盾是辩证的统一。二者既互相依存又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互相作用。主要矛盾对次要矛盾起着主导的决定的作用，解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决了主要矛盾，次要矛盾就可迎刃而解;但是次要矛盾的存在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和解决，也影响着主要矛盾的发展和解决。主要矛盾和次要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矛盾在一定条件下述可以互相转化，次要矛盾可以上升为主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要矛盾，主要矛盾可以下降为次要矛盾。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毛主席指出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研究任何过程，如果是存在着两个以上矛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盾的复杂过程的话，就要用全力找出它的主要矛盾。捉住了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这个主要矛盾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切问题就迎刃而解了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 xml:space="preserve">矛盾论 </w:t>
      </w:r>
      <w:r>
        <w:rPr>
          <w:rStyle w:val="77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&gt;)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这是千真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万确的真理，不论对生产斗争、阶级斗争、科学实验以及曰常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的工作和学习，都是如此。"路线是个纲，纲举目张/抓纲也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就是抓土耍矛盾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在一切革命斗争中，全力抓住路线这个纲，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就可以推动各项工作向前发展。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在主要矛盾问题上，马列主义同修正主义始终存在着激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烈的斗争。抓住主要矛盾是无产阶级政党制定路线、方针和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政策的主要依据^毛主席在领导中国革命的过程中，正确地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分析了我国半封建半殖民地社会和整个社会主义历史阶段的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主要矛盾，制定了民主革命时期的总路线和整个社会主义历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史阶段的基本路线,从而使我国民主荜命、社会主义革命和建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设都取得了伟大的胜利。一切修正主义荇为了推荇他们的反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革命修正主义路线，总是千方百计地歪曲和篡改各个革命阶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段的主要矛盾。例如，一九五六年，在我国生产资料所有制的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社会主义改造基本完成以后，刘少奇伙同陈伯达抛出了所谓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“先进的社会主义制度同落后的社会生产力之间的矛盾”是我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国社会主义社会的主荽矛盾的谬论，偷偷塞进“八大”的决议。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一九六四年，在社会主义教育运动中，刘少奇又抛出所谓“四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清和四不清的矛盾' “党内外矛盾的交叉”等奇谈怪论，来掩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盖社会虫义社会的主要矛盾。“九大”前夕，林彪伙同陈伯达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起草的政治报告，认为“九大”以后的主要任务是发展生产，鼓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吹唯生产力论，否认无产阶级和资产阶级的矛盾是主要矛盾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所有这些，都是为了改变党的基本路线，颠覆无产阶级专政，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复辟资本主义。</w:t>
      </w:r>
    </w:p>
    <w:p>
      <w:pPr>
        <w:pStyle w:val="184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  <w:sectPr>
          <w:footerReference r:id="rId218" w:type="first"/>
          <w:footerReference r:id="rId216" w:type="default"/>
          <w:footerReference r:id="rId217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rStyle w:val="185"/>
          <w:b w:val="0"/>
          <w:bCs w:val="0"/>
          <w:i w:val="0"/>
          <w:iCs w:val="0"/>
          <w:smallCaps w:val="0"/>
          <w:strike w:val="0"/>
        </w:rPr>
        <w:t>恩格斯说/为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了达到伟大的目标和团结，为此所必箱的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千百万大军应当时刻牢记主要的东西，不因那些无谓的吹毛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rStyle w:val="68"/>
          <w:b/>
          <w:bCs/>
          <w:i w:val="0"/>
          <w:iCs w:val="0"/>
          <w:smallCaps w:val="0"/>
          <w:strike w:val="0"/>
        </w:rPr>
        <w:t>求疵而迷失方向。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马克思思格斯全集</w:t>
      </w:r>
      <w:r>
        <w:rPr>
          <w:rStyle w:val="69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第三十八卷页）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因此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我们在工作中，一定要“牢记主要的东西”，“牵牛要牵牛鼻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子”，“力气用在刀口上％而决不能“眉毛胡子一把抓”，或者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“抓了芝麻丢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r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四瓜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。唯物辩证法强调抓主要矛盾，并不是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忽视次</w:t>
      </w:r>
      <w:r>
        <w:rPr>
          <w:color w:val="000000"/>
          <w:spacing w:val="0"/>
          <w:w w:val="100"/>
          <w:position w:val="0"/>
          <w:lang w:val="zh-CN" w:eastAsia="zh-CN" w:bidi="zh-CN"/>
        </w:rPr>
        <w:t>要矛盾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，次</w:t>
      </w:r>
      <w:r>
        <w:rPr>
          <w:color w:val="000000"/>
          <w:spacing w:val="0"/>
          <w:w w:val="100"/>
          <w:position w:val="0"/>
          <w:lang w:val="zh-CN" w:eastAsia="zh-CN" w:bidi="zh-CN"/>
        </w:rPr>
        <w:t>要矛盾也必须逐一加以解决。要“</w:t>
      </w:r>
      <w:r>
        <w:rPr>
          <w:rStyle w:val="68"/>
          <w:b/>
          <w:bCs/>
          <w:i w:val="0"/>
          <w:iCs w:val="0"/>
          <w:smallCaps w:val="0"/>
          <w:strike w:val="0"/>
        </w:rPr>
        <w:t>学会‘弹钢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琴“党委要抓紧中心工作，又要围绕中心工作而同时开展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其他方面的</w:t>
      </w:r>
      <w:r>
        <w:rPr>
          <w:rStyle w:val="12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rStyle w:val="68"/>
          <w:b/>
          <w:bCs/>
          <w:i w:val="0"/>
          <w:iCs w:val="0"/>
          <w:smallCaps w:val="0"/>
          <w:strike w:val="0"/>
        </w:rPr>
        <w:t>作”。</w:t>
      </w:r>
      <w:r>
        <w:rPr>
          <w:rStyle w:val="259"/>
          <w:b w:val="0"/>
          <w:bCs w:val="0"/>
          <w:i w:val="0"/>
          <w:iCs w:val="0"/>
          <w:smallCaps w:val="0"/>
          <w:strike w:val="0"/>
        </w:rPr>
        <w:t>〜毛泽东选集卷本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1332</w:t>
      </w:r>
      <w:r>
        <w:rPr>
          <w:rStyle w:val="259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这样，才能有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节奏地把工作推向前进。由于主要矛盾和次要矛盾在一定条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件下可以互相转化，因此,无产阶级政党要善于掌握和预见主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要矛盾的转化，及时提出新的任务和口号，自觉地有准备地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把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革命斗争从一个阶段推进到另一个阶段。</w:t>
      </w:r>
    </w:p>
    <w:p>
      <w:pPr>
        <w:pStyle w:val="30"/>
        <w:keepNext w:val="0"/>
        <w:keepLines w:val="0"/>
        <w:widowControl w:val="0"/>
        <w:shd w:val="clear" w:color="auto" w:fill="auto"/>
        <w:bidi w:val="0"/>
        <w:spacing w:line="26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矛盾的主要方面和次要方面</w:t>
      </w:r>
      <w:r>
        <w:rPr>
          <w:rStyle w:val="270"/>
          <w:b w:val="0"/>
          <w:bCs w:val="0"/>
          <w:i w:val="0"/>
          <w:iCs w:val="0"/>
          <w:smallCaps w:val="0"/>
          <w:strike w:val="0"/>
        </w:rPr>
        <w:t>毛主席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指出，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"矛盾着的两方面中，必有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方面是主要的，他方面是次要的。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其主要的方面，即所谓矛盾起主导作用的方面/(《</w:t>
      </w:r>
      <w:r>
        <w:rPr>
          <w:rStyle w:val="271"/>
          <w:b w:val="0"/>
          <w:bCs w:val="0"/>
          <w:i w:val="0"/>
          <w:iCs w:val="0"/>
          <w:smallCaps w:val="0"/>
          <w:strike w:val="0"/>
        </w:rPr>
        <w:t>矛盾论功矛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盾的主要方面就是在一对矛盾的对立双方中起主导作用的方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面。矛盾的次要方面就是处于被支配地位的方面。任何一对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矛盾，都有主要方而和次要方面之分，它表明了矛盾双方力量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的不平衡性。例如，战争的目的，消灭敌人是主要的，保存自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己是第二位的，因为只有大量地消灭敌人，才能有效地保存自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己。又如，从战争的全体来看，作为消灭敌人之主要手段的进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攻是主要的，而作为消灭敌人之辅助手段和作为保存自己之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一种手段的防御，是第二位的。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矛盾的主要方面和次要方面是辩证的统一，二者既互相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依存又互相转化。没有主要，就没有次要，没有次要，也无所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谓主要，矛盾的主要方面支配次要方面，矛盾的次要方面也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影响主要方面。在政治和经济、业务、军事的关系中，政治是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矛盾的主要方面，政治是统帅，是灵魂。反过来，经济、业务、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军事的发展，也影响着政治的发展。矛盾的主要方面和次要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方面在一定条件下可以互换位置，土要方面由大变小，变为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非主导方面，次要方面由小变大</w:t>
      </w:r>
      <w:r>
        <w:rPr>
          <w:rStyle w:val="68"/>
          <w:b/>
          <w:bCs/>
          <w:i w:val="0"/>
          <w:iCs w:val="0"/>
          <w:smallCaps w:val="0"/>
          <w:strike w:val="0"/>
        </w:rPr>
        <w:t>，上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升为主导方面。这是依据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矛盾双方斗争的力量增减来决定的。苻人认为，象生产力和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生产关系、实践和理论、经济基础和上层建筑这些矛盾，生产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力、实践、经济基础是主要的，它们的地位并不互相转化。这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是机械唯物论的见解。诚然,生产力、实践1经济基础，一般地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表现为主要的决定的作用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0</w:t>
      </w:r>
      <w:r>
        <w:rPr>
          <w:color w:val="000000"/>
          <w:spacing w:val="0"/>
          <w:w w:val="100"/>
          <w:position w:val="0"/>
          <w:lang w:val="zh-CN" w:eastAsia="zh-CN" w:bidi="zh-CN"/>
        </w:rPr>
        <w:t>然面，在一定条件下，生产关系、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理论</w:t>
      </w:r>
      <w:r>
        <w:rPr>
          <w:rStyle w:val="68"/>
          <w:b/>
          <w:bCs/>
          <w:i w:val="0"/>
          <w:iCs w:val="0"/>
          <w:smallCaps w:val="0"/>
          <w:strike w:val="0"/>
        </w:rPr>
        <w:t>、上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层建筑，又转过来表现其为主要的决定的作用。这不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是违反唯物论，正是避免了机械唯物论，坚持了辩证唯物论。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毛主席说</w:t>
      </w:r>
      <w:r>
        <w:rPr>
          <w:rStyle w:val="68"/>
          <w:b/>
          <w:bCs/>
          <w:i w:val="0"/>
          <w:iCs w:val="0"/>
          <w:smallCaps w:val="0"/>
          <w:strike w:val="0"/>
        </w:rPr>
        <w:t>，事物的性质，主要地是由取得支配地位的矛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盾的主要方面所规定的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矛盾论4矛盾的主要方面决定事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物的性质。随着矛盾主要方面的转化，事物的性质也就发生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变化。例如旧中国，帝国主义、封建主义和官僚资本主义占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统治地位，这就决定了旧中国是半殖民地半封建的性质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由于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无产阶级领导广大人民进行民主革命，打倒了三大敌人，使国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内的反动统治者变为被统治者，无产阶级和广大人民由被统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治者变为统治者，中国社会的性质就发生了根本的变化0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矛盾的主要方面和次要方面的原理告诉我们，在认识事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物、分析和处理问题时，一定要分清主要和次要、主流和支流、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九个指头和一个指头，抓住矛盾的主要方面，坚持马克思主义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的两点论和重点论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无论看形势，搞群众运动，指导战争，分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析一个单位、一个人的工作，都要善于抓住本质和主流。这样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如实地反映客观事物的真象，认清事物的本质</w:t>
      </w:r>
      <w:r>
        <w:rPr>
          <w:rStyle w:val="68"/>
          <w:b/>
          <w:bCs/>
          <w:i w:val="0"/>
          <w:iCs w:val="0"/>
          <w:smallCaps w:val="0"/>
          <w:strike w:val="0"/>
        </w:rPr>
        <w:t>，明</w:t>
      </w:r>
      <w:r>
        <w:rPr>
          <w:color w:val="000000"/>
          <w:spacing w:val="0"/>
          <w:w w:val="100"/>
          <w:position w:val="0"/>
          <w:lang w:val="zh-CN" w:eastAsia="zh-CN" w:bidi="zh-CN"/>
        </w:rPr>
        <w:t>确事物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发展的方向</w:t>
      </w:r>
      <w:r>
        <w:rPr>
          <w:rStyle w:val="18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才能制定和执行正确的路线、方针和政策，指导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革命的胜利发展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r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才能在工作中突出重点、抓住关键，促进事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物向有利于革命的方面发展。如果不分主次，把矛盾两方面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并列、等同起来，就会犯折衷主义的错误，在政治上可能走向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机会主义。</w:t>
      </w:r>
    </w:p>
    <w:p>
      <w:pPr>
        <w:pStyle w:val="103"/>
        <w:keepNext/>
        <w:keepLines/>
        <w:widowControl w:val="0"/>
        <w:shd w:val="clear" w:color="auto" w:fill="auto"/>
        <w:bidi w:val="0"/>
        <w:ind w:left="0" w:firstLine="360"/>
        <w:jc w:val="left"/>
      </w:pPr>
      <w:bookmarkStart w:id="16" w:name="bookmark16"/>
      <w:r>
        <w:rPr>
          <w:color w:val="000000"/>
          <w:spacing w:val="0"/>
          <w:w w:val="100"/>
          <w:position w:val="0"/>
          <w:lang w:val="zh-CN" w:eastAsia="zh-CN" w:bidi="zh-CN"/>
        </w:rPr>
        <w:t>矛盾的同一性和斗争性</w:t>
      </w:r>
      <w:r>
        <w:rPr>
          <w:rStyle w:val="105"/>
          <w:b w:val="0"/>
          <w:bCs w:val="0"/>
          <w:i w:val="0"/>
          <w:iCs w:val="0"/>
          <w:smallCaps w:val="0"/>
          <w:strike w:val="0"/>
        </w:rPr>
        <w:t>矛盾的同一性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，也叫</w:t>
      </w:r>
      <w:bookmarkEnd w:id="16"/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统一性、一致性。毛主席指出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，一切矛盾着的东西，互相联系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着，不但在一定条件之下共处于一个统一体中，而且在一定条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件之下互相转化，这就是矛盾的同一性的全部童义。”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《矛盾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论0例如，生和死、无产阶级和资产阶级、战争与和平等等，都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是在一定条件下既旦相排斥又互相联系和互相转化。生转化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为死，死物转化为生物</w:t>
      </w:r>
      <w:r>
        <w:rPr>
          <w:rStyle w:val="68"/>
          <w:b/>
          <w:bCs/>
          <w:i w:val="0"/>
          <w:iCs w:val="0"/>
          <w:smallCaps w:val="0"/>
          <w:strike w:val="0"/>
        </w:rPr>
        <w:t>，这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是科学的事实。原来是被统治的无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产阶级经过无产阶级革命转化为统治者，原来是统治者的资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产阶级却转化为被统治者，中国已经是这样做了，全世界也将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要这样做。战争转化为和平，和平转化为战争，这是无数历史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事实证明了的^只有机会主义和形而上学，才否认这些转化。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221" w:type="first"/>
          <w:footerReference r:id="rId219" w:type="default"/>
          <w:footerReference r:id="rId220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矛盾的斗争性，是指矛盾双方互相排斥、互相对立、互相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斗争^有矛盾就有斗争，没有斗争就不成其为矛盾。“</w:t>
      </w:r>
      <w:r>
        <w:rPr>
          <w:rStyle w:val="68"/>
          <w:b/>
          <w:bCs/>
          <w:i w:val="0"/>
          <w:iCs w:val="0"/>
          <w:smallCaps w:val="0"/>
          <w:strike w:val="0"/>
        </w:rPr>
        <w:t>一切过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程中矛盾着的各方面，本来是</w:t>
      </w:r>
      <w:r>
        <w:rPr>
          <w:rStyle w:val="127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68"/>
          <w:b/>
          <w:bCs/>
          <w:i w:val="0"/>
          <w:iCs w:val="0"/>
          <w:smallCaps w:val="0"/>
          <w:strike w:val="0"/>
        </w:rPr>
        <w:t>相排斥、互相斗争、互相对立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矛盾论矛盾的斗争是普遍的，它贯串于一切过程扣每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一过程的始终,并使一过程向着他过程转化^发展是对立面的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斗争。矛盾的斗争是一切事物发展的根本动力。正确路线同错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误路线，马列主义同修正主义，真理同谬误，新生事物同腐朽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事物，前进同倒退，革命同复辟，都是相比较而存在，相斗争而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发厩的。</w:t>
      </w:r>
      <w:r>
        <w:rPr>
          <w:rStyle w:val="68"/>
          <w:b/>
          <w:bCs/>
          <w:i w:val="0"/>
          <w:iCs w:val="0"/>
          <w:smallCaps w:val="0"/>
          <w:strike w:val="0"/>
        </w:rPr>
        <w:t>赛，污浊，革命进程中的某些波折，以及可能的回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头路，只有斗争和努力才能够克服，而且德要长期的斗争和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68"/>
          <w:b/>
          <w:bCs/>
          <w:i w:val="0"/>
          <w:iCs w:val="0"/>
          <w:smallCaps w:val="0"/>
          <w:strike w:val="0"/>
        </w:rPr>
        <w:t>努力。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毛泽东选繁^ 一卷本</w:t>
      </w:r>
      <w:r>
        <w:rPr>
          <w:rStyle w:val="68"/>
          <w:b/>
          <w:bCs/>
          <w:i w:val="0"/>
          <w:iCs w:val="0"/>
          <w:smallCaps w:val="0"/>
          <w:strike w:val="0"/>
        </w:rPr>
        <w:t>251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共产觉的哲学就是斗争哲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否汄矛盾的斗争性，宣扬矛盾调和论，是一切反动阶级的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腐朽哲学，是一切机会主义、修正主义的共同特点。孔孟鼓吹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“执其两端，用其中”、“和为贵”、“无所争” 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叛徒刘少奇胡说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非对抗性的矛盾是“可以调和的矛盾"，攻击党内斗争是“故意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去寻找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1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斗争对象’，作为‘机会主义的代表者’来开展斗争”，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叛徒、卖国贼林彪胡说“中庸之道……合理” 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鼓吹"两斗皆仇，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两和皆友”，攻击我党反修斗争屉“做绝了”/骂绝了'“斗绝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了”，咒骂斗争哲学是“整人哲学'这些谬沦，都是否认对立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面的斗争，否认矛盾转化，反对革命变革，反对社会的前进运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动，力图保持旧事物使它免于死亡，为复辟倒退路线制造反动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舆论。他们的反动阶级本性和反革命野心决定他们对革命人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民的斗争和马克思主义的斗争哲学怕得要死，恨得要命。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矛盾的同一性和斗争性是对立的又是统一的。恩格斯说: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“直实的具体的同一性包含着差异和变化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 xml:space="preserve">' 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马克思恩格斯选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集</w:t>
      </w:r>
      <w:r>
        <w:rPr>
          <w:rStyle w:val="13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第三卷</w:t>
      </w:r>
      <w:r>
        <w:rPr>
          <w:rStyle w:val="68"/>
          <w:b/>
          <w:bCs/>
          <w:i w:val="0"/>
          <w:iCs w:val="0"/>
          <w:smallCaps w:val="0"/>
          <w:strike w:val="0"/>
        </w:rPr>
        <w:t>533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我们常说“相反相成％就是说相反的东西有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同一性。矛盾的斗争性寓于同一牲之中，在同一性中存在着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斗争性。没有斗争性就没有同一性。同一性是相对的，斗争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性是绝对的</w:t>
      </w:r>
      <w:r>
        <w:rPr>
          <w:rStyle w:val="68"/>
          <w:b/>
          <w:bCs/>
          <w:i w:val="0"/>
          <w:iCs w:val="0"/>
          <w:smallCaps w:val="0"/>
          <w:strike w:val="0"/>
        </w:rPr>
        <w:t>/有条件的相对的同一性和无条件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的绝对</w:t>
      </w:r>
      <w:r>
        <w:rPr>
          <w:rStyle w:val="68"/>
          <w:b/>
          <w:bCs/>
          <w:i w:val="0"/>
          <w:iCs w:val="0"/>
          <w:smallCaps w:val="0"/>
          <w:strike w:val="0"/>
        </w:rPr>
        <w:t>的斗争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性相结合，构成了一切事物的矛盾运动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/(&lt;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矛盾论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掌握同一性和斗争性相互关系时原理，对于正确制定和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领会党的路线、方针、政策，批判资产阶级和修正主义，具有重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大的意义。我们党制定的在统一战线中又联合又斗争的方针，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就是以同一性和斗争性相结合的原理为依据的。一切修正主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义者从形而上学世界观出发，总是从不同方面割裂同一性和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斗争性的关系，或者借口同一，否认斗争，或者借口斗争，否认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同一。在统一战线中，他们不是“一切斗争，否认联合”，就是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“一切联合，否认斗争'他们根木不懂得联合和斗争的辩证关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系。周恩来同志在党的“十大”政治报告中指出，今天，在国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际囯内斗争中，类似过去同资产阶级讲联合，忘掉了必不可少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的斗争</w:t>
      </w:r>
      <w:r>
        <w:rPr>
          <w:rStyle w:val="18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同资产阶级决裂了，又忘掉了在一定条件下还可以联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合的倾向，仍然可能出现。需要我们尽可能地及时发现，及时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纠正'否从人民内部存在矛盾，只讲团结，不讲斗争，就会危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害革命事业；而混淆两类不同性质的矛盾，只讲斗争，否认团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结，看不到革命团结的极端重要性，也会危害革命事业^</w:t>
      </w:r>
    </w:p>
    <w:p>
      <w:pPr>
        <w:pStyle w:val="103"/>
        <w:keepNext/>
        <w:keepLines/>
        <w:widowControl w:val="0"/>
        <w:shd w:val="clear" w:color="auto" w:fill="auto"/>
        <w:bidi w:val="0"/>
        <w:ind w:left="0" w:firstLine="360"/>
        <w:jc w:val="left"/>
      </w:pPr>
      <w:bookmarkStart w:id="17" w:name="bookmark17"/>
      <w:r>
        <w:rPr>
          <w:color w:val="000000"/>
          <w:spacing w:val="0"/>
          <w:w w:val="100"/>
          <w:position w:val="0"/>
          <w:lang w:val="zh-CN" w:eastAsia="zh-CN" w:bidi="zh-CN"/>
        </w:rPr>
        <w:t>对抗性矛盾和非对抗性矛盾</w:t>
      </w:r>
      <w:r>
        <w:rPr>
          <w:rStyle w:val="272"/>
          <w:b w:val="0"/>
          <w:bCs w:val="0"/>
          <w:i w:val="0"/>
          <w:iCs w:val="0"/>
          <w:smallCaps w:val="0"/>
          <w:strike w:val="0"/>
        </w:rPr>
        <w:t>事物的矛盾和</w:t>
      </w:r>
      <w:bookmarkEnd w:id="17"/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斗争是普遍的、绝对的》而矛盾的性质和斗争的形式却是多种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多样的。矛盾的性质基本上可分为对抗性矛盾和非对抗性矛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盾两类，矛盾斗争的形式也可分为对抗和非对抗两种^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对抗性矛盾是指最后要采取外部冲突的形式去解决的矛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盾。在阶级社会里，是指阶级利益根本对立的矛盾，在奴隶社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会、封建社会、资本主义社会中，剥削阶级和被剥削阶级之间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的矛盾都是对抗性矛盾，这种矛盾必须通过暴力革命才能解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决。帝国主义、社会帝国主义和各国反动派同本国人民群众的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矛盾，也是对抗性矛盾。这种矛盾也必须通过本国人民群众的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暴</w:t>
      </w:r>
      <w:r>
        <w:rPr>
          <w:color w:val="000000"/>
          <w:spacing w:val="0"/>
          <w:w w:val="100"/>
          <w:position w:val="0"/>
          <w:lang w:val="zh-CN" w:eastAsia="zh-CN" w:bidi="zh-CN"/>
        </w:rPr>
        <w:t>力革命去解决。马克思指出</w:t>
      </w:r>
      <w:r>
        <w:rPr>
          <w:rStyle w:val="68"/>
          <w:b/>
          <w:bCs/>
          <w:i w:val="0"/>
          <w:iCs w:val="0"/>
          <w:smallCaps w:val="0"/>
          <w:strike w:val="0"/>
        </w:rPr>
        <w:t>没有对抗就没有进步。这是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文明直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到今天所遵循的规律</w:t>
      </w:r>
      <w:r>
        <w:rPr>
          <w:rStyle w:val="68"/>
          <w:b/>
          <w:bCs/>
          <w:i w:val="0"/>
          <w:iCs w:val="0"/>
          <w:smallCaps w:val="0"/>
          <w:strike w:val="0"/>
        </w:rPr>
        <w:t>。到目前为止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，生</w:t>
      </w:r>
      <w:r>
        <w:rPr>
          <w:rStyle w:val="68"/>
          <w:b/>
          <w:bCs/>
          <w:i w:val="0"/>
          <w:iCs w:val="0"/>
          <w:smallCaps w:val="0"/>
          <w:strike w:val="0"/>
        </w:rPr>
        <w:t>产力就是由于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这种阶级对抗的规律而发展起来的。”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马克思恩格斯全集》第四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卷1〇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4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页）在社会主义社会中，敌我之间的矛盾是对抗性的矛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盾，这种矛盾必须用无产阶级专政的方法去解决=在党内，广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大党员同混入党内的叛徒、特务、死不改海的走资派、蜕化变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质分予、阶级舁己分子的矛盾是对抗性矛盾，对这些人必须清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除出党，并不准重新入党。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非对抗性矛盾是指不需要通过外部冲突的形式去解决的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矛盾。在社会主义社会里，是指阶级利益根本一致基础上的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矛盾例如劳动人民之间的矛盾是非对抗性矛盾，这种矛盾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只能用无产阶级民主的方法，即说服、教育、批评和自我批评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的方法加以解决。毛主席指出</w:t>
      </w:r>
      <w:r>
        <w:rPr>
          <w:rStyle w:val="68"/>
          <w:b/>
          <w:bCs/>
          <w:i w:val="0"/>
          <w:iCs w:val="0"/>
          <w:smallCaps w:val="0"/>
          <w:strike w:val="0"/>
        </w:rPr>
        <w:t>，凡属于思想性质的问题，凡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属于人民内部的争论问题，只能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用民主</w:t>
      </w:r>
      <w:r>
        <w:rPr>
          <w:rStyle w:val="68"/>
          <w:b/>
          <w:bCs/>
          <w:i w:val="0"/>
          <w:iCs w:val="0"/>
          <w:smallCaps w:val="0"/>
          <w:strike w:val="0"/>
        </w:rPr>
        <w:t>的方法去解决，只能用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讨论的方法，批评的方法、说服教育的方法去解决，而不能用</w:t>
      </w:r>
    </w:p>
    <w:p>
      <w:pPr>
        <w:pStyle w:val="274"/>
        <w:keepNext w:val="0"/>
        <w:keepLines w:val="0"/>
        <w:widowControl w:val="0"/>
        <w:shd w:val="clear" w:color="auto" w:fill="auto"/>
        <w:bidi w:val="0"/>
        <w:spacing w:line="8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1，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68"/>
          <w:b/>
          <w:bCs/>
          <w:i w:val="0"/>
          <w:iCs w:val="0"/>
          <w:smallCaps w:val="0"/>
          <w:strike w:val="0"/>
        </w:rPr>
        <w:t>强制的、压服的方法去解决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/(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《关于正确处理人民内部矛盾的问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题功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人民内部在某些问题上看法不一致，应当通过认真地学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习马克思主义、列宁主义、毛泽东思想，在提高认识、分清是非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的基础上逐步地统一起来。即使某些认识一时统一不了，也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应当从革命大局的利益出发，求大同，存小异，共同团结对敌。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对抗性矛盾和非对抗性矛盾在一定条件下可以互相转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化。“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根据車</w:t>
      </w:r>
      <w:r>
        <w:rPr>
          <w:rStyle w:val="68"/>
          <w:b/>
          <w:bCs/>
          <w:i w:val="0"/>
          <w:iCs w:val="0"/>
          <w:smallCaps w:val="0"/>
          <w:strike w:val="0"/>
        </w:rPr>
        <w:t>物的具体发展，有些矛盾是由原来还非对抗性的，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而发展成为对抗性的；也有些矛盾则由原来是对抗性的，而发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展成为非对抗性的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。” 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矛盾论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>民族资产阶级和工人阶级之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间存在着剥削和被剥削的矛盾，这本来是对抗性的矛盾。但是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在我国的具体条件下，这两个阶级的对抗性的矛盾如果处理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得当，可以转变为非对抗性的矛盾，可以用和平的方法解决这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个矛盾。如果我们处理不当，不是对民族资产阶级采取团结、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批评、教育的政策，或者民族资产阶级不接受我们的这个政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策，那末民族资产阶级同工人阶级之间的矛盾就会变成敌我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之间的矛盾。我党十次路线斗争的事实证明，党内正确思想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和错误思想的矛盾，在开始的时候，或在个别的问题上，并不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一定马上表现为对抗性的但随着阶级斗争的发展，就可能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发展为对抗性的了。随着矛盾性貭的转化，斗争的形式也要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相应地加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y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改变。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正确区别和处理对抗性矛盾和非对抗性矛盾、敌我矛盾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和人民内部矛盾，是革命的首要问题，是党的基本路线的重要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内容。阶级敌人及其在党内的代理人，总是竭力混淆两类不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同性质的矛盾，利用人民内部的矛盾，挑拨离间，兴风作浪，企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图实现他们的阴谋，因此，我们必须在斗争中努力提高阶级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斗争和路线斗争觉悟，提高识别能力，桉照毛主席提出的区别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香花和毒草的六条政治标准，严格区别两类不同性质的矛盾，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并采取正确的方针和斗争方法，以团结真正的朋友，打击真正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的敌人，为巩固无产阶级专政而奋斗。</w:t>
      </w:r>
    </w:p>
    <w:p>
      <w:pPr>
        <w:pStyle w:val="65"/>
        <w:keepNext w:val="0"/>
        <w:keepLines w:val="0"/>
        <w:widowControl w:val="0"/>
        <w:shd w:val="clear" w:color="auto" w:fill="auto"/>
        <w:tabs>
          <w:tab w:val="left" w:pos="2710"/>
        </w:tabs>
        <w:bidi w:val="0"/>
        <w:spacing w:line="325" w:lineRule="exact"/>
        <w:ind w:left="0" w:firstLine="360"/>
        <w:jc w:val="left"/>
      </w:pPr>
      <w:r>
        <w:rPr>
          <w:rStyle w:val="87"/>
          <w:b w:val="0"/>
          <w:bCs w:val="0"/>
          <w:i w:val="0"/>
          <w:iCs w:val="0"/>
          <w:smallCaps w:val="0"/>
          <w:strike w:val="0"/>
        </w:rPr>
        <w:t>基本矛盾</w:t>
      </w:r>
      <w:r>
        <w:rPr>
          <w:rStyle w:val="87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也叫根本矛盾，它规定事物发展全过程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2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的本质，并规定和影响这个过程中；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R</w:t>
      </w:r>
      <w:r>
        <w:rPr>
          <w:color w:val="000000"/>
          <w:spacing w:val="0"/>
          <w:w w:val="100"/>
          <w:position w:val="0"/>
          <w:lang w:val="en-US" w:eastAsia="en-US" w:bidi="en-US"/>
        </w:rPr>
        <w:t>: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他矛盾的存在和发展。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毛主席指出，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事物发展过程的根本矛盾及为此根本矛盾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所规定的过程的本质，非到过程完结之日，是不会消灭的"。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224" w:type="first"/>
          <w:footerReference r:id="rId222" w:type="default"/>
          <w:footerReference r:id="rId223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矛盾论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基本矛盾没有解决，事物的发展过程也就没有完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结。例如，在社会主义社会中，基本的矛盾仍然是生产关系和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生产力之间的矛盾，上层建筑和经济基础之间的矛盾。社会主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义社会的这些矛盾，同旧社会的生产关系和生产力的矛盾、上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层建筑和经济基础的矛盾，具有根本不同的性质和情况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基本矛盾没有解决，整个过程的社会主义性质是不会改变的。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又如当代国际形势发生了很大变化，但是时代没有变,仍然处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在帝国主义和无产阶级革命的时代，列宁主义的基本原则没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有过时，仍然是我们今天指导思想的理论基础这是因为当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代世界的各种基本矛盾还没有解決，因此它所规定的时代的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性质也不会改变。只有当基本矛盾解决了，整个过程才会发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生根本性质的变化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事物根本矛盾在长过程中的各个发展阶段上采取了逐渐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激化的形式。并且，被根本矛盾所规定或影响的许多大小矛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盾中，有些是激化了，有些是暂时地或局部地解央了，或者缓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和了，又有些是发生了。因此，事物发展过程就显出阶段性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来。例如，在我国新民主主义革命过程中，虽然整个过程中根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本矛盾的性质，即反帝反封建的民主革命的性质，并没有变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化，但是却经过了第一次国内革命战争、土地革命战争、抗曰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战争和解放战争等几个发展阶段。在整个社会主义历史阶段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中，虽然整个过程中无产阶级和资产阶级的根本矛盾的性质，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即社会主义革命的性质，没有变化，但是整个过程又可以区分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为许多发展阶段。即使到了共产主义社会，在整个发展过程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中也必然会区分出很多阶段来^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掌握事物发展过程的基本矛盾是十分重要的，它是无产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阶级政党制定路线、方针、政策的理论基础。毛主席拫据社会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主义社会的基本矛盾和当代坻界的基本矛盾，正确地制定了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党在整个社会主义历史阶段的基本路线，指引着我国社会主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义革命和建设取得了伟大胜利。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林彪反党集团歪曲社会主义社会的基本矛盾，胡说党的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“九大”以后的主要任务是发展生产。这是刘少奇、陈伯达塞进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党的“八大”决议中的国内主要矛盾不是无产阶级同资产阶级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的矛盾，而是“先进的社会主义制度同落后的社会生产力之间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的矛盾”这一修正主义翏论在新形势下的翻版。林彪反党集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团还反对毛主席对舀代世界基本矛盾的分析，歪曲时代的性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质，胡说我们的时代“和列宁时代不同'其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的就是妄图改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变党在社会主义历史阶段的基本路线，反对无产阶级专政下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rStyle w:val="68"/>
          <w:b/>
          <w:bCs/>
          <w:i w:val="0"/>
          <w:iCs w:val="0"/>
          <w:smallCaps w:val="0"/>
          <w:strike w:val="0"/>
        </w:rPr>
        <w:t>的继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续革命，复辟资本主义。</w:t>
      </w:r>
    </w:p>
    <w:p>
      <w:pPr>
        <w:pStyle w:val="65"/>
        <w:keepNext w:val="0"/>
        <w:keepLines w:val="0"/>
        <w:widowControl w:val="0"/>
        <w:shd w:val="clear" w:color="auto" w:fill="auto"/>
        <w:tabs>
          <w:tab w:val="left" w:pos="2420"/>
        </w:tabs>
        <w:bidi w:val="0"/>
        <w:spacing w:line="335" w:lineRule="exact"/>
        <w:ind w:left="0" w:firstLine="360"/>
        <w:jc w:val="left"/>
      </w:pPr>
      <w:r>
        <w:rPr>
          <w:rStyle w:val="275"/>
          <w:b w:val="0"/>
          <w:bCs w:val="0"/>
          <w:i w:val="0"/>
          <w:iCs w:val="0"/>
          <w:smallCaps w:val="0"/>
          <w:strike w:val="0"/>
        </w:rPr>
        <w:t>统一体</w:t>
      </w:r>
      <w:r>
        <w:rPr>
          <w:rStyle w:val="275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指在一定条件下矛盾双方共处于一个统一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的整体</w:t>
      </w:r>
      <w:r>
        <w:rPr>
          <w:rStyle w:val="276"/>
          <w:b w:val="0"/>
          <w:bCs w:val="0"/>
          <w:i w:val="0"/>
          <w:iCs w:val="0"/>
          <w:smallCaps w:val="0"/>
          <w:strike w:val="0"/>
        </w:rPr>
        <w:t>。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毛主席说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，車物发展过程中的毎一种矛盾的两个方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面，各以和它对立着的方面为自己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存在的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前提，双方共处于一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个统一体中</w:t>
      </w:r>
      <w:r>
        <w:rPr>
          <w:rStyle w:val="277"/>
          <w:b w:val="0"/>
          <w:bCs w:val="0"/>
          <w:i w:val="0"/>
          <w:iCs w:val="0"/>
          <w:smallCaps w:val="0"/>
          <w:strike w:val="0"/>
        </w:rPr>
        <w:t>矛盾论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毛主席说:“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在人类社会和自然界，统一体总要分解为不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同的部分，只是在不同的具体条件下，内容不同，形式不同罢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了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/(碰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中国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 xml:space="preserve">共产党全国宣传工作会议上的讲话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&gt;)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世界上任何事物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都是矛盾的统一体不同的事物，由于矛盾性质不同，有着不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同的矛盾统一体。没有矛盾的绝对统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一体是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不存在的。在统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一体中，矛盾双方存在主次之分。马克思和恩格斯指出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：“无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产阶级和富有是两个对立面它们本身构成一个统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的整体。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它们二者都是由私有制世界产生的</w:t>
      </w:r>
      <w:r>
        <w:rPr>
          <w:rStyle w:val="77"/>
          <w:b w:val="0"/>
          <w:bCs w:val="0"/>
          <w:i w:val="0"/>
          <w:iCs w:val="0"/>
          <w:smallCaps w:val="0"/>
          <w:strike w:val="0"/>
          <w:vertAlign w:val="subscript"/>
        </w:rPr>
        <w:t>&amp;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问</w:t>
      </w:r>
      <w:r>
        <w:rPr>
          <w:color w:val="000000"/>
          <w:spacing w:val="0"/>
          <w:w w:val="100"/>
          <w:position w:val="0"/>
          <w:lang w:val="zh-CN" w:eastAsia="zh-CN" w:bidi="zh-CN"/>
        </w:rPr>
        <w:t>题在于这两个方面中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的每一个方面在对立中究竟占有什么样的确定的地位。只宣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布它们是统一整体的两个方面是不够的。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”(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《马克思恩格斯全集</w:t>
      </w:r>
      <w:r>
        <w:rPr>
          <w:rStyle w:val="215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215"/>
          <w:b w:val="0"/>
          <w:bCs w:val="0"/>
          <w:i w:val="0"/>
          <w:iCs w:val="0"/>
          <w:smallCaps w:val="0"/>
          <w:strike w:val="0"/>
          <w:vertAlign w:val="superscript"/>
        </w:rPr>
        <w:br w:type="textWrapping"/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第二卷</w:t>
      </w:r>
      <w:r>
        <w:rPr>
          <w:rStyle w:val="215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4</w:t>
      </w:r>
      <w:r>
        <w:rPr>
          <w:rStyle w:val="278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66"/>
          <w:b/>
          <w:bCs/>
          <w:i w:val="0"/>
          <w:iCs w:val="0"/>
          <w:smallCaps w:val="0"/>
          <w:strike w:val="0"/>
        </w:rPr>
        <w:t>在统一体内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，矛盾双方有同一性，又有斗争性。词一性是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相对的，斗争性是绝对的。在我闰民主革命时期，中国共产党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同资产阶级在一定条件下建立了统一战线。在这个统一体中，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中国共产党同资产阶级乂联合又斗争。联合是相对的，斗争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是绝对的</w:t>
      </w:r>
      <w:r>
        <w:rPr>
          <w:rStyle w:val="279"/>
          <w:b w:val="0"/>
          <w:bCs w:val="0"/>
          <w:i w:val="0"/>
          <w:iCs w:val="0"/>
          <w:smallCaps w:val="0"/>
          <w:strike w:val="0"/>
        </w:rPr>
        <w:t>。</w:t>
      </w:r>
      <w:r>
        <w:rPr>
          <w:rStyle w:val="66"/>
          <w:b/>
          <w:bCs/>
          <w:i w:val="0"/>
          <w:iCs w:val="0"/>
          <w:smallCaps w:val="0"/>
          <w:strike w:val="0"/>
        </w:rPr>
        <w:t>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联合时，就是思想上、政治上，组织上的“和平”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的“不流血”的斗争 &lt;=而在统一战线破裂，被迫同资产阶级分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裂时，就转为武装斗争。中国共产党就是在同资产阶级又联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合又斗争中发展和锻炼出来的。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统一体都是有条件的、相对的、暂时的^在一定条件下，矛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盾着的东西能够统一起来，又能够转化；无此一定条件，就不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能成为矛盾，不能共居，也不能转化。任何一种统一体都是在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一定条件下产生、发展和灭亡的，由于统一体内部矛盾双方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斗争的结果，使旧的统一体破裂，新的统一体产生。如资本主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义社会这一矛盾统一体，是社会发展到一定阶段的产物。在这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个统一体中，无产阶级和资产阶级展开了激烈的斗争，无产阶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级通过暴力革命，推翻资产阶级统治，建立社会主义社会，就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使旧的资本主义社会的统一体转化为新的社会主义社会的统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一体。又如红与专这一矛盾统一体也是可变动的。只专不红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或只红不专，在一定条件下可以变为又红乂专;而一定程度的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又红又专，如果不继续努力，也可以变为不红不专。因此，任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何一种统一体的稳定性是相对的，从一种统一体转化为另一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种统一体的变动性则是绝对的。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227" w:type="first"/>
          <w:footerReference r:id="rId225" w:type="default"/>
          <w:footerReference r:id="rId226" w:type="even"/>
          <w:pgSz w:w="11909" w:h="16834"/>
          <w:pgMar w:top="1430" w:right="1440" w:bottom="1430" w:left="1440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机会主义者都不懂得统一体是矛盾的统一体。在统一战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线问题上，他们不懂得同资产阶级建立统一战线是一个矛盾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的统一体。陈独秀右倾机会主义路线，只要联合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bscript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不要斗争；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王明“左”倾机会主义路线，只要斗争，不要联合，都是否认矛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盾的统一体的表现。今天，在国际国内斗争中，类似过去同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资产阶级讲联合，忘掉了必不可少的斗争；同资产阶级决裂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，又忘掉了在一定条件下还可以联合的倾向，仍然可能会出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现。因此，正确理解统一体的原理，对革命斗争有着重要的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意义，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280"/>
          <w:b w:val="0"/>
          <w:bCs w:val="0"/>
          <w:i w:val="0"/>
          <w:iCs w:val="0"/>
          <w:smallCaps w:val="0"/>
          <w:strike w:val="0"/>
        </w:rPr>
        <w:t xml:space="preserve">差异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差异就是矛盾毛主席在批判徳波林时指出：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“世界上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的每一差异中就已经</w:t>
      </w:r>
      <w:r>
        <w:rPr>
          <w:rStyle w:val="66"/>
          <w:b/>
          <w:bCs/>
          <w:i w:val="0"/>
          <w:iCs w:val="0"/>
          <w:smallCaps w:val="0"/>
          <w:strike w:val="0"/>
        </w:rPr>
        <w:t>包含着矛盾，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差异就</w:t>
      </w:r>
      <w:r>
        <w:rPr>
          <w:rStyle w:val="66"/>
          <w:b/>
          <w:bCs/>
          <w:i w:val="0"/>
          <w:iCs w:val="0"/>
          <w:smallCaps w:val="0"/>
          <w:strike w:val="0"/>
        </w:rPr>
        <w:t>是矛盾/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187"/>
          <w:b w:val="0"/>
          <w:bCs w:val="0"/>
          <w:i w:val="0"/>
          <w:iCs w:val="0"/>
          <w:smallCaps w:val="0"/>
          <w:strike w:val="0"/>
        </w:rPr>
        <w:t>G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矛盾论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这是对马克思主义矛盾学说的重要发展。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所谓差异,不是任何两个不相千的东西，而是指统一体内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部的差异。这种差异就是矛盾。例如，劳资之间，从两个阶级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发生的时候起，就是互相矛盾的，仅仅还没有激化而已。又如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工农业生产上先进与落后的差异，这种差舁就是矛盾。人的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概念的每一差异，都是客观矛盾的反映，概念之间的差异也就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違矛盾^因此，差异问题，是矛盾的差别性问题，不是矛盾的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有无问题。矛盾是贯串于一切事物发展过程的始终，矛盾处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处有，矛盾时时在，矛盾是普遍的、绝对的。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228" w:type="default"/>
          <w:footerReference r:id="rId229" w:type="even"/>
          <w:pgSz w:w="11909" w:h="16834"/>
          <w:pgMar w:top="1430" w:right="1440" w:bottom="1430" w:left="1440" w:header="0" w:footer="3" w:gutter="0"/>
          <w:pgNumType w:start="207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机会主义者和修正主义者却否认差异就是矛盾，从而否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认矛盾的普遍性。德波林鼓吹事物的发展是先有差异和对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立，后有矛盾，否认差舁就違矛盾，否认事物自始至终存在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着矛盾，陷入了形而上学的外因论和机械论^由此出发，他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认为富农和一般农民之间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R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有趋别，并无矛盾，为布哈林的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“阶级斗争熄灭论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1</w:t>
      </w:r>
      <w:r>
        <w:rPr>
          <w:color w:val="000000"/>
          <w:spacing w:val="0"/>
          <w:w w:val="100"/>
          <w:position w:val="0"/>
          <w:lang w:val="zh-CN" w:eastAsia="zh-CN" w:bidi="zh-CN"/>
        </w:rPr>
        <w:t>^和反对消灭富农的右倾投降主义路线辩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护。在斯大林的领导下，苏联哲学界批判了德波林的错误。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现在，在苏修叛徒集团的统治下，3时德波林学派的一些批判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者却变成了德波林学派的继承者0他们大肆宣扬差异不是矛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盾，鼓吹社会主义社会的发展是由“矛盾转变为差别，差别融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合为统一"，胡说“差别不能认为是矛盾的表现”，在社会主义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条件下，工农、城乡、脑力劳动和体力劳动之间的差别不能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看作是矛盾”，等等。这完全是重弹德波林的唯心论和形而上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学的老调，事实上，社会主义社会的整个历史阶段自始至终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存在着阶级和阶级矛盾0工农、城乡、体力劳动和脑力劳动之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间的差别也就是矛盾。他们否认差异就是矛盾，否认社会主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义社会自始至终存在着矛盾，其目的就是为苏修叛徒集团推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14"/>
          <w:b w:val="0"/>
          <w:bCs w:val="0"/>
          <w:i w:val="0"/>
          <w:iCs w:val="0"/>
          <w:smallCaps w:val="0"/>
          <w:strike w:val="0"/>
        </w:rPr>
        <w:t>行"仝民党仝民国家"的修正主义路线制造理论根据。叛</w:t>
      </w:r>
      <w:r>
        <w:rPr>
          <w:rStyle w:val="1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徒刘少奇也鼓吹什么"差别的东西是没有彤成的矛盾，是矛盾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t>的萌芽”，与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德波林、苏修御用学者唱一个调子，其目的也还是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方了反对无产阶级革命和无产阶级专政。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87"/>
          <w:b w:val="0"/>
          <w:bCs w:val="0"/>
          <w:i w:val="0"/>
          <w:iCs w:val="0"/>
          <w:smallCaps w:val="0"/>
          <w:strike w:val="0"/>
        </w:rPr>
        <w:t xml:space="preserve">内因和外因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内因是指事物内部的矛盾性，外因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是指一事物和他事物的互相联系和互相影响。从整个物质世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界来说，其变化发展的原因完全在于物质世界本身的矛盾性，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不存在外因的问题。从物质世界的具体事物来说，事物与事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物之间不是孤立的，而是互相联系、互相影响的。每一事物的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产生、发展和灭亡，都有其内因和外因。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230" w:type="default"/>
          <w:footerReference r:id="rId231" w:type="even"/>
          <w:pgSz w:w="11909" w:h="16834"/>
          <w:pgMar w:top="1430" w:right="1440" w:bottom="1430" w:left="1440" w:header="0" w:footer="3" w:gutter="0"/>
          <w:pgNumType w:start="189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内因和外因是辩证的统一。在事物的发展过程中，内因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和外因的地位和作用是不同的/</w:t>
      </w:r>
      <w:r>
        <w:rPr>
          <w:rStyle w:val="66"/>
          <w:b/>
          <w:bCs/>
          <w:i w:val="0"/>
          <w:iCs w:val="0"/>
          <w:smallCaps w:val="0"/>
          <w:strike w:val="0"/>
        </w:rPr>
        <w:t>事物内部的这种矛盾性是事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物发展的根本原因，一事物和他事物的互相联系和互相影响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则是事物发展的第二位的原因/“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矛盾设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&gt;)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事物的内部矛盾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决定事物的性质，决定事物发展的方向，是事物发展的根本动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力和源泉。只有承认事物的内部矛盾，才能理解世界上各种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事物在性质上千差万别及其互相转化的根本原因，才能理解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事物的内在联系和运动、变化、发展。一事物和他事物的互相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联系和互相影响是事物发展的不可缺少时条件。外因作用的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大小依具体情况有所不同，但都要通过内因才能实现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J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卜因总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是通过增强事物内部矛质的一方，去反对另一方，从而影响事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物的发展。正如毛主席所指出</w:t>
      </w:r>
      <w:r>
        <w:rPr>
          <w:rStyle w:val="66"/>
          <w:b/>
          <w:bCs/>
          <w:i w:val="0"/>
          <w:iCs w:val="0"/>
          <w:smallCaps w:val="0"/>
          <w:strike w:val="0"/>
        </w:rPr>
        <w:t>外因是变化的条件，内因是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变化的根据，外因通过内因而起作用。” </w:t>
      </w:r>
      <w:r>
        <w:rPr>
          <w:rStyle w:val="121"/>
          <w:b w:val="0"/>
          <w:bCs w:val="0"/>
          <w:i w:val="0"/>
          <w:iCs w:val="0"/>
          <w:smallCaps w:val="0"/>
          <w:strike w:val="0"/>
        </w:rPr>
        <w:t>k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矛盾论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&gt;)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掌握内因和外因辩证关系的原理，对于认识世界和改造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世界，正确制定和执行党的路线、方针、政策，具有重大的意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。毛主席运用内因和外因的辩证</w:t>
      </w:r>
      <w:r>
        <w:rPr>
          <w:rStyle w:val="66"/>
          <w:b/>
          <w:bCs/>
          <w:i w:val="0"/>
          <w:iCs w:val="0"/>
          <w:smallCaps w:val="0"/>
          <w:strike w:val="0"/>
        </w:rPr>
        <w:t>法观点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，总结了国内外和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党内外两条路线斗争的历史经验，指出：“</w:t>
      </w:r>
      <w:r>
        <w:rPr>
          <w:rStyle w:val="66"/>
          <w:b/>
          <w:bCs/>
          <w:i w:val="0"/>
          <w:iCs w:val="0"/>
          <w:smallCaps w:val="0"/>
          <w:strike w:val="0"/>
        </w:rPr>
        <w:t>一个玟党要引导革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命到胜利，必须依靠自己政治路线的正确和组织上的巩固/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(《矛盾念0“思想上政治上的路线正确与否是决定一切的/强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调一个政党的成畋是内因决定的，是由它执行的路线决定的。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毛主席还指出：“自力更</w:t>
      </w:r>
      <w:r>
        <w:rPr>
          <w:rStyle w:val="66"/>
          <w:b/>
          <w:bCs/>
          <w:i w:val="0"/>
          <w:iCs w:val="0"/>
          <w:smallCaps w:val="0"/>
          <w:strike w:val="0"/>
        </w:rPr>
        <w:t>生为主，争</w:t>
      </w:r>
      <w:r>
        <w:rPr>
          <w:rStyle w:val="114"/>
          <w:b w:val="0"/>
          <w:bCs w:val="0"/>
          <w:i w:val="0"/>
          <w:iCs w:val="0"/>
          <w:smallCaps w:val="0"/>
          <w:strike w:val="0"/>
        </w:rPr>
        <w:t>取外援为辅</w:t>
      </w:r>
      <w:r>
        <w:rPr>
          <w:rStyle w:val="66"/>
          <w:b/>
          <w:bCs/>
          <w:i w:val="0"/>
          <w:iCs w:val="0"/>
          <w:smallCaps w:val="0"/>
          <w:strike w:val="0"/>
        </w:rPr>
        <w:t>，破除迷信，独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立自主地千工业、干农业，干技术革命和文化革命，打倒奴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隶思想，埋葬教条主义，认真学习外国的好经验，也一定研究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外国的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坏经验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rStyle w:val="66"/>
          <w:b/>
          <w:bCs/>
          <w:i w:val="0"/>
          <w:iCs w:val="0"/>
          <w:smallCaps w:val="0"/>
          <w:strike w:val="0"/>
        </w:rPr>
        <w:t>引</w:t>
      </w:r>
      <w:r>
        <w:rPr>
          <w:rStyle w:val="114"/>
          <w:b w:val="0"/>
          <w:bCs w:val="0"/>
          <w:i w:val="0"/>
          <w:iCs w:val="0"/>
          <w:smallCaps w:val="0"/>
          <w:strike w:val="0"/>
        </w:rPr>
        <w:t>以为戒</w:t>
      </w:r>
      <w:r>
        <w:rPr>
          <w:rStyle w:val="66"/>
          <w:b/>
          <w:bCs/>
          <w:i w:val="0"/>
          <w:iCs w:val="0"/>
          <w:smallCaps w:val="0"/>
          <w:strike w:val="0"/>
        </w:rPr>
        <w:t>，这就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是我们</w:t>
      </w:r>
      <w:r>
        <w:rPr>
          <w:rStyle w:val="66"/>
          <w:b/>
          <w:bCs/>
          <w:i w:val="0"/>
          <w:iCs w:val="0"/>
          <w:smallCaps w:val="0"/>
          <w:strike w:val="0"/>
        </w:rPr>
        <w:t>的路线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。”这条路线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是以内因是事物发展的根本原因，外因是事物发展的第二位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原因这一原理为理论根据的。我们分析矛盾，处理问题，一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定要从事物的内部矛盾去找事构变化发展的根本原因，这样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才能正确掌握解决矛盾的方向1同时也要注意事物的外在条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件，充分利用有利的外在因素，防止和克服不利的外在因素,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以促进事物的发展。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87"/>
          <w:b w:val="0"/>
          <w:bCs w:val="0"/>
          <w:i w:val="0"/>
          <w:iCs w:val="0"/>
          <w:smallCaps w:val="0"/>
          <w:strike w:val="0"/>
        </w:rPr>
        <w:t>根据和条件</w:t>
      </w:r>
      <w:r>
        <w:rPr>
          <w:color w:val="000000"/>
          <w:spacing w:val="0"/>
          <w:w w:val="100"/>
          <w:position w:val="0"/>
          <w:lang w:val="zh-CN" w:eastAsia="zh-CN" w:bidi="zh-CN"/>
        </w:rPr>
        <w:t>根据指事物内部的矛盾性，是事物发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展的内因，条件指同这一事物互相联系互相影响着的其他事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物，是事物发展的外因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5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唯物辩证法认为，事物的内部根据是事物发展的根本原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因</w:t>
      </w:r>
      <w:r>
        <w:rPr>
          <w:rStyle w:val="282"/>
          <w:b w:val="0"/>
          <w:bCs w:val="0"/>
          <w:i w:val="0"/>
          <w:iCs w:val="0"/>
          <w:smallCaps w:val="0"/>
          <w:strike w:val="0"/>
        </w:rPr>
        <w:t>。毛主席指出：“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事物发展的根本原因，不是在事物的外部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而是在事物的内部，在于事物内部的矛盾性</w:t>
      </w:r>
      <w:r>
        <w:rPr>
          <w:rStyle w:val="237"/>
          <w:b w:val="0"/>
          <w:bCs w:val="0"/>
          <w:i w:val="0"/>
          <w:iCs w:val="0"/>
          <w:smallCaps w:val="0"/>
          <w:strike w:val="0"/>
        </w:rPr>
        <w:t>矛盾论》）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自然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界的变化，主要地是由于自然界内部矛盾的发展。社会的变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化，主要地是由于社会内部矛盾的发展，即生产力和生产关系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的矛盾，经济基础与上层建筑之间的矛盾，阶级之间的矛盾，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新旧之间的矛盾。由于这些矛盾的发展，推动了社会的前进，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推动了新旧社会的代谢。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条件是事物发展的第二位原因。毛生席指出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一事物和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他事物的互相联系和互相影响则是事物发展的第二位的原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因。&gt; 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矛盾妙</w:t>
      </w:r>
      <w:r>
        <w:rPr>
          <w:rStyle w:val="101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并旦还指出，外因通过内因而起作用。”(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《矛盾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例如，鸡蛋是孵出小鸡的根据，适当的温度则是它的条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件，没有一定温度鸡蛋便孵不出小鸡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怛一定温度不能使石头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孵出小鸡来，因为石头投有孵出小鸡的根据。又如，一九二七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年中国大资产阶级战败了无产阶级，是通过中国无产阶级内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部的机会主义而起作用的。这都说明，事物的发展决定于根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t>据(内因），但条件</w:t>
      </w:r>
      <w:r>
        <w:rPr>
          <w:rStyle w:val="281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（</w:t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t>外因〉也是重要的，“没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有_定的条件，斗争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的双方都不会转化。</w:t>
      </w:r>
      <w:r>
        <w:rPr>
          <w:rStyle w:val="66"/>
          <w:b/>
          <w:bCs/>
          <w:i w:val="0"/>
          <w:iCs w:val="0"/>
          <w:smallCaps w:val="0"/>
          <w:strike w:val="0"/>
        </w:rPr>
        <w:t>”^关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于正确处理人民内部矛盾的问&amp;〇条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件(外因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只有通过根据(内因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才能发挥它的作用，这就是根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据和条件的辩钲关季。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实际生活中的矛盾是错综复杂.千变万化的，因而根据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和条件也不是固定不变的。在一种范围内、一个问题上是“根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据”，在另一种范围内、另一个问题上又会变成“条件”,反过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来，也是一样。所以,我们要根据具体情况作具体分析。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新老修正主义者都是外因论者和唯条件论者，他们片面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夸大外部条件的作用，抹杀事物的内部矛盾是事物发展的根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本原因。刘少奇在经济建设中大肆鼓吹洋奴哲学和爬行主义，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林彪借口 </w:t>
      </w:r>
      <w:r>
        <w:rPr>
          <w:rStyle w:val="283"/>
          <w:b w:val="0"/>
          <w:bCs w:val="0"/>
          <w:i w:val="0"/>
          <w:iCs w:val="0"/>
          <w:smallCaps w:val="0"/>
          <w:strike w:val="0"/>
        </w:rPr>
        <w:t>“雷厉</w:t>
      </w:r>
      <w:r>
        <w:rPr>
          <w:color w:val="000000"/>
          <w:spacing w:val="0"/>
          <w:w w:val="100"/>
          <w:position w:val="0"/>
          <w:lang w:val="zh-CN" w:eastAsia="zh-CN" w:bidi="zh-CN"/>
        </w:rPr>
        <w:t>风行作风”推行命令主义和使用强制手段，都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是企图用形而上学的外因论来破坏无产阶级革命事业。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唯物辩证法关于根据和条件的辩证统一启示我们，在社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会主义革命和建设中，必须坚持唯物辩证法的内因论，坚持独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立自主，自力更生，艰苦奋斗，勤俭建国的方针;在处理人民内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部矛盾时，必须坚持民主讨论和说服教育的方法以及批评和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自我批评的方法&gt; 在改造客观世界的同时自觉地改造主观世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界0这样，才能真正和形而上学的外因论划清界限。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284"/>
          <w:b w:val="0"/>
          <w:bCs w:val="0"/>
          <w:i w:val="0"/>
          <w:iCs w:val="0"/>
          <w:smallCaps w:val="0"/>
          <w:strike w:val="0"/>
        </w:rPr>
        <w:t xml:space="preserve">共性和个性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唯物辩证法的一对重要范畴。个性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是指各个事物的特殊点，共性是指事物间的共同点性和共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性同个别和一般、普遍和特殊是同类范畴，只是在不同场合用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法不同罢了</w:t>
      </w:r>
      <w:r>
        <w:rPr>
          <w:rStyle w:val="164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事物的个性和共性是客观存在的，是对立的统一。个性和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共性是互相联结的，每一个具体事物都包含着个性和共性^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共性存在于个性之中，无个性即无共性。同样地，没有共性，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也无所谓个性。例如，社会主义社会仍然存在阶级矛盾和阶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级斗争，这是共性</w:t>
      </w:r>
      <w:r>
        <w:rPr>
          <w:rStyle w:val="164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但这种普遍性、共性是通过各条战线、各个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部门阶级矛盾和阶级斗争的特殊性、个性表现出来的;各条战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线、各个部门的阶级矛盾和阶级斗争的特殊性、个性，又不是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孤立的，它和整个社会主义社会的阶级矛盾和阶级斗争的普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遍性、共性联结在一起的。又如，我们党内出现的各次机会主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义路线，都是阶级斗争在党内的反映，这是共性</w:t>
      </w:r>
      <w:r>
        <w:rPr>
          <w:rStyle w:val="164"/>
          <w:b w:val="0"/>
          <w:bCs w:val="0"/>
          <w:i w:val="0"/>
          <w:iCs w:val="0"/>
          <w:smallCaps w:val="0"/>
          <w:strike w:val="0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但每次机会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主义路线又各有不同的特点，这是个性!而它们的并同的反动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阶级本质，总是通过各次路线斗争不同的特点表现出来。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毛主席指出这一共性个性、绝对相对的道理，是关于事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物矛盾的问题的精髄，不懂得它，就等于抛弃了辩证法/(《矛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匿论事物的矛盾问题，如矛盾的同一性和斗争性、主要矛盾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和次要矛盾、矛盾的主要方面和次要方面、矛盾的不同性质和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矛盾斗争的不同形式等等，都离不开共性个性、绝对相对的辩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证关系，它贯串于矛盾问题的一切方面，是我们研究矛盾问题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各个方面的关键所在。我们要正确地认识事物，旣要注意各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个事物的共性，又要注意各个事物的个性，从共性和个性的相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互联结上去把握事物。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毛主席在领导中国革命的伟大实践中，坚持运用共性和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个性的辩证法，提出了马克思列宁主义普遍真理和中国革命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具体实践相结合的原则。这是我们党的一贯的思想原则。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毛主席依据这个根本的思想原则，先后制定了党在新民主主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义革命时期的总路线和社会主义革命时期的基本路线，引导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中国革命从胜利走向胜利。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一切机会主义者和修正主义者从反动阶级的窬要出发，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总是割裂共性和个性的辩证关系，玩弄诡辩术反对马克思列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宁主义的普遍寘理，反对马克思列宁主义的普遍真理与各国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革命具体实践相结合。林彪叫嚷马克思列宁主义“离我们太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远”，否定马克思列宁主义是普遍真理</w:t>
      </w:r>
      <w:r>
        <w:rPr>
          <w:rStyle w:val="164"/>
          <w:b w:val="0"/>
          <w:bCs w:val="0"/>
          <w:i w:val="0"/>
          <w:iCs w:val="0"/>
          <w:smallCaps w:val="0"/>
          <w:strike w:val="0"/>
        </w:rPr>
        <w:t>J</w:t>
      </w:r>
      <w:r>
        <w:rPr>
          <w:color w:val="000000"/>
          <w:spacing w:val="0"/>
          <w:w w:val="100"/>
          <w:position w:val="0"/>
          <w:lang w:val="zh-CN" w:eastAsia="zh-CN" w:bidi="zh-CN"/>
        </w:rPr>
        <w:t>恶毒攻击毛泽东思想，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既否认共性，又歪曲个性。林彪还从割裂共性和个性出发，通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过割裂埋论和实践、主观和客观、领导和群众、政治和业务等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辩证哭系进行诡:辩，散布各种谬论来骗人。我们坚持共性和个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性的辩证法，就能彻底掲穿隆正主义的诡辩。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234" w:type="first"/>
          <w:footerReference r:id="rId232" w:type="default"/>
          <w:footerReference r:id="rId233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、在实际工作中，学会运用共性和个性的辩证法，我们就能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够自觉地处理好党的基本路线同各项具体工作路线的关系，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处理好纲和目的关系 &lt; 就能够自觉运用个别和一般、领导和群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众相结合的科学工作方法，特别要注意在一般的指导下深入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研究矛盾的特点，找出解决矛盾的正确方法。矛盾的性质不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同，解决的方法也不同，要把斗争矛头始终对准一小撮阶级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敌人。这样，才能不迷失或偏离方向，少犯错误，做好工作。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284"/>
          <w:b w:val="0"/>
          <w:bCs w:val="0"/>
          <w:i w:val="0"/>
          <w:iCs w:val="0"/>
          <w:smallCaps w:val="0"/>
          <w:strike w:val="0"/>
        </w:rPr>
        <w:t>绝对和相对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唯物辩证法的一对重要范畴。绝对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是指无条件的、永恒的意思，相对是指有条件的、暂时的意思。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85"/>
          <w:b w:val="0"/>
          <w:bCs w:val="0"/>
          <w:i w:val="0"/>
          <w:iCs w:val="0"/>
          <w:smallCaps w:val="0"/>
          <w:strike w:val="0"/>
        </w:rPr>
        <w:t>列宁说绝对和相对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，有限和无眼=同一个世界的部分、阶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段</w:t>
      </w:r>
      <w:r>
        <w:rPr>
          <w:rStyle w:val="286"/>
          <w:b w:val="0"/>
          <w:bCs w:val="0"/>
          <w:i w:val="0"/>
          <w:iCs w:val="0"/>
          <w:smallCaps w:val="0"/>
          <w:strike w:val="0"/>
        </w:rPr>
        <w:t>列宁全</w:t>
      </w:r>
      <w:r>
        <w:rPr>
          <w:color w:val="000000"/>
          <w:spacing w:val="0"/>
          <w:w w:val="100"/>
          <w:position w:val="0"/>
          <w:lang w:val="zh-CN" w:eastAsia="zh-CN" w:bidi="zh-CN"/>
        </w:rPr>
        <w:t>集&gt;</w:t>
      </w:r>
      <w:r>
        <w:rPr>
          <w:rStyle w:val="286"/>
          <w:b w:val="0"/>
          <w:bCs w:val="0"/>
          <w:i w:val="0"/>
          <w:iCs w:val="0"/>
          <w:smallCaps w:val="0"/>
          <w:strike w:val="0"/>
        </w:rPr>
        <w:t>第三十八卷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107</w:t>
      </w:r>
      <w:r>
        <w:rPr>
          <w:rStyle w:val="286"/>
          <w:b w:val="0"/>
          <w:bCs w:val="0"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任何事物既是相对的又是绝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对的。例如物质和意识的对立，只是在认识论的基本问题(即物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质和精神何者是第一性〉的范围内才有绝对意义，超出这个范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围无疑是相对的了，所以绝对和相对的区分本身也是相对的。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绝对和相对的关系，同共性和个性的关系一样，是辩证的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统一^绝对和相对既互相排斥又互相联结。没有绝对，就没有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相对</w:t>
      </w:r>
      <w:r>
        <w:rPr>
          <w:rStyle w:val="164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没有相对，也就无所谓绝对。绝对存在于相对之中，并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通过无数相对来体现；在相对中有绝对，离开绝对的相对也是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没有的。例如，运动是绝对的，静止是相对的。绝对的运动表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现于它的反面，即相对的静止中。绝对的运动在一定条件下可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以分化出相对的静止，相对静止乂是事物运动的一种状态，并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且在一定条件下又转化为显著的变动。又如，矛盾的斗争性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是绝对的，矛盾的同一性是相对的。绝对的斗争性寓于相对的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同一性之中，相对的同一性中包含着绝对的斗争性。再如，真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理是绝对的，又是相对的。绝对真理存在于相对真理之中，相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对真理中包含着绝对真理的颗粒，无数相对真理的总和构成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绝对真理，等等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5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毛主席指出这一共性个性、绝对相对的道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理，是关于事物矛盾的问题的精随，不懂得它，就等于抛弃了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辩证法。”</w:t>
      </w:r>
      <w:r>
        <w:rPr>
          <w:rStyle w:val="287"/>
          <w:b w:val="0"/>
          <w:bCs w:val="0"/>
          <w:i w:val="0"/>
          <w:iCs w:val="0"/>
          <w:smallCaps w:val="0"/>
          <w:strike w:val="0"/>
        </w:rPr>
        <w:t>（《矛盾论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》)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形而上学者否认绝对和相对的辩证统一，把绝对和相对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机械地割裂开来，或者认为绝对就是绝对，是脱离相对的，从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而走上绝对主义</w:t>
      </w:r>
      <w:r>
        <w:rPr>
          <w:rStyle w:val="288"/>
          <w:b/>
          <w:bCs/>
          <w:i w:val="0"/>
          <w:iCs w:val="0"/>
          <w:smallCaps w:val="0"/>
          <w:strike w:val="0"/>
        </w:rPr>
        <w:t>f</w:t>
      </w:r>
      <w:r>
        <w:rPr>
          <w:rStyle w:val="77"/>
          <w:b/>
          <w:bCs/>
          <w:i w:val="0"/>
          <w:iCs w:val="0"/>
          <w:smallCaps w:val="0"/>
          <w:strike w:val="0"/>
        </w:rPr>
        <w:t>或者认为相对就是相对，是排斥绝对的，从</w:t>
      </w:r>
      <w:r>
        <w:rPr>
          <w:rStyle w:val="77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7"/>
          <w:b/>
          <w:bCs/>
          <w:i w:val="0"/>
          <w:iCs w:val="0"/>
          <w:smallCaps w:val="0"/>
          <w:strike w:val="0"/>
        </w:rPr>
        <w:t>而陷入相对主义。列宁说/</w:t>
      </w:r>
      <w:r>
        <w:rPr>
          <w:rStyle w:val="78"/>
          <w:b/>
          <w:bCs/>
          <w:i w:val="0"/>
          <w:iCs w:val="0"/>
          <w:smallCaps w:val="0"/>
          <w:strike w:val="0"/>
        </w:rPr>
        <w:t>‘对于客观的辩证法说来，相对中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有绝对。对于主观主义和诡辩说来，相对只是相对的，是排斥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绝对的/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《列宁全集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笫三十八卷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>40</w:t>
      </w:r>
      <w:r>
        <w:rPr>
          <w:rStyle w:val="164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瓦&gt;林彪一伙搞诡辩，往往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就是用割裂相对和绝对的辩证关系来骗人的。他们借口形势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的变化，片面埤夸大真理的相对性，否定马克思列宁主义的普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遍真理，从而陷入相对主义。他们鼓吹大树特树所谓“绝对权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威”,否认绝对存在于相对之中，否认马克思列宁主义还要继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续发展，从而陷入绝对主义，马克思主义认为,在任何问题上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绝对和相对都是辩证统一的。关于权威问题也是一样。从来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没有单独的绝对权威，凡权威都是相对的，凡绝对的东西都只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存在相对的东西之中，犹如绝对真理是无数相对真理的总和，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绝对真理只存在于各个相对真理之中一样。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284"/>
          <w:b w:val="0"/>
          <w:bCs w:val="0"/>
          <w:i w:val="0"/>
          <w:iCs w:val="0"/>
          <w:smallCaps w:val="0"/>
          <w:strike w:val="0"/>
        </w:rPr>
        <w:t>对立面的转化</w:t>
      </w:r>
      <w:r>
        <w:rPr>
          <w:color w:val="000000"/>
          <w:spacing w:val="0"/>
          <w:w w:val="100"/>
          <w:position w:val="0"/>
          <w:lang w:val="zh-CN" w:eastAsia="zh-CN" w:bidi="zh-CN"/>
        </w:rPr>
        <w:t>指事物内部矛盾着的两个方面在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一定条件下地位的转化。毛主席说</w:t>
      </w:r>
      <w:r>
        <w:rPr>
          <w:rStyle w:val="162"/>
          <w:b/>
          <w:bCs/>
          <w:i w:val="0"/>
          <w:iCs w:val="0"/>
          <w:smallCaps w:val="0"/>
          <w:strike w:val="0"/>
        </w:rPr>
        <w:t>，事物内部矛盾着的两方</w:t>
      </w:r>
      <w:r>
        <w:rPr>
          <w:rStyle w:val="162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62"/>
          <w:b/>
          <w:bCs/>
          <w:i w:val="0"/>
          <w:iCs w:val="0"/>
          <w:smallCaps w:val="0"/>
          <w:strike w:val="0"/>
        </w:rPr>
        <w:t>面，因为_定的条件而各向着和自己相反的方面转化了去，向</w:t>
      </w:r>
      <w:r>
        <w:rPr>
          <w:rStyle w:val="162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62"/>
          <w:b/>
          <w:bCs/>
          <w:i w:val="0"/>
          <w:iCs w:val="0"/>
          <w:smallCaps w:val="0"/>
          <w:strike w:val="0"/>
        </w:rPr>
        <w:t>着它的对立方面所处的地位转化了去。”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又说，</w:t>
      </w:r>
      <w:r>
        <w:rPr>
          <w:rStyle w:val="162"/>
          <w:b/>
          <w:bCs/>
          <w:i w:val="0"/>
          <w:iCs w:val="0"/>
          <w:smallCaps w:val="0"/>
          <w:strike w:val="0"/>
        </w:rPr>
        <w:t>事物的性质主</w:t>
      </w:r>
      <w:r>
        <w:rPr>
          <w:rStyle w:val="162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62"/>
          <w:b/>
          <w:bCs/>
          <w:i w:val="0"/>
          <w:iCs w:val="0"/>
          <w:smallCaps w:val="0"/>
          <w:strike w:val="0"/>
        </w:rPr>
        <w:t>要地是由取得支配地位的矛盾的主要方面所规定的。取得支</w:t>
      </w:r>
      <w:r>
        <w:rPr>
          <w:rStyle w:val="162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289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162"/>
          <w:b/>
          <w:bCs/>
          <w:i w:val="0"/>
          <w:iCs w:val="0"/>
          <w:smallCaps w:val="0"/>
          <w:strike w:val="0"/>
        </w:rPr>
        <w:t>地位的矛盾的主要方面起了变化，事物的性质也就随着起</w:t>
      </w:r>
      <w:r>
        <w:rPr>
          <w:rStyle w:val="162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变化/(《矛盾论例如，在资本主义社会中，资产阶级由开始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时起进步作用到后来转化为起反动作用，以致最后被无产阶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级所推翻。无产阶级由初</w:t>
      </w:r>
      <w:r>
        <w:rPr>
          <w:rStyle w:val="162"/>
          <w:b/>
          <w:bCs/>
          <w:i w:val="0"/>
          <w:iCs w:val="0"/>
          <w:smallCaps w:val="0"/>
          <w:strike w:val="0"/>
        </w:rPr>
        <w:t>期的附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属于资产阶级的地位，逐步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62"/>
          <w:b/>
          <w:bCs/>
          <w:i w:val="0"/>
          <w:iCs w:val="0"/>
          <w:smallCaps w:val="0"/>
          <w:strike w:val="0"/>
        </w:rPr>
        <w:t>壮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大起来，成为独立的和在历史上起主导作用的阶级，最后夺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取政权成为统治阶级。由于矛盾双方地位的转化，社会的性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质就由旧的资本主义社会转化成了新的社会主义社会。在这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一转化过程中，虽然存在着许多曲折和反复，然而这毕竟是一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切国家必须要走的道路。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矛盾着的事物在一定条件下的转化，是矛盾同一性的一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种重要表现。任何矛盾双方的转化都必须通过斗争来实现。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没有矛盾的斗争性，就没有矛盾的同一性，也就没有矛盾的转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62"/>
          <w:b/>
          <w:bCs/>
          <w:i w:val="0"/>
          <w:iCs w:val="0"/>
          <w:smallCaps w:val="0"/>
          <w:strike w:val="0"/>
        </w:rPr>
        <w:t>化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。毛主席指出</w:t>
      </w:r>
      <w:r>
        <w:rPr>
          <w:rStyle w:val="162"/>
          <w:b/>
          <w:bCs/>
          <w:i w:val="0"/>
          <w:iCs w:val="0"/>
          <w:smallCaps w:val="0"/>
          <w:strike w:val="0"/>
        </w:rPr>
        <w:t>：“有条件的相对的同一性和无条件的绝对的</w:t>
      </w:r>
      <w:r>
        <w:rPr>
          <w:rStyle w:val="162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62"/>
          <w:b/>
          <w:bCs/>
          <w:i w:val="0"/>
          <w:iCs w:val="0"/>
          <w:smallCaps w:val="0"/>
          <w:strike w:val="0"/>
        </w:rPr>
        <w:t>斗争性相结合，构成了一切事物的矛盾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运动。</w:t>
      </w:r>
      <w:r>
        <w:rPr>
          <w:rStyle w:val="290"/>
          <w:b w:val="0"/>
          <w:bCs w:val="0"/>
          <w:i w:val="0"/>
          <w:iCs w:val="0"/>
          <w:smallCaps w:val="0"/>
          <w:strike w:val="0"/>
        </w:rPr>
        <w:t>矛盾论</w:t>
      </w:r>
      <w:r>
        <w:rPr>
          <w:rStyle w:val="290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》)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没有无产阶级所进行的阶级斗争，就不会有无产阶级和资产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阶级之间的地位转化，以及随之而发生的由资本主义社会变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为社会主义社会的社会性质的转化。同时，一切转化又都是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在一定条件下实现的。毛主席说</w:t>
      </w:r>
      <w:r>
        <w:rPr>
          <w:rStyle w:val="162"/>
          <w:b/>
          <w:bCs/>
          <w:i w:val="0"/>
          <w:iCs w:val="0"/>
          <w:smallCaps w:val="0"/>
          <w:strike w:val="0"/>
        </w:rPr>
        <w:t>在这里，条件是重要的。没</w:t>
      </w:r>
      <w:r>
        <w:rPr>
          <w:rStyle w:val="162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62"/>
          <w:b/>
          <w:bCs/>
          <w:i w:val="0"/>
          <w:iCs w:val="0"/>
          <w:smallCaps w:val="0"/>
          <w:strike w:val="0"/>
        </w:rPr>
        <w:t>有一定的条件，斗争着的双方都不会转化</w:t>
      </w:r>
      <w:r>
        <w:rPr>
          <w:rStyle w:val="162"/>
          <w:b/>
          <w:bCs/>
          <w:i w:val="0"/>
          <w:iCs w:val="0"/>
          <w:smallCaps w:val="0"/>
          <w:strike w:val="0"/>
          <w:lang w:val="en-US" w:eastAsia="en-US" w:bidi="en-US"/>
        </w:rPr>
        <w:t>/(</w:t>
      </w:r>
      <w:r>
        <w:rPr>
          <w:rStyle w:val="290"/>
          <w:b w:val="0"/>
          <w:bCs w:val="0"/>
          <w:i w:val="0"/>
          <w:iCs w:val="0"/>
          <w:smallCaps w:val="0"/>
          <w:strike w:val="0"/>
        </w:rPr>
        <w:t>《关于正确处理人</w:t>
      </w:r>
      <w:r>
        <w:rPr>
          <w:rStyle w:val="29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290"/>
          <w:b w:val="0"/>
          <w:bCs w:val="0"/>
          <w:i w:val="0"/>
          <w:iCs w:val="0"/>
          <w:smallCaps w:val="0"/>
          <w:strike w:val="0"/>
        </w:rPr>
        <w:t>民内部矛盾</w:t>
      </w:r>
      <w:r>
        <w:rPr>
          <w:rStyle w:val="291"/>
          <w:b w:val="0"/>
          <w:bCs w:val="0"/>
          <w:i w:val="0"/>
          <w:iCs w:val="0"/>
          <w:smallCaps w:val="0"/>
          <w:strike w:val="0"/>
        </w:rPr>
        <w:t>K</w:t>
      </w:r>
      <w:r>
        <w:rPr>
          <w:rStyle w:val="290"/>
          <w:b w:val="0"/>
          <w:bCs w:val="0"/>
          <w:i w:val="0"/>
          <w:iCs w:val="0"/>
          <w:smallCaps w:val="0"/>
          <w:strike w:val="0"/>
        </w:rPr>
        <w:t xml:space="preserve">问题 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&gt;&gt; 例如，水害变水利，低产变髙产，废物变珍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宝，不治之症变为可治之症，诸如此类的转化，没有一样不是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在具备一定的条件之后才实现的。再如，新事物与旧事树，战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争与和平，生与死，得与失,祸与福，顺利与困难，好事与坏事，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盲目与自觉……等等，无不在一定条件下互相转化。革命者的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62"/>
          <w:b/>
          <w:bCs/>
          <w:i w:val="0"/>
          <w:iCs w:val="0"/>
          <w:smallCaps w:val="0"/>
          <w:strike w:val="0"/>
        </w:rPr>
        <w:t>任</w:t>
      </w:r>
      <w:r>
        <w:rPr>
          <w:color w:val="000000"/>
          <w:spacing w:val="0"/>
          <w:w w:val="100"/>
          <w:position w:val="0"/>
          <w:lang w:val="zh-CN" w:eastAsia="zh-CN" w:bidi="zh-CN"/>
        </w:rPr>
        <w:t>务就在</w:t>
      </w:r>
      <w:r>
        <w:rPr>
          <w:rStyle w:val="162"/>
          <w:b/>
          <w:bCs/>
          <w:i w:val="0"/>
          <w:iCs w:val="0"/>
          <w:smallCaps w:val="0"/>
          <w:strike w:val="0"/>
        </w:rPr>
        <w:t>于“促成車物的转化，达到革命的目的”</w:t>
      </w:r>
      <w:r>
        <w:rPr>
          <w:rStyle w:val="290"/>
          <w:b w:val="0"/>
          <w:bCs w:val="0"/>
          <w:i w:val="0"/>
          <w:iCs w:val="0"/>
          <w:smallCaps w:val="0"/>
          <w:strike w:val="0"/>
        </w:rPr>
        <w:t>(《矛盾论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&gt;)</w:t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为此,必须不断研究事物转化的必要条件，在客观情况许可的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范围内积极创造条件，促使事物向着对革命有利的方向转化。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一切反动阶级都竭力反对革命的转化论。苏修的御用学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者，顽固地否认资产阶级与无产阶级、战争与和平、生与死等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矛盾可以互相转化,恶毒地把革命转化的理论污蔑为“孟什维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克唯心论'杨献珍恶毒攻击思维与存在的同一性理论，胡说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它是“马赫主义的等同论'把攻击的矛头指向毛主席关于物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质变精神、清神变物质这个马克思主义认识论的重要原理</w:t>
      </w:r>
      <w:r>
        <w:rPr>
          <w:rStyle w:val="164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叛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徒刘少奇、林彪则鼓吹转化是思想上的“一念之蝥”，以此来否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定转化的具体条件，从而达到取消苹命转化的反动目的。我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们对资产阶级、修正主义者反对革命转化论的种种谬论，必须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彻底批判。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292"/>
          <w:b w:val="0"/>
          <w:bCs w:val="0"/>
          <w:i w:val="0"/>
          <w:iCs w:val="0"/>
          <w:smallCaps w:val="0"/>
          <w:strike w:val="0"/>
        </w:rPr>
        <w:t>物极必反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这是中国的一句古话，意思是说，事物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定的极限之后，就必定要走向自己的反面。这是以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朴素的形式表达了辩证法的转化思想，是和形而上学的“天不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93"/>
          <w:b w:val="0"/>
          <w:bCs w:val="0"/>
          <w:i w:val="0"/>
          <w:iCs w:val="0"/>
          <w:smallCaps w:val="0"/>
          <w:strike w:val="0"/>
        </w:rPr>
        <w:t>变，道亦不变</w:t>
      </w:r>
      <w:r>
        <w:rPr>
          <w:rStyle w:val="164"/>
          <w:b w:val="0"/>
          <w:bCs w:val="0"/>
          <w:i w:val="0"/>
          <w:iCs w:val="0"/>
          <w:smallCaps w:val="0"/>
          <w:strike w:val="0"/>
          <w:vertAlign w:val="superscript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的观点相对立的。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中国的古书中还有“盛极则衰' “否极泰来”等提法，农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民革命领袖洪秀全在《原道醒世训》中说^乱极则治，暗极则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光' 这些都是物极必反的意思。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毛主席批判地继承了古代辩证法的珍贵遗产，对于物极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必反作了辩证唯物主义的科学阐述。毛主席指出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：“一</w:t>
      </w:r>
      <w:r>
        <w:rPr>
          <w:rStyle w:val="162"/>
          <w:b/>
          <w:bCs/>
          <w:i w:val="0"/>
          <w:iCs w:val="0"/>
          <w:smallCaps w:val="0"/>
          <w:strike w:val="0"/>
        </w:rPr>
        <w:t>切矛盾</w:t>
      </w:r>
      <w:r>
        <w:rPr>
          <w:rStyle w:val="162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62"/>
          <w:b/>
          <w:bCs/>
          <w:i w:val="0"/>
          <w:iCs w:val="0"/>
          <w:smallCaps w:val="0"/>
          <w:strike w:val="0"/>
        </w:rPr>
        <w:t>都依一定条件向它们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的反面</w:t>
      </w:r>
      <w:r>
        <w:rPr>
          <w:rStyle w:val="162"/>
          <w:b/>
          <w:bCs/>
          <w:i w:val="0"/>
          <w:iCs w:val="0"/>
          <w:smallCaps w:val="0"/>
          <w:strike w:val="0"/>
        </w:rPr>
        <w:t>转化着</w:t>
      </w:r>
      <w:r>
        <w:rPr>
          <w:rStyle w:val="294"/>
          <w:b w:val="0"/>
          <w:bCs w:val="0"/>
          <w:i w:val="0"/>
          <w:iCs w:val="0"/>
          <w:smallCaps w:val="0"/>
          <w:strike w:val="0"/>
        </w:rPr>
        <w:t>（《矛盾论</w:t>
      </w:r>
      <w:r>
        <w:rPr>
          <w:rStyle w:val="294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》)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人们为了促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成矛盾的转化，就必须在客现情况容许的范围内积极创设条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62"/>
          <w:b/>
          <w:bCs/>
          <w:i w:val="0"/>
          <w:iCs w:val="0"/>
          <w:smallCaps w:val="0"/>
          <w:strike w:val="0"/>
        </w:rPr>
        <w:t>件，</w:t>
      </w:r>
      <w:r>
        <w:rPr>
          <w:rStyle w:val="162"/>
          <w:b/>
          <w:bCs/>
          <w:i w:val="0"/>
          <w:iCs w:val="0"/>
          <w:smallCaps w:val="0"/>
          <w:strike w:val="0"/>
          <w:vertAlign w:val="superscript"/>
        </w:rPr>
        <w:t>4</w:t>
      </w:r>
      <w:r>
        <w:rPr>
          <w:rStyle w:val="162"/>
          <w:b/>
          <w:bCs/>
          <w:i w:val="0"/>
          <w:iCs w:val="0"/>
          <w:smallCaps w:val="0"/>
          <w:strike w:val="0"/>
        </w:rPr>
        <w:t>没有一定的条件，斗争着的双方都不会转化，</w:t>
      </w:r>
      <w:r>
        <w:rPr>
          <w:rStyle w:val="162"/>
          <w:b/>
          <w:bCs/>
          <w:i w:val="0"/>
          <w:iCs w:val="0"/>
          <w:smallCaps w:val="0"/>
          <w:strike w:val="0"/>
          <w:lang w:val="en-US" w:eastAsia="en-US" w:bidi="en-US"/>
        </w:rPr>
        <w:t>(</w:t>
      </w:r>
      <w:r>
        <w:rPr>
          <w:rStyle w:val="290"/>
          <w:b w:val="0"/>
          <w:bCs w:val="0"/>
          <w:i w:val="0"/>
          <w:iCs w:val="0"/>
          <w:smallCaps w:val="0"/>
          <w:strike w:val="0"/>
        </w:rPr>
        <w:t>《关干</w:t>
      </w:r>
      <w:r>
        <w:rPr>
          <w:rStyle w:val="291"/>
          <w:b w:val="0"/>
          <w:bCs w:val="0"/>
          <w:i w:val="0"/>
          <w:iCs w:val="0"/>
          <w:smallCaps w:val="0"/>
          <w:strike w:val="0"/>
        </w:rPr>
        <w:t>IF</w:t>
      </w:r>
      <w:r>
        <w:rPr>
          <w:rStyle w:val="294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.</w:t>
      </w:r>
      <w:r>
        <w:rPr>
          <w:rStyle w:val="294"/>
          <w:b w:val="0"/>
          <w:bCs w:val="0"/>
          <w:i w:val="0"/>
          <w:iCs w:val="0"/>
          <w:smallCaps w:val="0"/>
          <w:strike w:val="0"/>
        </w:rPr>
        <w:t>确</w:t>
      </w:r>
      <w:r>
        <w:rPr>
          <w:rStyle w:val="29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290"/>
          <w:b w:val="0"/>
          <w:bCs w:val="0"/>
          <w:i w:val="0"/>
          <w:iCs w:val="0"/>
          <w:smallCaps w:val="0"/>
          <w:strike w:val="0"/>
        </w:rPr>
        <w:t>处理人民内部矛盾的问题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毛主席教导说</w:t>
      </w:r>
      <w:r>
        <w:rPr>
          <w:rStyle w:val="295"/>
          <w:b w:val="0"/>
          <w:bCs w:val="0"/>
          <w:i w:val="0"/>
          <w:iCs w:val="0"/>
          <w:smallCaps w:val="0"/>
          <w:strike w:val="0"/>
        </w:rPr>
        <w:t>，</w:t>
      </w:r>
      <w:r>
        <w:rPr>
          <w:rStyle w:val="162"/>
          <w:b/>
          <w:bCs/>
          <w:i w:val="0"/>
          <w:iCs w:val="0"/>
          <w:smallCaps w:val="0"/>
          <w:strike w:val="0"/>
        </w:rPr>
        <w:t>“共产党人的任务就</w:t>
      </w:r>
      <w:r>
        <w:rPr>
          <w:rStyle w:val="162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在于揭鼉反</w:t>
      </w:r>
      <w:r>
        <w:rPr>
          <w:rStyle w:val="162"/>
          <w:b/>
          <w:bCs/>
          <w:i w:val="0"/>
          <w:iCs w:val="0"/>
          <w:smallCaps w:val="0"/>
          <w:strike w:val="0"/>
        </w:rPr>
        <w:t>动派和形而上学的错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误思想</w:t>
      </w:r>
      <w:r>
        <w:rPr>
          <w:rStyle w:val="162"/>
          <w:b/>
          <w:bCs/>
          <w:i w:val="0"/>
          <w:iCs w:val="0"/>
          <w:smallCaps w:val="0"/>
          <w:strike w:val="0"/>
        </w:rPr>
        <w:t>，宣传事物的本来的</w:t>
      </w:r>
      <w:r>
        <w:rPr>
          <w:rStyle w:val="162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62"/>
          <w:b/>
          <w:bCs/>
          <w:i w:val="0"/>
          <w:iCs w:val="0"/>
          <w:smallCaps w:val="0"/>
          <w:strike w:val="0"/>
        </w:rPr>
        <w:t>辩证法，促成事物的转化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，达</w:t>
      </w:r>
      <w:r>
        <w:rPr>
          <w:rStyle w:val="162"/>
          <w:b/>
          <w:bCs/>
          <w:i w:val="0"/>
          <w:iCs w:val="0"/>
          <w:smallCaps w:val="0"/>
          <w:strike w:val="0"/>
        </w:rPr>
        <w:t>到革命的目的</w:t>
      </w:r>
      <w:r>
        <w:rPr>
          <w:rStyle w:val="294"/>
          <w:b w:val="0"/>
          <w:bCs w:val="0"/>
          <w:i w:val="0"/>
          <w:iCs w:val="0"/>
          <w:smallCaps w:val="0"/>
          <w:strike w:val="0"/>
        </w:rPr>
        <w:t>/(《矛盾论〇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237" w:type="first"/>
          <w:footerReference r:id="rId235" w:type="default"/>
          <w:footerReference r:id="rId236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物极必反是事物发展过程中的普遍规律。一切事物都是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62"/>
          <w:b/>
          <w:bCs/>
          <w:i w:val="0"/>
          <w:iCs w:val="0"/>
          <w:smallCaps w:val="0"/>
          <w:strike w:val="0"/>
        </w:rPr>
        <w:t>遵循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这一规律而发展的。一切反动派都是无法逃脱物极必反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这一规律的。他们的下场和他们的愿望总是相反的。他们总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是以损人开始，以害己告终</w:t>
      </w:r>
      <w:r>
        <w:rPr>
          <w:rStyle w:val="162"/>
          <w:b/>
          <w:bCs/>
          <w:i w:val="0"/>
          <w:iCs w:val="0"/>
          <w:smallCaps w:val="0"/>
          <w:strike w:val="0"/>
        </w:rPr>
        <w:t>，搬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起石头打自己的脚。历史一再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证明，凡是反动派越嚣张的地方，他们失畋就越惨，革命人民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的斗争就越猛烈。叛徒、卖国贼林彪妄想“指挥一切、调动一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切'结果是一切不能指挥,一切不能调动，成为不齿于人类的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狗屎堆。一九六三年，毛主席在《支持美国黑人反对美帝国主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义种族歧视的正义斗争的声明》中极篇深刻地指出万恶的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殖民主义、帝国主义制度是随着奴役和畈卖黑人而兴盛起来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的，它也必将随着黑色人种的彻底解放而告终。”这说明殖民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主义、帝国主义一定逃脱不了物极必反这一规律的惩罚。历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史的发展已经证明，并将继续证明毛主席的这一预言是千真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万确的真理。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3030"/>
        </w:tabs>
        <w:bidi w:val="0"/>
        <w:spacing w:line="340" w:lineRule="exact"/>
        <w:ind w:left="0" w:firstLine="360"/>
        <w:jc w:val="left"/>
      </w:pPr>
      <w:r>
        <w:rPr>
          <w:rStyle w:val="195"/>
          <w:b w:val="0"/>
          <w:bCs w:val="0"/>
          <w:i w:val="0"/>
          <w:iCs w:val="0"/>
          <w:smallCaps w:val="0"/>
          <w:strike w:val="0"/>
        </w:rPr>
        <w:t>波浪式前进</w:t>
      </w:r>
      <w:r>
        <w:rPr>
          <w:rStyle w:val="195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也叫螺旋式上升，是事物由简单到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复杂、由低级到髙级的发展过程的一种规律性。这里所说的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波浪式或摞旋式是对事物发展的前进性与曲折性的一种簪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喻。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波浪式前进，是自然界、社会和人的认识发展的普遍规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律。恩格斯指出在自然界中和历史上所显譴出来的辩征的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发展，即经过一切迂回曲折和暂时退步而由低级到高级的前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进运动……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马克思恩格斯选集》第四卷卿页）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在自然界，如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声波、光波、电波等；在人们的活动中，如走路、开会、唱戏、说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话、写字等，无不是波浪式的、蟝旋式的发展。经济建设也是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有起有伏的，从不平衡到平衡，从平衡到不平衡。阶级斗争更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是如此,奴隶和奴隶主的斗争，农民和地主的斗争，无产阶级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和资产阶级的斗争，都是髙一阵低一阵地发展的。在社会主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义社会中，两个阶级和两条道路之间的斗争，仍然是时起时伏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的，有时甚至是很激烈的，是波浪式的、摞旋式的向前发展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jl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宁指出：“发展是按所谓螺旋式而不是按直线式进行的' (《列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宁选集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 xml:space="preserve">第二卷584 </w:t>
      </w:r>
      <w:r>
        <w:rPr>
          <w:rStyle w:val="296"/>
          <w:b w:val="0"/>
          <w:bCs w:val="0"/>
          <w:i w:val="0"/>
          <w:iCs w:val="0"/>
          <w:smallCaps w:val="0"/>
          <w:strike w:val="0"/>
        </w:rPr>
        <w:t>K</w:t>
      </w:r>
      <w:r>
        <w:rPr>
          <w:rStyle w:val="11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毛主席也指出</w:t>
      </w:r>
      <w:r>
        <w:rPr>
          <w:rStyle w:val="297"/>
          <w:b w:val="0"/>
          <w:bCs w:val="0"/>
          <w:i w:val="0"/>
          <w:iCs w:val="0"/>
          <w:smallCaps w:val="0"/>
          <w:strike w:val="0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“事物是往返曲折的，不是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径情直遂的,……只有形式主义者想不通这个道理毛泽东</w:t>
      </w:r>
    </w:p>
    <w:p>
      <w:pPr>
        <w:pStyle w:val="20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选集&gt;一卷本476页）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波浪式前进，是由矛盾引起的前进性和曲折性的辩怔统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一。事物发莪的总趋势之所以必然是向前进，是由于新陈代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谢这种普遍规律所决定的^任何事物的内部，都有其新旧两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个方面的矛盾，它们既互相依赖又互相斗争，经过反复斗争，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最终必定是新的战胜旧的。这就决定了事物发展的总趋势一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定是向前进的。毛主席说</w:t>
      </w:r>
      <w:r>
        <w:rPr>
          <w:rStyle w:val="68"/>
          <w:b/>
          <w:bCs/>
          <w:i w:val="0"/>
          <w:iCs w:val="0"/>
          <w:smallCaps w:val="0"/>
          <w:strike w:val="0"/>
        </w:rPr>
        <w:t>世界是在进步的，前途是光明的，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这个历史的总趋势任何人也改变不了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毛泽东选集》一卷本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en-US" w:eastAsia="en-US" w:bidi="en-US"/>
        </w:rPr>
        <w:t>106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页）另一方面，事物前进的道路又是曲折的，这是由于矛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盾斗争的曲折性所决定的。新事物要战胜旧事物，就必不可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免地要遭到旧事物的顽强反抗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而且新事物本身起初总是比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较弱小，只有在斗争中得到了锻炼，才能逐渐由小变大、由弱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转强，直至强大到足以战胜旧事物的程度。因此，事物的前进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道路不可能是直线式的，而必然是曲折的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正如毛主席所指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出的</w:t>
      </w:r>
      <w:r>
        <w:rPr>
          <w:rStyle w:val="68"/>
          <w:b/>
          <w:bCs/>
          <w:i w:val="0"/>
          <w:iCs w:val="0"/>
          <w:smallCaps w:val="0"/>
          <w:strike w:val="0"/>
        </w:rPr>
        <w:t>，革命的道路，同世界上一切亊物活动的道路一样，总是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曲折的，不是笔直的，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(&lt;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毛泽东选集》一卷本</w:t>
      </w:r>
      <w:r>
        <w:rPr>
          <w:rStyle w:val="127"/>
          <w:b w:val="0"/>
          <w:bCs w:val="0"/>
          <w:i w:val="0"/>
          <w:iCs w:val="0"/>
          <w:smallCaps w:val="0"/>
          <w:strike w:val="0"/>
        </w:rPr>
        <w:t>U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循环论把发展曲解为走马灯式的闭团转，这是反动派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用来愚弄人民，妄图阻止历史车轮前进的反动谬论。“直线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式”发展的谬论则把革命道路说成是“笔直又笔直”的,这是机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会主义者的形而上学的幻想^这在革命史上曾起过极大的破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坏作用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毛主席多次指出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：“前途是光明的，道路是曲折的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/这是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  <w:sectPr>
          <w:footerReference r:id="rId240" w:type="first"/>
          <w:footerReference r:id="rId238" w:type="default"/>
          <w:footerReference r:id="rId239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总结无数历史经验所得出的科学结论，也是对于波浪式前进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这个辩证法观点的最清楚而深刻的阐明。革命过程中出现一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些反复、曲折、困难，是不足为奇的，没有什么了不起的。从历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史的全过程来看，前进、上升总是事物的主流和本质，而反复、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曲折、困难则是事物的支流和暂时现象。无产阶级战胜资产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阶级，社会主义战胜资本主义，马克思主义战胜修正主义，这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是符合于历史发展总趋势的必然结果。只有真正懂得了这种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辩证法的道理，我们才能既看到革命发展进程中出现反复曲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折的必然性，又看到曲折发展中包含着胜利的必然性</w:t>
      </w:r>
      <w:r>
        <w:rPr>
          <w:rStyle w:val="18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才能在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尖锐复杂的斗争中认淸方向，掌握斗争的主动权，因势利导，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去夺取胜利。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新陈代谢指一切事物由于内部矛盾的斗争必然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引起除旧布新或推陈出新的规律。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毛主席说，新</w:t>
      </w:r>
      <w:r>
        <w:rPr>
          <w:rStyle w:val="68"/>
          <w:b/>
          <w:bCs/>
          <w:i w:val="0"/>
          <w:iCs w:val="0"/>
          <w:smallCaps w:val="0"/>
          <w:strike w:val="0"/>
        </w:rPr>
        <w:t>陈代谢是宇宙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间普遍的永远</w:t>
      </w:r>
      <w:r>
        <w:rPr>
          <w:rStyle w:val="68"/>
          <w:b/>
          <w:bCs/>
          <w:i w:val="0"/>
          <w:iCs w:val="0"/>
          <w:smallCaps w:val="0"/>
          <w:strike w:val="0"/>
        </w:rPr>
        <w:t>不可抵抗的规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矛盾遗幻任何事物内部都存在着新旧两个方面的斗争，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经过斗争，新的方面由小变大，上升为支配的东西，旧的方面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由大变小，变成逐步归于灭亡的东西。而一当新的方面对于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旧的方面取得支配地位的时候，旧事物的性质就转化为新事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物的性质。世界上的新事物，例如自然界的新物种或社会上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的新制度，都是经过旧事物内部新旧双方的斗争，新的方面战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胜了旧的方面以后产生出来的，我们社会主义新中国，就是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在与半殖民地半封建旧中国进行了长期曲折的斗争，直到获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得了胜利才诞生出来的。世界上各种事物，由于本身性质和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周围条件不同，因而新陈代谢的形式和特点也不相同。但是不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论采取何种形式，其中都包含着由于新旧之间的矛盾斗争而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达到除旧布新的质变这个共同的内容。所以唯物辩证法认为，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新陈代谢是一切事物发展过程中普遍存在的共同规律。这个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规律也就是对立统一这个宇宙根本规律的一种表现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新陈代谢的规律表明，新生事物是不可战胜的。新生事物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在开始时虽然比较弱小，但它在斗争中必然会成长壮大，战胜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并代替旧事物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谁压抑新生事物的发展，违抗新陈代谢规律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t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谁就没有好结果。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十九世纪末叶以来，资产阶级的庸俗进化论者竭力歪曲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生物进化中的新陈代谢规律，利用迖尔文学说中的缺点，说生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物进化中只有量变，没有质变，并进而抹煞一切事物的除旧布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新的质变，尤其是反对社会制度的除旧布新的革命变革。这种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谬论是资产阶级改良主义的理论基础，也是新老修正主义者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反对无产阶级暴力革命，鼓吹“和平过渡”谬论的理论基础。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在生物学和生理学中，新陈代谢这个词，是指生物有机体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从外界摄取营养和从体内排出废料的吐故纳新过程，以及细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胞的不断新生和不断死亡相更替的矛盾运动。它是生命存在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的基本条件。恩格斯指出生命是蛋白体的存在方式，这个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存在方式的基本因素在于和它周围的外部自然界的不断的新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陈代谢，而且这种新陈代谢一停止，生命就随之停止，结果便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是蛋白质的分解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码克思恩格斯全集》第二十卷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6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扣页）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29"/>
          <w:b w:val="0"/>
          <w:bCs w:val="0"/>
          <w:i w:val="0"/>
          <w:iCs w:val="0"/>
          <w:smallCaps w:val="0"/>
          <w:strike w:val="0"/>
        </w:rPr>
        <w:t xml:space="preserve">吐故纳新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毛主席在无产阶级文化大革命中谈到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整党建党时说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>:“一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个人有动脉，静脉，通过心脏进行血液循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环，还要通过肺部进行呼吸，呼出二氧化碳，吸进新鲜氣气，这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就是吐故纳新。一个无产阶级的党也要吐故纳新，才能朝气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蓬勃。不清除废料，不吸收新鲜血液，党就没有朝气/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毛主席的这个生动比喻，包含着深刻的辩证法。宇宙间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一切事物无不是新旧两方面的对立的统一。这两方面互相依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赖，又互相斗争，经过曲折的道路，新的由小到大，由弱到强,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最后战胜旧的，事物便发生质的变化^新事物出现后，其内部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文产生新旧矛盾的斗争，继续不断地前进。事物发展的过程，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就是这样不断发生新旧斗争、不断进行吐故纳新的过程。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无产阶级政党也是在吐故纳新中不断发展的。毛主席指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出：“党内不同思想的对立和斗争是经常发生的，这是社会的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阶级矛盾和新旧事物的矛盾在党内的反映。党内如果没有矛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盾和解决矛盾的思想斗争，党的生命也就停止了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/ 矛盾论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中国共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产党所</w:t>
      </w:r>
      <w:r>
        <w:rPr>
          <w:rStyle w:val="68"/>
          <w:b/>
          <w:bCs/>
          <w:i w:val="0"/>
          <w:iCs w:val="0"/>
          <w:smallCaps w:val="0"/>
          <w:strike w:val="0"/>
        </w:rPr>
        <w:t>以能够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成为伟大的、光荣的</w:t>
      </w:r>
      <w:r>
        <w:rPr>
          <w:rStyle w:val="68"/>
          <w:b/>
          <w:bCs/>
          <w:i w:val="0"/>
          <w:iCs w:val="0"/>
          <w:smallCaps w:val="0"/>
          <w:strike w:val="0"/>
        </w:rPr>
        <w:t>、正确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的党，</w:t>
      </w:r>
      <w:r>
        <w:rPr>
          <w:rStyle w:val="68"/>
          <w:b/>
          <w:bCs/>
          <w:i w:val="0"/>
          <w:iCs w:val="0"/>
          <w:smallCaps w:val="0"/>
          <w:strike w:val="0"/>
        </w:rPr>
        <w:t>正是由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于它在马列主义、毛泽东思想指导下，积极开展党内两条路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线、两种思想的斗争，不断吐故纳新，清除废料％ “吸收新鲜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血液”的结果。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组织上的吐故纳新，就是一方面把证据确凿的叛徒、特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务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、死不改悔的走资派</w:t>
      </w:r>
      <w:r>
        <w:rPr>
          <w:rStyle w:val="68"/>
          <w:b/>
          <w:bCs/>
          <w:i w:val="0"/>
          <w:iCs w:val="0"/>
          <w:smallCaps w:val="0"/>
          <w:strike w:val="0"/>
        </w:rPr>
        <w:t>、蜕</w:t>
      </w:r>
      <w:r>
        <w:rPr>
          <w:color w:val="000000"/>
          <w:spacing w:val="0"/>
          <w:w w:val="100"/>
          <w:position w:val="0"/>
          <w:lang w:val="zh-CN" w:eastAsia="zh-CN" w:bidi="zh-CN"/>
        </w:rPr>
        <w:t>化变质分子、阶级异己分子清除出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党。斯大林</w:t>
      </w:r>
      <w:r>
        <w:rPr>
          <w:rStyle w:val="68"/>
          <w:b/>
          <w:bCs/>
          <w:i w:val="0"/>
          <w:iCs w:val="0"/>
          <w:smallCaps w:val="0"/>
          <w:strike w:val="0"/>
        </w:rPr>
        <w:t>说/党是靠清洗自己队伍中的机会主义分子而巩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 xml:space="preserve">固起来的/ 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“斯大林全集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第六卷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>16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这句话指明了组织上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清冼的重大意义。在党员中，</w:t>
      </w:r>
      <w:r>
        <w:rPr>
          <w:rStyle w:val="68"/>
          <w:b/>
          <w:bCs/>
          <w:i w:val="0"/>
          <w:iCs w:val="0"/>
          <w:smallCaps w:val="0"/>
          <w:strike w:val="0"/>
        </w:rPr>
        <w:t>如有革</w:t>
      </w:r>
      <w:r>
        <w:rPr>
          <w:color w:val="000000"/>
          <w:spacing w:val="0"/>
          <w:w w:val="100"/>
          <w:position w:val="0"/>
          <w:lang w:val="zh-CN" w:eastAsia="zh-CN" w:bidi="zh-CN"/>
        </w:rPr>
        <w:t>命意志衰退的，经多次教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育仍无转变，则劝其退党。另一方面，则不断吸收无产阶级的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先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进分于，首先是产业工人中的先进分予入党，并选拔优秀共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产觉员参加各级党组织的领导工作。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  <w:sectPr>
          <w:footerReference r:id="rId243" w:type="first"/>
          <w:footerReference r:id="rId241" w:type="default"/>
          <w:footerReference r:id="rId242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思想上同样需要吐故纳新。这就是开展批评和自我批评。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它是自我教育、自我改造、吐故纳新的基本方法，是坚强党的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组织、增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强党的战斗力的武器。毛主席说：“我</w:t>
      </w:r>
      <w:r>
        <w:rPr>
          <w:rStyle w:val="68"/>
          <w:b/>
          <w:bCs/>
          <w:i w:val="0"/>
          <w:iCs w:val="0"/>
          <w:smallCaps w:val="0"/>
          <w:strike w:val="0"/>
        </w:rPr>
        <w:t>们有批评和自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我批评这个马克思列宁主义的武器，我们能够去掉不良作风</w:t>
      </w:r>
      <w:r>
        <w:rPr>
          <w:rStyle w:val="127"/>
          <w:b w:val="0"/>
          <w:bCs w:val="0"/>
          <w:i w:val="0"/>
          <w:iCs w:val="0"/>
          <w:smallCaps w:val="0"/>
          <w:strike w:val="0"/>
          <w:vertAlign w:val="subscript"/>
        </w:rPr>
        <w:t>f</w:t>
      </w:r>
      <w:r>
        <w:rPr>
          <w:rStyle w:val="127"/>
          <w:b w:val="0"/>
          <w:bCs w:val="0"/>
          <w:i w:val="0"/>
          <w:iCs w:val="0"/>
          <w:smallCaps w:val="0"/>
          <w:strike w:val="0"/>
          <w:vertAlign w:val="subscript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保持优良作风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毛泽东选集》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—卷本1329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无产阶级的先锋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队战士只有不断经受三大革命实践的锻炼和考验，努力学习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马列主义、毛泽东思想，在斗争中经常开展批评和自我批评,</w:t>
      </w:r>
    </w:p>
    <w:p>
      <w:pPr>
        <w:pStyle w:val="261"/>
        <w:keepNext/>
        <w:keepLines/>
        <w:widowControl w:val="0"/>
        <w:shd w:val="clear" w:color="auto" w:fill="auto"/>
        <w:bidi w:val="0"/>
        <w:spacing w:line="200" w:lineRule="exact"/>
        <w:ind w:left="0" w:firstLine="0"/>
        <w:jc w:val="left"/>
      </w:pPr>
      <w:bookmarkStart w:id="18" w:name="bookmark18"/>
      <w:r>
        <w:rPr>
          <w:color w:val="000000"/>
          <w:spacing w:val="0"/>
          <w:w w:val="100"/>
          <w:position w:val="0"/>
          <w:lang w:val="zh-CN" w:eastAsia="zh-CN" w:bidi="zh-CN"/>
        </w:rPr>
        <w:t>不但“同传统的所有制关系实行最彻底的决裂”，而且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同传统</w:t>
      </w:r>
      <w:bookmarkEnd w:id="18"/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的观念实行最彻底的决裂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/(《马克思恩格斯选集》第一卷2几一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272页）只有在思想上不断进行吐故纳新，才能坚持无产阶级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专政下的继续革命，为解放全人类，实现共产主义而奋斗到底。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新事物和旧事物新事物是正在产生、正在发展、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富有生命力的东西。旧事物是在发展过程中日趋衰老、逐渐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丧失其生存能力的东西。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新事物必然要代替旧事物，这是不以人们意志为转移的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客观规律，是由事物内部的矛盾斗争所决定的。“任何事物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的内部都有其新旧两个方面的矛盾，形成为一系列的曲折的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斗争。斗争的结果，新的方面由小变大，上升为支配的东西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旧的方面则由大变小，变成逐步归于灭亡的东西。而一当新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的方面对于旧的方面取得支配地位的时候，旧事物的性质就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变化为新事物的性质/ 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W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矛盾论衫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“新陈代谢是宇宙间普遍的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永远不可抵抗的规律</w:t>
      </w:r>
      <w:r>
        <w:rPr>
          <w:rStyle w:val="298"/>
          <w:b w:val="0"/>
          <w:bCs w:val="0"/>
          <w:i w:val="0"/>
          <w:iCs w:val="0"/>
          <w:smallCaps w:val="0"/>
          <w:strike w:val="0"/>
        </w:rPr>
        <w:t>/(《矛盾论》）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新事物之所以不可战胜，是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由于它具备了发展的物质条件，应运而生'合乎客观规律，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代表真理，得到广大群众的拥护和支持。新事物在开始时虽然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弱小，但它在斗争中逐渐成长、壮大，具有旺盛的生命力。“星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星之火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可以燎原”，这句成语深刻地说明了这个道理。旧事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物之所以必然要灭亡，是由于它不符合客观规律的要求，丧失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了继续存在的条件。在人类社会中，腐朽、没落的阶级，不管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它在现实中显得怎样“强大％由于它已不适应社会发展的要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求，违背了人民的根本利益，得不到人民的支持，归根到底是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要失败的。中国人民用小米加步枪，打败了美帝国主义用飞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机加大炮装备起来的蒋介石反动派。“这原因不是别的，就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在于反动派代表反动，而我们代表进步</w:t>
      </w:r>
      <w:r>
        <w:rPr>
          <w:rStyle w:val="271"/>
          <w:b w:val="0"/>
          <w:bCs w:val="0"/>
          <w:i w:val="0"/>
          <w:iCs w:val="0"/>
          <w:smallCaps w:val="0"/>
          <w:strike w:val="0"/>
        </w:rPr>
        <w:t xml:space="preserve">毛泽东选集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&gt; </w:t>
      </w:r>
      <w:r>
        <w:rPr>
          <w:rStyle w:val="271"/>
          <w:b w:val="0"/>
          <w:bCs w:val="0"/>
          <w:i w:val="0"/>
          <w:iCs w:val="0"/>
          <w:smallCaps w:val="0"/>
          <w:strike w:val="0"/>
        </w:rPr>
        <w:t>一卷本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1091 </w:t>
      </w:r>
      <w:r>
        <w:rPr>
          <w:rStyle w:val="68"/>
          <w:b/>
          <w:bCs/>
          <w:i w:val="0"/>
          <w:iCs w:val="0"/>
          <w:smallCaps w:val="0"/>
          <w:strike w:val="0"/>
        </w:rPr>
        <w:t>页）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“任何新生事物的成长都是要经过艰难曲折的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，</w:t>
      </w:r>
      <w:r>
        <w:rPr>
          <w:rStyle w:val="271"/>
          <w:b w:val="0"/>
          <w:bCs w:val="0"/>
          <w:i w:val="0"/>
          <w:iCs w:val="0"/>
          <w:smallCaps w:val="0"/>
          <w:strike w:val="0"/>
        </w:rPr>
        <w:t>卜关于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299"/>
          <w:b w:val="0"/>
          <w:bCs w:val="0"/>
          <w:i w:val="0"/>
          <w:iCs w:val="0"/>
          <w:smallCaps w:val="0"/>
          <w:strike w:val="0"/>
        </w:rPr>
        <w:t>正确处理人民内部矛盾的问题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这是因为矛盾着的对立面，必须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在一定条件下，通过一系列的曲折的斗争才能转化。</w:t>
      </w:r>
      <w:r>
        <w:rPr>
          <w:rStyle w:val="68"/>
          <w:b/>
          <w:bCs/>
          <w:i w:val="0"/>
          <w:iCs w:val="0"/>
          <w:smallCaps w:val="0"/>
          <w:strike w:val="0"/>
        </w:rPr>
        <w:t>“不破不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立，不塞不流，不止不行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”。</w:t>
      </w:r>
      <w:r>
        <w:rPr>
          <w:rStyle w:val="300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299"/>
          <w:b w:val="0"/>
          <w:bCs w:val="0"/>
          <w:i w:val="0"/>
          <w:iCs w:val="0"/>
          <w:smallCaps w:val="0"/>
          <w:strike w:val="0"/>
        </w:rPr>
        <w:t>毛泽东选集</w:t>
      </w:r>
      <w:r>
        <w:rPr>
          <w:rStyle w:val="299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299"/>
          <w:b w:val="0"/>
          <w:bCs w:val="0"/>
          <w:i w:val="0"/>
          <w:iCs w:val="0"/>
          <w:smallCaps w:val="0"/>
          <w:strike w:val="0"/>
        </w:rPr>
        <w:t>一卷本655]3〇</w:t>
      </w:r>
      <w:r>
        <w:rPr>
          <w:color w:val="000000"/>
          <w:spacing w:val="0"/>
          <w:w w:val="100"/>
          <w:position w:val="0"/>
          <w:lang w:val="zh-CN" w:eastAsia="zh-CN" w:bidi="zh-CN"/>
        </w:rPr>
        <w:t>例如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在杜会上，革命的新事物的发展总会遇到反动势力的反抗和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旧习惯势力的阻挠。凡是反动的东西，你不打，它就不倒。斯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大林说</w:t>
      </w:r>
      <w:r>
        <w:rPr>
          <w:rStyle w:val="68"/>
          <w:b/>
          <w:bCs/>
          <w:i w:val="0"/>
          <w:iCs w:val="0"/>
          <w:smallCaps w:val="0"/>
          <w:strike w:val="0"/>
        </w:rPr>
        <w:t>：“生长着的东西也不是轻易地生长起来的，它们叫着*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299"/>
          <w:b w:val="0"/>
          <w:bCs w:val="0"/>
          <w:i w:val="0"/>
          <w:iCs w:val="0"/>
          <w:smallCaps w:val="0"/>
          <w:strike w:val="0"/>
        </w:rPr>
        <w:t>喊着，</w:t>
      </w:r>
      <w:r>
        <w:rPr>
          <w:rStyle w:val="68"/>
          <w:b/>
          <w:bCs/>
          <w:i w:val="0"/>
          <w:iCs w:val="0"/>
          <w:smallCaps w:val="0"/>
          <w:strike w:val="0"/>
        </w:rPr>
        <w:t xml:space="preserve">坚持自己生存的权利/ 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(</w:t>
      </w:r>
      <w:r>
        <w:rPr>
          <w:rStyle w:val="299"/>
          <w:b w:val="0"/>
          <w:bCs w:val="0"/>
          <w:i w:val="0"/>
          <w:iCs w:val="0"/>
          <w:smallCaps w:val="0"/>
          <w:strike w:val="0"/>
        </w:rPr>
        <w:t>《斯大林全集</w:t>
      </w:r>
      <w:r>
        <w:rPr>
          <w:rStyle w:val="68"/>
          <w:b/>
          <w:bCs/>
          <w:i w:val="0"/>
          <w:iCs w:val="0"/>
          <w:smallCaps w:val="0"/>
          <w:strike w:val="0"/>
        </w:rPr>
        <w:t>&gt;</w:t>
      </w:r>
      <w:r>
        <w:rPr>
          <w:rStyle w:val="299"/>
          <w:b w:val="0"/>
          <w:bCs w:val="0"/>
          <w:i w:val="0"/>
          <w:iCs w:val="0"/>
          <w:smallCaps w:val="0"/>
          <w:strike w:val="0"/>
        </w:rPr>
        <w:t>第十卷</w:t>
      </w:r>
      <w:r>
        <w:rPr>
          <w:rStyle w:val="299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2</w:t>
      </w:r>
      <w:r>
        <w:rPr>
          <w:rStyle w:val="300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299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4</w:t>
      </w:r>
      <w:r>
        <w:rPr>
          <w:rStyle w:val="299"/>
          <w:b w:val="0"/>
          <w:bCs w:val="0"/>
          <w:i w:val="0"/>
          <w:iCs w:val="0"/>
          <w:smallCaps w:val="0"/>
          <w:strike w:val="0"/>
        </w:rPr>
        <w:t>页</w:t>
      </w:r>
      <w:r>
        <w:rPr>
          <w:rStyle w:val="299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新事物有一个成长过程，在开始的时候总是弱小的、不完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善的，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甚至可能有许多缺点、错误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我们要善于鉴别新事物，在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它萌芽的时候就发现它，满腔热情地保护它，积极地扶植它，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使它尽快地成长起来。毛主席最善于发现并爰护、支持新事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物。在无产阶级文化太革命运动中，涌现出的渚如各族人民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广泛开展学习马克思主义、列宁主义、毛泽东思想的群众运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动、领导机构的老中青三结合、无产阶级文艺革命、教育卫生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单命、广大十部和工农兵学商坚持七道路、赤脚医生、知识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青年上山下乡、工农兵理论队伍、亿万人民共同研究儒法斗争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和整个阶级斗争的历史经验等，这许多社会主义的新生事物，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都得到毛主席的关怀和支持。同旧社会比起来，在社会主义社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会，新事物的成长条件要好得多，但是公开反对和变相压抑新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事物的事还是有的^列宁说</w:t>
      </w:r>
      <w:r>
        <w:rPr>
          <w:rStyle w:val="68"/>
          <w:b/>
          <w:bCs/>
          <w:i w:val="0"/>
          <w:iCs w:val="0"/>
          <w:smallCaps w:val="0"/>
          <w:strike w:val="0"/>
        </w:rPr>
        <w:t>讥笑新事物的幼芽嫩弱,抱着知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识分子的轻浮的怀疑态度答等，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——</w:t>
      </w:r>
      <w:r>
        <w:rPr>
          <w:rStyle w:val="68"/>
          <w:b/>
          <w:bCs/>
          <w:i w:val="0"/>
          <w:iCs w:val="0"/>
          <w:smallCaps w:val="0"/>
          <w:strike w:val="0"/>
        </w:rPr>
        <w:t>这一切实际上是资产阶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级反对无产阶级的阶级斗争手段，是保护资本主义而反对社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/ </w:t>
      </w:r>
      <w:r>
        <w:rPr>
          <w:rStyle w:val="138"/>
          <w:b/>
          <w:bCs/>
          <w:i w:val="0"/>
          <w:iCs w:val="0"/>
          <w:smallCaps w:val="0"/>
          <w:strike w:val="0"/>
        </w:rPr>
        <w:t>列宁选集</w:t>
      </w:r>
      <w:r>
        <w:rPr>
          <w:rStyle w:val="138"/>
          <w:b/>
          <w:bCs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38"/>
          <w:b/>
          <w:bCs/>
          <w:i w:val="0"/>
          <w:iCs w:val="0"/>
          <w:smallCaps w:val="0"/>
          <w:strike w:val="0"/>
        </w:rPr>
        <w:t>第四卷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>14—15</w:t>
      </w:r>
      <w:r>
        <w:rPr>
          <w:rStyle w:val="138"/>
          <w:b/>
          <w:bCs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当前，支持还是反对新事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5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物，实际上是肯定还是否定无产阶级文化大革命的问题，是前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进与倒退、革命与复辟的斗争，是两个阶级、两条道路、两种世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界观的斗争。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885"/>
        </w:tabs>
        <w:bidi w:val="0"/>
        <w:spacing w:line="340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主流和支流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任何事物都有主要的一面，也有次要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的一面，有主流，也有支流。主流是矛盾的主要方面，它反映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事物的本质，规定事物发展的趋势和命运1支流是矛盾的次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要方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它不反映事物的本质，不能规定事物的发展趋势和命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运，只能影响事物的发展速度。主流和支流的关系，从哲学上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说，也就是矛盾的主要方面和非主要方面的关系。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246" w:type="first"/>
          <w:footerReference r:id="rId244" w:type="default"/>
          <w:footerReference r:id="rId245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分清主流和支流，是马克思主义者观察形势和分析问題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所必须遵循的原则。只有分清主流和支流，才能正确认识矛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盾的性质。毛主席指出，在革命的队伍中，要划清正确和错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误、成绩和缺点的界限，还要弄清它们中间什么是主要的，什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么是次要的毛泽东选集》一卷本1334页）这也就是要我们注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意分清主流和支流。过去和现今的事实都证明，在正确路线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指引下，成绩总是主要的，形势总是大好的。前进、上升总是事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物的主流，而曲折、倒退则是事物的支流，是暂时的现象。在国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际上，当前国际形势的特点是天下大乱，而且是越来越乱了。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国家要独立，民族要解放，人民要革命，是这一大乱中的主流，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它反映了时代的本质和历史发展的趋势</w:t>
      </w:r>
      <w:r>
        <w:rPr>
          <w:rStyle w:val="18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而帝国主义、社会帝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国主义和各国反动派的捣乱是支流，不反映时代的本质，不能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决定历史发展的趋势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认清这一点，可以鼓舞革命斗志，坚定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革命信心。毛主席指出^不能忽略非本质方面和非主流方面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的问题，必须逐一地将它们解决。但是，不应当将这些看成为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本质和主流，以致迷惑了自己的方向，(《羌于农业合作化问题》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要分清主流和支流，首先必须坚定地站在无产阶级立场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上。毛主席说</w:t>
      </w:r>
      <w:r>
        <w:rPr>
          <w:rStyle w:val="301"/>
          <w:b w:val="0"/>
          <w:bCs w:val="0"/>
          <w:i w:val="0"/>
          <w:iCs w:val="0"/>
          <w:smallCaps w:val="0"/>
          <w:strike w:val="0"/>
        </w:rPr>
        <w:t>：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我们是站在无产阶级的和人民大众的立场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对于共产党员来说，也就是要站在党的立场，站在党性和党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68"/>
          <w:b/>
          <w:bCs/>
          <w:i w:val="0"/>
          <w:iCs w:val="0"/>
          <w:smallCaps w:val="0"/>
          <w:strike w:val="0"/>
        </w:rPr>
        <w:t>的政策的立场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毛泽东选集&gt;一卷本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>05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页）这是我们观察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切问题的根本立足点。其次，必须经过细致的研究和分析。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毛主席说:“</w:t>
      </w:r>
      <w:r>
        <w:rPr>
          <w:rStyle w:val="68"/>
          <w:b/>
          <w:bCs/>
          <w:i w:val="0"/>
          <w:iCs w:val="0"/>
          <w:smallCaps w:val="0"/>
          <w:strike w:val="0"/>
        </w:rPr>
        <w:t>我们对于毎一个人和毎一件事，都应该采取分析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研究的态度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《毛泽东选集&gt;一卷木]334页）这是我们观察一切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问题应有的科学态度^我们必须在革命实践中认真地学习马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列主义、毛泽东思想，自觉地改造世界观，把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己的无产阶级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立场锻炼得更坚定；学会运用马克思主义的科学分析方法即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唯物辩证法，养成一分为二的分析為惯，克服形而上学，这样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才能善于抓住主流，同时也不忽视解决支流的问题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3045"/>
        </w:tabs>
        <w:bidi w:val="0"/>
        <w:spacing w:line="34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正面和反面</w:t>
      </w:r>
      <w:r>
        <w:rPr>
          <w:rStyle w:val="63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指事物内部互相联系、互相斗争的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两个方面。处于支配地位、决定事物性质的一面叫正面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处于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被支配地位、作为否定因素的一面叫反面。例如，任何生物，从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生命形成时起，就存在着生与死的斗争，生是正面，死是反面。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哲学上所说的正®与反面跟通常所说的奸与坏不是一同事。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毛主席说</w:t>
      </w:r>
      <w:r>
        <w:rPr>
          <w:rStyle w:val="297"/>
          <w:b w:val="0"/>
          <w:bCs w:val="0"/>
          <w:i w:val="0"/>
          <w:iCs w:val="0"/>
          <w:smallCaps w:val="0"/>
          <w:strike w:val="0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</w:t>
      </w:r>
      <w:r>
        <w:rPr>
          <w:rStyle w:val="68"/>
          <w:b/>
          <w:bCs/>
          <w:i w:val="0"/>
          <w:iCs w:val="0"/>
          <w:smallCaps w:val="0"/>
          <w:strike w:val="0"/>
        </w:rPr>
        <w:t>事物总是要走向反面的”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。这是因为事物内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部矛盾着的两方面通过斗争，总是依一定条件向它们的反面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转化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当原来的否定因素由被支配地位转化为支配地位时,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事物的性质就发生变化，原有的事物走向了自己的反面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变成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另一事物。矛盾的转化是具体的、多样的，但总的说来，不外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乎两种：向前进的方面转化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向倒退的方面转化。例如，先进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者如果骄傲自满，就会走向其反面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落后;落后者如果总结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教训、克服了缺点，又会走向其反面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先进。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从总的发展趋势来看，事物不断地走向自己的反面，表现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为旧事物不断衰落、消亡，新事物不断成长、壮大。如资本主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义社会的资产阶级专政，由于无产阶级的不断斗争，迟早要走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向其反面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无产阶级专政。这种转化一旦实现，社会就由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资本主义阶段发展到社会主义阶段。随着社会的发展，无产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阶级的专政又会走向自己的反面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阶级的消灭和国家的消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亡，到那时候，人类便进入共产主义社会。毛主席说消灭阶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级，消灭国家权力，消灭党，全人类都要走这一条路的，问题只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是时间和条件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毛泽东选集》一卷本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1357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世界上根本不存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在任何最终的、绝对的、神圣的东西。唯物辩证法的无限生命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力就在于它承认事物总是要走向反面这一真理。但是，事物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在发展过程中由于条件的变化，有时也可能出现倒退，例如,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自然界某些物种的退化；社会中反动阶级的复辟，等等，呈现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出事物发展的曲折性和复杂性。然而，任何倒退终究是局部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的、暂时的现象,事物发展的总趋势是上升的、前进的。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事物走向反面，是在一定条件下实现的/</w:t>
      </w:r>
      <w:r>
        <w:rPr>
          <w:rStyle w:val="68"/>
          <w:b/>
          <w:bCs/>
          <w:i w:val="0"/>
          <w:iCs w:val="0"/>
          <w:smallCaps w:val="0"/>
          <w:strike w:val="0"/>
        </w:rPr>
        <w:t>在这里，条件是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重要的，没有一定的条件，斗争着的双方都不会转化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关于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正确处理人厌内</w:t>
      </w:r>
      <w:r>
        <w:rPr>
          <w:rStyle w:val="304"/>
          <w:b w:val="0"/>
          <w:bCs w:val="0"/>
          <w:i w:val="0"/>
          <w:iCs w:val="0"/>
          <w:smallCaps w:val="0"/>
          <w:strike w:val="0"/>
        </w:rPr>
        <w:t>部矛盾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的问题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例如，我国是沿着社会主义道路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前进，还是被资本主义复辟，关键在于路线。毛主席经常教导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我们要牢记党的基本路线，要反修、防修，不然的话，我们这样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的社会主义国家，就会走向反面，就会变质，就会出现复辟。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当然即使某些地方暂时被修正主义集团篡夺了领导权，也没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有什么要紧，以后又会走向反面，因为人民总是要革命的，是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不会容忍复辟和倒退的。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事物的</w:t>
      </w:r>
      <w:r>
        <w:rPr>
          <w:rStyle w:val="77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1</w:t>
      </w:r>
      <w:r>
        <w:rPr>
          <w:rStyle w:val="305"/>
          <w:b w:val="0"/>
          <w:bCs w:val="0"/>
          <w:i w:val="0"/>
          <w:iCs w:val="0"/>
          <w:smallCaps w:val="0"/>
          <w:strike w:val="0"/>
        </w:rPr>
        <w:t>E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面与反面的辩证关系，要求我们“必须学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会全面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地看问陲，不但要看到亊物的正面，也要看到它的反面，(^关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69"/>
          <w:b w:val="0"/>
          <w:bCs w:val="0"/>
          <w:i w:val="0"/>
          <w:iCs w:val="0"/>
          <w:smallCaps w:val="0"/>
          <w:strike w:val="0"/>
        </w:rPr>
        <w:t>于正确处理人民内部矛盾的问题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》)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在成绩和胜利的面前，要经常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想一想自己的弱点、缺点和错误；遇到挫折或犯了错误时，要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自觉地接受教训，纠正错误，使坏事引出好的结果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在观察国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际形势时，不但要看到世界上存在着帝国主义、社会帝国主义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和各国反动派的捣乱和破坏，尤其要看到</w:t>
      </w:r>
      <w:r>
        <w:rPr>
          <w:rStyle w:val="68"/>
          <w:b/>
          <w:bCs/>
          <w:i w:val="0"/>
          <w:iCs w:val="0"/>
          <w:smallCaps w:val="0"/>
          <w:strike w:val="0"/>
        </w:rPr>
        <w:t>“世界是在进步的，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前途是光明的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\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(&lt;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毛泽东选集》一卷本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1061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页〉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这是历史发展的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总趋势。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平撰?和不平衡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事物运动的两种状态。平衡是矛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盾双方在一定条件下势均力敌》是矛盾的暂时的相对的统一。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不平衡则是指平衡状态被矛盾斗争所打破，出现了矛盾双方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力跫的悬殊。平衡和不平衡，都是事物内部矛盾着的因素互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相斗争的表现〇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平衡和不平衡是对立的统一 ^平衡是由不平衡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展而来，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平衡中就包含着不平衡。无论是在自然界，还是人类社会中，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平衡都是暂时的、相对的，不平衡则是经常的、绝对的。事物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的发展总是不平衡的，不平衡的规律是宇宙发展的普遍规律。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303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衡和不平衡在一定条件下可以互相转化。平衡在一定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条件下变为不平衡；不乎衡在一定条件下又变为平衡。无论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是平衡还是不平衡都贯串着矛盾和斗争，并通过斗争实现互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相转化。从不平衡到平衡，又从平衡到新的不平衡，如此循环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不已，而每一循环都进到高一级的程度。这是事物发展的普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遍规律。事物就是这样波浪式地前进的。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249" w:type="first"/>
          <w:footerReference r:id="rId247" w:type="default"/>
          <w:footerReference r:id="rId248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正确认识平衡和不乎衡的辩证关系，能够使我们在三大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革命运动中掌握主动权，及时发现矛盾，解决矛盾，夺取新的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胜利。我们掌握了社会主义社会生产力和生产关系、经济基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础和上层建筑的平衡和不乎衡的发展规律，就能够自觉地及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时地改变不适应生产力发展的生产关系，进行上层建筑领域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的革命，推动社会不断前进。我国每年作一次经济计划，安棑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积累与消费的适当比例，求得生产与需要之间的平衡。但过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了一年，就整个说来这种平衡就被矛盾的斗争所打破，平衡变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成不平衡，又需作第二年的平衡。事实上每月都在局部地打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破这种平衡，需要作局部的调整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总之,在平衡和不平衡的矛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盾运动中/</w:t>
      </w:r>
      <w:r>
        <w:rPr>
          <w:rStyle w:val="68"/>
          <w:b/>
          <w:bCs/>
          <w:i w:val="0"/>
          <w:iCs w:val="0"/>
          <w:smallCaps w:val="0"/>
          <w:strike w:val="0"/>
        </w:rPr>
        <w:t>矛盾不断出现，又不断解决，就是事物发展的辩证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规律。”(《矢干正确处理人芜内部矛盾的冋题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在各项工作中，我们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要根据平衡和不平衡的辩证规律，积极地创造条件，使新生力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量,新生事物尽快地成长，不断打破旧的平衡。同时，又要针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对出现的不平衡现象，去组织和建立新的平衡，把各项工作不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断地提高到新的水平。</w:t>
      </w:r>
    </w:p>
    <w:p>
      <w:pPr>
        <w:pStyle w:val="184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185"/>
          <w:b w:val="0"/>
          <w:bCs w:val="0"/>
          <w:i w:val="0"/>
          <w:iCs w:val="0"/>
          <w:smallCaps w:val="0"/>
          <w:strike w:val="0"/>
        </w:rPr>
        <w:t>相:判和继承马克思主义对历史遗产的原则是批</w:t>
      </w:r>
      <w:r>
        <w:rPr>
          <w:rStyle w:val="185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85"/>
          <w:b w:val="0"/>
          <w:bCs w:val="0"/>
          <w:i w:val="0"/>
          <w:iCs w:val="0"/>
          <w:smallCaps w:val="0"/>
          <w:strike w:val="0"/>
        </w:rPr>
        <w:t>判地继承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。“既不是一概排斥，也不是盲目搬用，而是批判地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接收它，以利于推进中国的新文化。</w:t>
      </w:r>
      <w:r>
        <w:rPr>
          <w:rStyle w:val="307"/>
          <w:b w:val="0"/>
          <w:bCs w:val="0"/>
          <w:i w:val="0"/>
          <w:iCs w:val="0"/>
          <w:smallCaps w:val="0"/>
          <w:strike w:val="0"/>
        </w:rPr>
        <w:t>毛泽东选集》一卷本</w:t>
      </w:r>
      <w:r>
        <w:rPr>
          <w:color w:val="000000"/>
          <w:spacing w:val="0"/>
          <w:w w:val="100"/>
          <w:position w:val="0"/>
          <w:lang w:val="en-US" w:eastAsia="en-US" w:bidi="en-US"/>
        </w:rPr>
        <w:t>9</w:t>
      </w:r>
      <w:r>
        <w:rPr>
          <w:rStyle w:val="308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>4</w:t>
      </w:r>
    </w:p>
    <w:p>
      <w:pPr>
        <w:pStyle w:val="20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马克思主义尊重历史发展的辩证法，反对否定历史的虚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无主义。马克思的学说是无产阶级的革命科学，它不同于历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史上任何思想体系，但是它并没有割断历史。列宁指出：“</w:t>
      </w:r>
      <w:r>
        <w:rPr>
          <w:rStyle w:val="68"/>
          <w:b/>
          <w:bCs/>
          <w:i w:val="0"/>
          <w:iCs w:val="0"/>
          <w:smallCaps w:val="0"/>
          <w:strike w:val="0"/>
        </w:rPr>
        <w:t>马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克思的学说是人类在十九世纪所创造的优秀成果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——</w:t>
      </w:r>
      <w:r>
        <w:rPr>
          <w:rStyle w:val="68"/>
          <w:b/>
          <w:bCs/>
          <w:i w:val="0"/>
          <w:iCs w:val="0"/>
          <w:smallCaps w:val="0"/>
          <w:strike w:val="0"/>
        </w:rPr>
        <w:t>德国的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哲学、英国的政治经济学和法国的社会主义的当然继承者/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列宁选集》第二卷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Ml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似2 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K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毛主席一再指出，我们这个民族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有数千年的历史，有它的特点，有许多珍贵品，应该用马克思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主义的方法给以批到地总结。从乌龟壳到共产党都应诙给以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总结。在批林批孔运动中，用马克思主义的立场、观点、方法，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总结儒法斗争和整个阶级斗争的历史经验，就是批判地继承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我国的历史遗产，用来为现实的阶级斗争服务，为反修防修服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务，为巩固无产阶级专政服务。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对历史遗产绝不能无批判地“全盘接收”，必须进行分析，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将反劫、腐朽的东西和具有民主性、革命性的东西区分开来，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吸收其精华，剔除其糟粕。我们说马克思和恩格斯继承了德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国古典哲学家黑格尔和费尔巴哈的哲学，但并不是说马克思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主义哲学即等于黑格尔和费尔巴哈的哲学。马克思和恩格斯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坚持的是枇判地继承的原则，他们仅仅吸收了黑格尔辩证法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的合理内核，而摒弃了它的唯心主义外壳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仅仅吸收了费尔巴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哈唯物主义的基本内核，而摒弃了它唯心主义、形而上学和宗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教伦理学的杂质。他们综合了人类认识史的积极成果，尤其是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总结了现实斗争的实践经验，从而创立了无产阶级的科学世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界观——辩证唯物主义和历史唯物主义。不破不立，不批判旧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思想，新思想无从产生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5</w:t>
      </w:r>
      <w:r>
        <w:rPr>
          <w:color w:val="000000"/>
          <w:spacing w:val="0"/>
          <w:w w:val="100"/>
          <w:position w:val="0"/>
          <w:lang w:val="zh-CN" w:eastAsia="zh-CN" w:bidi="zh-CN"/>
        </w:rPr>
        <w:t>破字当头，立在其中，新事物总是在和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旧事物作斗争中产生和发展起来的^叛徒刘少奇及其在文艺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界的代理人周扬之流，借口“抢救历史遗产％大搞复古活动，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这是地主、资产阶级复辟阴谋的一个组成部分，我们千万不能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放松瞀惕，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对历史遗产中有利用价值的东西，也不应该拿来就用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“旧形式到了我们手里，给了改造，加进了新内容，也就变成革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  <w:sectPr>
          <w:footerReference r:id="rId252" w:type="first"/>
          <w:footerReference r:id="rId250" w:type="default"/>
          <w:footerReference r:id="rId251" w:type="even"/>
          <w:pgSz w:w="11909" w:h="16834"/>
          <w:pgMar w:top="1430" w:right="1440" w:bottom="1430" w:left="1440" w:header="0" w:footer="3" w:gutter="0"/>
          <w:pgNumType w:start="228"/>
          <w:cols w:space="720" w:num="1"/>
          <w:rtlGutter w:val="0"/>
          <w:docGrid w:linePitch="360" w:charSpace="0"/>
        </w:sectPr>
      </w:pPr>
      <w:r>
        <w:rPr>
          <w:rStyle w:val="68"/>
          <w:b/>
          <w:bCs/>
          <w:i w:val="0"/>
          <w:iCs w:val="0"/>
          <w:smallCaps w:val="0"/>
          <w:strike w:val="0"/>
        </w:rPr>
        <w:t xml:space="preserve">命的为人民服务的东西了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/ </w:t>
      </w:r>
      <w:r>
        <w:rPr>
          <w:rStyle w:val="127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毛泽东选集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—卷本</w:t>
      </w:r>
      <w:r>
        <w:rPr>
          <w:rStyle w:val="68"/>
          <w:b/>
          <w:bCs/>
          <w:i w:val="0"/>
          <w:iCs w:val="0"/>
          <w:smallCaps w:val="0"/>
          <w:strike w:val="0"/>
        </w:rPr>
        <w:t>812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可见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一要改造，二要加进新的内容。没有这苘条，旧形式决不会变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成为人民服务的东西。即使是最有利用价值的东西，用来表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现现实的伟大的无产阶级革命生活</w:t>
      </w:r>
      <w:r>
        <w:rPr>
          <w:rStyle w:val="68"/>
          <w:b/>
          <w:bCs/>
          <w:i w:val="0"/>
          <w:iCs w:val="0"/>
          <w:smallCaps w:val="0"/>
          <w:strike w:val="0"/>
        </w:rPr>
        <w:t>，也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是远远不够的。无产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阶级应该创造自己的文化,而要创造自己的文化，就必须到唯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一的最丰富的源泉^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现实社会生活中去吸取丰富材料。批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判地吸收历史遗产中有益的东西是必要的，但这仅仅是作为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创造新文化的借鉴。如果脱离了现实斗争，到故纸堆里讨生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活，用继承来代替自己的创造，甚至颂古非今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那就走到斜路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上去了。我国在毛主席革命路线指引下出现的一批革命样板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戏</w:t>
      </w:r>
      <w:r>
        <w:rPr>
          <w:rStyle w:val="68"/>
          <w:b/>
          <w:bCs/>
          <w:i w:val="0"/>
          <w:iCs w:val="0"/>
          <w:smallCaps w:val="0"/>
          <w:strike w:val="0"/>
        </w:rPr>
        <w:t>，“百花齐放，推陈出新'“古为今用，洋为中用”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，在批判继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承和创新方面做出了桟样。这不仅是戏剧、舞蹈等文学艺术的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革命样板，而且也是批判地继承历史遗产的革命样板。</w:t>
      </w:r>
    </w:p>
    <w:p>
      <w:pPr>
        <w:pStyle w:val="79"/>
        <w:keepNext w:val="0"/>
        <w:keepLines w:val="0"/>
        <w:widowControl w:val="0"/>
        <w:shd w:val="clear" w:color="auto" w:fill="auto"/>
        <w:tabs>
          <w:tab w:val="left" w:pos="2320"/>
        </w:tabs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破与立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毛主席说:“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不破不立。破，就是批判，就是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革命。破，就要讲道理，讲道理就是立，破字当头，立也就在其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68"/>
          <w:b/>
          <w:bCs/>
          <w:i w:val="0"/>
          <w:iCs w:val="0"/>
          <w:smallCaps w:val="0"/>
          <w:strike w:val="0"/>
        </w:rPr>
        <w:t>中了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。”这段话深刻地阐明了破与立的辩证法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P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破就是革命，就是批判，就是否定旧事物，促使旧事物灭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亡。立就是讲道理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就是肯定新事物，让新事物代替旧事物。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253" w:type="default"/>
          <w:footerReference r:id="rId254" w:type="even"/>
          <w:pgSz w:w="11909" w:h="16834"/>
          <w:pgMar w:top="1430" w:right="1440" w:bottom="1430" w:left="1440" w:header="0" w:footer="3" w:gutter="0"/>
          <w:pgNumType w:start="211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破与立是同一过程的两个侧面，是对立的统一。破中有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立，立中有破，破字当头，立在其中。但是，破是矛盾的主要方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面，是亊物发展过程中具有决定意义的环节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e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Style w:val="68"/>
          <w:b/>
          <w:bCs/>
          <w:i w:val="0"/>
          <w:iCs w:val="0"/>
          <w:smallCaps w:val="0"/>
          <w:strike w:val="0"/>
        </w:rPr>
        <w:t>“不破不立，不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塞不流，不止不行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\ </w:t>
      </w:r>
      <w:r>
        <w:rPr>
          <w:rStyle w:val="151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(4：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毛择东选集</w:t>
      </w:r>
      <w:r>
        <w:rPr>
          <w:rStyle w:val="151"/>
          <w:b w:val="0"/>
          <w:bCs w:val="0"/>
          <w:i w:val="0"/>
          <w:iCs w:val="0"/>
          <w:smallCaps w:val="0"/>
          <w:strike w:val="0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一卷本655</w:t>
      </w:r>
      <w:r>
        <w:rPr>
          <w:rStyle w:val="151"/>
          <w:b w:val="0"/>
          <w:bCs w:val="0"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破是立的前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提，立是破的结果。要立新，就必须破旧，不破旧，不扫除障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碍，就不可能立新1而新的不立起来，不日益发展壮大，也不可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能把旧的彻底消灭干净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Q</w:t>
      </w:r>
      <w:r>
        <w:rPr>
          <w:color w:val="000000"/>
          <w:spacing w:val="0"/>
          <w:w w:val="100"/>
          <w:position w:val="0"/>
          <w:lang w:val="zh-CN" w:eastAsia="zh-CN" w:bidi="zh-CN"/>
        </w:rPr>
        <w:t>破旧立新的过程，也就是新陈代谢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的过程，必须通过斗争来实现。马克思列宁主义、毛泽东思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想，就是在破地主资产阶级和修正主义思想体系的斗争中建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立和发展起来的，一个崭新的社会主义制度，就是在砸碎资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本主义的旧制度中建立和发展起来的。新的规章制度，就是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在破除陈旧的规章制度的斗争中建立和发匾起来的6毛主席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说：“</w:t>
      </w:r>
      <w:r>
        <w:rPr>
          <w:rStyle w:val="68"/>
          <w:b/>
          <w:bCs/>
          <w:i w:val="0"/>
          <w:iCs w:val="0"/>
          <w:smallCaps w:val="0"/>
          <w:strike w:val="0"/>
        </w:rPr>
        <w:t>正确的东西总是在同错误的东西作斗争的过程中发展起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68"/>
          <w:b/>
          <w:bCs/>
          <w:i w:val="0"/>
          <w:iCs w:val="0"/>
          <w:smallCaps w:val="0"/>
          <w:strike w:val="0"/>
        </w:rPr>
        <w:t>来的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《关于正确处理人民内部矛盾的问题4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从破到立是一个飞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跃。不断地破与立，不断地飞跃，事物就不断地发展。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新兴的、革命的阶级，总是拥护破旧立新。没落的反动的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阶级，总是反对破旧立新，而且要搞复辟。在无产阶级专政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下，资产阶级代表人物往往打着“先立后破”的幌子来反对破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旧立新，反对革命。“先立后破”的谬论，实际上是不立不破，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就是不准无产阶级破资产阶级和修正主义的思想体系，不准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立无产阶级的思想体系。一句话，就是不准无产阶级革命。林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彪也竭力反对破旧立新，一再叫嚷要“克己复礼％妄图从根本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上改变党在社会主义历史阶段的基本路线和政策，颠覆无产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阶级专政，复辟资本主义。我们要坚持毛主席的革命路线，坚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持无产阶级专政，坚持马克思主义的世界观，必须继续杷批林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批孔运动普及、深入、持久地进行下去，彻底批判旧制度和旧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思想，同国内外敌人的破坏活动作斗争。</w:t>
      </w:r>
    </w:p>
    <w:p>
      <w:pPr>
        <w:pStyle w:val="30"/>
        <w:keepNext w:val="0"/>
        <w:keepLines w:val="0"/>
        <w:widowControl w:val="0"/>
        <w:shd w:val="clear" w:color="auto" w:fill="auto"/>
        <w:tabs>
          <w:tab w:val="left" w:pos="4825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一种倾向掩盖另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种倾向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rStyle w:val="309"/>
          <w:b w:val="0"/>
          <w:bCs w:val="0"/>
          <w:i w:val="0"/>
          <w:iCs w:val="0"/>
          <w:smallCaps w:val="0"/>
          <w:strike w:val="0"/>
        </w:rPr>
        <w:t>马兑思主义认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为，在事物发展过程中，一个时期有一种主要倾向，同时又存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在着非主要倾向。主要倾向和非主要倾向在一定条件下可以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互相转化。主要倾向实质上就是主要矛盾或矛盾的主要方面，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另一种倾向实质上就是次要矛盾或矛盾的次要方面。当主要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倾向突出时，就可能使另一种倾向被掩盖着。因此，在事物的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运动和发展中，往往存在着一种倾向掩盖另一种倾向的情况^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毛主席经常教导我们，要注意一种倾向掩盖另一种倾向。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在注意到一种主要倾向的时候，也要注意可能被掩盖着的另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种倾向。这是我们认识事物所必须遵循的一条重要规律，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也是我们党的一条重要的历史经验。在我党的历史上，反对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陈独秀的“一切联合，否认斗争”的右倾机会主义时，掩盖着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“一切斗争，否认联合"的王明“左”倾机会主义。纠正王明的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左”倾路线时，乂掩盖着土明的右倾路线。反对刘少奇的修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正主义时，掩盖着林彪的修正主义。每次都是毛主席及时洞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察一切，拨正航向，领导全党用正确路线战胜错误路线，使党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的事业更加兴旺发达起来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事物是复杂的，我们看问题决不可筒单化。如果只注意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一种倾向，忽视可能出现或已经出现的另一种倾向，这样，在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尖锐复杂的阶级斗争和路线斗争中，就会受骗上当，犯错误，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以至给党的事业造成严重损失。我们要学会全面地看问题，既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看到它的正面，也看到它的反面，既看到主要方面，也看到次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要方面。这样，在注意到一种主要倾向时，才能自觉地注意到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被掩盖着的另一种倾向。觉的第十次仝国代表大会提酲我们：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“今天，在国际国内斗争中，类似过去同资产阶级讲联合，忘掉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了必不可少的斗争 &gt; 同资产阶级决裂了，又忘掉了在一定条件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下还可以联合的倾向，仍然可能出现。”我们一定要注意反对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和防止这两种片面性_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310"/>
          <w:b w:val="0"/>
          <w:bCs w:val="0"/>
          <w:i w:val="0"/>
          <w:iCs w:val="0"/>
          <w:smallCaps w:val="0"/>
          <w:strike w:val="0"/>
        </w:rPr>
        <w:t>毛主席指出反对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党内‘左’右倾向，必须依据具体情况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决定方针。例如，军队在打胜仗的时候，必须防止‘左’倾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，在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打败仗或者末能多打胜仗的时候，必须防止右倾。土地改箪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在群众尚未认真发动和尚未展开斗争的地方，必须反对右倾；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在群众</w:t>
      </w:r>
      <w:r>
        <w:rPr>
          <w:rStyle w:val="121"/>
          <w:b w:val="0"/>
          <w:bCs w:val="0"/>
          <w:i w:val="0"/>
          <w:iCs w:val="0"/>
          <w:smallCaps w:val="0"/>
          <w:strike w:val="0"/>
        </w:rPr>
        <w:t>E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经认真发动和已经展开斗争的地方，必须防止‘左’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倾毛泽东选集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一卷本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1163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要掌握情况，弄清什么是主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要倾向，什么是被掩盖着的傾向，就必须在马克思列宁主义、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5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毛泽东思想的指导下，作深入的调查研究，善于透过现象看本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马克思主义是在斗争中产生和发展的，党的正确路线也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是在斗争中产生和发展的。只有不断地同右的或“左”的有害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倾向作斗争，并且彻底克服它们，才能不断地由胜利走向胜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利。“反潮流是马列主义的一个原则。”事关路线，事关大局，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一个真正的共产党员，就要出以公心，不怕撤职，不怕开除党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籍，不怕坐牢，不怕杀头，不怕离婚，敢于反潮流，注意一种倾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向掩盖另一种倾向，坚持反对错误倾向，从根本上说来，就是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因为它不仅是做一个自觉的、完全的、清醒的革命者不可缺少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的条件，而且是坚持马克思主义，反对修正主义，贯彻执行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毛主席的革命路线的重要保证。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3010"/>
        </w:tabs>
        <w:bidi w:val="0"/>
        <w:spacing w:line="34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务虚和务实</w:t>
      </w:r>
      <w:r>
        <w:rPr>
          <w:rStyle w:val="63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虛是指人们对事物内在规律性的认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识，务虚就是研究和讨论政治、思想、理论、路线等问题，以提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高认识;实是指人们的实践活动，务实就是从事三大革命实践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活动，贯沏路线、执行政策、抓具体工作^所以务虚与务实的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关系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从认识论上说，就是认识与实践的关系，从力法论上说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就是一般和个别的关系。表现在工作上便是政治与业务的关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311"/>
          <w:b w:val="0"/>
          <w:bCs w:val="0"/>
          <w:i/>
          <w:iCs/>
          <w:smallCaps w:val="0"/>
          <w:strike w:val="0"/>
        </w:rPr>
        <w:t>系。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257" w:type="first"/>
          <w:footerReference r:id="rId255" w:type="default"/>
          <w:footerReference r:id="rId256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虚和实是辩证的统一，把务虚和务实紧密地结合起来，是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马克思列宁主义的工作方法和领导方法之一。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思想上政治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上的路线正确与否是决定一切的/务实要以务虚为指导，在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各项工作中，我们不仅要注意掌握有关的具体路线和政策，而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且更重要的是时刻不忘党的基本路线。务虚必须从实际出发，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注意“就实论虚”，深入了解各方面的情况，分析研究各种具体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问題。在务实的基础上务虚，在务虚的指导下务实，我们就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能方向明、决心大、方法对、干劲足。工农业战线上的两面红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旗一一大庆和大寨，便是在毛主席革命路线指引下，"虚实并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举”、“以虚替实、“就实论虚”的最好榜样，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把务虛和务实辩证地结合起来，是尊重唯物论、尊重辩征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法。反之，把两者机械地割裂开来，就会滑到唯心主义和形而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上学方面去，就会犯这样或那样的错误。如果只务实，不务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虚，不注意思想和路线的大事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头钻到业务中去，就会成为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迷失方向的实际家、经验主义者，在复杂的阶级斗争和路线斗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争面前，很容易受骗上当，甚至走错了路还不知错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如果只务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虚不务实，对实际情况不了解，脱离实际、脱离群众，这就是空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谈家。所以，从事任何实际工作都要关心政治、思想、理论和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路线。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坚持学习马列主义、毛泽东思想，积极投入革命实践，认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真总结经验，是使务虚和务实密切地结合起来的决定条件。只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有不断提髙政治思想水平，及时从实践中找出规律性的东西,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根据实际情况和革命斗争的需要制定一个时期的和长期的计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划,具体加强领导，才能不断提高务虚与务实的能力，更自觉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地遵循唯物辩证法，克服唯心主义和形而上学，才能端正思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想，做好工作0</w:t>
      </w:r>
    </w:p>
    <w:p>
      <w:pPr>
        <w:pStyle w:val="184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具体事物具体分析</w:t>
      </w:r>
      <w:r>
        <w:rPr>
          <w:rStyle w:val="185"/>
          <w:b w:val="0"/>
          <w:bCs w:val="0"/>
          <w:i w:val="0"/>
          <w:iCs w:val="0"/>
          <w:smallCaps w:val="0"/>
          <w:strike w:val="0"/>
        </w:rPr>
        <w:t>对于具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体情况</w:t>
      </w:r>
      <w:r>
        <w:rPr>
          <w:rStyle w:val="185"/>
          <w:b w:val="0"/>
          <w:bCs w:val="0"/>
          <w:i w:val="0"/>
          <w:iCs w:val="0"/>
          <w:smallCaps w:val="0"/>
          <w:strike w:val="0"/>
        </w:rPr>
        <w:t>作具体分析，</w:t>
      </w:r>
      <w:r>
        <w:rPr>
          <w:rStyle w:val="185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85"/>
          <w:b w:val="0"/>
          <w:bCs w:val="0"/>
          <w:i w:val="0"/>
          <w:iCs w:val="0"/>
          <w:smallCaps w:val="0"/>
          <w:strike w:val="0"/>
        </w:rPr>
        <w:t>是马克思主义的最本质的东西和活的灵魂。毛主席说，“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必须时刻记得列宁的话：对干具体的事物作具体的分析/</w:t>
      </w:r>
    </w:p>
    <w:p>
      <w:pPr>
        <w:pStyle w:val="141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rStyle w:val="312"/>
          <w:b w:val="0"/>
          <w:bCs w:val="0"/>
          <w:i w:val="0"/>
          <w:iCs w:val="0"/>
          <w:smallCaps w:val="0"/>
          <w:strike w:val="0"/>
        </w:rPr>
        <w:t>(《矛盾论</w:t>
      </w:r>
      <w:r>
        <w:rPr>
          <w:rStyle w:val="312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&gt;)</w:t>
      </w:r>
    </w:p>
    <w:p>
      <w:pPr>
        <w:pStyle w:val="184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"所谓分析，就是分析事物的矛盾/(《</w:t>
      </w:r>
      <w:r>
        <w:rPr>
          <w:rStyle w:val="307"/>
          <w:b w:val="0"/>
          <w:bCs w:val="0"/>
          <w:i w:val="0"/>
          <w:iCs w:val="0"/>
          <w:smallCaps w:val="0"/>
          <w:strike w:val="0"/>
        </w:rPr>
        <w:t>在中国共产党全国宣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传丁作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会议上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的讲话在阶级社会里，就是分析社会的阶级矛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盾^在具体分析中，首先必须抓住主要矛盾。“研究任何过程，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如果是存在着两个以上矛盾的复杂过程的话，就要用全力找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出它的主要矛盾。捉住了这个主要矛盾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,一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切问题就迎刃而解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210"/>
          <w:b w:val="0"/>
          <w:bCs w:val="0"/>
          <w:i w:val="0"/>
          <w:iCs w:val="0"/>
          <w:smallCaps w:val="0"/>
          <w:strike w:val="0"/>
        </w:rPr>
        <w:t>了。矛盾论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同时还要了解矛盾的各个方丽，找出主要的矛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盾方面，弄清事物的性质。所谓看本质、看主流，就是指要从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事物的主要矛盾方面去看。对社会矛盾，只有分清萆命和反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革命、敌我矛盾和人民内部矛貭的界限，才能有正确的认识和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处理。对我们的工作，只有分清究竞成绩是主要的，还是错误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是主要的，才能有正确的估价。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在具体分析中,还必须分析矛盾在各个过程、各个阶段的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发展和特点，列宁说："马克思辩证法要求对每一特殊的历史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情况进行具体的分析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《列宁全集&gt;箅二十二卷310页)任何矛盾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都有其产生、发展和转化的过程。间一矛盾在不同时间、地点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和条件下，也有不同的特点。例如，从先秦到西汉初期和中期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的儒法斗争，同西汉以后的儒法斗争，有着不同的特点。对历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史事件和历史人物,必须放在一定的历史条件下去评价，才能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作出正确的结论。又如，整个社会主义历史阶段的基本矛盾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是不变的，但在不同的发展阶段其表现形式是不同的。只有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具体分析了各种矛盾的特点，才能正确地认识事物，掌握斗争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的主动权，因势利导，夺取胜利。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分析矛盾的过程，是一个反复地进行调査研究的过程。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毛主席说/不熟悉生活，对于所论的矛盾不真正了解，就不可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能有中肯的分析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/(&lt;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在中国共产党全国宣传工作会议上的讲话》)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只有客观地、全面地、深入地研究事物的矛盾，才能如实地反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映事物的本来面目，分析矛盾，最根本的就是要坚持以马克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思列宁主义、毛泽东思想为指导，特别要坚持用阶级和阶级斗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争的观点去分析一切，才能得出正确的结论。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具体事物具体分析是十分重要的。毛主席说/离开具体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的分析，就不能认识任何矛盾的特性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/(e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 xml:space="preserve">矛盾论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只有对矛盾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双方各占何等特定的地位，双方的依赖关系、斗争情况，双方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各自的特点、发展及其与外界事物的联系进行具体分析，才能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了解矛盾的特性，认识事物的本质及其发展规律，把握事物本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来的辩证法,从而正确地制定和执行路线、方针和政策，找出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解决矛盾的方法。如果拒绝对具体情况作具体分析，不从具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体情况中间找出具体的矛盾，以及解决这些矛盾的具体办法，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用这样的态度去指导工作，就会把工作做坏；去指导战争，就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一定会打败仗。我们坚持觉的基本路线，就要经常了解国际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国内阶级斗争的动态，及时研究各阶级的发展和变化，善于作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基本阶级关系的分析，正确地估量阶级力量的对比和政治形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势。这样，才能在革命发展的各个阶段中分清敌友;分清什么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是社会主义，什么是资本主义，分淸什么是马克思主义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什么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是修正主义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从而在正确的路线指引下，团结一切可以团结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的力量，充分利用敌人昔垒内部的一切矛盾和斗争，孤立和打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击最主要的敌人。毛主席指出/必须教育干部善于分析具体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情况，从不同地区、不同历史条件的具体情况出发，决定当地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当时的工作任务和工作方法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”(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《毛泽东选集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》一卷本1226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些同志缺乏分析的头脑，对于复杂的事物，不愿作反复深入的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分析研究，而爱作绝对肯定或绝对否定的简单结论，这是错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误的。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1775"/>
        </w:tabs>
        <w:bidi w:val="0"/>
        <w:spacing w:line="200" w:lineRule="exact"/>
        <w:ind w:left="0" w:firstLine="360"/>
        <w:jc w:val="left"/>
        <w:sectPr>
          <w:footerReference r:id="rId260" w:type="first"/>
          <w:footerReference r:id="rId258" w:type="default"/>
          <w:footerReference r:id="rId259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rStyle w:val="48"/>
          <w:b w:val="0"/>
          <w:bCs w:val="0"/>
          <w:i/>
          <w:iCs/>
          <w:smallCaps w:val="0"/>
          <w:strike w:val="0"/>
        </w:rPr>
        <w:t>范畴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范畴是人们对客观事物的本质的概括和反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1775"/>
        </w:tabs>
        <w:bidi w:val="0"/>
        <w:spacing w:line="20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映。列宁说然界在人的认识中的反映形式，这种形式就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是概念、规律、范畴等等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項宁全集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第三十八卷撤页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各门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具体科学的范畴，如经济学中的商品、价值、货币等，物理学中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的电、热、功等，都是某一领域中客观事物本质的反映，只适用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于一定的范围。哲学范畴如物质、意识、矛盾、规律、本质、现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象等，是客观世界最普遍的本质的反映，它适用于一切科学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领域。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范畴的内容是客观的，是在社会实践中产生的，反过来又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成为人类认识世界和改造世界的工具。人类在实践中，积累了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丰富的经验，从不同方面辑示了事物的本质，从而概括出各神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不同的范畴,以指导进一步认识世界和改造世界。客观世界的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联系好象一张网，人们认识到网上一个纽结，就用一个范畴来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标志它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—定的范畴标志着人类认识发展的一定阶段。列宁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说：“在人面前是自然现象之网.本能的人，即野蛮人没有把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自己同自然界区分开来，自觉的人则区分开来了。范畴是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K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分过程中的一狴小阶段，即认识世界的过程中的一些小阶段，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是帮助我们认识和裳握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g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然现象之网的网上纽结。” 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列宁全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三十八</w:t>
      </w:r>
      <w:r>
        <w:rPr>
          <w:color w:val="000000"/>
          <w:spacing w:val="0"/>
          <w:w w:val="100"/>
          <w:position w:val="0"/>
          <w:lang w:val="zh-CN" w:eastAsia="zh-CN" w:bidi="zh-CN"/>
        </w:rPr>
        <w:t>#90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这段话通俗地说明了范畴的起源和作用。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范畴并不是一成不变的、永恒的，而是历史的、变动的。它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在一定历史条件下产生，并随着实践的发展而发展^在实践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过程中，有些范畴的内容丰富了、深化了,有些范畴被淘汰了，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一些新范畴产生了。范畴的不断产生、丰富和变化，是人类对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客观世界本质的认识0益广泛、深入的标志，也为人类进一步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认识世界和改造世界提供新的工具^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唯心主义把范畴看作是先天得来或主观自生的，在中国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哲学史上，朱熹主张“理”这个范畴是先于世界而存在的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王阳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明则杷“理”看作心的产物。在外国哲学史上，康德认为，范畴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是人的思维中先天就有的认识形式。黑格尔认为，范畴是“绝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对观念”自身发展的产物。马赫主义者认为，因果性、必然性、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规律性等哲学范畴是“人心的产物”，“从主观意向中产生的”。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不论客观唯心主义者还是主观唯心主义者，都把范畴看作是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离开客观世界而独立存在的，这就颠倒了本末，是十分荒谬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的。形而上学者则把范畴看成是孤立的、一成不变的、僵死的，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这也是错误的。辩证唯物主义坚决反对唯心主义的和形而上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学的范畴论，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唯物辩证法的范畴，如本质和现象、内容和形式、必然和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偶然、必然和自由等等，都是对立的统一，这些范畴从不同方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面揭汞了客观世界的矛盾运动，每一对范畴的相互联系和相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互转化，都是对立统一规律的表现。因此，学习和运用唯物辩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证法的范畴，对于弄通马克思主义，批判修正主义，提髙我们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的认识能力，改进思想方法和工作方法，有着重要的意义。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320"/>
        </w:tabs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质和置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宇宙间的万事万物，无不具有质和量这两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个方面的规定性。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质的规定性，也叫质量，指事物的特质，即一类事物之所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以区别于另一类事物的特殊性质。这是由事物内部所固有的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矛盾的特殊性所决定的。例如 &lt;金、银、铜、铁，虽然都是金属，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但各有不同的特质，表现为各有其特殊的元素成分、特殊的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分子结构、特殊的比重、熔点、硬度、光泽等等。又如，民主主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义革命和社会主义革命，虽然都是革命，但属于不同性质的两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种革命，表现为各有其不同的阶级性质、不同的革命任务、不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同的对象、动力等等。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量的规定性，也叫数量，指一定质的事物在规模、程度、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水平及运动速度上的大小、髙低、多少的数量。毛主席指出：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“任何质置都表现为_定的数置，没有数遢也就没有质置/</w:t>
      </w:r>
    </w:p>
    <w:p>
      <w:pPr>
        <w:pStyle w:val="31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w w:val="100"/>
          <w:position w:val="0"/>
          <w:lang w:val="zh-CN" w:eastAsia="zh-CN" w:bidi="zh-CN"/>
        </w:rPr>
        <w:t>(</w:t>
      </w:r>
      <w:r>
        <w:rPr>
          <w:color w:val="000000"/>
          <w:w w:val="100"/>
          <w:position w:val="0"/>
          <w:vertAlign w:val="superscript"/>
          <w:lang w:val="zh-CN" w:eastAsia="zh-CN" w:bidi="zh-CN"/>
        </w:rPr>
        <w:t>《</w:t>
      </w:r>
      <w:r>
        <w:rPr>
          <w:color w:val="000000"/>
          <w:w w:val="100"/>
          <w:position w:val="0"/>
          <w:lang w:val="zh-CN" w:eastAsia="zh-CN" w:bidi="zh-CN"/>
        </w:rPr>
        <w:t>毛泽东选集</w:t>
      </w:r>
      <w:r>
        <w:rPr>
          <w:color w:val="00000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w w:val="100"/>
          <w:position w:val="0"/>
          <w:lang w:val="zh-CN" w:eastAsia="zh-CN" w:bidi="zh-CN"/>
        </w:rPr>
        <w:t>一卷本1332页）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质和量是事物的内在联系的两个方面。它们既互相排斥，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又互相依存，在一定条件下互相转化。我们在实际工作中必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须全面地看待质和量这两个方面，而不可忽视任何一个方面。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例如，在生产中/一</w:t>
      </w:r>
      <w:r>
        <w:rPr>
          <w:rStyle w:val="68"/>
          <w:b/>
          <w:bCs/>
          <w:i w:val="0"/>
          <w:iCs w:val="0"/>
          <w:smallCaps w:val="0"/>
          <w:strike w:val="0"/>
        </w:rPr>
        <w:t>切产品，不但求数置多，而且求质量好，耐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穿耐用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/ 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(&lt;毛译东选集》一卷本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921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如果不保证质量，单纯追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求数量，那就不仅没有完成生产任务，而且会造成返工和浪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费；同样，如果只保证质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合乎规格，而忽视数量上的一定指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标，那么生产任务同样也没有完成。毛主席教导我们：“</w:t>
      </w:r>
      <w:r>
        <w:rPr>
          <w:rStyle w:val="68"/>
          <w:b/>
          <w:bCs/>
          <w:i w:val="0"/>
          <w:iCs w:val="0"/>
          <w:smallCaps w:val="0"/>
          <w:strike w:val="0"/>
        </w:rPr>
        <w:t>多快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好省地建设社会主义”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，其中就包括要求我们既保证有奸的质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量,又达到尽可能多的数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fi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关于暈和质在一定条件下互相转化的问题，也就是量变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质变的规律，参见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perscript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‘量变和质变”。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455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规定性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指一事物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K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别于其他事物的特性，是规定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事物的本质及其数量的界限。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  <w:sectPr>
          <w:footerReference r:id="rId263" w:type="first"/>
          <w:footerReference r:id="rId261" w:type="default"/>
          <w:footerReference r:id="rId262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规定性有质和量两个方面。质的规定性是规定事物的性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质以及同其他事物的区别，质的规定性变了，事物的性质也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就随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之改变。量的规定性是规定事物质量的数量界限</w:t>
      </w:r>
      <w:r>
        <w:rPr>
          <w:rStyle w:val="68"/>
          <w:b/>
          <w:bCs/>
          <w:i w:val="0"/>
          <w:iCs w:val="0"/>
          <w:smallCaps w:val="0"/>
          <w:strike w:val="0"/>
        </w:rPr>
        <w:t>，指事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物存在和发展的规模、程度、水平、速度等。事物超出一定数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量界限，质就发生变化。恩格斯说</w:t>
      </w:r>
      <w:r>
        <w:rPr>
          <w:rStyle w:val="68"/>
          <w:b/>
          <w:bCs/>
          <w:i w:val="0"/>
          <w:iCs w:val="0"/>
          <w:smallCaps w:val="0"/>
          <w:strike w:val="0"/>
        </w:rPr>
        <w:t>/纯粹的最的分割是有一个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极限的，到了这个极限它就转化为质的差别”。</w:t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马克思思格斯</w:t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全集》第二十卷403 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X</w:t>
      </w:r>
      <w:r>
        <w:rPr>
          <w:color w:val="000000"/>
          <w:spacing w:val="0"/>
          <w:w w:val="100"/>
          <w:position w:val="0"/>
          <w:lang w:val="zh-CN" w:eastAsia="zh-CN" w:bidi="zh-CN"/>
        </w:rPr>
        <w:t>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任何事物都是质和量的规定性的统一。马克思说:“每一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种有用物，如铁、纸等等，都可以从质和置两个角度来考察/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316"/>
          <w:b w:val="0"/>
          <w:bCs w:val="0"/>
          <w:i w:val="0"/>
          <w:iCs w:val="0"/>
          <w:smallCaps w:val="0"/>
          <w:strike w:val="0"/>
        </w:rPr>
        <w:t>(《马克思恩格斯全集》第二十三卷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48</w:t>
      </w:r>
      <w:r>
        <w:rPr>
          <w:rStyle w:val="316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事物的质的规定性总是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和一定量的规定性联系在一起的。只有质的规定性而无量的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规定性，或者只有量的规定性而无质的规定性，都是不存茌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的。不同的质都有不同的数量界限，并且“每一种质都有无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限多的置的等级，例如颜色深浅、硬和软、生命的长短等等'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316"/>
          <w:b w:val="0"/>
          <w:bCs w:val="0"/>
          <w:i w:val="0"/>
          <w:iCs w:val="0"/>
          <w:smallCaps w:val="0"/>
          <w:strike w:val="0"/>
        </w:rPr>
        <w:t>(码克思恩格斯全集</w:t>
      </w:r>
      <w:r>
        <w:rPr>
          <w:rStyle w:val="316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第二</w:t>
      </w:r>
      <w:r>
        <w:rPr>
          <w:rStyle w:val="316"/>
          <w:b w:val="0"/>
          <w:bCs w:val="0"/>
          <w:i w:val="0"/>
          <w:iCs w:val="0"/>
          <w:smallCaps w:val="0"/>
          <w:strike w:val="0"/>
        </w:rPr>
        <w:t>十卷575页）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同样，事物的量的规定性也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总是和一定的质的规定性联系在一起。即使研究事物的童的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规律的数学，也仍然有质的规定性。如正数和负数、乘方和开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方等等，充满了质的差异。恩格斯在批评十八世纪法国唯物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主义时指出，认为物质只茌量上可以规定而在质上则自古以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来都相同的观点，可说是倒退到毕达哥拉斯那里去了。毕达哥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拉斯就曾经把数，即量的规定性，理解为事物的本质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e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总之，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把质的规定性和量的规定性机械地割裂开来，或用量的规定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性来代替、抹煞事物质的区别，这是唯心主义和形而上学，是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完全错误的。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掌握事物质和量的规定性具有重大的实际意义^例如，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敌我矛盾和人民内部矛盾，这是两类不同性质的矛盾。敌我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矛盾是对抗性的矛盾，是阶级利益根本冲突的矛盾&gt; 一般说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来，人民内部矛盾是非对抗性的矛盾，是在人民利益根本一致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基础上的矛盾。我们在革命斗争中，必须严格区分和正确处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理这两类不同性质的矛盾，才能正确执行毛主席的无产阶级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革命路线和政策，夺取革命的胜利。如果界限不清，混淆两类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不同性质的矛盾，就会对革命事业带来损害。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由于任何事物都有一定的数量界限，因此我们在一切工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作中必须“胸中有‘数’”，把握事物的量的规定性，对情况和问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題一定要注意到它们的数量方面，要有基本的数量分析，要掌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握主要的百分比，这样才能确定事物的性质，制定正确的方针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和政策。否则，一切都是胸中无“数'结果就不能不犯错误。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置变和质变也叫质量互变，是由矛盾引起的量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变和质变以及二者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变的规律。它是自然界、社会和人的思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想发展的普遍规律，是对立统一这个辩证法的根本规律的一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种具体表现。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马克思说单纯的置的变化到一定点时就转化为质的区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别。</w:t>
      </w:r>
      <w:r>
        <w:rPr>
          <w:rStyle w:val="11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”（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《马克思恩格斯全集</w:t>
      </w:r>
      <w:r>
        <w:rPr>
          <w:rStyle w:val="11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第二十三卷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342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恩格斯也说：“在自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然界中，质的变化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以对于每一个别场合都是严格地确定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的方式进行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只有通过物质或运动(所谓能）的置的增加或</w:t>
      </w:r>
    </w:p>
    <w:p>
      <w:pPr>
        <w:pStyle w:val="20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232"/>
          <w:b w:val="0"/>
          <w:bCs w:val="0"/>
          <w:i w:val="0"/>
          <w:iCs w:val="0"/>
          <w:smallCaps w:val="0"/>
          <w:strike w:val="0"/>
        </w:rPr>
        <w:t>减少才能发生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马克思恩格斯选集》第三卷</w:t>
      </w:r>
      <w:r>
        <w:rPr>
          <w:rStyle w:val="232"/>
          <w:b w:val="0"/>
          <w:bCs w:val="0"/>
          <w:i w:val="0"/>
          <w:iCs w:val="0"/>
          <w:smallCaps w:val="0"/>
          <w:strike w:val="0"/>
        </w:rPr>
        <w:t>485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事物的发展都是从量变开始的，童的增加或减少到达一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定程度，必然引起质的变化，然后又开始在新质基础上的量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变，使事物不断地发展前进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例如，在自然界里，水的温度的升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降在定程度内，仍保持水的状态，这是量变，而温度升高到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一定程度则沸腾而转化为水蒸汽，降低到一定程度则急剧地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转化为固体的冰，这就是质变。水蒸汽和冰又开始新的量变,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到了一定程度又有新的质变。在阶级社会发展中，革命战胜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反革命，也是由一定的量变而引起质变的。革命造成社会制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度质的变革后，必然会发生新的量变到质变，向更高级的社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会制度发展。人们的认识也是如此，接蝕外界，搜集材料，对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事物的感性认识阶段是量变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经过思考分析，由感性认识飞跃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到理性认识就是质变。质变造成新的暈变，然后又是新的质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变，事物就是这样不断发展的。毛主席指出</w:t>
      </w:r>
      <w:r>
        <w:rPr>
          <w:rStyle w:val="317"/>
          <w:b/>
          <w:bCs/>
          <w:i w:val="0"/>
          <w:iCs w:val="0"/>
          <w:smallCaps w:val="0"/>
          <w:strike w:val="0"/>
        </w:rPr>
        <w:t>：</w:t>
      </w:r>
      <w:r>
        <w:rPr>
          <w:rStyle w:val="78"/>
          <w:b/>
          <w:bCs/>
          <w:i w:val="0"/>
          <w:iCs w:val="0"/>
          <w:smallCaps w:val="0"/>
          <w:strike w:val="0"/>
        </w:rPr>
        <w:t>“无论什么亊物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的运动都采取两种状态，相对地静止的状态和显著地变动的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状态。两种状态的运动都是由事物内部包含的两个矛盾着的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21"/>
          <w:b/>
          <w:bCs/>
          <w:i w:val="0"/>
          <w:iCs w:val="0"/>
          <w:smallCaps w:val="0"/>
          <w:strike w:val="0"/>
        </w:rPr>
        <w:t>E</w:t>
      </w:r>
      <w:r>
        <w:rPr>
          <w:rStyle w:val="78"/>
          <w:b/>
          <w:bCs/>
          <w:i w:val="0"/>
          <w:iCs w:val="0"/>
          <w:smallCaps w:val="0"/>
          <w:strike w:val="0"/>
        </w:rPr>
        <w:t>素互相斗争所引起的。当着亊物的运动在第一种状态的时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候，它只有数量的变化，没有性质的变化，所以显出好似静止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的面貌。当着亊物的运动在第二种状态的时候，它己由第一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种状态中的数置的变化达到了某一个最商点，引起了统一物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的分解，发生了性质的变化，所以显出显著地变化的面貌。”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215"/>
          <w:b/>
          <w:bCs/>
          <w:i w:val="0"/>
          <w:iCs w:val="0"/>
          <w:smallCaps w:val="0"/>
          <w:strike w:val="0"/>
        </w:rPr>
        <w:t>“矛盾论》)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量变和质变的规律反映了事物发展的连续性和阶段性的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辩证统一，它是马列主义关于不断革命论和革命发展阶段论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的理论基础。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由于矛盾运动的复杂性，在事物根本性质未变之前，即在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总的量变过程中，往往会发生部分质变。有的因局部问题解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决而发生部分质变，有的因进入一个新阶段而发生部分质变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部分质变可以进一步影响总的量变，并为根本性质的变化准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备条件。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任何质变都是飞跃式的发展，"渐进过程的中断'事物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矛盾的特殊性决定了飞跃形式的多样性。基本上有两种飞跃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形式;爆发式与非爆发式。自然界的火山爆发、炸弹爆炸是爆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发式的飞跃;生物的进化，则属于非爆发式飞跃。社会发展中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的暴力革命是爆发式的飞跃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而人民内部矛盾的解决，则属于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非爆发式的飞跃。这告诉我们，对于不同性质的矛盾，只有用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不同质的方法才能解决。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  <w:sectPr>
          <w:footerReference r:id="rId266" w:type="first"/>
          <w:footerReference r:id="rId264" w:type="default"/>
          <w:footerReference r:id="rId265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毛主席在《论持久战》中，冻出地运用和发展了量蛮和质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变的辩证规律。比如，在分析到抗日战争第一阶段敌我双方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力量变化时指出，我方和敌方各自都有"向上”和“向下”的两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种不同的量变和质变，我方“向下的东西是旧的置和质，主要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地表现在置上。向上的东西是新的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和质，主要地表现在质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上/敌方除了向下的变化外，虽然也有向上的变化，但必须估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计到这种向上的变化的“暂时性和局部性”。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（《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毛泽东选集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本435页〉毛主席的这一科学分析表明，为了掌握事物的本质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和趋势，要善于把握量变和质变的辩证关系，特别是要善于把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握“向上”和“向下”两种质量变化的内在联系以及何者占主导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地位。这样才不致因受现象的迷惑而作出错误的判断。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005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渐变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指事物遂渐的、不显著的变化，即量变。事物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处于渐变状态，只有数量的增加或减少，没有根本性质的变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化，所以显出好似静止的面貌。“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我们在日常生活中所看见的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67"/>
          <w:b/>
          <w:bCs/>
          <w:i w:val="0"/>
          <w:iCs w:val="0"/>
          <w:smallCaps w:val="0"/>
          <w:strike w:val="0"/>
        </w:rPr>
        <w:t>统一、困结、联合、调和、均势、相持、僵局、静止、有常、平衡、凝</w:t>
      </w:r>
      <w:r>
        <w:rPr>
          <w:rStyle w:val="167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聚、吸引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等，都是車物处在量变状态中所显现的面貌。” ^矛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盾论</w:t>
      </w:r>
      <w:r>
        <w:rPr>
          <w:rStyle w:val="77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&gt;)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渐变是由于事物内部的矛盾斗争引起的，在斗争中^矛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盾双方的力量对比发生遂渐的变化，在一定限度内，不会引起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矛盾双方地位的转化。事物的变化发展总是从渐变开始。渐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变到一定程度，就会转化为突变，也就是渐进过程的中断，事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物就由旧质转化为新质。事物总是不断地由渐变到突变，由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量变到质变，这是客观的普遍的规律。只是不同的事物表现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的形式不同而已。例如，从猿到人，由于生活条件和劳动的作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用，先使类人猿的手、脚、脑等身体器官发生渐变，到一定阶段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才出现突变、飞跃，即使用工具进行劳动，实现向人的转变。一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个社会的变化，也是由于社会内部的矛盾斗争,使矛盾双方力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量对比发生渐变，到一定阶段矛盾撖化了，才引起暴力革命，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实现从一个社会到另一个社会的过渡。人们思想的变化，也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是在实践的基础上，由渐变到突变，由感性认识上升到理性认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识。事物经过突变，发生根本性质的变化，又在新质的基础上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产生新的渐变。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渐变是突变的必要准备，没有渐变，就不可能有突变^渐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变是事物发展的不可缺少的一环。否认渐变，就会使突变失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去依据，理论上就会陷入激变论，政治上就会走上冒险主义,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夸大渐变，就会否认突变，理论上就会陷入庸俗进化论，政治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上就会陷入改良主义和修正主义泥坑。第二国际修正主义者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就是以庸俗进化论作为理论基础的。他们“用‘简单的、和平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静的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V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进化论’去代替‘狡猾的、和革命的）辩证法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《列宁选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集&gt;第二卷3页）他们鼓吹“资本主义和平长入社会主义”，反对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无产阶级革命和无产阶级专政，以维护帝国主义的统治。苏修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叛徒集团也夸大渐变，否认质变，胡说消灭资本主义可以"通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过渐进方式来实现”，宣扬所谓社会主义社会是“渐进性”的发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展，反对无产阶级革命和无产阶级专政，以维护社会帝国主义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的统治^斯大林早就指出，从资本主义过渡到社会主义，工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人阶级摆脱资本主义压迫，不可能通过缓慢的变化，通过改良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来实现，而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R</w:t>
      </w:r>
      <w:r>
        <w:rPr>
          <w:color w:val="000000"/>
          <w:spacing w:val="0"/>
          <w:w w:val="100"/>
          <w:position w:val="0"/>
          <w:lang w:val="zh-CN" w:eastAsia="zh-CN" w:bidi="zh-CN"/>
        </w:rPr>
        <w:t>能通过资本主义制度的质变，通过革命来实现/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列宁主义问题</w:t>
      </w:r>
      <w:r>
        <w:rPr>
          <w:rStyle w:val="133"/>
          <w:b w:val="0"/>
          <w:bCs w:val="0"/>
          <w:i w:val="0"/>
          <w:iCs w:val="0"/>
          <w:smallCaps w:val="0"/>
          <w:strike w:val="0"/>
          <w:vertAlign w:val="superscript"/>
          <w:lang w:val="en-US" w:eastAsia="en-US" w:bidi="en-US"/>
        </w:rPr>
        <w:t>》</w:t>
      </w:r>
      <w:r>
        <w:rPr>
          <w:rStyle w:val="13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63</w:t>
      </w:r>
      <w:r>
        <w:rPr>
          <w:rStyle w:val="319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工人阶级只有彻底批判修正主义，坚持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无产阶级革命路线，才能夺取无产阶级革命的胜利并巩固无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产阶级专政。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0"/>
        <w:jc w:val="left"/>
      </w:pPr>
      <w:r>
        <w:rPr>
          <w:rStyle w:val="320"/>
          <w:b w:val="0"/>
          <w:bCs w:val="0"/>
          <w:i w:val="0"/>
          <w:iCs w:val="0"/>
          <w:smallCaps w:val="0"/>
          <w:strike w:val="0"/>
        </w:rPr>
        <w:t>飞跃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（突变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飞跃即突变，是事物性质的变化。由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于事物内部的矛盾斗争，量变到一定程度，必然转化为质变,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6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出现由一种质向另一钟质的飞跃。飞跃是旧事物的逐渐的量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变过程的中断,所以又称为“渐进过程的中断”。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飞跃是宇宙发展的普遍状态。任何旧事物的死亡和新事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物的产生都要经过飞跃。恩格斯说:事物</w:t>
      </w:r>
      <w:r>
        <w:rPr>
          <w:rStyle w:val="68"/>
          <w:b/>
          <w:bCs/>
          <w:i w:val="0"/>
          <w:iCs w:val="0"/>
          <w:smallCaps w:val="0"/>
          <w:strike w:val="0"/>
        </w:rPr>
        <w:t>“从一种运动形式转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变到另一种运动形式，总是一种飞跃，一种决定性的转折。”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(《马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克思恩格斯全集&gt;第二十卷72</w:t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从机械运动到物理运动再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到化学运动的转变是逋过决定性的飞跃完成的，从化学运动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到生物运动再到人类社会运动的转变也是如此人类社会从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一个社会到另一个社会的过渡，也只有逋过飞跃来实现。列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93"/>
          <w:b w:val="0"/>
          <w:bCs w:val="0"/>
          <w:i w:val="0"/>
          <w:iCs w:val="0"/>
          <w:smallCaps w:val="0"/>
          <w:strike w:val="0"/>
        </w:rPr>
        <w:t>宁指出</w:t>
      </w:r>
      <w:r>
        <w:rPr>
          <w:rStyle w:val="193"/>
          <w:b w:val="0"/>
          <w:bCs w:val="0"/>
          <w:i w:val="0"/>
          <w:iCs w:val="0"/>
          <w:smallCaps w:val="0"/>
          <w:strike w:val="0"/>
          <w:vertAlign w:val="subscript"/>
        </w:rPr>
        <w:t>；</w:t>
      </w:r>
      <w:r>
        <w:rPr>
          <w:rStyle w:val="193"/>
          <w:b w:val="0"/>
          <w:bCs w:val="0"/>
          <w:i w:val="0"/>
          <w:iCs w:val="0"/>
          <w:smallCaps w:val="0"/>
          <w:strike w:val="0"/>
        </w:rPr>
        <w:t>“</w:t>
      </w:r>
      <w:r>
        <w:rPr>
          <w:rStyle w:val="68"/>
          <w:b/>
          <w:bCs/>
          <w:i w:val="0"/>
          <w:iCs w:val="0"/>
          <w:smallCaps w:val="0"/>
          <w:strike w:val="0"/>
        </w:rPr>
        <w:t>资本主义自己替自己造成了搌蓽人，自己造成了新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制度的因素，但是，如果没有</w:t>
      </w:r>
      <w:r>
        <w:rPr>
          <w:rStyle w:val="68"/>
          <w:b/>
          <w:bCs/>
          <w:i w:val="0"/>
          <w:iCs w:val="0"/>
          <w:smallCaps w:val="0"/>
          <w:strike w:val="0"/>
          <w:vertAlign w:val="superscript"/>
        </w:rPr>
        <w:t>4</w:t>
      </w:r>
      <w:r>
        <w:rPr>
          <w:rStyle w:val="68"/>
          <w:b/>
          <w:bCs/>
          <w:i w:val="0"/>
          <w:iCs w:val="0"/>
          <w:smallCaps w:val="0"/>
          <w:strike w:val="0"/>
        </w:rPr>
        <w:t>飞跃’，这些单个的因素便丝毫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不能改变事物的总的状况，不能触动资本的统治</w:t>
      </w:r>
      <w:r>
        <w:rPr>
          <w:rStyle w:val="193"/>
          <w:b w:val="0"/>
          <w:bCs w:val="0"/>
          <w:i w:val="0"/>
          <w:iCs w:val="0"/>
          <w:smallCaps w:val="0"/>
          <w:strike w:val="0"/>
        </w:rPr>
        <w:t>。”</w:t>
      </w:r>
      <w:r>
        <w:rPr>
          <w:rStyle w:val="19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（</w:t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《列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宁全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集咱十六卷347页）物质世：界是通过不断的飞跃，由简单向复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杂、由低级向高级发展。人们的认识也是通过由实践到认识，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再由认识到实践这样不断的飞跃，向前推移和发展的</w:t>
      </w:r>
      <w:r>
        <w:rPr>
          <w:rStyle w:val="68"/>
          <w:b/>
          <w:bCs/>
          <w:i w:val="0"/>
          <w:iCs w:val="0"/>
          <w:smallCaps w:val="0"/>
          <w:strike w:val="0"/>
        </w:rPr>
        <w:t>。离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开飞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跃，就不可能真正理解事物的发展</w:t>
      </w:r>
      <w:r>
        <w:rPr>
          <w:rStyle w:val="68"/>
          <w:b/>
          <w:bCs/>
          <w:i w:val="0"/>
          <w:iCs w:val="0"/>
          <w:smallCaps w:val="0"/>
          <w:strike w:val="0"/>
        </w:rPr>
        <w:t>。列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宁说：“</w:t>
      </w:r>
      <w:r>
        <w:rPr>
          <w:rStyle w:val="68"/>
          <w:b/>
          <w:bCs/>
          <w:i w:val="0"/>
          <w:iCs w:val="0"/>
          <w:smallCaps w:val="0"/>
          <w:strike w:val="0"/>
        </w:rPr>
        <w:t>渐进性没有飞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跃是什么也说明不了的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列宁全集》第三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十八卷127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贞）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269" w:type="first"/>
          <w:footerReference r:id="rId267" w:type="default"/>
          <w:footerReference r:id="rId268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由于事物的性质和条件不同，飞跃的形式也不问。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毛主席说:“</w:t>
      </w:r>
      <w:r>
        <w:rPr>
          <w:rStyle w:val="68"/>
          <w:b/>
          <w:bCs/>
          <w:i w:val="0"/>
          <w:iCs w:val="0"/>
          <w:smallCaps w:val="0"/>
          <w:strike w:val="0"/>
        </w:rPr>
        <w:t>依事物本身的性质和条件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，经</w:t>
      </w:r>
      <w:r>
        <w:rPr>
          <w:rStyle w:val="68"/>
          <w:b/>
          <w:bCs/>
          <w:i w:val="0"/>
          <w:iCs w:val="0"/>
          <w:smallCaps w:val="0"/>
          <w:strike w:val="0"/>
        </w:rPr>
        <w:t>过不同的飞跃形式，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—事物转化为他事物”。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4矛盾论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&gt;)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矛盾的性质有对抗性和非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对抗性之分，相应地也存在两种基本的飞跃形式:爆发式的和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非爆发式的。爆发式的飞跃逋常是解决对抗性矛盾的形.式，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是通过激烈的外部冲突，使新事物战胜旧事物。如火山爆发、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炸弹爆炸、暴力革命等。非爆发式的飞跃通常是解决非对抗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性矛盾的形式，它不是通过激烈的外部冲突来实现。如物种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的进化</w:t>
      </w:r>
      <w:r>
        <w:rPr>
          <w:rStyle w:val="68"/>
          <w:b/>
          <w:bCs/>
          <w:i w:val="0"/>
          <w:iCs w:val="0"/>
          <w:smallCaps w:val="0"/>
          <w:strike w:val="0"/>
        </w:rPr>
        <w:t>、从</w:t>
      </w:r>
      <w:r>
        <w:rPr>
          <w:color w:val="000000"/>
          <w:spacing w:val="0"/>
          <w:w w:val="100"/>
          <w:position w:val="0"/>
          <w:lang w:val="zh-CN" w:eastAsia="zh-CN" w:bidi="zh-CN"/>
        </w:rPr>
        <w:t>猿到人的转变、生产工具的革新、从感性认识到理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性认识、从理性认识到革命实践的飞跃等。矛盾的性质可以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转化，因而解决矛盾的方法，即飞跃形式，也会随着改变。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认识事物所固有的飞跃形式，对于促成事物的革命转化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有重大的意义。毛主席说</w:t>
      </w:r>
      <w:r>
        <w:rPr>
          <w:rStyle w:val="243"/>
          <w:b w:val="0"/>
          <w:bCs w:val="0"/>
          <w:i w:val="0"/>
          <w:iCs w:val="0"/>
          <w:smallCaps w:val="0"/>
          <w:strike w:val="0"/>
        </w:rPr>
        <w:t>：</w:t>
      </w:r>
      <w:r>
        <w:rPr>
          <w:rStyle w:val="127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rStyle w:val="68"/>
          <w:b/>
          <w:bCs/>
          <w:i w:val="0"/>
          <w:iCs w:val="0"/>
          <w:smallCaps w:val="0"/>
          <w:strike w:val="0"/>
        </w:rPr>
        <w:t>在阶级社会中，革命和革命战争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是不可避免的，舍此不能完成社会发展的飞跃，不能推翻反动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的统治阶级，而使人民获得政权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/(&lt;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孑盾论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国际和国内的革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命实践证明：当事物本身要求釆取爆发式的飞跃而不釆取这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种形式，就会犯右倾机会主义的错误;当事物本身要求采取非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爆发式的飞跃而却釆取爆发式的飞跃，则会犯“左”倾冒险主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义的错误^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部分质变 指事物发展过程中的局部性的质变。因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为事物的矛盾运动是复杂的，量变和质变不但互相推移，而且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互相交错，所以在质变中含有置变，在量变中含有质变。包含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在置变过程中的质变，就是部分质变^事物发展的阶段性，就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是由部分质变引起的。从整体说来，事物尚未发生性质的根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本变化,还在量变进程之中；但从某一局部说来，已经发生质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的变化，因而使事物走上了新的阶段。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在自然界中，普遍地存在着部分质变。如蚕的一生，在它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死亡之前，就经历了蚕卵、蚕、蛹、飞蛾这四个阶段。从蚕卵到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蚕，到蛹，到飞蛾的发展中，显然也不单是量变,而且包含着几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次部分质变。又如人的一生，经过了童年、少年、青年、壮年和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老年这样一些不同的阶段。人的一生是一个量变的长过程，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同时也是不断地进行着部分质变的过程。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在人类社会中，也普遍地存在着部分质变。例如在解放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战争中，我们打垮蒋介石，这是一个质变。这个质变是通过量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变完成的，是经过三年多的时间，一部分一部分地消灭蒋介石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的军队和政权^而这个量变中间，也冇部分质变，即解放战争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经历过的几个不同的阶段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每一个新的阶段和旧的阶段比较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起来，都有若干性质上的区别。又如，从个体经济转变到集体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经济，是一个从量变到质变的过程。这个过程在我国是通过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互助组、初级合作社、高级合作社、人民公社这样一些不同阶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段的部分质变来完成的。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事物的量变和质变都是由于事物内部矛盾的斗争而产生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的，部分质变也是这样。经过一定程度的量变，事物发生部分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质变，这时虽未达到整体上的旧质死亡和新质诞生的根本质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变，然而迖到了前所未有的新阶段。毛主席指出：“这是因为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事物发展过程的根本矛盾的性质和过程的本质虽然没有变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化，但是根本矛盾在长过</w:t>
      </w:r>
      <w:r>
        <w:rPr>
          <w:color w:val="000000"/>
          <w:spacing w:val="0"/>
          <w:w w:val="100"/>
          <w:position w:val="0"/>
          <w:lang w:val="zh-CN" w:eastAsia="zh-CN" w:bidi="zh-CN"/>
        </w:rPr>
        <w:t>程中的</w:t>
      </w:r>
      <w:r>
        <w:rPr>
          <w:rStyle w:val="68"/>
          <w:b/>
          <w:bCs/>
          <w:i w:val="0"/>
          <w:iCs w:val="0"/>
          <w:smallCaps w:val="0"/>
          <w:strike w:val="0"/>
        </w:rPr>
        <w:t>各个发展阶段上莱取了逐渐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激化的形式。并且，被根本矛盾所规定或影响的许多大小矛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盾中，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有些是</w:t>
      </w:r>
      <w:r>
        <w:rPr>
          <w:rStyle w:val="68"/>
          <w:b/>
          <w:bCs/>
          <w:i w:val="0"/>
          <w:iCs w:val="0"/>
          <w:smallCaps w:val="0"/>
          <w:strike w:val="0"/>
        </w:rPr>
        <w:t>激化了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，有些</w:t>
      </w:r>
      <w:r>
        <w:rPr>
          <w:rStyle w:val="68"/>
          <w:b/>
          <w:bCs/>
          <w:i w:val="0"/>
          <w:iCs w:val="0"/>
          <w:smallCaps w:val="0"/>
          <w:strike w:val="0"/>
        </w:rPr>
        <w:t>是暂时地或局部地解决了，或者缓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38"/>
          <w:b/>
          <w:bCs/>
          <w:i w:val="0"/>
          <w:iCs w:val="0"/>
          <w:smallCaps w:val="0"/>
          <w:strike w:val="0"/>
        </w:rPr>
        <w:t>和了，又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有些是</w:t>
      </w:r>
      <w:r>
        <w:rPr>
          <w:rStyle w:val="68"/>
          <w:b/>
          <w:bCs/>
          <w:i w:val="0"/>
          <w:iCs w:val="0"/>
          <w:smallCaps w:val="0"/>
          <w:strike w:val="0"/>
        </w:rPr>
        <w:t>发生了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，因此</w:t>
      </w:r>
      <w:r>
        <w:rPr>
          <w:rStyle w:val="68"/>
          <w:b/>
          <w:bCs/>
          <w:i w:val="0"/>
          <w:iCs w:val="0"/>
          <w:smallCaps w:val="0"/>
          <w:strike w:val="0"/>
        </w:rPr>
        <w:t>，过</w:t>
      </w:r>
      <w:r>
        <w:rPr>
          <w:color w:val="000000"/>
          <w:spacing w:val="0"/>
          <w:w w:val="100"/>
          <w:position w:val="0"/>
          <w:lang w:val="zh-CN" w:eastAsia="zh-CN" w:bidi="zh-CN"/>
        </w:rPr>
        <w:t>程就显出阶段性来</w:t>
      </w:r>
      <w:r>
        <w:rPr>
          <w:rStyle w:val="321"/>
          <w:b w:val="0"/>
          <w:bCs w:val="0"/>
          <w:i w:val="0"/>
          <w:iCs w:val="0"/>
          <w:smallCaps w:val="0"/>
          <w:strike w:val="0"/>
        </w:rPr>
        <w:t>矛盾</w:t>
      </w:r>
      <w:r>
        <w:rPr>
          <w:rStyle w:val="321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321"/>
          <w:b w:val="0"/>
          <w:bCs w:val="0"/>
          <w:i w:val="0"/>
          <w:iCs w:val="0"/>
          <w:smallCaps w:val="0"/>
          <w:strike w:val="0"/>
        </w:rPr>
        <w:t>论》） ^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关于部分质变的理论，是毛主席对于唯物辩怔法的置变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和质变学说的重大发展。它是毛主席关于无产阶级专政下继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续革命的路线和政策的理论基础之一。毛主席于一九六七年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就指出</w:t>
      </w:r>
      <w:r>
        <w:rPr>
          <w:rStyle w:val="68"/>
          <w:b/>
          <w:bCs/>
          <w:i w:val="0"/>
          <w:iCs w:val="0"/>
          <w:smallCaps w:val="0"/>
          <w:strike w:val="0"/>
        </w:rPr>
        <w:t>现在的文化大革命，仅仅是第一次，以后还必然要进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行多次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一九六九年又指出</w:t>
      </w:r>
      <w:r>
        <w:rPr>
          <w:rStyle w:val="322"/>
          <w:b w:val="0"/>
          <w:bCs w:val="0"/>
          <w:i w:val="0"/>
          <w:iCs w:val="0"/>
          <w:smallCaps w:val="0"/>
          <w:strike w:val="0"/>
        </w:rPr>
        <w:t>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</w:t>
      </w:r>
      <w:r>
        <w:rPr>
          <w:rStyle w:val="68"/>
          <w:b/>
          <w:bCs/>
          <w:i w:val="0"/>
          <w:iCs w:val="0"/>
          <w:smallCaps w:val="0"/>
          <w:strike w:val="0"/>
        </w:rPr>
        <w:t>我们已经取得了伟大的胜利</w:t>
      </w:r>
      <w:r>
        <w:rPr>
          <w:rStyle w:val="322"/>
          <w:b w:val="0"/>
          <w:bCs w:val="0"/>
          <w:i w:val="0"/>
          <w:iCs w:val="0"/>
          <w:smallCaps w:val="0"/>
          <w:strike w:val="0"/>
        </w:rPr>
        <w:t>。</w:t>
      </w:r>
      <w:r>
        <w:rPr>
          <w:rStyle w:val="322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但是，失败的阶级还要挣扎</w:t>
      </w:r>
      <w:r>
        <w:rPr>
          <w:rStyle w:val="68"/>
          <w:b/>
          <w:bCs/>
          <w:i w:val="0"/>
          <w:iCs w:val="0"/>
          <w:smallCaps w:val="0"/>
          <w:strike w:val="0"/>
          <w:vertAlign w:val="subscript"/>
        </w:rPr>
        <w:t>&amp;</w:t>
      </w:r>
      <w:r>
        <w:rPr>
          <w:rStyle w:val="68"/>
          <w:b/>
          <w:bCs/>
          <w:i w:val="0"/>
          <w:iCs w:val="0"/>
          <w:smallCaps w:val="0"/>
          <w:strike w:val="0"/>
        </w:rPr>
        <w:t>这些人还在，这个阶级还在。所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以，我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们不能</w:t>
      </w:r>
      <w:r>
        <w:rPr>
          <w:rStyle w:val="68"/>
          <w:b/>
          <w:bCs/>
          <w:i w:val="0"/>
          <w:iCs w:val="0"/>
          <w:smallCaps w:val="0"/>
          <w:strike w:val="0"/>
        </w:rPr>
        <w:t>说最后的胜利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/弄清部分质变的理论，可以使我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们加深对毛主席关于在无产阶级专政下继渎革命的伟大学说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的领会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，进一步提高贯彻执行毛主席的无产阶级革命路线的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自觉性^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3010"/>
        </w:tabs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肯定和否定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任何事物都包含着肯定和否定这两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个互相对立的环节。肯定方面是指在矛盾双方中占主要地位、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支配地位的方面，是事物保持其存在的方面。否定方面是指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占次要地位、被支配地位的方面,是促使旧事物灭亡的方面。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肯定和否定是对立统一规律在肯定和否定关系上的具体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表现。肯定和否定是互相依存的。事物发展过程的每一环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节，既是肯定，又是否定，肯定中有否定，否定中有肯定。马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克思指出：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辩证法</w:t>
      </w:r>
      <w:r>
        <w:rPr>
          <w:rStyle w:val="68"/>
          <w:b/>
          <w:bCs/>
          <w:i w:val="0"/>
          <w:iCs w:val="0"/>
          <w:smallCaps w:val="0"/>
          <w:strike w:val="0"/>
        </w:rPr>
        <w:t>在对现存事物的健定的理解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中同时</w:t>
      </w:r>
      <w:r>
        <w:rPr>
          <w:rStyle w:val="68"/>
          <w:b/>
          <w:bCs/>
          <w:i w:val="0"/>
          <w:iCs w:val="0"/>
          <w:smallCaps w:val="0"/>
          <w:strike w:val="0"/>
        </w:rPr>
        <w:t>包含对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现存事物的否定的理解，即对现存事物的必然灭亡的理解％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马克思恩格斯选集》第二卷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218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肯定和否定经过矛盾斗争，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在一定条件下又可以互相转化，肯定转化为否定，否定转化为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肯定。例如，资产阶级是作为否定方面存在于封建社会之中，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当资产阶级否定了封建社会，建立了资本主义社会，它就转化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为新的肯定方面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在资本主义社会中，同资产阶级相对立的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否定方面是无产阶级，经过不断的斗争，又否定了资本主义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社会，建立了社会主义杜会，无产阶级也就转化为新的肯定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方面。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事物，的发展总是在肯定、否定、肯定、否定……这样不断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的交替过程中前进的。一般说来，每经过一次否定，事物就进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入一个更高的阶段。马克思说</w:t>
      </w:r>
      <w:r>
        <w:rPr>
          <w:rStyle w:val="68"/>
          <w:b/>
          <w:bCs/>
          <w:i w:val="0"/>
          <w:iCs w:val="0"/>
          <w:smallCaps w:val="0"/>
          <w:strike w:val="0"/>
        </w:rPr>
        <w:t>:“一切发展，不管其内容如何，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都可以看悔一系列不同的发展阶段，它们以一个否定另一个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  <w:sectPr>
          <w:footerReference r:id="rId272" w:type="first"/>
          <w:footerReference r:id="rId270" w:type="default"/>
          <w:footerReference r:id="rId271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的方式彼此联系着。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马克思恩格斯选集</w:t>
      </w:r>
      <w:r>
        <w:rPr>
          <w:rStyle w:val="11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第一卷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169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页）无论是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自然界的发展，社会的发展,以及人类认识的发展，都是如此,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事物经过不断的否定，实现由简单到复杂，由低级到高级的发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展,体现了发展的前进性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同时，这个过程有时还会出现反复，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杏定方面要战胜肯定方面不是一次较量能够完成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而是有起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有伏，有张有弛，有髙潮和低潮、前进和倒退、扩大和缩小等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等，体现了斗争的曲折性。例如革命人民总是沿着斗争、失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败、再斗争、再失败、再斗争，……这样一条反复、曲折的道路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而达到胜利的。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辩证法的否定，即否定方面战胜肯定方面 但它不是简单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地抛弃肯定方面，而是辩证的扬弃过程，即抛弃1日事物中的糟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粕，保存其中的精华。例如，对于中国和外国的文化遗产“既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不是一</w:t>
      </w:r>
      <w:r>
        <w:rPr>
          <w:rStyle w:val="68"/>
          <w:b/>
          <w:bCs/>
          <w:i w:val="0"/>
          <w:iCs w:val="0"/>
          <w:smallCaps w:val="0"/>
          <w:strike w:val="0"/>
        </w:rPr>
        <w:t>概排斥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，也不是盲</w:t>
      </w:r>
      <w:r>
        <w:rPr>
          <w:rStyle w:val="68"/>
          <w:b/>
          <w:bCs/>
          <w:i w:val="0"/>
          <w:iCs w:val="0"/>
          <w:smallCaps w:val="0"/>
          <w:strike w:val="0"/>
        </w:rPr>
        <w:t>目搬用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，而是批判地</w:t>
      </w:r>
      <w:r>
        <w:rPr>
          <w:rStyle w:val="68"/>
          <w:b/>
          <w:bCs/>
          <w:i w:val="0"/>
          <w:iCs w:val="0"/>
          <w:smallCaps w:val="0"/>
          <w:strike w:val="0"/>
        </w:rPr>
        <w:t>接收它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，以</w:t>
      </w:r>
      <w:r>
        <w:rPr>
          <w:rStyle w:val="68"/>
          <w:b/>
          <w:bCs/>
          <w:i w:val="0"/>
          <w:iCs w:val="0"/>
          <w:smallCaps w:val="0"/>
          <w:strike w:val="0"/>
        </w:rPr>
        <w:t>利于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推进中国的新文化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毛泽东选集》—卷本984页）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掌握辩证法的肯定否定规律，对于我们认识世界和改造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世界都具有重要的理论意义和实践意义。它可以帮助我们很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好地养成用一分为二的观点去观察和分析问题的习惯，尽量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避免在工作中犯肯定一切或否定一切的错误；它还可以帮助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我们自觉地掌提历史发展的规律，懂得斗争的复杂性、曲折性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和胜利的必然性^在社会主义革命和建设的前进道路上，不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管遇到什么样的反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和曲折，都能坚决依靠人民群众,去克服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困难，战胜敌人。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否定: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否定黑格尔首先提出了这个哲学概念，并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把它作为概念运动的辩证法规律之一。黑格尔认为，先于客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观世界而存在的“绝对观念”是不断发展的，其发展过程中的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每一个环节都是肯定和否定的对立统一，肯定之中有否定，否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定之中有肯定！发展的过程总是按照正题、反题、合题的“三段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式”进行的。否定之否定贯串在黑格尔整个逻辑学里，他的哲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学体系就是建筑在否定之否定的基础上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黑格尔的否定之否定是唯心主义的，但又含有一定的辩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证法。他所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的否定之否定，是十分神秘的，完全是唯心的、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纯粹理性的运动。马克思、恩格斯对黑格尔的否定之否定和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对他的整个辩证法一样，进衧了深刻的批判，扬弃了它的唯心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主义的“神秘垃圾％吸取了它的“合理内核'马克思谈到黑格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尔的否定之否定时指出：“纯理性的运动又是怎么回事呢？就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是它安置自己，把自己跟自己对置，自相结合，就是它杷自己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规定为正题、反题、合题，或者就是它自我肯定、自我否定和否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定自我否定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/(&lt;马克思恩格斯选集&gt;第一卷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107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黑格尔的整个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概念辩证法就是这样推演出来的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5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马克思主义认为，事物的发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展并不是按正题、反题、合题这样"三段式”进行的，而是按摞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旋式或波浪式发展的。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210"/>
          <w:b w:val="0"/>
          <w:bCs w:val="0"/>
          <w:i w:val="0"/>
          <w:iCs w:val="0"/>
          <w:smallCaps w:val="0"/>
          <w:strike w:val="0"/>
        </w:rPr>
        <w:t>本质和现象唯物辩证法的一对重要范畴</w:t>
      </w:r>
      <w:r>
        <w:rPr>
          <w:rStyle w:val="210"/>
          <w:b w:val="0"/>
          <w:bCs w:val="0"/>
          <w:i w:val="0"/>
          <w:iCs w:val="0"/>
          <w:smallCaps w:val="0"/>
          <w:strike w:val="0"/>
          <w:vertAlign w:val="subscript"/>
        </w:rPr>
        <w:t>&amp;</w:t>
      </w:r>
      <w:r>
        <w:rPr>
          <w:rStyle w:val="210"/>
          <w:b w:val="0"/>
          <w:bCs w:val="0"/>
          <w:i w:val="0"/>
          <w:iCs w:val="0"/>
          <w:smallCaps w:val="0"/>
          <w:strike w:val="0"/>
        </w:rPr>
        <w:t>本质</w:t>
      </w:r>
      <w:r>
        <w:rPr>
          <w:rStyle w:val="21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是指“事情的性质及此一事情和其他事情的内部联系” “实践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论它是由事物的内部矛盾，特別是由主要矛盾的主要方面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所规定的。现象是指事物的外部形态和外部联系，是本质的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外部表现，能被我们的感官直接感觉到的。任何事物都是本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质和现象的统一体。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事物的本质和现象是对立的统一。没有无本质的现象，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也没有无现象的本质。本质是隐藏在现象之中，是同类现象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中一般的共同的东西。本质一定要通过各种现象表现出来，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任何现象都不能脱离本质，总是本质的某个方面的表现。本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质比较单一、稳定，现象则比较丰富、多变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同一本质往往要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通过许多现象表现出来。正由于本质是通过现象来表现，人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323"/>
          <w:b w:val="0"/>
          <w:bCs w:val="0"/>
          <w:i w:val="0"/>
          <w:iCs w:val="0"/>
          <w:smallCaps w:val="0"/>
          <w:strike w:val="0"/>
        </w:rPr>
        <w:t>ffj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就可以透过现象，认识本质。所以世界是可知的，不可知论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是根本错误的。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人的认识是从现象到本质的过程，认识的任务就在于透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过现象到达本质。列宁指出：“人对事物、现象、过程等等的认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识从现象到本质、从不甚深刻的本质到更深刻的本质的深化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的无限过程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列宁全集》第三十八卷239页)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现象并不直接就是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本质，人们触到了现象并不等于认识了本质。所以，马克思指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如果事物的表现形式和事物的本质会直接合而为一</w:t>
      </w:r>
      <w:r>
        <w:rPr>
          <w:rStyle w:val="324"/>
          <w:b w:val="0"/>
          <w:bCs w:val="0"/>
          <w:i w:val="0"/>
          <w:iCs w:val="0"/>
          <w:smallCaps w:val="0"/>
          <w:strike w:val="0"/>
        </w:rPr>
        <w:t>，一</w:t>
      </w:r>
      <w:r>
        <w:rPr>
          <w:rStyle w:val="32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切科学就都成为多余的了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' </w:t>
      </w:r>
      <w:r>
        <w:rPr>
          <w:rStyle w:val="325"/>
          <w:b w:val="0"/>
          <w:bCs w:val="0"/>
          <w:i w:val="0"/>
          <w:iCs w:val="0"/>
          <w:smallCaps w:val="0"/>
          <w:strike w:val="0"/>
        </w:rPr>
        <w:t>W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马克思恩格斯全集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第二十五卷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923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页）只有深入到事物的本质，才能真疋地认识事物，深刻地理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解各种现象。如果只停留在现象的认识，否认要深入认识事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物的本质，就要犯经验论的错误;反之，如果离开现象的认识，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去谈认识事物的本质，就要犯先验论的错误。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毛主席说我们看事情必须要看它的实质，而把它的现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象只看怍入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n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的向导，一进了 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n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就要抓住它的实质，这才是可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靠的科学的分析方法/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C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毛泽东选集》一卷本96页）要把握事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物的本质，必须深入实际，进行周密的调杳研究，取得全面的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合乎实际的丰富材料，并甩正确的立场观点对这些紂料进行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去粗取精、去伪存真、由此及彼、由表及里的分析，才能从现象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中找出反复出现的规律性即本质的东西。林彪恶毒攻击马克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思主义辩证法，胡说什么“要全而看问题，就看不到本质”。林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彪玩弄这神诡辩显然是想否认从现象到本质的认识规律，以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便兜售其唯心论先验论的黑货。事物的本质是通过许多现象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的总和才完整地表现出来的，只有全而地分析这些现象，才能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真正地把握事物的本质，这是最普通的哲学常识。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对事物本质的认识有一个过程，不可能一次完成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这是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由于人们的认识要受到客观条件和主观条袢的限制。事物本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质的暴露有一个过程，人们在实践中对本质的认识也有一个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过程。例如林彪这个资产阶级野心家、阴谋家、两面派在我们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党内经营了几十年，他有一个发展过程和暴露过程我们对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他的认识和斗争也有一个过程，这是合乎认识规律的。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115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假象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假象也是一种规象，是歪曲地表现事物本质的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现象。本质一般是通过真象来表现，但有时也通过假象来表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现。假象也是事物的本质在运动变化过程中的一种表现形态。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归根结蒂，假象也是由事物的本质决定的。列宁说:“</w:t>
      </w:r>
      <w:r>
        <w:rPr>
          <w:rStyle w:val="68"/>
          <w:b/>
          <w:bCs/>
          <w:i w:val="0"/>
          <w:iCs w:val="0"/>
          <w:smallCaps w:val="0"/>
          <w:strike w:val="0"/>
        </w:rPr>
        <w:t>假象的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东西是本康的一个规定，本质的一个方面</w:t>
      </w:r>
      <w:r>
        <w:rPr>
          <w:rStyle w:val="326"/>
          <w:b w:val="0"/>
          <w:bCs w:val="0"/>
          <w:i w:val="0"/>
          <w:iCs w:val="0"/>
          <w:smallCaps w:val="0"/>
          <w:strike w:val="0"/>
        </w:rPr>
        <w:t>f</w:t>
      </w:r>
      <w:r>
        <w:rPr>
          <w:rStyle w:val="68"/>
          <w:b/>
          <w:bCs/>
          <w:i w:val="0"/>
          <w:iCs w:val="0"/>
          <w:smallCaps w:val="0"/>
          <w:strike w:val="0"/>
        </w:rPr>
        <w:t>本质的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一</w:t>
      </w:r>
      <w:r>
        <w:rPr>
          <w:rStyle w:val="68"/>
          <w:b/>
          <w:bCs/>
          <w:i w:val="0"/>
          <w:iCs w:val="0"/>
          <w:smallCaps w:val="0"/>
          <w:strike w:val="0"/>
        </w:rPr>
        <w:t>个环节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本质具有某种假象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/(《列宁全集^第三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十八卷137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例如，帝国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主义和社会帝国主义的本性是好战的，但他们口头上却大铧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和平，这种假“和平”的表现是由他们极端虚伪的本质决定的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e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275" w:type="first"/>
          <w:footerReference r:id="rId273" w:type="default"/>
          <w:footerReference r:id="rId274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假象往往掩盖着事物的本质，给人一种与事物本质完全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相反的印象，因而具有很大的欺骗性。但是假象所隐藏的本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质终究是要暴露的。毛主席指出：“</w:t>
      </w:r>
      <w:r>
        <w:rPr>
          <w:rStyle w:val="68"/>
          <w:b/>
          <w:bCs/>
          <w:i w:val="0"/>
          <w:iCs w:val="0"/>
          <w:smallCaps w:val="0"/>
          <w:strike w:val="0"/>
        </w:rPr>
        <w:t>以伪装出现的反革命分子,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他们给人以假象，而将真象荫蔽着。但是他们既要反革命，就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不可能将其真象荫蔽得十分彻底</w:t>
      </w:r>
      <w:r>
        <w:rPr>
          <w:rStyle w:val="327"/>
          <w:b w:val="0"/>
          <w:bCs w:val="0"/>
          <w:i w:val="0"/>
          <w:iCs w:val="0"/>
          <w:smallCaps w:val="0"/>
          <w:strike w:val="0"/>
        </w:rPr>
        <w:t>：关于胡风反革命集团的材</w:t>
      </w:r>
      <w:r>
        <w:rPr>
          <w:rStyle w:val="32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料&gt;序言)</w:t>
      </w:r>
      <w:r>
        <w:rPr>
          <w:color w:val="000000"/>
          <w:spacing w:val="0"/>
          <w:w w:val="100"/>
          <w:position w:val="0"/>
          <w:lang w:val="zh-CN" w:eastAsia="zh-CN" w:bidi="zh-CN"/>
        </w:rPr>
        <w:t>纸包不住火，假象掩盖不了本质。人们在实践中运用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马克思主义的立场，观点和方法，对各种现象进行过细地鉴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别，就能分清真伪，揭露假象背后的本质。比如有些暗藏的敌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人表面上装得“若实听话”，但是，阶级敌人的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言一行，总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是有朕兆可寻，有端倪可察，有前因后果可供思索的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再经过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发动群众内查外调，就可以弄清其反动历史和当前的反动活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</w:t>
      </w:r>
      <w:r>
        <w:rPr>
          <w:rStyle w:val="68"/>
          <w:b/>
          <w:bCs/>
          <w:i w:val="0"/>
          <w:iCs w:val="0"/>
          <w:smallCaps w:val="0"/>
          <w:strike w:val="0"/>
        </w:rPr>
        <w:t>，戳</w:t>
      </w:r>
      <w:r>
        <w:rPr>
          <w:color w:val="000000"/>
          <w:spacing w:val="0"/>
          <w:w w:val="100"/>
          <w:position w:val="0"/>
          <w:lang w:val="zh-CN" w:eastAsia="zh-CN" w:bidi="zh-CN"/>
        </w:rPr>
        <w:t>穿假象，识破其真面目。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假象是很容易迷惑人的。在战争中，人们常常有意制迨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假象(如声东击西、以强示弱、以弱示强、以退为进等等)来迷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惑对方，使对方看不清自己的真实意图，以便达到自己的目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新老修正主义者也都是故意以假象骗人的，正如列宁所指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出的，“马克思主义在理论上的胜利，通得它的敌人装扮成马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克思主义者％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《列宁选集》第二卷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439页）苏修叛徒集团挂的是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马克思列宁主义和社会主义的招牌，搞的是修正主义、社会帝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国主义勾当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rStyle w:val="210"/>
          <w:b w:val="0"/>
          <w:bCs w:val="0"/>
          <w:i w:val="0"/>
          <w:iCs w:val="0"/>
          <w:smallCaps w:val="0"/>
          <w:strike w:val="0"/>
        </w:rPr>
        <w:t>说的是“友谊援助'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和平”，干的是侵略、颠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覆、控制；喊的是“裁军％做的是“扩军”等等。林彪反党集团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更是制造种种假象来掩盖其反革命真面目。他们在革命的重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要关头，总是犯右倾错误，又总是耍两面派，用假象来欺骗党，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欺骗人民。林彪及其死党是一个“语彔不离手，万岁不离口，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当面说好话，背后下毒手”的反革命阴谋集团。因此，我们必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须认真看书学习，弄通马克思主义，不断提高识别真假马克思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主义的能力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抵制国内外一切修正主义，彻底揭穿他们的种种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阴谋诡计。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全局和局部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任何事物都存在着全局和局部这两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方面。全局是指事物的整体及其发展的全过程，带有照顾各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方面和各阶段的性质^局部是指组成事物整体的一部分及其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发展的某个阶段。全局和局部的区分是相对的，在一定场合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为全局，而在另一场合则变为局部，反之亦然。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全局和局部是对立的统一。“全局性的东西，不能脱离局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部而独立，全局是由它的一切局部构成的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《毛泽东选集》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</w:t>
      </w:r>
      <w:r>
        <w:rPr>
          <w:color w:val="000000"/>
          <w:spacing w:val="0"/>
          <w:w w:val="100"/>
          <w:position w:val="0"/>
          <w:lang w:val="en-US" w:eastAsia="en-US" w:bidi="en-US"/>
        </w:rPr>
        <w:t>15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页〉在全局和局部的关系中，全局是矛盾的主耍方面，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处于决定的地位。全局統率局部，局部隶属全局。全局的变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化一定会引起各个局部的变化，毛主席说路线是个纲，纲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举目张/路线是全局，各项具体工作则是茼部，二者的关系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是统帅与被统帅的关系。但是，每一个伞局都是由它的一切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局部构成的，局部也影响着全局的发展。在…定情况下某一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崗部也能起主要的、决定的作用。棋艺上所谓“一着不慎，满盘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皆输％这一着就是对全局有决定意义的一着。拿战争来说，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如果组成战争全局的多数战役失败了，或有决定意义的某一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二个战役失败了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全局就立即起变化。这里说的多数战役和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某一二个战役，就是有决定意义的^毛主席提出的“在战略上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我们要藐视一切敌人，在战术上我们要重视一切敌人”的思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想，深刻地反映了全局和局部的辩证观点。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在处理全局与局部的关系中，必须牢固树立照頋全局的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观点。对于指挥全局的人来说，尤其要把自己的注意力摆在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照顾全局的问题上，毛主席说/共产党员必须懂得以局部莆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要服从全局需要这一个道理。如果某项意见在局部的情形看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来是可行的，而在全局的情形看来是不可行的，就应以局部服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从全局。反之也是一样，在局部的情形看来是不可行的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金局的情形看来是可行的，也应以局部服从全局。这就是照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顾全局的观点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J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G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毛泽东选集》一卷本</w:t>
      </w:r>
      <w:r>
        <w:rPr>
          <w:color w:val="000000"/>
          <w:spacing w:val="0"/>
          <w:w w:val="100"/>
          <w:position w:val="0"/>
          <w:lang w:val="en-US" w:eastAsia="en-US" w:bidi="en-US"/>
        </w:rPr>
        <w:t>49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L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页）识大体、顾大局，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使局部服从全局，小道理服从大道理，小原则服从大原则，这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是共产觉员应有的品质。只顾局部不顾全局，只顾眼前利益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不顾长远利益，把局部、眼前利益看得高于一切，则是资产阶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级世界观的表现。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强调局部服从全局，并不排斥发挥局部的积极性,而是为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了更好地发挥这种积极性。毛主席指出/‘懂得了全局性的东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西，就更会使用局部性的东西，因为局部性的东西是隶属于全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38"/>
          <w:b/>
          <w:bCs/>
          <w:i w:val="0"/>
          <w:iCs w:val="0"/>
          <w:smallCaps w:val="0"/>
          <w:strike w:val="0"/>
        </w:rPr>
        <w:t>局性的东西的。”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(《毛泽东选集》一卷本159页）只有全局在胸，才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能避免或减少片面性，更好地做好各项工作。在社会主义建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设中，我们强调要有"全国一盘棋”的观点，地方要服从中央，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这也是为了更好地发挥地方的积极性。只有在中央的髙度集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中统一领导下，充分发挥中央和地方两个积极性，才能动员一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切力量，把我国建设成为社会主义的现代化强国。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凡带有全局性的指导规律，是看不见、摸不到的，只有用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心地去想一想才能懂得。因此，我们必须善于思索，学会用马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克思主义的方法分析问題。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965"/>
        </w:tabs>
        <w:bidi w:val="0"/>
        <w:spacing w:line="340" w:lineRule="exact"/>
        <w:ind w:left="0" w:firstLine="360"/>
        <w:jc w:val="left"/>
      </w:pPr>
      <w:r>
        <w:rPr>
          <w:rStyle w:val="129"/>
          <w:b w:val="0"/>
          <w:bCs w:val="0"/>
          <w:i w:val="0"/>
          <w:iCs w:val="0"/>
          <w:smallCaps w:val="0"/>
          <w:strike w:val="0"/>
        </w:rPr>
        <w:t>个别和一般</w:t>
      </w:r>
      <w:r>
        <w:rPr>
          <w:rStyle w:val="129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个别是指单个事物，即事物的特珠现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象和特殊本质。一般是指同类单个事物中存在的共同性，即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事物的共同本质和共同特性。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个别和一般是对立的统一。它们是互相联结、互相依赖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的。任何一个具体事物既是个别的又是一般的。一般存在于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个别之中，只能通过个别而存在，任何个别都是一般。例如,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奴隶制度、封建制度、资本主义制度分别来说，都是个别，以生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产资料私有制为基础的剥削制度则是它们的一般。这个一般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是从上述三种个别的社会制度中抽出来的共同性，没有这三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种个别的社会制度，也就没有剥削制度这个一般;而其中每一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种制度(个别 &gt; 中都包含了剥削制度(一般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这一共性*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278" w:type="first"/>
          <w:footerReference r:id="rId276" w:type="default"/>
          <w:footerReference r:id="rId277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但是，个别和一般又是有差别的、对立的。从个别体现着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一般来看/个别就是一般。但“</w:t>
      </w:r>
      <w:r>
        <w:rPr>
          <w:rStyle w:val="68"/>
          <w:b/>
          <w:bCs/>
          <w:i w:val="0"/>
          <w:iCs w:val="0"/>
          <w:smallCaps w:val="0"/>
          <w:strike w:val="0"/>
        </w:rPr>
        <w:t>任何一般都是个别的（一部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分，或一方面，或本质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）。</w:t>
      </w:r>
      <w:r>
        <w:rPr>
          <w:rStyle w:val="68"/>
          <w:b/>
          <w:bCs/>
          <w:i w:val="0"/>
          <w:iCs w:val="0"/>
          <w:smallCaps w:val="0"/>
          <w:strike w:val="0"/>
        </w:rPr>
        <w:t>任何一般只是大致地包栝一切个别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 xml:space="preserve">事物。任何个别都不能完全地包括在一般之中\ </w:t>
      </w:r>
      <w:r>
        <w:rPr>
          <w:rStyle w:val="127"/>
          <w:b w:val="0"/>
          <w:bCs w:val="0"/>
          <w:i w:val="0"/>
          <w:iCs w:val="0"/>
          <w:smallCaps w:val="0"/>
          <w:strike w:val="0"/>
        </w:rPr>
        <w:t>G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列宁选集》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第二卷713 50因为任何个别既有和其他事物相联系的共性，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又有和其他事物相区别的个性。一般是概括了个别事物的共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同本质，而</w:t>
      </w:r>
      <w:r>
        <w:rPr>
          <w:rStyle w:val="68"/>
          <w:b/>
          <w:bCs/>
          <w:i w:val="0"/>
          <w:iCs w:val="0"/>
          <w:smallCaps w:val="0"/>
          <w:strike w:val="0"/>
        </w:rPr>
        <w:t>撇开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了个别事物的一些具体特性，所以一般不能完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全包括个别的一切特性。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个别和一般在一定条件下可以互相转化个别和一般可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以互换位置，在一定场合是个别的东西,而在另一一定场合则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变为一般的东西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反之亦然。例如，资本主义社会对于各个资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本主义国家说来是一般的东西，而对于整个人类社会说来又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棊个别的东西。在事物发展过程中，原来是个别的东西可以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转变为一般的东西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反之亦然。例如，商品交换在原始公社是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个别现象;到了资本主义社会却变成普遍现象;将来到了共产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主义社会义会消失。所以，在特定的场合或关系中，个别和一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般的区别是确定的，但在普遍联系中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它们的区别乂是相对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的。总之，个别和一般是对立的统一，它们既相互联结又相互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转化。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毛主席把个别和一般的辩证法贯彻运用于认识论，指出：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“就人类认识运动的秩序说来，总是由认识个别的和特殊的事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物，逐步地扩大到认识一般的蓽物。人们总是首先认识了许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多不同事物的特殊的本质，然后才有可能更进一步地进行概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括工作，认识诸种搴物的共同的本质。当着人们已经认识了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这种共同的本质以后，就以这种共同的认识为指导，继续地向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眘尚未研究过的或者尚未深入地研究过的各种具体的事物进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行研究，找出其特殊的本质，这样才可以补充、丰富和发展这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种共同的本质的认识，而使这种共同的本质的认识不致变成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枯槁的和僵死的东西/ 矛盾论</w:t>
      </w:r>
      <w:r>
        <w:rPr>
          <w:rStyle w:val="77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&gt;)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毛主席还运用个别和一般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的辩证关系，为我们制订了一般号召和个别指导相结合的马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克思主义的领导方法。毛主席说</w:t>
      </w:r>
      <w:r>
        <w:rPr>
          <w:rStyle w:val="305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r>
        <w:rPr>
          <w:rStyle w:val="77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“一定要抓好典型％ “面上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68"/>
          <w:b/>
          <w:bCs/>
          <w:i w:val="0"/>
          <w:iCs w:val="0"/>
          <w:smallCaps w:val="0"/>
          <w:strike w:val="0"/>
        </w:rPr>
        <w:t>的工作要先抓好三分之一/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典型是个别,但包含了一般。要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从个别的事物入手，总结典型经验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从中找出规律性的东西，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然后又以此指导全面，先做好面上三分之一的工作。这种由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个别到一般、乂由一般到个别的方法，是一项科学的领导艺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术。掌握了它，就能把工作做得更好。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唯心论和形而上学都割裂个别和一般的辩证关系。有的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夸大个别，否认一般；有的夸大一般，否认个别，这都是错误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的。林彪玩弄诡辩术，篡改个別和一般的辩证法，胡说 &lt; 一般，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是上头的东西；个别，是广大连队、基层的东西。既否认一般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存在于个別之中，又否认个别之中包含着一般。这完全是唯心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论和形而上学的谬论。其目的就是反对从个别到一般，再从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一般到个別这一条唯物论反映论的认识路线。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内容和形式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内稃是指事物的内部矛盾和过程，形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式是指事物矛盾运动的表现形态。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事物的内容和形式是对立的统一。世界上任何事物都有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它的内容，也有它的形式。没有无形式的内容，也没冇无内容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的形式。例如水，氢氧是内容，液态是形式 &gt; 一部文艺作品，主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题、人物、思想是内容，而作品的结构、体裁、风格、语言则是形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式。在复杂事物中，同一内容可以有不同的形式。例如无产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阶取专政，有巴黎公社的形式，也有人民代表大会的形式等,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同一形式也可以表达不同的内容。例如电影、戏剧、音乐、舞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蹈等艺术形式，可以表达无产阶级的思想内容,也可以表达资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产阶级的思想内容。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在内容和形式的辩证统一中，内容是主要的决定的方面，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内容决定形式，形式服从内容。但是，形式并不是消极地依赖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内容，而是对内容有着重大的反</w:t>
      </w:r>
      <w:r>
        <w:rPr>
          <w:rStyle w:val="68"/>
          <w:b/>
          <w:bCs/>
          <w:i w:val="0"/>
          <w:iCs w:val="0"/>
          <w:smallCaps w:val="0"/>
          <w:strike w:val="0"/>
        </w:rPr>
        <w:t>作用。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适合内容发展的形式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能够促进内容的发展；不适合内容发展的形式则阻碍内容的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发展^在一定条件下，形式对内容的发展也起着主要的决定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的作用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。毛主席在领导我国社会主义革命过程中，找到</w:t>
      </w:r>
      <w:r>
        <w:rPr>
          <w:rStyle w:val="68"/>
          <w:b/>
          <w:bCs/>
          <w:i w:val="0"/>
          <w:iCs w:val="0"/>
          <w:smallCaps w:val="0"/>
          <w:strike w:val="0"/>
        </w:rPr>
        <w:t>了“公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开地、全面地、由下而上地发动广大群众来揭发我们的黑暗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面”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的形式，即无产阶级文化大革命，这对于巩固无产阶级专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政，防止资本主义复辟，建设社会主义，是非常及时的，完全必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内容和形式是在矛盾斗争中不断地发展的。内容是发展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的主导方面，形式的变化是随着内容的变化而引起的。在发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展过程中，形式由适应内容的发展逐歩变为阻碍内容的发展，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经过内容和形式的矛盾斗争，终于以新瑣式代替了旧形式，以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适应内容的发展。然后内容和形式又在新的基础上相适应和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相斗争，促进事物的发展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世界上万事万物就是这样不断地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变化发展着。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新内容的发展，不但需要新形式，而且也要利用旧形式来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为自己服务。利用旧形式，不是同旧事物、旧内容相妥协，而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是彻底地抛弃旧内容，批判地改造旧形式，使它适应新内容的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需要。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281" w:type="first"/>
          <w:footerReference r:id="rId279" w:type="default"/>
          <w:footerReference r:id="rId280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内容和形式的辩证关系告诉我们，观察问题时，首先要注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意事物的内容，但也要洽如其:分地估计形式的作用^我们既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反对只注重形式而忽视内容的形式主义，也反对只顾内容而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忽视形式的机械讼^要善于运用一定的形式，为内容的发展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开辟道路。毛主席在谈到评价文学艺术作品的标准时曾指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出：“我们</w:t>
      </w:r>
      <w:r>
        <w:rPr>
          <w:rStyle w:val="68"/>
          <w:b/>
          <w:bCs/>
          <w:i w:val="0"/>
          <w:iCs w:val="0"/>
          <w:smallCaps w:val="0"/>
          <w:strike w:val="0"/>
        </w:rPr>
        <w:t>的要求则是政治和芝术的统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一，</w:t>
      </w:r>
      <w:r>
        <w:rPr>
          <w:rStyle w:val="68"/>
          <w:b/>
          <w:bCs/>
          <w:i w:val="0"/>
          <w:iCs w:val="0"/>
          <w:smallCaps w:val="0"/>
          <w:strike w:val="0"/>
        </w:rPr>
        <w:t>内容和形式的统一，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 xml:space="preserve">箪命的政治内容和尽可能完美的芝术形式的统一。” </w:t>
      </w:r>
      <w:r>
        <w:rPr>
          <w:rStyle w:val="127"/>
          <w:b w:val="0"/>
          <w:bCs w:val="0"/>
          <w:i w:val="0"/>
          <w:iCs w:val="0"/>
          <w:smallCaps w:val="0"/>
          <w:strike w:val="0"/>
        </w:rPr>
        <w:t>k</w:t>
      </w:r>
      <w:r>
        <w:rPr>
          <w:rStyle w:val="68"/>
          <w:b/>
          <w:bCs/>
          <w:i w:val="0"/>
          <w:iCs w:val="0"/>
          <w:smallCaps w:val="0"/>
          <w:strike w:val="0"/>
        </w:rPr>
        <w:t>毛泽东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75" w:lineRule="exact"/>
        <w:ind w:left="0" w:firstLine="0"/>
        <w:jc w:val="left"/>
      </w:pPr>
      <w:r>
        <w:rPr>
          <w:rStyle w:val="331"/>
          <w:b w:val="0"/>
          <w:bCs w:val="0"/>
          <w:i w:val="0"/>
          <w:iCs w:val="0"/>
          <w:smallCaps w:val="0"/>
          <w:strike w:val="0"/>
        </w:rPr>
        <w:t>选集卷本</w:t>
      </w:r>
      <w:r>
        <w:rPr>
          <w:rStyle w:val="331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82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页）这段话深刻地阐明了内容和形式必须是统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在社会主义历史阶段中，始终存在着两个阶级、两条道路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的斗争，存在着资本主义复辟的危险性，阶级敌人会不断变更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同无产阶级作斗争的形式，并千方百计地利用某些新生的形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式向无产阶级进攻。正如马克思指出的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</w:t>
      </w:r>
      <w:r>
        <w:rPr>
          <w:rStyle w:val="68"/>
          <w:b/>
          <w:bCs/>
          <w:i w:val="0"/>
          <w:iCs w:val="0"/>
          <w:smallCaps w:val="0"/>
          <w:strike w:val="0"/>
        </w:rPr>
        <w:t>陈旧的东西总是力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图在新生的形式中得到恢复和巩固</w:t>
      </w:r>
      <w:r>
        <w:rPr>
          <w:color w:val="000000"/>
          <w:spacing w:val="0"/>
          <w:w w:val="100"/>
          <w:position w:val="0"/>
          <w:lang w:val="zh-CN" w:eastAsia="zh-CN" w:bidi="zh-CN"/>
        </w:rPr>
        <w:t>/ “马克思恩格斯全集》第三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十三卷332 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H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这是我们必须特别瞥惕的。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3070"/>
        </w:tabs>
        <w:bidi w:val="0"/>
        <w:spacing w:line="34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原因和结果</w:t>
      </w:r>
      <w:r>
        <w:rPr>
          <w:rStyle w:val="63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唯物辩证法的一对重要范畴^原因和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结果反映了客观事物之间的互相联系和互相作用。原因是指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弓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起一定结果的事物，结果是指由原因的作用而必然产生的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事物。例如种子是产生果实的原因，果实是种子发展的结果。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列宁说：“</w:t>
      </w:r>
      <w:r>
        <w:rPr>
          <w:rStyle w:val="68"/>
          <w:b/>
          <w:bCs/>
          <w:i w:val="0"/>
          <w:iCs w:val="0"/>
          <w:smallCaps w:val="0"/>
          <w:strike w:val="0"/>
        </w:rPr>
        <w:t>原因和结果只是各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种事件</w:t>
      </w:r>
      <w:r>
        <w:rPr>
          <w:rStyle w:val="68"/>
          <w:b/>
          <w:bCs/>
          <w:i w:val="0"/>
          <w:iCs w:val="0"/>
          <w:smallCaps w:val="0"/>
          <w:strike w:val="0"/>
        </w:rPr>
        <w:t>的世界性的相互依存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、(普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遍）联系和相互联结的环节，只是物质发展这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_铼</w:t>
      </w:r>
      <w:r>
        <w:rPr>
          <w:rStyle w:val="68"/>
          <w:b/>
          <w:bCs/>
          <w:i w:val="0"/>
          <w:iCs w:val="0"/>
          <w:smallCaps w:val="0"/>
          <w:strike w:val="0"/>
        </w:rPr>
        <w:t>条上的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坏。</w:t>
      </w:r>
      <w:r>
        <w:rPr>
          <w:rStyle w:val="151"/>
          <w:b w:val="0"/>
          <w:bCs w:val="0"/>
          <w:i w:val="0"/>
          <w:iCs w:val="0"/>
          <w:smallCaps w:val="0"/>
          <w:strike w:val="0"/>
        </w:rPr>
        <w:t>列宁全集</w:t>
      </w:r>
      <w:r>
        <w:rPr>
          <w:rStyle w:val="151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51"/>
          <w:b w:val="0"/>
          <w:bCs w:val="0"/>
          <w:i w:val="0"/>
          <w:iCs w:val="0"/>
          <w:smallCaps w:val="0"/>
          <w:strike w:val="0"/>
        </w:rPr>
        <w:t>第三十八卷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>16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151"/>
          <w:b w:val="0"/>
          <w:bCs w:val="0"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只有从普遍联系中抽出特定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的联系，才能确定事物的原因和结果。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因果联系的特点之一，是原因在先，结果在后。但并不是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先后相继的观象都构成因果联系，如白天和黑夜是先后相继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的,但无因果联系，它们都是由于地球的自转所引起的结果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唯物辩钲法认为，事物的因果联系是客观的、普遍的。任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何事物的产生、发展和灭亡，都有它的原因，任何原因都必然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引起一定的结果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在自然界中，阳光、水分、土壤是原因，种子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发芽、作物生长是结果。在社会领域中，阶级斗争是原因，阶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级社会发展是结果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灿烂的思想政治之花是原因，结成丰满的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经济之果是结果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在思想上，知识分子接受工人阶级、贫下中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农再教育是原因，阶级斗争和路线斗争觉悟提高是结果。这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些因果联系都是客观存在的，是不依人们的意志为转移的^人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们的因果观念，是在实趺中对客观事物因果联系的反映。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唯心主义和不可知论者否认因果联系的客观性。康德断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言，人的因果观念是先天就有的，自然界的因果联系是人外加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给它的，不是@然界本身固有的|休谟认为客观世界是不可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知的，因果性无非是感觉、知觉的习惯性联系，是纯主观的。孔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丘、盂轲认为，富贵贫贱、生死祸福等等都是来自“天命、“天”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的意志是世界上所出现的种种现象的根本原因。现代资产阶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级哲学家胡说电子具有“自由意志”,没有因栗制约性等等。说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法不同，实质一样，都是否认因果联系的客观性，宣扬唯心主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义。他们散布这些谬论，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的在宁愚弄和麻痹人民群众，以维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护剥削阶级的反动统治。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唯钧辩证法认为，原因和结果是对立的统一。有齒必有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果，有果必有因，不存在无因之果，也不存在无果之因。原因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和结果在一定茶件下可以相互转化，表现在互換位置和相互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作用上同一事物在一种因果联系中是结_，而在另一种因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果联系中又可以是原因；反之亦然。例如，肥多既是多养猪的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结果，又是农作钧丰产的原因。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由于客观事物联系的复杂性，因而因果联系也是非常复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杂的。一种原因可以造成多种结果，在一觉条件下还会产生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不同的、甚至完全相反的结果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—个结果往往不是由一种原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因，而是由多种原因引起的；在多种原因中，又存在着内因和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外因、主要原因和次要原因、客观原因和主观原因等等。我们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必须善于具沣分析，从中找出主要原因，抓住主要环节，促进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事物发展，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只有正确认识事物的因果联系，我们才能在实践中依据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客观规律，充分发挥主观能动性，夺取革命的胜利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6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在总结工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作时，只有正确地找出取得成绩和产生错误的原因，才能更好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地发扬成绩，纠正错误，以利再战。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必然和偶然唯物辩证法的一对重要范畴。必然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是客观事物本质的、合乎规律性的联系，是不可避免的、确定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不移的趋势^偶然是客观事物非本质的、暂时的联系，没有确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定不移的秩序。它可能出现，也可能不出现，可以这样发生，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也可以那样发生，这要看条件。例如，资本主义的灭亡和社会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主义的胜利是不可避免的、必然的，这是由资本主义社会的基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本矛盾决定的1但社会主义革命在那一国家何时出现、何时胜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利，则是偶然的，是受革命的主客观条件制约的。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284" w:type="first"/>
          <w:footerReference r:id="rId282" w:type="default"/>
          <w:footerReference r:id="rId283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在马克思主义以前，在必然和偶然问题上虽存在着激烈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的两条哲学路线的斗争，但无论是难心主义还是旧唯物主义，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都未能正确地解决这个问题。只有马克思主义才第一次科学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地解决了这个问题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马克思主义认为，“偶然性只是相互依存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性的一极，它的另一极叫做必然性/(《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马克思恩格斯选集》第四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卷</w:t>
      </w:r>
      <w:r>
        <w:rPr>
          <w:rStyle w:val="333"/>
          <w:b w:val="0"/>
          <w:bCs w:val="0"/>
          <w:i w:val="0"/>
          <w:iCs w:val="0"/>
          <w:smallCaps w:val="0"/>
          <w:strike w:val="0"/>
        </w:rPr>
        <w:t>muo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在事物发展过程巾，既包含着必然性的方面,也包含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着偶然性的方面，必然性和偶然性是对立的统一。必然性是偶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然性的基础，偁然性是必然性的补充和表现形式。现象要比本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质丰富得多，因此必然性需要丰富多样的偶然性来补充。必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然性只有通过无数偶然性才能充分表现出来，所以必然性需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要偶然性为自己开辟道路。脱离偶然性的必然性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，或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者脱离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必然性的偁然性，都是不存在的。恩格斯指出被断定为必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然的东西，是由纯粹的偶然性构成的，而所谓偶然的东西，是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一种有必然性隐藏在里面的形式</w:t>
      </w:r>
      <w:r>
        <w:rPr>
          <w:rStyle w:val="334"/>
          <w:b w:val="0"/>
          <w:bCs w:val="0"/>
          <w:i w:val="0"/>
          <w:iCs w:val="0"/>
          <w:smallCaps w:val="0"/>
          <w:strike w:val="0"/>
        </w:rPr>
        <w:t>、马克思恩格斯选集</w:t>
      </w:r>
      <w:r>
        <w:rPr>
          <w:rStyle w:val="334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334"/>
          <w:b w:val="0"/>
          <w:bCs w:val="0"/>
          <w:i w:val="0"/>
          <w:iCs w:val="0"/>
          <w:smallCaps w:val="0"/>
          <w:strike w:val="0"/>
        </w:rPr>
        <w:t>第四卷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240页）在一足条件下，必然性和偶然性可以互相转化，偶然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可以转化为必然，必然也可以转化为偶然。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必然性和偶然性都是客观的东西，都是有原因的。一切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唯心主义者都把必然性说成是先天的或者是主观自生的。形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而上学者则把必然性和偶然性完全割裂开来，认为必然就是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必然，偶然就是偶然，不能既是必然的又是偶然的。这些观点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都是违背事实的、错误的。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在事物的发展过程中，必然性和偶然性的作用不是相同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的。必然性是居支配的地位，决定着事物发展的前途和方向，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而偶然件对事物的发展只起着加速或延缓的作用。从历史发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展来看，虽然偶然因素在历史发展屮也起作用，但是历史发展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的总趋势是由必然性决定的，是任何人都改变不了的^社会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主义战胜资本主义，马列主义战胜修正主义，革命战胜反革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命，这是不可抗拒的历史潮流。谁要逆历史潮流而动，必然会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碰得粉身碎骨。一如修正主义者都否认和违背客观必然性，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反对辩证法，结果都没有好卜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+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场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第二国际修正主义头目伯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恩施坦宣称/我反对……根据客观的历史必然性来论证社会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主义”，根本否认社会主义的必然件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反对无产阶级革命，最后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堕落成无耻的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徒。林彪反党集团逆历史潮流而动，妄图篡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党夺权，复辟资本主义，结果自取灭亡。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我们认识事物，就是要透过各种偶然性，我到客观必然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性，把握客观事物发展的趋势，同时义价当地估计和注意到各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种偶然性可能造成的影响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这样，才能在实践中明确方向，坚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定信心，争得主动，夺取胜利。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3025"/>
        </w:tabs>
        <w:bidi w:val="0"/>
        <w:spacing w:line="340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必然和自由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唯物辩征法的一对重要范畴。必然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是客观规律。自由是对必然的认识和对客观世界的改造。人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们仅仅认识了客观规律还不是肖由，只有进一步在实践中</w:t>
      </w:r>
      <w:r>
        <w:rPr>
          <w:rStyle w:val="332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: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iH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确地运用客观规律，达到改造世界的目的，才是真正的自由。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恩格斯说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</w:t>
      </w:r>
      <w:r>
        <w:rPr>
          <w:rStyle w:val="68"/>
          <w:b/>
          <w:bCs/>
          <w:i w:val="0"/>
          <w:iCs w:val="0"/>
          <w:smallCaps w:val="0"/>
          <w:strike w:val="0"/>
        </w:rPr>
        <w:t>自由不在于幻想中摆脱自然规律而独立，而在于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认识这些规律，从而能够有计划地使自然规律为一定的目的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服务</w:t>
      </w:r>
      <w:r>
        <w:rPr>
          <w:color w:val="000000"/>
          <w:spacing w:val="0"/>
          <w:w w:val="100"/>
          <w:position w:val="0"/>
          <w:lang w:val="zh-CN" w:eastAsia="zh-CN" w:bidi="zh-CN"/>
        </w:rPr>
        <w:t>/ (《马克思恩格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选集》第三卷]53页〉列宁在《唯物主义和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经验批判主义》等著作中发挥了恩格斯这一思想，毛主席在许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多论述中又进一步发展了必然和自由的学说。毛主席指出：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“自由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是对必</w:t>
      </w:r>
      <w:r>
        <w:rPr>
          <w:rStyle w:val="68"/>
          <w:b/>
          <w:bCs/>
          <w:i w:val="0"/>
          <w:iCs w:val="0"/>
          <w:smallCaps w:val="0"/>
          <w:strike w:val="0"/>
        </w:rPr>
        <w:t>然的认识和对客观世</w:t>
      </w:r>
      <w:r>
        <w:rPr>
          <w:color w:val="000000"/>
          <w:spacing w:val="0"/>
          <w:w w:val="100"/>
          <w:position w:val="0"/>
          <w:lang w:val="zh-CN" w:eastAsia="zh-CN" w:bidi="zh-CN"/>
        </w:rPr>
        <w:t>界的改</w:t>
      </w:r>
      <w:r>
        <w:rPr>
          <w:rStyle w:val="68"/>
          <w:b/>
          <w:bCs/>
          <w:i w:val="0"/>
          <w:iCs w:val="0"/>
          <w:smallCaps w:val="0"/>
          <w:strike w:val="0"/>
        </w:rPr>
        <w:t>造。”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必然和自由是对立的统一，在一定条件下可以互相转化，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必然可以转化为自由，自由也可以转化为必然。人们对客观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世界的不断认识和改造，就是在必然和自由不断互相转化中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实现的。人们在认识客观规律之前，只能盲目地行动，成为必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然性的奴隶；一旦认识了客观规律，并利用它来为人类的目的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服务，就能得到&amp;由。例如，人们在认识洪水的规律之前，洪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水常常泛滥成灾。一旦了解了洪水的特性，就可以筑水坝，修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水库，建电站，变水害为水利^这说明人们在必然规律面前并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不是无能为力的。苜目的必然性和自觉掌握的必然性之间的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区别</w:t>
      </w:r>
      <w:r>
        <w:rPr>
          <w:rStyle w:val="68"/>
          <w:b/>
          <w:bCs/>
          <w:i w:val="0"/>
          <w:iCs w:val="0"/>
          <w:smallCaps w:val="0"/>
          <w:strike w:val="0"/>
        </w:rPr>
        <w:t>/正象雷电中的电的破坏力同电报机和弧光灯的被驯服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的电之间的医别_样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，正</w:t>
      </w:r>
      <w:r>
        <w:rPr>
          <w:rStyle w:val="68"/>
          <w:b/>
          <w:bCs/>
          <w:i w:val="0"/>
          <w:iCs w:val="0"/>
          <w:smallCaps w:val="0"/>
          <w:strike w:val="0"/>
        </w:rPr>
        <w:t>象火灾同供人使用的火之间的区别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—样/马克恩恩格斯伞集》第二十卷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304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页)今天，虽然还有许多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未被人们认识的盲目必然性，但随着人类实践的发展,终究要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转化为被人们自觉掌握的必然性。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必然与自由的互相转化，决定的条件是社会实践。实践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不仅是认识客观规淨的唯一途径，而且是改造世界中取得自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出的动力和源泉。人们取得炼钢、织布、种田、养猪的自由，控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制地面沉降的自由，以及断肢再植、使哑吧说话等等自由，都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是来自实跤。毛主席指出^人们为着要在社会上得到自由，就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要用社会科学来了解社会，改造社会进行社会革命。人们为着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要在自然界里得到自由，就要用自然科学来了解自然，克服自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然和改造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g</w:t>
      </w:r>
      <w:r>
        <w:rPr>
          <w:color w:val="000000"/>
          <w:spacing w:val="0"/>
          <w:w w:val="100"/>
          <w:position w:val="0"/>
          <w:lang w:val="zh-CN" w:eastAsia="zh-CN" w:bidi="zh-CN"/>
        </w:rPr>
        <w:t>然，从自然里得到自由/只有以马克思列宁主义、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毛泽东思想为指导，认识世界，进行实践，才能在改造自然和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社会中不断取得和扩大自由。对认识和改造复杂事物的自由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不是一次实践就能获得的，而是要经过实践、认识、再实践、再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认识多次的反复才能得到。自由是历史的产物/人类的历史，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就是一个不断地从必然王国向自由王国发展的历史。这个历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史永远不会完结/客观世界的矛盾运动是不会停止的，人们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对客观世界的认识和改造世永远不会完结。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可能和现实可能是指事物所具有的发展因素，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它在一定条件下可以成为现实。现实是已经实现了的可能，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亦即实际存在着的东西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例如，一粒种子就包含着成长为植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物的可能性，如果具备了适当的土壤、水分、阳光等条件，这种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可能就会变为现实。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可能和现实是对立的统一，在一定条件下双方可以互相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转化。事物内部的矛盾运动决定着一个事物总要转化为他事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物。当对立双方的斗争还没有达到转化的程度时，他事物的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出现还只是一种可能性；在一定的条件下，对立双方通过斗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争方克服了另一方时，这种可能就转化为现实；而在这现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实的事物中又包含着新的可能性。珂能与现实不断转化的过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程，就是亊物的发展过裎。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世界是复杂的，在同一时间内事物发展的可能性往往有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多种。然而归根到底，只冇两种可能性，即继渎前进或暂时后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退这两种根本对立的可能性，这是由于事物内部的矛盾性及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其斗争的曲折性所决定的。在同一时间内到底是哪一种可能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性是主耍的，能变为现实，这要看矛盾双方的力</w:t>
      </w:r>
      <w:r>
        <w:rPr>
          <w:rStyle w:val="68"/>
          <w:b/>
          <w:bCs/>
          <w:i w:val="0"/>
          <w:iCs w:val="0"/>
          <w:smallCaps w:val="0"/>
          <w:strike w:val="0"/>
        </w:rPr>
        <w:t>量对比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此，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在斗争中要经常注意了解和分析客观情况。一九二九年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冬，当中国革命处于低潮时，林彪对革命前途悲观失望，提出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 xml:space="preserve">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"红旗到底能打多久、毛主席在《星星之火，可以燎原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文中严肃地批判了这种悲观论调，并根据对当时我国的阶级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矛盾和阶级斗争形势的具体分析，得出结论说</w:t>
      </w:r>
      <w:r>
        <w:rPr>
          <w:rStyle w:val="243"/>
          <w:b w:val="0"/>
          <w:bCs w:val="0"/>
          <w:i w:val="0"/>
          <w:iCs w:val="0"/>
          <w:smallCaps w:val="0"/>
          <w:strike w:val="0"/>
        </w:rPr>
        <w:t>：</w:t>
      </w:r>
      <w:r>
        <w:rPr>
          <w:rStyle w:val="127"/>
          <w:b w:val="0"/>
          <w:bCs w:val="0"/>
          <w:i w:val="0"/>
          <w:iCs w:val="0"/>
          <w:smallCaps w:val="0"/>
          <w:strike w:val="0"/>
          <w:vertAlign w:val="superscript"/>
        </w:rPr>
        <w:t>K</w:t>
      </w:r>
      <w:r>
        <w:rPr>
          <w:rStyle w:val="68"/>
          <w:b/>
          <w:bCs/>
          <w:i w:val="0"/>
          <w:iCs w:val="0"/>
          <w:smallCaps w:val="0"/>
          <w:strike w:val="0"/>
        </w:rPr>
        <w:t>革命离潮有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迅速到来的可能”，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革命力</w:t>
      </w:r>
      <w:r>
        <w:rPr>
          <w:rStyle w:val="68"/>
          <w:b/>
          <w:bCs/>
          <w:i w:val="0"/>
          <w:iCs w:val="0"/>
          <w:smallCaps w:val="0"/>
          <w:strike w:val="0"/>
        </w:rPr>
        <w:t>量“在中国的环境里不仅是具备了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发展的可能性，简直是具备了发展的必然性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G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毛泽东选集》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—'</w:t>
      </w:r>
      <w:r>
        <w:rPr>
          <w:rStyle w:val="23"/>
          <w:b w:val="0"/>
          <w:bCs w:val="0"/>
          <w:i w:val="0"/>
          <w:iCs w:val="0"/>
          <w:smallCaps w:val="0"/>
          <w:strike w:val="0"/>
        </w:rPr>
        <w:t>卷本页）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可能转化为现实，必须具备一定的条件。例如，从煤中提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炼石油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，从</w:t>
      </w:r>
      <w:r>
        <w:rPr>
          <w:rStyle w:val="68"/>
          <w:b/>
          <w:bCs/>
          <w:i w:val="0"/>
          <w:iCs w:val="0"/>
          <w:smallCaps w:val="0"/>
          <w:strike w:val="0"/>
        </w:rPr>
        <w:t>开始有煤起就存在这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神呵能性。可是</w:t>
      </w:r>
      <w:r>
        <w:rPr>
          <w:rStyle w:val="68"/>
          <w:b/>
          <w:bCs/>
          <w:i w:val="0"/>
          <w:iCs w:val="0"/>
          <w:smallCaps w:val="0"/>
          <w:strike w:val="0"/>
        </w:rPr>
        <w:t>只有在生产和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科学发展到一定阶段时，它才由¥能变为现实^离开一定的条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件，任何可能性都不会成为现实。以社会主义社会来说，正象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斯大林所指岀的</w:t>
      </w:r>
      <w:r>
        <w:rPr>
          <w:rStyle w:val="68"/>
          <w:b/>
          <w:bCs/>
          <w:i w:val="0"/>
          <w:iCs w:val="0"/>
          <w:smallCaps w:val="0"/>
          <w:strike w:val="0"/>
        </w:rPr>
        <w:t>苏维埃制度提供了社会主义完全胜利的巨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大5等学</w:t>
      </w:r>
      <w:r>
        <w:rPr>
          <w:rStyle w:val="337"/>
          <w:b/>
          <w:bCs/>
          <w:i w:val="0"/>
          <w:iCs w:val="0"/>
          <w:smallCaps w:val="0"/>
          <w:strike w:val="0"/>
        </w:rPr>
        <w:t>。但是，可_年还不是坪要</w:t>
      </w:r>
      <w:r>
        <w:rPr>
          <w:rStyle w:val="68"/>
          <w:b/>
          <w:bCs/>
          <w:i w:val="0"/>
          <w:iCs w:val="0"/>
          <w:smallCaps w:val="0"/>
          <w:strike w:val="0"/>
        </w:rPr>
        <w:t>把可能性变成现实，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就备许多条</w:t>
      </w:r>
      <w:r>
        <w:rPr>
          <w:rStyle w:val="127"/>
          <w:b w:val="0"/>
          <w:bCs w:val="0"/>
          <w:i w:val="0"/>
          <w:iCs w:val="0"/>
          <w:smallCaps w:val="0"/>
          <w:strike w:val="0"/>
        </w:rPr>
        <w:t>W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，*</w:t>
      </w:r>
      <w:r>
        <w:rPr>
          <w:rStyle w:val="68"/>
          <w:b/>
          <w:bCs/>
          <w:i w:val="0"/>
          <w:iCs w:val="0"/>
          <w:smallCaps w:val="0"/>
          <w:strike w:val="0"/>
        </w:rPr>
        <w:t>其中党的和正确执行这条路线起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着远非次要的作用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順大林全集》第十二卷295 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所以，当客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观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的必要条件已具备时</w:t>
      </w:r>
      <w:r>
        <w:rPr>
          <w:rStyle w:val="68"/>
          <w:b/>
          <w:bCs/>
          <w:i w:val="0"/>
          <w:iCs w:val="0"/>
          <w:smallCaps w:val="0"/>
          <w:strike w:val="0"/>
        </w:rPr>
        <w:t>，“实现这种可能性，就需要正确的方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针和主观的努力。这时候，主观作用是决定的了，</w:t>
      </w:r>
      <w:r>
        <w:rPr>
          <w:rStyle w:val="338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（4：</w:t>
      </w:r>
      <w:r>
        <w:rPr>
          <w:rStyle w:val="338"/>
          <w:b w:val="0"/>
          <w:bCs w:val="0"/>
          <w:i w:val="0"/>
          <w:iCs w:val="0"/>
          <w:smallCaps w:val="0"/>
          <w:strike w:val="0"/>
        </w:rPr>
        <w:t>毛泽东选</w:t>
      </w:r>
      <w:r>
        <w:rPr>
          <w:rStyle w:val="338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一卷本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  <w:lang w:val="zh-CN" w:eastAsia="zh-CN" w:bidi="zh-CN"/>
        </w:rPr>
        <w:t>454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4</w:t>
      </w:r>
      <w:r>
        <w:rPr>
          <w:color w:val="000000"/>
          <w:spacing w:val="0"/>
          <w:w w:val="100"/>
          <w:position w:val="0"/>
          <w:lang w:val="zh-CN" w:eastAsia="zh-CN" w:bidi="zh-CN"/>
        </w:rPr>
        <w:t>55页〉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287" w:type="first"/>
          <w:footerReference r:id="rId285" w:type="default"/>
          <w:footerReference r:id="rId286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在整个社会主义历史阶段中，始终存在着将社会主义革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命进行到底和资本主义复辟的两种可能性，我们的责任就在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于，自觉地坚持党的基本路线，坚持反复辟、反倒退的斗争，积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极地创造条件，使我国始终沿着社会主义的道路迅速前进。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有</w:t>
      </w:r>
      <w:r>
        <w:rPr>
          <w:rStyle w:val="339"/>
          <w:b w:val="0"/>
          <w:bCs w:val="0"/>
          <w:i w:val="0"/>
          <w:iCs w:val="0"/>
          <w:smallCaps w:val="0"/>
          <w:strike w:val="0"/>
        </w:rPr>
        <w:t>P</w:t>
      </w:r>
      <w:r>
        <w:rPr>
          <w:rStyle w:val="63"/>
          <w:b w:val="0"/>
          <w:bCs w:val="0"/>
          <w:i w:val="0"/>
          <w:iCs w:val="0"/>
          <w:smallCaps w:val="0"/>
          <w:strike w:val="0"/>
        </w:rPr>
        <w:t>艮和无限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有限是指有条件、有界限、有始有终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的意思;无限是指无条件、无界限、无始无终的意思。世界上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任何事物都是有限和无限的辩证统一。有限和无限的对立统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一，这是物质世界的普遍观象。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恩格斯说</w:t>
      </w:r>
      <w:r>
        <w:rPr>
          <w:rStyle w:val="243"/>
          <w:b w:val="0"/>
          <w:bCs w:val="0"/>
          <w:i w:val="0"/>
          <w:iCs w:val="0"/>
          <w:smallCaps w:val="0"/>
          <w:strike w:val="0"/>
        </w:rPr>
        <w:t>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</w:t>
      </w:r>
      <w:r>
        <w:rPr>
          <w:rStyle w:val="68"/>
          <w:b/>
          <w:bCs/>
          <w:i w:val="0"/>
          <w:iCs w:val="0"/>
          <w:smallCaps w:val="0"/>
          <w:strike w:val="0"/>
        </w:rPr>
        <w:t>无限性是一个矛盾，而且充满种种矛盾。无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限纯粹是由有限组成的，这已经是矛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盾”。</w:t>
      </w:r>
      <w:r>
        <w:rPr>
          <w:rStyle w:val="68"/>
          <w:b/>
          <w:bCs/>
          <w:i w:val="0"/>
          <w:iCs w:val="0"/>
          <w:smallCaps w:val="0"/>
          <w:strike w:val="0"/>
        </w:rPr>
        <w:t>（《马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思恩格斯全集》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第二十卷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5</w:t>
      </w:r>
      <w:r>
        <w:rPr>
          <w:rStyle w:val="326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68"/>
          <w:b/>
          <w:bCs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无限存在于有限之中，通过有限来表现，有限之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中包含着无限。脱离无限的有限，或者离开有限的无限，都是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不存在的^例如，从宇宙来说，宇宙总体是无限的，宇宙间每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一个具体事物却是有限的。每一个有限的具体事物，都是无限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宇宙中的一个组成部分；无限的宇宙总体是由这一个个有限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的具体事钧所组成，是存在于有限的具体事物之中，是通过有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限的具体事物表现出来。从认识世界和改造世界来说，人民群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众的智慧和力童是无穷无尽的，人类认识世界和改造迆界的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能力是无限的；但一定历史阶段的人类与个人的智慧和力量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却是有限的。前者是由后者构成的，是通过后者来实现的。从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历史来说，历史的长河是无限的，个别的历史时代、历史阶段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是有限的。无限的历史长河是由有限的历史时代、历史阶段构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成的_是通过有限的历史时代、历史阶段来开辟道路的，等等。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有限和无限在一定条件下可以互相转化^有限可以转化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为无限，无限可以转化为有限。宇宙间任何具体的事物都有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其发生、发展和灭亡的过程。正因为万事万物都有生有灭，有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始有终，才汇成了整个宇宙的永无休止的发展。这就是有限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转化为无限。无始无终的宇宙总体总是划分成具体的部分，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通过无数的有始冇终的具体事物表现出来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这就是无限转化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为有限。</w:t>
      </w:r>
    </w:p>
    <w:p>
      <w:pPr>
        <w:pStyle w:val="184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185"/>
          <w:b w:val="0"/>
          <w:bCs w:val="0"/>
          <w:i w:val="0"/>
          <w:iCs w:val="0"/>
          <w:smallCaps w:val="0"/>
          <w:strike w:val="0"/>
        </w:rPr>
        <w:t>无限存在于有限之中，因而人们的认识总是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“从有限中找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到无限，从暂时中找到永久”。“对自然界的一切真实的认识，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都是对永恒的东西、对无限的东西的认识”</w:t>
      </w:r>
      <w:r>
        <w:rPr>
          <w:rStyle w:val="340"/>
          <w:b w:val="0"/>
          <w:bCs w:val="0"/>
          <w:i w:val="0"/>
          <w:iCs w:val="0"/>
          <w:smallCaps w:val="0"/>
          <w:strike w:val="0"/>
        </w:rPr>
        <w:t>。沁马</w:t>
      </w:r>
      <w:r>
        <w:rPr>
          <w:rStyle w:val="185"/>
          <w:b w:val="0"/>
          <w:bCs w:val="0"/>
          <w:i w:val="0"/>
          <w:iCs w:val="0"/>
          <w:smallCaps w:val="0"/>
          <w:strike w:val="0"/>
        </w:rPr>
        <w:t>克思恩格斯全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rStyle w:val="113"/>
          <w:b w:val="0"/>
          <w:bCs w:val="0"/>
          <w:i w:val="0"/>
          <w:iCs w:val="0"/>
          <w:smallCaps w:val="0"/>
          <w:strike w:val="0"/>
        </w:rPr>
        <w:t>集》第二十卷577页）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人们在实践中积累了丰富的有限的认识，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就会逐步接近对无限的认识。人类的认识发展史，是一个不断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从有限接近无限的过程。因此，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rStyle w:val="68"/>
          <w:b/>
          <w:bCs/>
          <w:i w:val="0"/>
          <w:iCs w:val="0"/>
          <w:smallCaps w:val="0"/>
          <w:strike w:val="0"/>
        </w:rPr>
        <w:t>人类总得不断地总结经验，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有所发现，有所发明，有所创造，有所前进/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彤而上学者把冇限和无晦绝对地割裂开来，否认有限和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无限的辩证统一。有的离开有限去寻找纯粹抽象的无限，结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果陷入唯心论的先验论。有的则把有限当作无限，宣称无限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的宇宙已被认识完毕，结果陷入彤而上学的“顶峰论”。恩格斯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尖锐指出</w:t>
      </w:r>
      <w:r>
        <w:rPr>
          <w:rStyle w:val="68"/>
          <w:b/>
          <w:bCs/>
          <w:i w:val="0"/>
          <w:iCs w:val="0"/>
          <w:smallCaps w:val="0"/>
          <w:strike w:val="0"/>
        </w:rPr>
        <w:t>如果在人类发展的某一时期，这种包括世界所有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联系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……的</w:t>
      </w:r>
      <w:r>
        <w:rPr>
          <w:rStyle w:val="68"/>
          <w:b/>
          <w:bCs/>
          <w:i w:val="0"/>
          <w:iCs w:val="0"/>
          <w:smallCaps w:val="0"/>
          <w:strike w:val="0"/>
        </w:rPr>
        <w:t>最终完成的体系建立起来了，那末，人的认识的领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域就从此完结”，“这是荒唐的想法，是纯粹的胡说，</w:t>
      </w:r>
      <w:r>
        <w:rPr>
          <w:rStyle w:val="341"/>
          <w:b w:val="0"/>
          <w:bCs w:val="0"/>
          <w:i w:val="0"/>
          <w:iCs w:val="0"/>
          <w:smallCaps w:val="0"/>
          <w:strike w:val="0"/>
        </w:rPr>
        <w:t>（《马克思</w:t>
      </w:r>
      <w:r>
        <w:rPr>
          <w:rStyle w:val="341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恩格斯选</w:t>
      </w:r>
      <w:r>
        <w:rPr>
          <w:rStyle w:val="299"/>
          <w:b w:val="0"/>
          <w:bCs w:val="0"/>
          <w:i w:val="0"/>
          <w:iCs w:val="0"/>
          <w:smallCaps w:val="0"/>
          <w:strike w:val="0"/>
        </w:rPr>
        <w:t>集&gt;笫三卷</w:t>
      </w:r>
      <w:r>
        <w:rPr>
          <w:rStyle w:val="299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7</w:t>
      </w:r>
      <w:r>
        <w:rPr>
          <w:rStyle w:val="300"/>
          <w:b w:val="0"/>
          <w:bCs w:val="0"/>
          <w:i w:val="0"/>
          <w:iCs w:val="0"/>
          <w:smallCaps w:val="0"/>
          <w:strike w:val="0"/>
        </w:rPr>
        <w:t>fi</w:t>
      </w:r>
      <w:r>
        <w:rPr>
          <w:rStyle w:val="299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我们要学会关于有限和无限的辩证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法，反对唯心论和形而上学，并把它应用到我们的革命斗争中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去。我们对待任何事情，一方面要看到事物发展的无限性，永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不满足，永不停步，不断革命，另一方面又要注意到事物的有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限性，科学她分析每一项工作的具体条件，根据现实的可能，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发挥最大的积极性，力求做出更大的成绩。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断性和不间断性间断性和不问断性是反映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物质运动在时间和空间中的矛盾的一种表现形式间断性是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指物质运动过程的不连渎性，是物质运动在时间和空间中有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限性的表现。不间断性是指物质运动过程的连续性，是物质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运动在时间和空间中无限忡.的表现。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间断性和不间断性的根源是物质内部的矛盾运动0物质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世界的矛盾和斗争是普遍的、绝对的。旧的矛盾解决了，新的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矛盾又产生;新的矛盾解决了，更新的矛盾又产生。正是由于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物质世界的内部矛盾，使世界处在不断的发展变化之中，引起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事物从一种质转化为另一种质，从一种质的过程推移到另一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种质的过程，出现“渐进过程的中断％所以物质运动就表现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出间断性和不间断性这两种状态。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间断性和不间断性是辩证的统一。没有脱离间断性的不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间断性，也没有离开不间断性的间断性，黑格尔说过:不间断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性和间断性“这两个规定，如果单独来看，没有一个是真的，只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有二者的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统一才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是真的列宁在</w:t>
      </w:r>
      <w:r>
        <w:rPr>
          <w:rStyle w:val="120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&lt;(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哲学笔记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中摘录了这段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话，认为这是“真正的辩证法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”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(《列宁全集&gt;第三十八卷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119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</w:t>
      </w:r>
      <w:r>
        <w:rPr>
          <w:rStyle w:val="11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)一</w:t>
      </w:r>
      <w:r>
        <w:rPr>
          <w:rStyle w:val="11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切物质运动形式都趋既间断又不间断地向前发展。在自然界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的发展过程中，出现了无机界、有机界等等不同的阶段，显示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出它的相对的间断性;但自然界始终在继续地向前发展，这又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显示出它的绝对的连续性。自然界菇既间断又不间断地向前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发展。同样，在人类社会的发展过程中，出现了原始社会、奴隶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社会、封建社会、资本主义社会和社会主义社会等不同的历史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阶段，显示出它的相对的间断性；但人类社会一直在向前发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展，这又显示出它的不间断性。人类社会是既间断又不间断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地向前发展=不仅物质运动形式是既间断又不间断地向前发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展，就是物质运动的每一具体发展过程和发展阶段，也是既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间断又不间断地向前发展，我国农村土改以后，经过互助组、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初级社、高级社、人民公社这些不同的发展阶段，显示出农业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发展的间断性</w:t>
      </w:r>
      <w:r>
        <w:rPr>
          <w:rStyle w:val="332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但这些相对的间断性，又构成了它的连续性。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今后人民公社还要不间断地向前发展^间断性和不间断性又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是互相转化的。间断性在一定条件下向不间断性转化，不间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断性在一定条件下又分化出间断性来，如此反复无穷，汇集成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整个宇宙的无限发展的长流。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间断性和不间断性的辩证统一，是马克思主义不断革命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论和革命发展阶段论辩证统一的哲学基础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间断性决定革命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发展要有阶段性，波浪式前进;不间断性决定革命从一个阶段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向另一个阶段推进，不断革命。毛主席在领导中国革命的过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程中，运用马克思主义的不断革命论和革命发展阶段论的理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论，正确地解决了民主革命和社会主义革命的关系问题、无产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阶级专政下的继续革命和革命发展阶段问题，特别是亲自发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动和领导了无产阶级文化大萃命，对社会主义和共产主义理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论的发展作出了重要贡献，</w:t>
      </w:r>
    </w:p>
    <w:p>
      <w:pPr>
        <w:pStyle w:val="103"/>
        <w:keepNext/>
        <w:keepLines/>
        <w:widowControl w:val="0"/>
        <w:shd w:val="clear" w:color="auto" w:fill="auto"/>
        <w:bidi w:val="0"/>
        <w:spacing w:line="260" w:lineRule="exact"/>
        <w:ind w:left="0" w:firstLine="360"/>
        <w:jc w:val="left"/>
      </w:pPr>
      <w:bookmarkStart w:id="19" w:name="bookmark19"/>
      <w:r>
        <w:rPr>
          <w:color w:val="000000"/>
          <w:spacing w:val="0"/>
          <w:w w:val="100"/>
          <w:position w:val="0"/>
          <w:lang w:val="zh-CN" w:eastAsia="zh-CN" w:bidi="zh-CN"/>
        </w:rPr>
        <w:t>思维的至上性和非至上性</w:t>
      </w:r>
      <w:r>
        <w:rPr>
          <w:rStyle w:val="342"/>
          <w:b w:val="0"/>
          <w:bCs w:val="0"/>
          <w:i w:val="0"/>
          <w:iCs w:val="0"/>
          <w:smallCaps w:val="0"/>
          <w:strike w:val="0"/>
        </w:rPr>
        <w:t>思维的至上性</w:t>
      </w:r>
      <w:r>
        <w:rPr>
          <w:rStyle w:val="343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bookmarkEnd w:id="19"/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  <w:sectPr>
          <w:footerReference r:id="rId290" w:type="first"/>
          <w:footerReference r:id="rId288" w:type="default"/>
          <w:footerReference r:id="rId289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是指人类认识的绝对性、无限性；思维的非至上性，是指人类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认识的相对性、有限性。人类的思维蛊一分为二的，是至上性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和非至上性的对立统一。恩格斯说：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u</w:t>
      </w:r>
      <w:r>
        <w:rPr>
          <w:rStyle w:val="68"/>
          <w:b/>
          <w:bCs/>
          <w:i w:val="0"/>
          <w:iCs w:val="0"/>
          <w:smallCaps w:val="0"/>
          <w:strike w:val="0"/>
        </w:rPr>
        <w:t>人的思维是至上的，同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样又是不至上的，它的认识能力是无限的，同样又是有限的，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按它的本性、使命、可能和历史的终极目的来说，是至上的和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无限的；按它的个别实现和每次的现实来说，又是不至上的和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有限的。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（</w:t>
      </w:r>
      <w:r>
        <w:rPr>
          <w:rStyle w:val="113"/>
          <w:b w:val="0"/>
          <w:bCs w:val="0"/>
          <w:i w:val="0"/>
          <w:iCs w:val="0"/>
          <w:smallCaps w:val="0"/>
          <w:strike w:val="0"/>
          <w:vertAlign w:val="superscript"/>
        </w:rPr>
        <w:t>《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马克思恩格斯选集</w:t>
      </w:r>
      <w:r>
        <w:rPr>
          <w:rStyle w:val="11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第三卷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126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人类在不断发展的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实践巾对于客观世界的认识过程、认识能力、认识使命和目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标，是无限的</w:t>
      </w:r>
      <w:r>
        <w:rPr>
          <w:rStyle w:val="68"/>
          <w:b/>
          <w:bCs/>
          <w:i w:val="0"/>
          <w:iCs w:val="0"/>
          <w:smallCaps w:val="0"/>
          <w:strike w:val="0"/>
        </w:rPr>
        <w:t>。从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这个意义上说</w:t>
      </w:r>
      <w:r>
        <w:rPr>
          <w:rStyle w:val="68"/>
          <w:b/>
          <w:bCs/>
          <w:i w:val="0"/>
          <w:iCs w:val="0"/>
          <w:smallCaps w:val="0"/>
          <w:strike w:val="0"/>
        </w:rPr>
        <w:t>，人类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的思维</w:t>
      </w:r>
      <w:r>
        <w:rPr>
          <w:rStyle w:val="68"/>
          <w:b/>
          <w:bCs/>
          <w:i w:val="0"/>
          <w:iCs w:val="0"/>
          <w:smallCaps w:val="0"/>
          <w:strike w:val="0"/>
        </w:rPr>
        <w:t>，包栝“无数亿过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 xml:space="preserve">去，现在和宋来的人的个入思维〃 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^马克思恩格斯选集</w:t>
      </w:r>
      <w:r>
        <w:rPr>
          <w:rStyle w:val="11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第三卷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125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是至上的^但个别人或某一历史发展阶</w:t>
      </w:r>
      <w:r>
        <w:rPr>
          <w:rStyle w:val="68"/>
          <w:b/>
          <w:bCs/>
          <w:i w:val="0"/>
          <w:iCs w:val="0"/>
          <w:smallCaps w:val="0"/>
          <w:strike w:val="0"/>
        </w:rPr>
        <w:t>段上的人类，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他们的认识虫于受到主客观条件的限制，又是有限的</w:t>
      </w:r>
      <w:r>
        <w:rPr>
          <w:rStyle w:val="68"/>
          <w:b/>
          <w:bCs/>
          <w:i w:val="0"/>
          <w:iCs w:val="0"/>
          <w:smallCaps w:val="0"/>
          <w:strike w:val="0"/>
        </w:rPr>
        <w:t>。从这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个意义上说，他们的思维又是非至上的。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但是，思维的至上性和非至上性并不是绝对分割的，而是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互相联结、互相转化的。思维的至上性存在于非至上性之中，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非至上性包含着至上性，无数非至上性的总和就是至上性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"思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维的至</w:t>
      </w:r>
      <w:r>
        <w:rPr>
          <w:rStyle w:val="68"/>
          <w:b/>
          <w:bCs/>
          <w:i w:val="0"/>
          <w:iCs w:val="0"/>
          <w:smallCaps w:val="0"/>
          <w:strike w:val="0"/>
        </w:rPr>
        <w:t>上性是在一系列非常不至上地思维着的人们中实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现的；拥有无条件的真理权的那种认识是在一系列相对的谬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误中实现的</w:t>
      </w:r>
      <w:r>
        <w:rPr>
          <w:rStyle w:val="326"/>
          <w:b w:val="0"/>
          <w:bCs w:val="0"/>
          <w:i w:val="0"/>
          <w:iCs w:val="0"/>
          <w:smallCaps w:val="0"/>
          <w:strike w:val="0"/>
        </w:rPr>
        <w:t>t</w:t>
      </w:r>
      <w:r>
        <w:rPr>
          <w:rStyle w:val="68"/>
          <w:b/>
          <w:bCs/>
          <w:i w:val="0"/>
          <w:iCs w:val="0"/>
          <w:smallCaps w:val="0"/>
          <w:strike w:val="0"/>
        </w:rPr>
        <w:t>二者都只有通过人类生活的无服延续才能完全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实现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《马克思恩格斯选集》第三卷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125—126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这里的重要条件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是实践</w:t>
      </w:r>
      <w:r>
        <w:rPr>
          <w:rStyle w:val="68"/>
          <w:b/>
          <w:bCs/>
          <w:i w:val="0"/>
          <w:iCs w:val="0"/>
          <w:smallCaps w:val="0"/>
          <w:strike w:val="0"/>
        </w:rPr>
        <w:t>。人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的认识</w:t>
      </w:r>
      <w:r>
        <w:rPr>
          <w:rStyle w:val="68"/>
          <w:b/>
          <w:bCs/>
          <w:i w:val="0"/>
          <w:iCs w:val="0"/>
          <w:smallCaps w:val="0"/>
          <w:strike w:val="0"/>
        </w:rPr>
        <w:t>能力是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在实践中产生，并随着实践的发展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而发展，人类经过长期的实践与认识，经过真理和谬误的反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复斗争，使认识的能力无限地发展，对客观绝对真理的认识一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步步接近。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今天没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有认识的问题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，明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天可以认识;这一代没有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解决的问题，一代代延渎下去就可以解决。从自然科学到哲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学社会科学的发展史，有力地证明了人类思维的至上性和非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至上性的辩证统一^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唯心主义和形而上学者总是割裂思维的至上性和非至上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性的辩证统一。他们或者片面地夸大至上性，否认非至上性，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走上先验论和绝对主义;或者片面地夸大非至上性，否认至上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性，走上不可知论和相对主义^江湖骗子杜林标榜他的思维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具有“至上的意义”和“无条件的真理权”，实际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上是歪</w:t>
      </w:r>
      <w:r>
        <w:rPr>
          <w:color w:val="000000"/>
          <w:spacing w:val="0"/>
          <w:w w:val="100"/>
          <w:position w:val="0"/>
          <w:lang w:val="zh-CN" w:eastAsia="zh-CN" w:bidi="zh-CN"/>
        </w:rPr>
        <w:t>曲思维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的至上性，否认思维的非至上性，把个人思维绝对化、神秘化，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企图为他建立唯心论的哲学体系和假社会主义制造拫据。林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彪鼓吹"顶峰论％离开认识的相对性讲认识的绝对性，把他的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思维绝对化、神秘化，目的是妄图篡党夺权，复辟资本主义。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我们掌握思维的至上性和非至上性的辩证法，就能有力地批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判各种唯心论和形而上学。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331"/>
          <w:b w:val="0"/>
          <w:bCs w:val="0"/>
          <w:i w:val="0"/>
          <w:iCs w:val="0"/>
          <w:smallCaps w:val="0"/>
          <w:strike w:val="0"/>
        </w:rPr>
        <w:t>决定论和决定论在欧洲哲学史上，围绕因</w:t>
      </w:r>
      <w:r>
        <w:rPr>
          <w:rStyle w:val="331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果性、必然性、规律性等问题存在着的两种根本对立观点。凡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是主张谀界上一切事物和现象都有因果联系，具有必然性和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规律性的，就是决定论。决定论一般是唯物主义者的主张。其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主要代表有德谟克利特、斯宾诺莎、霍尔巴赫等 机械决定论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承认自然界的因果性、必然性，却否认偶然性。例如霍尔巴赫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说，我们所见的一切都是‘必然的’ ％ “在这个自然之中，没有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没有属于意外的事物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  <w:lang w:val="zh-CN" w:eastAsia="zh-CN" w:bidi="zh-CN"/>
        </w:rPr>
        <w:t>①。机械决定论者在反对神学目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6^4的斗争中起过一定的作用。但他们的观点是形而上学的，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他们否认偶然性，势必陷入宿命论。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凡是主张世界上一切事物和现象都是偶然的，没有因果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联系，没有必然性和规律性，人们的意志是绝对自由的，就是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非决定论。非决定论是一些唯心土义者为了反对决定论而抛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出的，是科学的敌人，是宗教和僧侣主义的支柱。例如马赫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说/在自然界中，既没有原因，也没有结果”，“因果律的一切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形式都是从主观意向中产生的”。②“在理论上拥护极端的决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定论的人，在实践上必定仍旧是一个非决定论者……③列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宁尖锐地指出/瞧，分配得多奸，理论是教授们的事，实践是</w:t>
      </w:r>
    </w:p>
    <w:p>
      <w:pPr>
        <w:pStyle w:val="221"/>
        <w:keepNext w:val="0"/>
        <w:keepLines w:val="0"/>
        <w:widowControl w:val="0"/>
        <w:shd w:val="clear" w:color="auto" w:fill="auto"/>
        <w:bidi w:val="0"/>
        <w:spacing w:line="150" w:lineRule="exact"/>
        <w:ind w:left="0" w:firstLine="0"/>
        <w:jc w:val="left"/>
      </w:pPr>
      <w:r>
        <w:rPr>
          <w:color w:val="000000"/>
          <w:w w:val="100"/>
          <w:position w:val="0"/>
          <w:lang w:val="zh-CN" w:eastAsia="zh-CN" w:bidi="zh-CN"/>
        </w:rPr>
        <w:t>®②⑨</w:t>
      </w:r>
    </w:p>
    <w:p>
      <w:pPr>
        <w:pStyle w:val="227"/>
        <w:keepNext w:val="0"/>
        <w:keepLines w:val="0"/>
        <w:widowControl w:val="0"/>
        <w:shd w:val="clear" w:color="auto" w:fill="auto"/>
        <w:bidi w:val="0"/>
        <w:spacing w:line="250" w:lineRule="exact"/>
        <w:ind w:left="0" w:firstLine="0"/>
        <w:jc w:val="left"/>
        <w:sectPr>
          <w:footerReference r:id="rId293" w:type="first"/>
          <w:footerReference r:id="rId291" w:type="default"/>
          <w:footerReference r:id="rId292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&lt;自然的体系&gt;上卷51、66页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转引自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列宁选集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第二卷159页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转引自 &lt;列宁选集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第二卷193页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rStyle w:val="68"/>
          <w:b/>
          <w:bCs/>
          <w:i w:val="0"/>
          <w:iCs w:val="0"/>
          <w:smallCaps w:val="0"/>
          <w:strike w:val="0"/>
        </w:rPr>
        <w:t>抻学家们的事</w:t>
      </w:r>
      <w:r>
        <w:rPr>
          <w:rStyle w:val="127"/>
          <w:b w:val="0"/>
          <w:bCs w:val="0"/>
          <w:i w:val="0"/>
          <w:iCs w:val="0"/>
          <w:smallCaps w:val="0"/>
          <w:strike w:val="0"/>
        </w:rPr>
        <w:t>r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 xml:space="preserve"> 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“列宁选集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第二卷</w:t>
      </w:r>
      <w:r>
        <w:rPr>
          <w:rStyle w:val="12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193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一针见血地掲穿了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马赫企图调和科学与宗教，为神学家服务的反动实质。现代资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产阶级则大肆宣扬非决定论。有些资产阶级物理学家，借口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电子运动的特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_</w:t>
      </w:r>
      <w:r>
        <w:rPr>
          <w:color w:val="000000"/>
          <w:spacing w:val="0"/>
          <w:w w:val="100"/>
          <w:position w:val="0"/>
          <w:lang w:val="zh-CN" w:eastAsia="zh-CN" w:bidi="zh-CN"/>
        </w:rPr>
        <w:t>殊性,宣杨电子具有“自由意志％没有因果性可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言。有些资产阶级哲学家，例如新托马斯主义者，叫嚷什么因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果原则没有普遍性，必须用宗教的非决定论加以补充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的反动目的，就是要否认科学，杏认资本主义终将被社会主义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代替的必然性。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辩证唯物主义坚持决定论的原则，坚抉反对非抉定论，怛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又不同于机械决定论^辩证唯物主义既承认因果性、必然性，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乂承认偶然性；既承认客观规律姓，又承认主观能动性。同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时，科学地阐明了必然和偶然、客观规律性和主观能动性的辩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证关系。列宁说</w:t>
      </w:r>
      <w:r>
        <w:rPr>
          <w:rStyle w:val="344"/>
          <w:b w:val="0"/>
          <w:bCs w:val="0"/>
          <w:i w:val="0"/>
          <w:iCs w:val="0"/>
          <w:smallCaps w:val="0"/>
          <w:strike w:val="0"/>
        </w:rPr>
        <w:t>，</w:t>
      </w:r>
      <w:r>
        <w:rPr>
          <w:rStyle w:val="121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决定论思想确定人类行为的必然性，推翻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所谓意志自由的荒唐的神话，但丝毫不消灭人的理性、人的良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心以及对人的行为的评价。恰巧相反，只有根据决定论的观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点，才能做出严格正确的评价，而不致把一切都任意推到自由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意志的身上。同样，历史必然性的思想也丝毫不损害个人在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历史上的怍用”。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〇列宁选集&gt;第一卷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26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03"/>
        <w:keepNext/>
        <w:keepLines/>
        <w:widowControl w:val="0"/>
        <w:shd w:val="clear" w:color="auto" w:fill="auto"/>
        <w:bidi w:val="0"/>
        <w:ind w:left="0" w:firstLine="360"/>
        <w:jc w:val="left"/>
      </w:pPr>
      <w:bookmarkStart w:id="20" w:name="bookmark20"/>
      <w:r>
        <w:rPr>
          <w:color w:val="000000"/>
          <w:spacing w:val="0"/>
          <w:w w:val="100"/>
          <w:position w:val="0"/>
          <w:lang w:val="zh-CN" w:eastAsia="zh-CN" w:bidi="zh-CN"/>
        </w:rPr>
        <w:t>本质联系和非本质联系</w:t>
      </w:r>
      <w:r>
        <w:rPr>
          <w:rStyle w:val="342"/>
          <w:b w:val="0"/>
          <w:bCs w:val="0"/>
          <w:i w:val="0"/>
          <w:iCs w:val="0"/>
          <w:smallCaps w:val="0"/>
          <w:strike w:val="0"/>
        </w:rPr>
        <w:t>客观世界是有机联</w:t>
      </w:r>
      <w:bookmarkEnd w:id="20"/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系着的统一整体。在客观世界的普遍联系中，存在着本质联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系和非本质联系^本质联系是事物内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在的、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必然的、规律性的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联系,是指事物内部矛盾两个方面的联系，以及这一事物和那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—事物、这一过程和那一过程之间的内在联系。列宁说</w:t>
      </w:r>
      <w:r>
        <w:rPr>
          <w:rStyle w:val="68"/>
          <w:b/>
          <w:bCs/>
          <w:i w:val="0"/>
          <w:iCs w:val="0"/>
          <w:smallCaps w:val="0"/>
          <w:strike w:val="0"/>
        </w:rPr>
        <w:t>，“规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 xml:space="preserve">律就是亨^……本质的关系或本质之间的关系/ 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(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《列宁全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集%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第3十八卷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161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非本质联系是事物以及事物之间外部的、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现象的联系。例如在阶级社会里，阶级之间的剥削与被剥削、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压迫与被压迫的联系是本质联系，而地理环境、人口与社会的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联系则是非本质的联系。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事物的本质联系和非本质联系是辩证的统一。本质联系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制约着非本质联系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非本质联系也影响着本质联系。本质联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系对事物的性质和发展方向起着主要的决定的作用，非本质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联系对事物的发展只起影响的作用。例如在旧中国，帝国主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义、封建主义和官僚买办资产阶级对中国人民的剥削和压迫，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决定了旧中国半封建半殖民地的性质，这对于中国革命的发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生及其发展趋势来说，是本质联系，是起决定作用的根本原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因。美帝国主义的发言人曾把人口太多”、“饭少了”说成是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中国革命的原因，这不仅说明他站在唯心史观的反动立场上，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并且也说明他的历史知识等于零。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辩证唯物主义要求人们善于从各种联系中区分出本质联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系和非本质联系。只有找出事物的本质联系，才能弄清事物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的性质，掌握事物发展的必然性，提出正确的解决办法，推动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事物的发展。在阶级社会里，就是要对各种社会联系进行阶级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分析，从中找出本质的联系即阶级关系。列宁曾经指出“必须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牢牢把握住社会阶级划分的事实，阶级统治形式改变的事实，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把它作为基本的指导线索，并用这个观点去分析一切社会问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题，即经济、政治、精神和宗教等等问题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rStyle w:val="134"/>
          <w:b w:val="0"/>
          <w:bCs w:val="0"/>
          <w:i w:val="0"/>
          <w:iCs w:val="0"/>
          <w:smallCaps w:val="0"/>
          <w:strike w:val="0"/>
        </w:rPr>
        <w:t>《列宁选集》第四卷47</w:t>
      </w:r>
      <w:r>
        <w:rPr>
          <w:rStyle w:val="13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页）社会上的各种思潮和学派，都是与一定的阶级有本质联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系，都是反映一定阶级的利益和要求，并为一定的阶级服务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的。只有运用阶级分析的方法，找出各种思潮和学派与一定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阶级的联系，才能认清各种思潮和学派的实质，并正确地加以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识别和对待。否则，离开了阶级分析，就不能找出本质联系，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甚至把本质联系当作非本质联系或把非本质联系当作本质联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系，混淆两类不同性质的矛盾，就会犯大错误。</w:t>
      </w:r>
    </w:p>
    <w:p>
      <w:pPr>
        <w:pStyle w:val="30"/>
        <w:keepNext w:val="0"/>
        <w:keepLines w:val="0"/>
        <w:widowControl w:val="0"/>
        <w:shd w:val="clear" w:color="auto" w:fill="auto"/>
        <w:tabs>
          <w:tab w:val="left" w:pos="4265"/>
        </w:tabs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内部联系和外部联系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rStyle w:val="346"/>
          <w:b w:val="0"/>
          <w:bCs w:val="0"/>
          <w:i w:val="0"/>
          <w:iCs w:val="0"/>
          <w:smallCaps w:val="0"/>
          <w:strike w:val="0"/>
        </w:rPr>
        <w:t>内部联系蕋事物本质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的、规律性的联系，是指事物内部矛盾两个方面的联系，以及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这一事物和那一事物、这一过程和那一过程之间的内在的、本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质的、规律性联系。外部联系是事物外表的、现象的、非本质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的联系，是指事物或事物之间外部现象的联系。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内部联系和外部联系是辩证的统一^二者既互相联系又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互相转化。人们的认识总是先认识事物的现象，进而杷握事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物的本质，从对事物外部联系的认识进到事物内部联系的认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识，也就是从感性认识上升到理性认识，这是认识上的一个飞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跃。只有真正地认识了事物的内部联系，才能把握事物的规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律性，充分发挥人的主观能动性，在改造世界的实践中取得自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由。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  <w:sectPr>
          <w:footerReference r:id="rId296" w:type="first"/>
          <w:footerReference r:id="rId294" w:type="default"/>
          <w:footerReference r:id="rId295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rStyle w:val="347"/>
          <w:b w:val="0"/>
          <w:bCs w:val="0"/>
          <w:i w:val="0"/>
          <w:iCs w:val="0"/>
          <w:smallCaps w:val="0"/>
          <w:strike w:val="0"/>
        </w:rPr>
        <w:t>毛主席说我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们要从国内外、省内外、县内外、区内外的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实际情况出发，从其中引出其固有的而不是瞧造的规律性，即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找出周围事变的内部联系，作为我们行动的向导。而要这样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做，就须不凭主观想象，不凭一时的热情，不凭死的书本，而凭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客观存在的亊实，详细地占有材料，在马克思列宁主义一般原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理的指导下，从这些材料中引出正确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的结论/(《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毛泽东选集</w:t>
      </w:r>
      <w:r>
        <w:rPr>
          <w:rStyle w:val="121"/>
          <w:b w:val="0"/>
          <w:bCs w:val="0"/>
          <w:i w:val="0"/>
          <w:iCs w:val="0"/>
          <w:smallCaps w:val="0"/>
          <w:strike w:val="0"/>
        </w:rPr>
        <w:t>P</w:t>
      </w:r>
      <w:r>
        <w:rPr>
          <w:rStyle w:val="121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卷本7的页只有通过调查研究，收集丰富的和合于实际的材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料，然后经过思考，用马克思列宁主义的立场、观点和方法，经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过去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耝取精、去伪存真、由此及彼、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由表及里的改造制作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功夫，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才能把握事物的内部联系，造成正确的概念、判断和拙理，即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到达于论理的认识。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对复杂事物内部联系的认识，要有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个过程，即由实践到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认识、再由认识到实践这样多次的反复，才能眵完成。一次完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成论是错误的。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属性 事物固有的性质、特点。例如，运动是物质的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属性，导电是金属的属性等等。事物的属性是由该事物内部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矛盾性质所决定的。无产阶级具有彻底革命性、组织性、纪律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性等阶级属性，这是由无产阶级所处的阶级地位所决定的；资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产阶级具有罙守性、反动性以及唯利是图等阶级属性，也是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由于资产阶级所处的阶级地位所决定的。物的属性决定物的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用途。马克思指出</w:t>
      </w:r>
      <w:r>
        <w:rPr>
          <w:rStyle w:val="68"/>
          <w:b/>
          <w:bCs/>
          <w:i w:val="0"/>
          <w:iCs w:val="0"/>
          <w:smallCaps w:val="0"/>
          <w:strike w:val="0"/>
        </w:rPr>
        <w:t>每一种这样的物都是许多属性的总和，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因此可以在不同的方面有用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恩格斯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全集》第二十三卷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48页）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任何事物的属性都是多方面的，而在事物的许多属性中，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有本质属性与非本质属性的区别。本质属性体现该事物的基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本特征，并以此与其他事物相区别。例如，生产集中和垄断是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帝国主义的本质属性，这一点体现了它的基本特征，并与自由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竞争时期的资本主义相区别。非本庾属性虽然也是该事物的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特征之一，是该事物的一个方面，但不体现该事物的基本特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征。例如，道义上的虛伪性，生活方式上的腐朽性等等，虽然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也是帝国主义的属性，但这些是一切反动阶级所共有的，不能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体现帝国主义的基本特征。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弄清事物的属性，对认识世界和改造世界有着重要意义。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例如，敌我矛盾和人民内部矛盾是两类不同性质的矛盾^ 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般说来，对抗性是敌我矛盾的属性，非对抗性是人民内部矛盾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的属性，要正确处理两类不同性质的矛盾，首先必须弄清那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些阶级、阶层和社会团体属于人民，那些阶级、阶层和社会团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体属于敌人。而人民这个概念在不同国家、不同历史时期，又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有着不同的内容。所以必须对具体问题作具体分析，在不同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历史条件下，弄清各个阶级、阶层和社会团体的属性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只有弄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淸它们的属性，分清人民和敌人，才能团结真正的朋友，攻击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真正的敌人，赢得革命的胜利。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1805"/>
        </w:tabs>
        <w:bidi w:val="0"/>
        <w:spacing w:line="340" w:lineRule="exact"/>
        <w:ind w:left="0" w:firstLine="360"/>
        <w:jc w:val="left"/>
      </w:pPr>
      <w:r>
        <w:rPr>
          <w:rStyle w:val="348"/>
          <w:b w:val="0"/>
          <w:bCs w:val="0"/>
          <w:i w:val="0"/>
          <w:iCs w:val="0"/>
          <w:smallCaps w:val="0"/>
          <w:strike w:val="0"/>
        </w:rPr>
        <w:t>度</w:t>
      </w:r>
      <w:r>
        <w:rPr>
          <w:rStyle w:val="348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也叫限度，指事物的质和量的对比关系，是事物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的质和量的辩证统一。度表示在一定的界限之内，数量的增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减不会引起事物性质的变化，如果超出了一定界限，就必然引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起事物性质的变化。如在标准大气压下，液体的水的度是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o°c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</w:t>
      </w:r>
      <w:r>
        <w:rPr>
          <w:rStyle w:val="349"/>
          <w:b w:val="0"/>
          <w:bCs w:val="0"/>
          <w:i w:val="0"/>
          <w:iCs w:val="0"/>
          <w:smallCaps/>
          <w:strike w:val="0"/>
        </w:rPr>
        <w:t>ioow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水的温度增减在</w:t>
      </w:r>
      <w:r>
        <w:rPr>
          <w:rStyle w:val="349"/>
          <w:b w:val="0"/>
          <w:bCs w:val="0"/>
          <w:i w:val="0"/>
          <w:iCs w:val="0"/>
          <w:smallCaps/>
          <w:strike w:val="0"/>
        </w:rPr>
        <w:t>o</w:t>
      </w:r>
      <w:r>
        <w:rPr>
          <w:rStyle w:val="349"/>
          <w:b w:val="0"/>
          <w:bCs w:val="0"/>
          <w:i w:val="0"/>
          <w:iCs w:val="0"/>
          <w:smallCaps/>
          <w:strike w:val="0"/>
          <w:vertAlign w:val="superscript"/>
        </w:rPr>
        <w:t>d</w:t>
      </w:r>
      <w:r>
        <w:rPr>
          <w:rStyle w:val="349"/>
          <w:b w:val="0"/>
          <w:bCs w:val="0"/>
          <w:i w:val="0"/>
          <w:iCs w:val="0"/>
          <w:smallCaps/>
          <w:strike w:val="0"/>
        </w:rPr>
        <w:t>c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i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〇〇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perscript"/>
        </w:rPr>
        <w:t>D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c</w:t>
      </w:r>
      <w:r>
        <w:rPr>
          <w:color w:val="000000"/>
          <w:spacing w:val="0"/>
          <w:w w:val="100"/>
          <w:position w:val="0"/>
          <w:lang w:val="zh-CN" w:eastAsia="zh-CN" w:bidi="zh-CN"/>
        </w:rPr>
        <w:t>界限之间时，水仍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保持着相对稳定的液体状态。当温度超过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ioo</w:t>
      </w:r>
      <w:r>
        <w:rPr>
          <w:color w:val="000000"/>
          <w:spacing w:val="0"/>
          <w:w w:val="100"/>
          <w:position w:val="0"/>
          <w:lang w:val="en-US" w:eastAsia="en-US" w:bidi="en-US"/>
        </w:rPr>
        <w:t>°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c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  <w:lang w:val="zh-CN" w:eastAsia="zh-CN" w:bidi="zh-CN"/>
        </w:rPr>
        <w:t>水就沸腾化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为蒸气，冷却超过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TC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水就凝结为冰。自然界每一事物的变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化发展都有一定的度，在不同的事物之间又有着不同的度。社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会上的事物虽然更为复杂，但也各有不同的度。例如，在土地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改革运动中，对富裕中农和富农,就是根据它们剥削收入的不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同限度来划分开来的。毛主席指出</w:t>
      </w:r>
      <w:r>
        <w:rPr>
          <w:rStyle w:val="350"/>
          <w:b w:val="0"/>
          <w:bCs w:val="0"/>
          <w:i w:val="0"/>
          <w:iCs w:val="0"/>
          <w:smallCaps w:val="0"/>
          <w:strike w:val="0"/>
        </w:rPr>
        <w:t>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“有剥削收入的农民，其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刹削收入占总收入百分之二十五（四分之一）以下者，应订为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中农，以上者为富农，(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《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一卷本1164页）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注意和掌握事物的度，对革命实践有重要意义。既了解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事物的性质，又了解“决定事物质量的数耋界限《毛泽东选集參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一卷本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332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页），做到“胸中有数\经常重视数量方面的统计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和分析，这对做好革命工作是十分必要的。如果不懂得度，就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不能真正理解党的政策界限的客观依据，就不能掌握革命运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动中的一定的转祈点，就很难跟上客观发展的形势。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革命者研究事物的度，是为了促进革命和建设的发展，而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反动派和修正主义者在限度上大做文章，并竭力进行歪曲，则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是为了反对革命。两千多年来，孔丘及其徒子徒孙不断叫嚷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“过犹不及％叛徒林彪胡说什么“防止对立超过了限度，它就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会破坏统一/他们都是妄图诱骗人们死守“中庸之道”，以便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实现他们£辟丨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制度的迷梦。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把度作为质和量辩证统一的看法，在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ti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学史上首先是黑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格尔在《逻辑学》中提出的，其中包含有辩证因素。但他为了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创立客观唯心主义体系，硬把度说成是绝对精神的一个环，，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这是祌秘的。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29"/>
          <w:b w:val="0"/>
          <w:bCs w:val="0"/>
          <w:i w:val="0"/>
          <w:iCs w:val="0"/>
          <w:smallCaps w:val="0"/>
          <w:strike w:val="0"/>
        </w:rPr>
        <w:t>度量关系交错线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也叫从量变到质变的转折点，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就是由童变引起质变的分界线，即在量变的一定点上突然发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生质变。最初是由黑格尔提出的，他用这一术语来比喻由量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变而引起质变的突变过程。马克思和恩格斯批判地吸取黑格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尔辩证法的合理内核时，也采用了这个术语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P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299" w:type="first"/>
          <w:footerReference r:id="rId297" w:type="default"/>
          <w:footerReference r:id="rId298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拿然界的情况来说，各神液体都有其在一定大气压力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下的一定的冰点和沸点,各种金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在与温度的关系上都有其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一定的熔点。诸如此类的一定的点或线，就是度量关系交错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线。拿社会上的事物来说，例如在土地改革运动中，剥削收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入在一定限度（即占总收入的百分之二十五）以内的为中农，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超过这个限度的就是富农；又如，中国人民解放战争发展到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一九四七年七月至九月的时候，达到了一个历史转折点。这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就是中国人民解放军打退了美蒋反动派一次又一次的进攻，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由战略防御转入了全国规模的战略进攻；扭转了敌人的反革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命车轮，使之走向灭亡；推进了自己的革命车轮，使之走向胜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利的转折点。这里所说的限度和转折点也就是度量关系交错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毛主席指出</w:t>
      </w:r>
      <w:r>
        <w:rPr>
          <w:rStyle w:val="243"/>
          <w:b w:val="0"/>
          <w:bCs w:val="0"/>
          <w:i w:val="0"/>
          <w:iCs w:val="0"/>
          <w:smallCaps w:val="0"/>
          <w:strike w:val="0"/>
        </w:rPr>
        <w:t>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“任何质董都表现为一定的数最，没有数最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也就没有质量/如果“一切都是胸中无‘数、结果就不能不犯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错误</w:t>
      </w:r>
      <w:r>
        <w:rPr>
          <w:rStyle w:val="199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V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舜泽东选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知一卷本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1332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页）因此，我们在实践中，对各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种情况一定要做迤本的数量分析，研究各种事物的数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界限，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掌握度量关系的交错线，这样才能做到胸中有“数'才能切实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地完成革命任务。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160"/>
        </w:tabs>
        <w:bidi w:val="0"/>
        <w:spacing w:line="340" w:lineRule="exact"/>
        <w:ind w:left="0" w:firstLine="360"/>
        <w:jc w:val="left"/>
      </w:pPr>
      <w:r>
        <w:rPr>
          <w:rStyle w:val="352"/>
          <w:b w:val="0"/>
          <w:bCs w:val="0"/>
          <w:i/>
          <w:iCs/>
          <w:smallCaps w:val="0"/>
          <w:strike w:val="0"/>
        </w:rPr>
        <w:t>扬弃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即辩证法的否定，包含抛弃和保存的意思。这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个哲学用语最初是由黑格尔提出的，用来表达思辨哲学的“否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定”的意思。黑格尔的所谓“扬弃”是唯心生义的，但在一定裎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度上猜测到了事物新陈代谢过程中的辩证法。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马克思和恩格斯在唯物主义的立场上,借用过这个词。恩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格斯在《路徳维希•费尔巴哈和德函古典哲学的终结》中指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出费尔巴哈突破了黑格尔的体系，并且千脆把它抛在一旁。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但是仅仅宣布一种哲学是错误的，还制服不了这种哲学，象对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民族的精神发展有过如此巨大彩响的黑格尔哲学这样的伟大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创作，是不能用干脆置之不理的办法加以消除的。必须从它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的本来意义上‘扬弃’它，就是说，要批判地消灭它的形式，但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是要救出通过这个形式获得的新内容/ (《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马克思恩格斯选集系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第四卷219页）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恩格斯这段话指出了“扬弃”一词的意义和应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用，阐明了马克思主义对历史遗产的科学态度^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马克思主义认为，一切领域都充满了新与旧的斗争，新事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物必然要代薺旧事物，但对于旧事物不是简单地抛弃，而是抛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弃旧事物中消极的东西，吸取旧事物中某些积极的东西，从而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使新事物提髙到新的发展阶段^例如，在我国社会主义革命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过程中，资本主义制度是永远地被抛弃了，半殖民地半封建制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度更是彻底地被抛弃了。然而前一个历史时代所造成的生产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力的成果，以及文化科学上的一些积极成果，经过批判改造，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述可以使其从旧制度的牢笼中解放出来，为无产阶级革命事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业服务。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异化 也叫外化，类似转化或表现的意思。它是德国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古典哲学中的一个术语，不同于生物学上的异化。黑格尔认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为绝对观念”自身发展到一定阶段以后，便“异化”为自然界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和人类社会，然后在精神中再返回到自身。他还认为，人的本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质就是"自我意识”，“人的自我异化”就是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perscript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自我意识”的异化。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这完全是唯心主义的。费尔巴哈从唯物主义观点出发，批判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了黑格尔的唯心主义异化观，指出宗教的秘密在于人，人借助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于幻想把自己的本质和自然界异化为上帝，然后又受它支配，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并向它膜拜。但费尔巴哈根本不懂得人的阶级性，他的异化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观实质上是资产阶级人性论。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马克思在早期著作中曾沿用过“异化”这个术语，例如在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《经济学一哲学手稿》</w:t>
      </w:r>
      <w:r>
        <w:rPr>
          <w:rStyle w:val="68"/>
          <w:b/>
          <w:bCs/>
          <w:i w:val="0"/>
          <w:iCs w:val="0"/>
          <w:smallCaps w:val="0"/>
          <w:strike w:val="0"/>
        </w:rPr>
        <w:t>、《神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圣的家族》中曾讲</w:t>
      </w:r>
      <w:r>
        <w:rPr>
          <w:rStyle w:val="68"/>
          <w:b/>
          <w:bCs/>
          <w:i w:val="0"/>
          <w:iCs w:val="0"/>
          <w:smallCaps w:val="0"/>
          <w:strike w:val="0"/>
        </w:rPr>
        <w:t>过“劳动的异化”、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“人的自我异化”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。但是，这根本不同于黑格尔和费尔巴哈所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说的“异化。马克思所说的“</w:t>
      </w:r>
      <w:r>
        <w:rPr>
          <w:rStyle w:val="68"/>
          <w:b/>
          <w:bCs/>
          <w:i w:val="0"/>
          <w:iCs w:val="0"/>
          <w:smallCaps w:val="0"/>
          <w:strike w:val="0"/>
        </w:rPr>
        <w:t>劳动的异化</w:t>
      </w:r>
      <w:r>
        <w:rPr>
          <w:color w:val="000000"/>
          <w:spacing w:val="0"/>
          <w:w w:val="100"/>
          <w:position w:val="0"/>
          <w:lang w:val="zh-CN" w:eastAsia="zh-CN" w:bidi="zh-CN"/>
        </w:rPr>
        <w:t>"，是指在私有制社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会里广大劳动者创造的社会财富被别人所占有，成为异己的、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敌对的力</w:t>
      </w:r>
      <w:r>
        <w:rPr>
          <w:rStyle w:val="68"/>
          <w:b/>
          <w:bCs/>
          <w:i w:val="0"/>
          <w:iCs w:val="0"/>
          <w:smallCaps w:val="0"/>
          <w:strike w:val="0"/>
        </w:rPr>
        <w:t>人的自我异化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”则包含有阶级分化的意思。他阐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述异化的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E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的在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揭露资本主义制度的反动本质。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现代修正主义者竭力利用马克思早期著作中的“异化”概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念，来宣扬资产阶级人性论，并攻击社会主义社会造成了所谓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“人性的异化％叫嚷要摆脱任何社会制约，使“永恒的人性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#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到复归^这不仅是企图把无产阶级的伟大导师丑化成资产阶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级人性论者，而且还企图利用这种资产阶级人性论来污蔑社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会主义制度，颠覆无产阶级专政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这就充分暴餺了现代修正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主义者的叛徒嘴脸。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辩证逻辑也就是马克思主义逻辑，它是关于思维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的辩证发展规律的科学。它反映事物内在的矛盾运动，反映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事物的内在联系和相互转化。它坚持思维内容和思维形式的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辩证统一。它不仅研究思维的形式，而且研究思维的内容，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列宁指出：“逻辑不是关于思维的外在形式的学说，而是关于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‘一切物质的、自然的和精神的事物’的发展规律的学说，即关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千世界的全部具体内容及对它的认识的发展规律的学说^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換句话说，逻辑是对世界的认识的历史的总计、总和、结论/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列宁全集&gt;第三十八卷</w:t>
      </w:r>
      <w:r>
        <w:rPr>
          <w:rStyle w:val="11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89—90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列宁这里所说的逻辑即辩证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逻辑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辩证逻辑和唯物辩证法在本质上是一致的。列宁曾经说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过，逻辑、辩证法和唯物主义的认识论是“同一个东西”。辩证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逻辑的规律，也就是唯物辩证法的规律，其中最根本的是对立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统一规律。毛主席说</w:t>
      </w:r>
      <w:r>
        <w:rPr>
          <w:rStyle w:val="68"/>
          <w:b/>
          <w:bCs/>
          <w:i w:val="0"/>
          <w:iCs w:val="0"/>
          <w:smallCaps w:val="0"/>
          <w:strike w:val="0"/>
        </w:rPr>
        <w:t>車物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矛盾的法则，即对立统一的法则，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是自然和社会的根本法则，因而也是思维的根本法则/(《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矛盾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吵)当然，辩证法是关于自然、人类社会和思维的运动和发展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的普遍规律的科学，而辩证逻辑侧重把唯物辩证法运用于思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维领域，是自觉地用唯物辩证法来进行思维。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302" w:type="first"/>
          <w:footerReference r:id="rId300" w:type="default"/>
          <w:footerReference r:id="rId301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辩证逻辑要求我们观察事物时要有全而的观点，不但要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看到事物的正面，也要看到事物的反面，分清主流和支流、本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旗和现象;要有发展的观点，要从事物的内在联系和发展看问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题，要对具体事物作具体分柝，从特定的时间1地点和条件把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握事物的特沬本质;要承认社会实践是逻辑的概念、范畴的唯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一来源，是检验真理的唯一标准，等等。一句话，要按照事物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固有的辩证性质来认识事物。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辩证逻辑和形式逻辑都是关于思维及其规律的科学。佴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是，辩证逻辑不同于形式逻辑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它研究的是思维的高级形式和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辩证运动规律，所涉及的问题更广泛.更丰富、更深入^恩格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斯指出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“辩证逻辑和旧的纯粹的形式逻辑相反，不象后者满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足于杷备种思维运动形式，即各种不同的判断和推理的形式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列举出来和毫无关联地排列起来。相反地，辩证逻辑由此及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彼地推出这些形式，不把它们互相平列起来，而使它们互相隶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属，从低级形式发展出高级形式/ 4马克思恩格斯选集》第三卷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en-US" w:eastAsia="en-US" w:bidi="en-US"/>
        </w:rPr>
        <w:t>545-546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页）把形式逻辑看作“唯一”的逻辑，是资产阶级的传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统偏见;而企图用辩证逻辑代替形式逻辑，也是错误的。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辩证逻辑是科学认识的强大武器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学习和掌握辩证逻辑,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对于用辩证方法来观察问题，正确地认识世界和改造世界，批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判资产阶级和修正主义，具有重要意义，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形式逻辑</w:t>
      </w:r>
      <w:r>
        <w:rPr>
          <w:color w:val="000000"/>
          <w:spacing w:val="0"/>
          <w:w w:val="100"/>
          <w:position w:val="0"/>
          <w:lang w:val="zh-CN" w:eastAsia="zh-CN" w:bidi="zh-CN"/>
        </w:rPr>
        <w:t>研究思维形式的结构及類律的科学。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它要求思维过程中运用概念，进行判断和推理时，要遵循一定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的规律和规则，做到概念要明确，判断要恰当，推理应舀具有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逻辑性。形式逻辑的思维规律，主要有同一律、矛盾律和排中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律。同一律的公式是：甲是甲》要求在同一思维过裎中，思想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要保持自身同一。矛盾律的公式是：甲不是非甲1要求在同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一思维过程中，对同一对象不能作出两个矛盾的判断，不能同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时既肯定它又否定它，思想必须保持前后一贯，无矛盾。排中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律的公式是：或者是甲，或者是非甲；要求对两个互相矛盾的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判断，承认其中之一是真的，作出非此即彼的明确选择，不能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两者都否定，也不能模棱两可0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形式逻辑对大前提是不管的,而且也管不了。它是从大前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提出发，按形式逻辑的思维规律进行推论。例如，“凡金属都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可燃烧，镁是金属，所以镁可以燃烧/或者说凡金属都不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可燃烧，镁是金属，所以镁不可以燃烧/这两种截然相反的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推论都是合乎形式逻辑的0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用形式逻辑是得不出多少新知识的^按照形式逻辑的公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式进行推论，其结论实际上已包括在大前提里面。大前提错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了，其结论必然是错的。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形式逻辑这门科学早在古代就产生了^它是从实践中产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生和形成的^列宁指出人的实践经过千百万次的重复，它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在人的意识中以逻辑的格固定下来列宁全集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第三十八卷233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页）中国先秦的名家就研究过名实关系以及“名”的性质和分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类等问题，对中国古代逻辑学的发展作出了贡献。在法家韩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非、王充等人的著作中，通过对儒家的揭露和批判，也具体涉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及到形式逻辑问题，并有所发展。在欧洲，形式逻辑首先是由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古希腊哲学家亚里士多德确立的。中世纪经院哲学曾对它极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力歪曲，抓住它的糟粕，抛弃它的精华，把它变成诡辩的工具。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因此，列宁认为传统的形式逻辑,只有在马克思主义哲学的栺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导下加以修正，才可以在学校里讲解。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恩格斯指出^形式逻辑本身从亚里士多德直到今天都是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—个激烈争论的场所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/(&lt;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马克思恩格斯选集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第三卷465—466页)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在形式逻辑的科学中，一直存在着唯物主义和唯心主义、辩证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法和形而上学两条路线的斗争。唯心主义和形而上学总是把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形式逻辑的思维形式和规则，歪曲成先验的或固定不变的、纯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粹形式主义的东西0这显然是错误的《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形式逻辑和形而上学不是一回事，它虽然不研究事物的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内在联系和相互转化，但它的思维形式和规则，在一定范围内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还是有用的，不可违背的。违背了它，就会造成思想混乱。列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宁说，任何科学都是应用逻辑</w:t>
      </w:r>
      <w:r>
        <w:rPr>
          <w:color w:val="000000"/>
          <w:spacing w:val="0"/>
          <w:w w:val="100"/>
          <w:position w:val="0"/>
          <w:lang w:val="en-US" w:eastAsia="en-US" w:bidi="en-US"/>
        </w:rPr>
        <w:t>'(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《列宁全集&gt;第三十/请216页)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学一点形式逻辑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有助于我们正确地严密地思维，使我们的思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维具有确定的、前后一贳的、有条理的性质，更准确地表达自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己的思想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同时，还有助于我们从逻辑上揭穿阶级敌人的谣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言和诡辩。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具体和抽象认识论上的具体和抽象，在不同的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场合具有不同的含义。当我们说从具体概括为抽象时，这里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4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具体”是指客观存在的具体事物》“抽象”是对具体事物的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本质的概括例如橘子、苹果、梨子是具体％水果是“抽象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当我们说，从抽象上升到具体时，这里的“抽象”是指对事物的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简单概念和局部的理性认识；“具体是指谇多规定的综合，即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经过认识的深化而形成的深刻、完整的理性认识。例如，马克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思从分析商品这个简单概念开始，进而对价值、货芾、资本、剩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余价值等等作出具体分析，并加以全面的综合，达到对资本主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义发展规律的深刻完整的认识，这就是由抽象上升到具体。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305" w:type="first"/>
          <w:footerReference r:id="rId303" w:type="default"/>
          <w:footerReference r:id="rId304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认识来源于实践,没有具体事物，就不可能有对具体事物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的概括(抽象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恩格斯说/原則不是研究的出发点，而是它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的最终结果；这些原则不是被应用于自然界和人类历史，而是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从它们中抽象出来的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《马克思恩格斯选集</w:t>
      </w:r>
      <w:r>
        <w:rPr>
          <w:rStyle w:val="150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第三卷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74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这说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明抽象决不能脱离客观具体事物，否则就变成空洞的抽象。但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是从具体事物出发，还只是获得科学认识的第一步。要真正获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得科学认识，还必须运用抽象思维能力，进行去粗取精、去伪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存真、由此及彼、由表及里的改造制作工夫，即进行科学抽象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的工作。列宁说/物质的抽象，自然规律的抽象，价值的抽象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及其他等等</w:t>
      </w:r>
      <w:r>
        <w:rPr>
          <w:rStyle w:val="355"/>
          <w:b w:val="0"/>
          <w:bCs w:val="0"/>
          <w:i w:val="0"/>
          <w:iCs w:val="0"/>
          <w:smallCaps w:val="0"/>
          <w:strike w:val="0"/>
        </w:rPr>
        <w:t>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句话，那一切科学的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正确的、郑重的、不是荒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唐的）抽象，都更深刻、更正确、更完全地反映着自然。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《列宁</w:t>
      </w:r>
    </w:p>
    <w:p>
      <w:pPr>
        <w:pStyle w:val="357"/>
        <w:keepNext w:val="0"/>
        <w:keepLines w:val="0"/>
        <w:widowControl w:val="0"/>
        <w:shd w:val="clear" w:color="auto" w:fill="auto"/>
        <w:tabs>
          <w:tab w:val="left" w:pos="4045"/>
          <w:tab w:val="left" w:pos="4265"/>
          <w:tab w:val="left" w:pos="4475"/>
        </w:tabs>
        <w:bidi w:val="0"/>
        <w:spacing w:line="90" w:lineRule="exact"/>
        <w:ind w:left="0" w:firstLine="0"/>
        <w:jc w:val="left"/>
      </w:pPr>
      <w:r>
        <w:rPr>
          <w:rStyle w:val="358"/>
          <w:b w:val="0"/>
          <w:bCs w:val="0"/>
          <w:i w:val="0"/>
          <w:iCs w:val="0"/>
          <w:smallCaps w:val="0"/>
          <w:strike w:val="0"/>
        </w:rPr>
        <w:t>4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rStyle w:val="358"/>
          <w:b w:val="0"/>
          <w:bCs w:val="0"/>
          <w:i w:val="0"/>
          <w:iCs w:val="0"/>
          <w:smallCaps w:val="0"/>
          <w:strike w:val="0"/>
        </w:rPr>
        <w:t>4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«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«</w:t>
      </w:r>
    </w:p>
    <w:p>
      <w:pPr>
        <w:pStyle w:val="20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全集》第三十八卷181页）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认识有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个深化的过程^事物的发展是由简单到复杂，由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低级到髙级，认识也是如此。马克思所说的“从抽象上升到具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体”的科学方法，就是根据事物和认识的发展规律而总结出来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的。马克思说，从抽象上升到具体的方法，只是思维用来章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握具体并把它当做一个精神上的具体再现出来的方式。但决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不是具体本身的产生过程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/(€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马克思恩格斯选集》第二卷103页)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在这个问题上，马克思和黑格尔是完全对立的。黑格尔把从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抽象到具体的认识过程，当作具体本身的产生过程，即认为具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体事物是由抽象思维产生的，从而颠倒了物质和精神的关系。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马克思在《资本讼》中模范地唯物主义地应用了从抽象上升到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具体的方法，分析了资本主义社会自始至终的矛盾运动，深刻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地揭露了资本主义社会的本质和全体。这是研究任何事物发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展过程必须应用的方法。毛主席说，中国共产党人必须学会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这个方法，才能正确地分析中国革命的历史和现状，并推断革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命的将来</w:t>
      </w:r>
      <w:r>
        <w:rPr>
          <w:rStyle w:val="298"/>
          <w:b w:val="0"/>
          <w:bCs w:val="0"/>
          <w:i w:val="0"/>
          <w:iCs w:val="0"/>
          <w:smallCaps w:val="0"/>
          <w:strike w:val="0"/>
        </w:rPr>
        <w:t>矛盾论》）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分析和综合既是客观事物的一种辩证关系，'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是人们认识的辩证方法。客观事物的分析指统一体分裂为两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个方面以及它们之间的斗争；客观事物的综合指通过对立面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的斗争，一方“吃掉”另一方。任何事物都存在着分析和综合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的辩证关系，两者既不可分，又可分，是一分为二的。如吃螃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蟹，吃掉螃蟹这是综合，只吃肉不吃壳，这是分析，胃肠吸收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营养，排泄糟粕，综合中有分析，分析中有综合。再以我国解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放战争为例，分析就是敌我双方存在的不同特点及其矛盾斗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争。起初，国民党军队的特点是，统治地区大，人口多,有大城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市，有帝国主义支持，军队多，武器强;但是最根本的是反对革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命，镇压群众，内部勾心斗角，争权夺利，矛盾重重。人民解放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军的特点是，土地少，人口少，没有大城市，没有外援，军队少，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武器差(小米加步枪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但是最根本的是有共产党的正确领导,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一心一意为革命、为人民，受到群众的拥护、支持。而综合就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是经过斗争，人民解放军“吃掉”敌人，把敌人的东西拿来改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造，用缴获的武器、粮秣各种器材装备自己，俘虏的士兵不杀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掉，一部分放走，自愿的留下充实部队。客观事物分析和综合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的过程，就是一个矛盾斗争、新事物代替旧事物的过程。分析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之所以可能，是由于任何事物都是矛盾的统一体，存在着矛盾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的两个方面，便统一体分解为二，综合之所以可能，是由于事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物中的矛盾双方都经过斗争必然一方战胜另一方，结束旧的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矛盾过程，开始新的矛盾过程。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认识上的分析指认识事物的各个矛盾、矛盾的各个方面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及其斗争情况，认识上的综合指把分析的情况统一起来思索,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从整体和对立面的斗争上钯握事物的本质，人们认识事物先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通过分析，了解事物的各个部分，然后进行综合，彳导到事物的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完整概念。没有分析，综合就不可能。而分析又是建立在对整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个事物认识的基础上进行的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c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在分析时有综合，在综合时有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分析。人们认识客观事物的过程，就是一个分析和综合的辩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证统一过程。如水由两个氢原子和一个氧原子化合构成，对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氢和氧只作孤立的分析，不作综合，就不能从总体上把握氢和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氣的相互关系、相互作用，就不能对水有正确的认识。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人们思想上分析和综合的辩证认识方法，是客观事物分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析和综合辩证规律的反映，它要求人们按照分析和综合的辩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证关系去认识事物。脱离客观事物的分析和综合，或者杷分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析和综合割裂开来，就会陷入唯心主义和形而上学。杨献珍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胡说分析是一分为二，综合是合二而一，把分析和综合割裂开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来，为“合二而一”论辩护，反对一分为二，完全是反动的。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归纳和演绿也叫归纳法和演绎法，是两种不同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的推理和认识的方法。归纳是人们由个别到一般，即从许多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个别事物的特点中找出普遍特点的方法。人们在革命实践中，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总结了许多人和单位的经验，得出虚心使人进步，骄傲使人落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后的结论，这是从个别到一般的归纳法。演绎是人们由一般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到个别，即根据一般原理引出对个别事物结论的方法。人们把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虚心使人进步、骄傲使人落后的结论，作为一般原则用来观察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某一个人、某一个单位的表现，得出相应的结论，这是从一般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到个别的演绎法。恩格斯说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“归纳和演绎，正如分析和综合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_样，是必然相互联系着的。不应当牺牲一个而杷另一个撺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到天上去”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。“马克思恩格斯全集》第二十卷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571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归纳和演绎是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对立的统一，两者是相互联系、相辅相成、相互转化的。当人们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运用推理方法，从个别得出一般结论的归纳过程中，同时也包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含了从一般到个别的演绎过程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308" w:type="first"/>
          <w:footerReference r:id="rId306" w:type="default"/>
          <w:footerReference r:id="rId307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归纳和演绎是人们在长期实践和认识过程中形成和发展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起来的，实睽是归纳和演绎的基础，又是检验归纳和演绎是否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正确的标推。归纳和演绎中的前提和结论，即从个别到一般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或从一般到个别的关系，就是反映了客观事物本身所固有的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辩证关系。人们认识事物要经过两个过程.毛主席说一个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是由特殊到一般，一个是由一舷到特殊。人类的认识总是这样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循环往复地进行的，而毎一次的循环(只要是严格地按照科学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的方法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都可能使人类的认识提高一步,使人类的认识不断地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93"/>
          <w:b w:val="0"/>
          <w:bCs w:val="0"/>
          <w:i w:val="0"/>
          <w:iCs w:val="0"/>
          <w:smallCaps w:val="0"/>
          <w:strike w:val="0"/>
        </w:rPr>
        <w:t>深化。”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W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矛盾论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因而，人们在实践中要得到正确的认识，必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须把归纳和演绎结合起来。形而上学把归纳和演绎人为地加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以分割和对立，甚至夸大归纳作用，否认演绎作用，得出归纳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万能的结论，把认识变成一种値死的、孤立的过程，这是错误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的〇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780"/>
        </w:tabs>
        <w:bidi w:val="0"/>
        <w:spacing w:line="335" w:lineRule="exact"/>
        <w:ind w:left="0" w:firstLine="0"/>
        <w:jc w:val="left"/>
      </w:pPr>
      <w:r>
        <w:rPr>
          <w:rStyle w:val="152"/>
          <w:b w:val="0"/>
          <w:bCs w:val="0"/>
          <w:i w:val="0"/>
          <w:iCs w:val="0"/>
          <w:smallCaps w:val="0"/>
          <w:strike w:val="0"/>
        </w:rPr>
        <w:t>形而上学</w:t>
      </w:r>
      <w:r>
        <w:rPr>
          <w:rStyle w:val="152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在中国亦译作玄学，是指与辩证法根本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对立的宇宙观和方法论，所谓形而上学</w:t>
      </w:r>
      <w:r>
        <w:rPr>
          <w:rStyle w:val="68"/>
          <w:b/>
          <w:bCs/>
          <w:i w:val="0"/>
          <w:iCs w:val="0"/>
          <w:smallCaps w:val="0"/>
          <w:strike w:val="0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“就是用孤立的</w:t>
      </w:r>
      <w:r>
        <w:rPr>
          <w:rStyle w:val="68"/>
          <w:b/>
          <w:bCs/>
          <w:i w:val="0"/>
          <w:iCs w:val="0"/>
          <w:smallCaps w:val="0"/>
          <w:strike w:val="0"/>
        </w:rPr>
        <w:t>、静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止的和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片面的</w:t>
      </w:r>
      <w:r>
        <w:rPr>
          <w:rStyle w:val="68"/>
          <w:b/>
          <w:bCs/>
          <w:i w:val="0"/>
          <w:iCs w:val="0"/>
          <w:smallCaps w:val="0"/>
          <w:strike w:val="0"/>
        </w:rPr>
        <w:t>观点去看世界</w:t>
      </w:r>
      <w:r>
        <w:rPr>
          <w:rStyle w:val="127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68"/>
          <w:b/>
          <w:bCs/>
          <w:i w:val="0"/>
          <w:iCs w:val="0"/>
          <w:smallCaps w:val="0"/>
          <w:strike w:val="0"/>
        </w:rPr>
        <w:t>矛盾论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形而上学认为，世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界上一切事物都是彼此孤立的，不相联系的，一切事物都是永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远不变的，如果说有变化，也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是数量上的增减和场所的变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更，没有质变，没有飞跃，事物变化发展的原因，不在事物的内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部而在事物的外部，是由于外力的推动，否认事物内部的矛盾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性。形而上学宇宙观的要害就是反辩证法。它否认事物的对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立统一，对立斗争，矛盾着的事物在一定条件下互相转化，走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向它们的反面这样一个真理。因而它不能解释事物的质的多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祥桂，不能解释一种质变为他神质的现象，最后势必导向唯心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420" w:lineRule="exact"/>
        <w:ind w:left="0" w:firstLine="360"/>
        <w:jc w:val="left"/>
        <w:sectPr>
          <w:footerReference r:id="rId311" w:type="first"/>
          <w:footerReference r:id="rId309" w:type="default"/>
          <w:footerReference r:id="rId310" w:type="even"/>
          <w:pgSz w:w="11909" w:h="16834"/>
          <w:pgMar w:top="1430" w:right="1440" w:bottom="1430" w:left="1440" w:header="0" w:footer="3" w:gutter="0"/>
          <w:pgNumType w:start="287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在人类认识史中，从来就有形而上学和辩证法这两种拫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50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* 26</w:t>
      </w:r>
      <w:r>
        <w:rPr>
          <w:rStyle w:val="359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150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 xml:space="preserve"> '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本对立的宇宙观。有辩证法，就有形而上学。形而上学的宇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宙观在古代就产生了。随着客观情况的变化和辩证法的发展，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形而上学也不断地变换它的形式。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古代的形而上学是笼统地否认事物的变化，杏认事物的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内在矛盾。在我国，春秋战国时的儒家，为了维护和复辟奴隶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制，反对新兴地主阶级变革，鼓吹“无变古，毋易常”，认为古代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奴隶制是永恒不变的；孔丘还把“中庸之道”说成是最髙的道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德，宣扬折裒主义调和论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道家庄周从相对主义出发，得出“万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物皆一也'“莫得有偶没有对立〉的荒谬结论，否认事物内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部的矛盾，充当儒家的同盟军。在欧洲，古希腊的毕达哥拉斯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派认为，对立的东西是固定不变的,不能互相转化。埃利亚派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认为，唯一真实的东西是存在，它是永恒的、不生不灭的、不变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的。他们在政治上都是为奴隶主贵族统治辩护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中世纪的形而上学，“无论在中国，在欧洲，在一个很长的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历史时间内，是属于唯心论的宇宙观，并在人们的思想中£了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统治的地位/ 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C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矛盾论0在中国，西汉儒家董仲舒，宣扬“天不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变，道亦不变”，认为“古之天下，亦今之天下》今之天下，亦古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之天下”①，主张“奉天而法古"②；他还认为矛盾双方的地位是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固定不变的，阳永远是主导,阴永远是服从，因此臣要服从君,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妻要服从夫，子要服从父，永远不能改变。董仲舒的形而上学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思想，曾经长期地为腐朽了的封建统治阶级所推崇。后来的儒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家■从东汉《白虎通义》的编篆者到近现代的张之洞、曾国藩、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蒋介石等，为了搞复辟倒退，无不宣扬这一思想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在欧洲，中世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纪的经院哲学，大多数既是唯心主义的，乂是港而上学的。</w:t>
      </w:r>
    </w:p>
    <w:p>
      <w:pPr>
        <w:pStyle w:val="361"/>
        <w:keepNext w:val="0"/>
        <w:keepLines w:val="0"/>
        <w:widowControl w:val="0"/>
        <w:shd w:val="clear" w:color="auto" w:fill="auto"/>
        <w:bidi w:val="0"/>
        <w:spacing w:line="180" w:lineRule="exact"/>
        <w:ind w:left="0" w:firstLine="0"/>
        <w:jc w:val="left"/>
      </w:pPr>
      <w:r>
        <w:rPr>
          <w:color w:val="000000"/>
          <w:w w:val="100"/>
          <w:position w:val="0"/>
          <w:lang w:val="zh-CN" w:eastAsia="zh-CN" w:bidi="zh-CN"/>
        </w:rPr>
        <w:t>①4举贤良对策三，</w:t>
      </w:r>
    </w:p>
    <w:p>
      <w:pPr>
        <w:pStyle w:val="227"/>
        <w:keepNext w:val="0"/>
        <w:keepLines w:val="0"/>
        <w:widowControl w:val="0"/>
        <w:shd w:val="clear" w:color="auto" w:fill="auto"/>
        <w:bidi w:val="0"/>
        <w:spacing w:line="160" w:lineRule="exact"/>
        <w:ind w:left="0" w:firstLine="0"/>
        <w:jc w:val="left"/>
        <w:sectPr>
          <w:footerReference r:id="rId312" w:type="default"/>
          <w:footerReference r:id="rId313" w:type="even"/>
          <w:pgSz w:w="11909" w:h="16834"/>
          <w:pgMar w:top="1430" w:right="1440" w:bottom="1430" w:left="1440" w:header="0" w:footer="3" w:gutter="0"/>
          <w:pgNumType w:start="269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@ «春秋繁露■楚芏王第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在近代，欧洲的形而上学成为系统的思维方法，这是眼资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本主义和自然科学的发展相联系的。从十五世纪下半叶开始，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自然科学家在分门别类地积累材料过程中，逐渐形成一种孤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立的、静止的、片面的考察问题的方法。这种研究方法在十七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世纪被英国哲学家培根、洛克从自然科学移植到哲学领域中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来，形成了一种系统的形面上学的思维方法，恩格斯在揭露形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而上学的特征时指出，“</w:t>
      </w:r>
      <w:r>
        <w:rPr>
          <w:rStyle w:val="66"/>
          <w:b/>
          <w:bCs/>
          <w:i w:val="0"/>
          <w:iCs w:val="0"/>
          <w:smallCaps w:val="0"/>
          <w:strike w:val="0"/>
        </w:rPr>
        <w:t>它看到</w:t>
      </w:r>
      <w:r>
        <w:rPr>
          <w:rStyle w:val="66"/>
          <w:b/>
          <w:bCs/>
          <w:i w:val="0"/>
          <w:iCs w:val="0"/>
          <w:smallCaps w:val="0"/>
          <w:strike w:val="0"/>
          <w:lang w:val="en-US" w:eastAsia="en-US" w:bidi="en-US"/>
        </w:rPr>
        <w:t>一</w:t>
      </w:r>
      <w:r>
        <w:rPr>
          <w:rStyle w:val="66"/>
          <w:b/>
          <w:bCs/>
          <w:i w:val="0"/>
          <w:iCs w:val="0"/>
          <w:smallCaps w:val="0"/>
          <w:strike w:val="0"/>
        </w:rPr>
        <w:t>个一个的事物，忘了它们互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相间的联系</w:t>
      </w:r>
      <w:r>
        <w:rPr>
          <w:rStyle w:val="362"/>
          <w:b w:val="0"/>
          <w:bCs w:val="0"/>
          <w:i w:val="0"/>
          <w:iCs w:val="0"/>
          <w:smallCaps w:val="0"/>
          <w:strike w:val="0"/>
        </w:rPr>
        <w:t>i</w:t>
      </w:r>
      <w:r>
        <w:rPr>
          <w:rStyle w:val="66"/>
          <w:b/>
          <w:bCs/>
          <w:i w:val="0"/>
          <w:iCs w:val="0"/>
          <w:smallCaps w:val="0"/>
          <w:strike w:val="0"/>
        </w:rPr>
        <w:t>看到它们的存在，忘了它们的产生和消失*看到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它们的静止，忘了它们的运动，因为它只见树木，不见森林/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en-US" w:eastAsia="en-US" w:bidi="en-US"/>
        </w:rPr>
        <w:t>(&lt;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马克思恩格斯全集》第二十卷24 </w:t>
      </w:r>
      <w:r>
        <w:rPr>
          <w:rStyle w:val="363"/>
          <w:b w:val="0"/>
          <w:bCs w:val="0"/>
          <w:i w:val="0"/>
          <w:iCs w:val="0"/>
          <w:smallCaps w:val="0"/>
          <w:strike w:val="0"/>
        </w:rPr>
        <w:t>K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欧洲十七世纪和十八世纪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的机械唯物论，十九世纪末和二十世纪初的庸俗进化论，都属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于这种形而上学。在中国，近百年来输入了欧洲的机械唯物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论和庸俗进化论，则为资产阶级所拥护。资产阶级改良主义者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康有为拥护庸俗进化论。帝国主义走狗、买办资产阶级奴才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胡适也拥护</w:t>
      </w:r>
      <w:r>
        <w:rPr>
          <w:color w:val="000000"/>
          <w:spacing w:val="0"/>
          <w:w w:val="100"/>
          <w:position w:val="0"/>
          <w:lang w:val="zh-CN" w:eastAsia="zh-CN" w:bidi="zh-CN"/>
        </w:rPr>
        <w:t>庸俗进化论。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一切机会主义者和修正主义者都把</w:t>
      </w:r>
      <w:r>
        <w:rPr>
          <w:rStyle w:val="66"/>
          <w:b/>
          <w:bCs/>
          <w:i w:val="0"/>
          <w:iCs w:val="0"/>
          <w:smallCaps w:val="0"/>
          <w:strike w:val="0"/>
        </w:rPr>
        <w:t>形而上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学作为推行机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会主义路线的理论基础。苏修叛徒集团大肆鼓吹“矛盾融合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论％为社会帝国主义的法西斯专政效劳。叛徒杨献珍拋出“合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二而一”论，为刘少奇的反革命修正主义路线服务。资产阶级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野心家、阴谋家、反革命两面派、叛徒、卖国贼林彪宣扬“顶峰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论合二而一”论/中庸之道”，玩弄诡辩术，为其反革命修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正主义路线制造理论根据。毛主席一针见血地指出</w:t>
      </w:r>
      <w:r>
        <w:rPr>
          <w:rStyle w:val="66"/>
          <w:b/>
          <w:bCs/>
          <w:i w:val="0"/>
          <w:iCs w:val="0"/>
          <w:smallCaps w:val="0"/>
          <w:strike w:val="0"/>
        </w:rPr>
        <w:t>只有现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在的和历史上的反动的统治阶级以及为他们服务的形而上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学，不是把对立的事物当作生动的、有条件的、可变动的、互相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转化的东西去看，而是当作死的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、凝</w:t>
      </w:r>
      <w:r>
        <w:rPr>
          <w:rStyle w:val="66"/>
          <w:b/>
          <w:bCs/>
          <w:i w:val="0"/>
          <w:iCs w:val="0"/>
          <w:smallCaps w:val="0"/>
          <w:strike w:val="0"/>
        </w:rPr>
        <w:t>固的东西去看，井且把这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种错误的看法到处宣传，迷惑人民群众，以达其继续统治的目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的。矛盾沧</w:t>
      </w:r>
      <w:r>
        <w:rPr>
          <w:rStyle w:val="367"/>
          <w:b w:val="0"/>
          <w:bCs w:val="0"/>
          <w:i w:val="0"/>
          <w:iCs w:val="0"/>
          <w:smallCaps w:val="0"/>
          <w:strike w:val="0"/>
        </w:rPr>
        <w:t>w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形而上学的宇宙观和方法论在革命队伍中也</w:t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t>有影响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些同志看问题主</w:t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t>观乂面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，只知其一，不知其二</w:t>
      </w:r>
      <w:r>
        <w:rPr>
          <w:rStyle w:val="367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只见局部</w:t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t>，不见</w:t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全周1只见树木，不见森林，只看现象，不看本质1肯定一切，或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否定一切;骄傲自满，固步自封等等,都是形而上学的表现。有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形而上学观点的人，看不到社会主义社会阶级斗争、路线斗争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的长期性，不懂得阶级斗争和路线斗争是沿着螺旋式的道路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向前发展，不懂得在正确路线指引下，成绩总是主要的，形势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总是大好的，缺点和困难是局部的、暂时的，不难克服的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在团结和斗争的问题上，不是“一切斗争，否认联合”，就是“一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切联合，否认斗争％不知道斗争过程中有起有伏、有张有弛</w:t>
      </w:r>
      <w:r>
        <w:rPr>
          <w:rStyle w:val="367"/>
          <w:b w:val="0"/>
          <w:bCs w:val="0"/>
          <w:i w:val="0"/>
          <w:iCs w:val="0"/>
          <w:smallCaps w:val="0"/>
          <w:strike w:val="0"/>
          <w:vertAlign w:val="subscript"/>
        </w:rPr>
        <w:t>f</w:t>
      </w:r>
      <w:r>
        <w:rPr>
          <w:rStyle w:val="367"/>
          <w:b w:val="0"/>
          <w:bCs w:val="0"/>
          <w:i w:val="0"/>
          <w:iCs w:val="0"/>
          <w:smallCaps w:val="0"/>
          <w:strike w:val="0"/>
          <w:vertAlign w:val="subscript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不知道联合过程中包含着对反动事物、分裂倾向和错误思想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的斗争等，这些都是执行和捍卫毛主席革命路线的障碍，是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继续革命的障碍，对革命事业的危害极大，必须注意克服。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毛主席总是教导我们要重视学习和宣传唯物辩证法，反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对和批判形而上学</w:t>
      </w:r>
      <w:r>
        <w:rPr>
          <w:rStyle w:val="77"/>
          <w:b w:val="0"/>
          <w:bCs w:val="0"/>
          <w:i w:val="0"/>
          <w:iCs w:val="0"/>
          <w:smallCaps w:val="0"/>
          <w:strike w:val="0"/>
          <w:vertAlign w:val="subscript"/>
          <w:lang w:val="en-US" w:eastAsia="en-US" w:bidi="en-US"/>
        </w:rPr>
        <w:t>a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他指出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，不论是用肯定一切的观点或者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否定一切的观点来看我们的工作，都是错误的。对干这些片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面地看问题的人，应该进行批评'“我们要求把辩证法逐步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推广，要求大家逐步地学会使用辩证法这个科学方法。” </w:t>
      </w:r>
      <w:r>
        <w:rPr>
          <w:rStyle w:val="121"/>
          <w:b w:val="0"/>
          <w:bCs w:val="0"/>
          <w:i w:val="0"/>
          <w:iCs w:val="0"/>
          <w:smallCaps w:val="0"/>
          <w:strike w:val="0"/>
        </w:rPr>
        <w:t>W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在中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国共产党全国宣传工作会议上的讲话》)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我们必须遵循毛主席的教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导，努力学习和运用唯物辩证法，彻底批判和克服形而上学。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形而上学一词，起源于古希腊对亚虽士多德哲学著作的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称呼</w:t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t>，从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字义上，即物理学之后”的意思</w:t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t>。我国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在翻译这一词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时，根据古代《易•系辞 中“形而上者谓之道，形而下者谓之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器” 一语，把"物理学之后”译为形而上学。在十八世纪末叶以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前，形而上学是指研究经验以外的对象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如上帝、灵魂、意志自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由等〉的哲学</w:t>
      </w:r>
      <w:r>
        <w:rPr>
          <w:rStyle w:val="367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65"/>
        <w:keepNext w:val="0"/>
        <w:keepLines w:val="0"/>
        <w:widowControl w:val="0"/>
        <w:shd w:val="clear" w:color="auto" w:fill="auto"/>
        <w:tabs>
          <w:tab w:val="left" w:pos="3030"/>
        </w:tabs>
        <w:bidi w:val="0"/>
        <w:ind w:left="0" w:firstLine="360"/>
        <w:jc w:val="left"/>
      </w:pPr>
      <w:r>
        <w:rPr>
          <w:rStyle w:val="87"/>
          <w:b w:val="0"/>
          <w:bCs w:val="0"/>
          <w:i w:val="0"/>
          <w:iCs w:val="0"/>
          <w:smallCaps w:val="0"/>
          <w:strike w:val="0"/>
        </w:rPr>
        <w:t>庸俗进化论</w:t>
      </w:r>
      <w:r>
        <w:rPr>
          <w:rStyle w:val="87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十九世纪末二十世纪初出现于欧洲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的一种资产阶级反动哲学思想，主要代表是英国的斯宾塞。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十九世纪中叶以后，欧洲各国随着资本主义经济的发展，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阶级斗争和自然科学也都发展到一个新的水平，特别是马克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思主义的广泛传播,使发展的思想更加深入人心/于是，在资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产阶级那里，除了公开的极端露骨的反动的唯心论之外，还出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现了庸俗的进化论，出来对抗唯物辩证法/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《矛盾论》〉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毛主席指出：“所谓形而上学的或庸俗进化论的宇宙观，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就是用孤立的、静止的和片面的观点去看世界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rStyle w:val="370"/>
          <w:b w:val="0"/>
          <w:bCs w:val="0"/>
          <w:i w:val="0"/>
          <w:iCs w:val="0"/>
          <w:smallCaps w:val="0"/>
          <w:strike w:val="0"/>
        </w:rPr>
        <w:t>《矛盾论</w:t>
      </w:r>
      <w:r>
        <w:rPr>
          <w:rStyle w:val="367"/>
          <w:b w:val="0"/>
          <w:bCs w:val="0"/>
          <w:i w:val="0"/>
          <w:iCs w:val="0"/>
          <w:smallCaps w:val="0"/>
          <w:strike w:val="0"/>
        </w:rPr>
        <w:t>o</w:t>
      </w:r>
      <w:r>
        <w:rPr>
          <w:color w:val="000000"/>
          <w:spacing w:val="0"/>
          <w:w w:val="100"/>
          <w:position w:val="0"/>
          <w:lang w:val="zh-CN" w:eastAsia="zh-CN" w:bidi="zh-CN"/>
        </w:rPr>
        <w:t>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裕进化论歪曲地利用当时自然科学的新成就——达尔文生物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进化论,把进化、发展的观点庸俗化。它口头上承认世界和事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物是变化发展的，但它所谓的发展只是渐进的量变，而没有飞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跃、质变 &gt; 认为变化的原因不在事物内部而在事物的外部，否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认事物内部矛盾是发展的根本原因。它认为人类社会也是逐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渐地进化的，是通过种族之间的斗争，“优胜劣败”，适者生存,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不适者淘汰，或社会外部的地理、气候等条件的诈用，否认社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会内部对立阶级的矛盾、斗争是社会进步的主要原因，否认社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会革命。如斯宾塞说，发展是“通过完全不可觉察的阶段”而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进行的量的加密和增大，物体粒子的重新排列、组合就构成新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的物体。他用“力的平衡”来解释一切，胡说革命是对社会“均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衡的破坏”，其目的就是反对无产阶级革命，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316" w:type="first"/>
          <w:footerReference r:id="rId314" w:type="default"/>
          <w:footerReference r:id="rId315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庸俗进化论是资产阶级改良主义和机会主义的理论基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砷。随着资本主义进入帝国主义阶段和国际工人运动的高涨，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反动的资产阶级从庸帒进化论出发，竭力宣扬阶级合作、社会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“改良”，妄图采取一些不触及资产阶级根本利益的改革，来掩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盖阶级矛盾，愚弄和麻痹人民，以维护帝国主义统治。新老修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正主义者也都以庸俗进化论来反对革命的辩证法，鼓吹阶级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调和与阶级斗争熄灭等谬论，以反对</w:t>
      </w:r>
      <w:r>
        <w:rPr>
          <w:rStyle w:val="36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X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产阶级革命和无产阶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级专政。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我国近代资产阶级改良主义者康有为最皁将庸俗进化论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和儒家的今文经学结合起来，提出“三世说”进化历史观，作为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改良主义的思想基础。它强调社会发展必须“循序而行％不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能“骤变”，反映了中国资产阶级的严重软弱性和妥协性。帝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国主义文化买办胡适，更是拚命地鼓吹庸俗进化论，叫嚷“世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界是一点一滴一毫一分成长的</w:t>
      </w:r>
      <w:r>
        <w:rPr>
          <w:rStyle w:val="367"/>
          <w:b w:val="0"/>
          <w:bCs w:val="0"/>
          <w:i w:val="0"/>
          <w:iCs w:val="0"/>
          <w:smallCaps w:val="0"/>
          <w:strike w:val="0"/>
          <w:vertAlign w:val="superscript"/>
        </w:rPr>
        <w:t>fl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“多研究些问題，少谈些主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义'反映了中国买办资产阶级的极端反动性。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夕卜因论一种形而上学谬论，认为事物变化发展的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根本原因不在事物的内部，不在事物内部的矛盾性，而在事物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的外部，即由于外力的作用。资产阶级的机械唯物论者和庸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俗进化论者都宣扬这种外因论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有些机械论者把自然界运动变化的原因，归结为自然界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之外的超自然的力量9例如牛顿认为，宇宙太阳系的运动，是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由于上帝的“第一次推动”后才开始的，“第一次推动”使行星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永远按一定的方向和确定的方式运动。德国物理学家克劳胥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斯认为，字宙间热是由热体向冷体自发地转移，是不可逆转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的，最后整个宇宙达到温度均衡，如果没有外界的作用，就不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能再产生温度差，宇宙就会"热死％恩格斯在讽刺这种外因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论时指出/宇宙钟必须上紧发条，然后才走动起来</w:t>
      </w:r>
      <w:r>
        <w:rPr>
          <w:rStyle w:val="372"/>
          <w:b w:val="0"/>
          <w:bCs w:val="0"/>
          <w:i w:val="0"/>
          <w:iCs w:val="0"/>
          <w:smallCaps w:val="0"/>
          <w:strike w:val="0"/>
        </w:rPr>
        <w:t>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直达到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平衡状态，而要使它从平衡状彦再走动起来，那只有奇迹才</w:t>
      </w:r>
    </w:p>
    <w:p>
      <w:pPr>
        <w:pStyle w:val="111"/>
        <w:keepNext/>
        <w:keepLines/>
        <w:widowControl w:val="0"/>
        <w:shd w:val="clear" w:color="auto" w:fill="auto"/>
        <w:bidi w:val="0"/>
        <w:spacing w:line="340" w:lineRule="exact"/>
        <w:ind w:left="0" w:firstLine="0"/>
        <w:jc w:val="left"/>
      </w:pPr>
      <w:bookmarkStart w:id="21" w:name="bookmark21"/>
      <w:r>
        <w:rPr>
          <w:color w:val="000000"/>
          <w:spacing w:val="0"/>
          <w:w w:val="100"/>
          <w:position w:val="0"/>
          <w:lang w:val="zh-CN" w:eastAsia="zh-CN" w:bidi="zh-CN"/>
        </w:rPr>
        <w:t>行。上紧发条时所耗费的能消失了，至少是在质上消失了，而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且只有靠外来的推动才能恢复。因此，外来的推动在一开始</w:t>
      </w:r>
      <w:bookmarkEnd w:id="21"/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就是必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的”。</w:t>
      </w:r>
      <w:r>
        <w:rPr>
          <w:rStyle w:val="134"/>
          <w:b w:val="0"/>
          <w:bCs w:val="0"/>
          <w:i w:val="0"/>
          <w:iCs w:val="0"/>
          <w:smallCaps w:val="0"/>
          <w:strike w:val="0"/>
        </w:rPr>
        <w:t>（《马克思思格斯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全集》</w:t>
      </w:r>
      <w:r>
        <w:rPr>
          <w:rStyle w:val="134"/>
          <w:b w:val="0"/>
          <w:bCs w:val="0"/>
          <w:i w:val="0"/>
          <w:iCs w:val="0"/>
          <w:smallCaps w:val="0"/>
          <w:strike w:val="0"/>
        </w:rPr>
        <w:t>第二十卷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629</w:t>
      </w:r>
      <w:r>
        <w:rPr>
          <w:rStyle w:val="134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英国庸俗进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化论者斯宾塞认为，任何物体的集合体都没有稳定性，只要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受到足眵强大和长久的外力影响，就会发生变化。例如生物集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合体的变化过程，就是按外力抵抗最小的方向进行的。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有些资产阶级社会学家把社会变化的根本原因，归结为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地理、气候等外部原因，认为地理、气候决定社会制度的性质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和更迭英国地理学派德伯雷宣称：“坐落东西方向的国家，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要比由北向南延伸的国家强盛得多”①。英国地理学派布克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尔，也用地理条件来解释英帝国主义的"强大'他们否认社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会内部的生产力和生产关系的矛盾，经济基础和上层建筑的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矛盾、阶级斗争、新旧斗争等是社会发展的动力。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毛主席彻底批驳了外因论</w:t>
      </w:r>
      <w:r>
        <w:rPr>
          <w:rStyle w:val="77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*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指出事物发展的根本原因，不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在于事物的外部，而在于事物内部的矛盾性。外因是事物发展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的第二位的原因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。“事实上，即使是外力推动的机械运动，也要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通过事物内部的矛盾性。植物和动物的单纯的埔长，数置的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发展，主要地也是由于内部矛盾所引起的^同样，社会的发展</w:t>
      </w:r>
      <w:r>
        <w:rPr>
          <w:rStyle w:val="121"/>
          <w:b w:val="0"/>
          <w:bCs w:val="0"/>
          <w:i w:val="0"/>
          <w:iCs w:val="0"/>
          <w:smallCaps w:val="0"/>
          <w:strike w:val="0"/>
          <w:vertAlign w:val="subscript"/>
        </w:rPr>
        <w:t>f</w:t>
      </w:r>
      <w:r>
        <w:rPr>
          <w:rStyle w:val="121"/>
          <w:b w:val="0"/>
          <w:bCs w:val="0"/>
          <w:i w:val="0"/>
          <w:iCs w:val="0"/>
          <w:smallCaps w:val="0"/>
          <w:strike w:val="0"/>
          <w:vertAlign w:val="subscript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主要地不是由于外因而是由于内因</w:t>
      </w:r>
      <w:r>
        <w:rPr>
          <w:rStyle w:val="373"/>
          <w:b w:val="0"/>
          <w:bCs w:val="0"/>
          <w:i w:val="0"/>
          <w:iCs w:val="0"/>
          <w:smallCaps w:val="0"/>
          <w:strike w:val="0"/>
          <w:vertAlign w:val="subscript"/>
        </w:rPr>
        <w:t>c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许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多国家在差不多一样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的地理和气候的条件下，它们发展的差异性和不平衡性，非常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之大。同一个国家吧，在地理和气候并没有变化的情形下，社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会的变化却是很大的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/ 矛盾论外因论不能解释事物的质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的多样性，不能解释一种质变为他种质的现象，最后把事物运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动变化的原因归结到某种精神或上帝，导向唯心主义。外因论</w:t>
      </w:r>
    </w:p>
    <w:p>
      <w:pPr>
        <w:pStyle w:val="125"/>
        <w:keepNext w:val="0"/>
        <w:keepLines w:val="0"/>
        <w:widowControl w:val="0"/>
        <w:shd w:val="clear" w:color="auto" w:fill="auto"/>
        <w:bidi w:val="0"/>
        <w:spacing w:line="2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① &lt;欧洲智慧</w:t>
      </w:r>
      <w:r>
        <w:rPr>
          <w:rStyle w:val="198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展史&gt;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在政治上是为资本主义掠夺殖民地辩护，为帝国主义侵略扩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张政策辩护，完全是反动的。现代修正主义者鼓吹小国要依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赖大国、弱国要依赖强国、贫国要依赖富国等等，把第三世界、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发展中国家说成是只有依靠两个超级大国才能过日子。这种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外因论显然是为美苏两霸主宰世界制造反动论据的。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在革命工作中，外因论的危害是很大的，它是懒汉思想、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保守思想的掩护体。一个革命者如果沾染上外因论，就不可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能有革命的雄心壮志，就会丧先革命责任感，放松主观应有的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努力，给革命事业造成损失。因此，一切革命同志都要自觉与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外因论作斗争。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86"/>
          <w:b w:val="0"/>
          <w:bCs w:val="0"/>
          <w:i w:val="0"/>
          <w:iCs w:val="0"/>
          <w:smallCaps w:val="0"/>
          <w:strike w:val="0"/>
        </w:rPr>
        <w:t>矛盾调和论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一种形而上学谬论，认为矛盾可以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通过调和得到解决，阶级矛盾也可以调和，根本否认阶级斗、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争，这是地地道道的阶级调和论和历史唯心论。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矛盾调和论由来已久。历代反动阶级出于他们阶级的需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要，都宣扬矛盾调和论。中国反动的奴隶主贵族代言人孔丘、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孟轲之流，鼓吹折衷调和的</w:t>
      </w:r>
      <w:r>
        <w:rPr>
          <w:rStyle w:val="367"/>
          <w:b w:val="0"/>
          <w:bCs w:val="0"/>
          <w:i w:val="0"/>
          <w:iCs w:val="0"/>
          <w:smallCaps w:val="0"/>
          <w:strike w:val="0"/>
          <w:vertAlign w:val="superscript"/>
        </w:rPr>
        <w:t>e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中庸之道”，胡说“中庸〃是一种最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髙的“德"，叫嚷“礼之用，和为贵”，妄图以此来麻痹人民的革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命意志，维护和复辟奴隶主的统治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£</w:t>
      </w:r>
      <w:r>
        <w:rPr>
          <w:color w:val="000000"/>
          <w:spacing w:val="0"/>
          <w:w w:val="100"/>
          <w:position w:val="0"/>
          <w:lang w:val="zh-CN" w:eastAsia="zh-CN" w:bidi="zh-CN"/>
        </w:rPr>
        <w:t>西汉儒家董仲舒，宣扬“凡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物必有合”，把事物说成是合一的,南宋儒家朱熹，鼓吹“中和'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把对立面说成是调和的，都是为镇压农民反抗、维护地主阶级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顽固派的利益效劳。有些革命阶级由于它的软弱性和妥协性，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也宣扬矛盾调和思想。例如德国资产阶级哲学家黑格尔，认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为“绝对观念”发展到顶点，矛盾最终就完全被调和了，这是为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德国资产阶级在政治上向封建阶级妥协制造理论根据。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319" w:type="first"/>
          <w:footerReference r:id="rId317" w:type="default"/>
          <w:footerReference r:id="rId318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一切机会主义宥和修正主义者都是矛盾调和论的吹鼓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手。蒲鲁东宣称要“找出一个调和的原理”来调和资本主义社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会的矛盾，并企图寻求真正的中庸之道，即奴隶制和自由的平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衡，以维护资本主义的统治</w:t>
      </w:r>
      <w:r>
        <w:rPr>
          <w:rStyle w:val="367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考茨基宣扬"一个社会里没有两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个毫无共同利益的阶级”①，“资本家和工人之间确有共同利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益”②</w:t>
      </w:r>
      <w:r>
        <w:rPr>
          <w:rStyle w:val="279"/>
          <w:b w:val="0"/>
          <w:bCs w:val="0"/>
          <w:i w:val="0"/>
          <w:iCs w:val="0"/>
          <w:smallCaps w:val="0"/>
          <w:strike w:val="0"/>
        </w:rPr>
        <w:t>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毛主席指出/第二国际</w:t>
      </w:r>
      <w:r>
        <w:rPr>
          <w:rStyle w:val="66"/>
          <w:b/>
          <w:bCs/>
          <w:i w:val="0"/>
          <w:iCs w:val="0"/>
          <w:smallCaps w:val="0"/>
          <w:strike w:val="0"/>
        </w:rPr>
        <w:t>的劳资合作论，把一个阶级</w:t>
      </w:r>
      <w:r>
        <w:rPr>
          <w:rStyle w:val="66"/>
          <w:b/>
          <w:bCs/>
          <w:i w:val="0"/>
          <w:iCs w:val="0"/>
          <w:smallCaps w:val="0"/>
          <w:strike w:val="0"/>
          <w:lang w:val="en-US" w:eastAsia="en-US" w:bidi="en-US"/>
        </w:rPr>
        <w:t>一</w:t>
      </w:r>
      <w:r>
        <w:rPr>
          <w:rStyle w:val="66"/>
          <w:b/>
          <w:bCs/>
          <w:i w:val="0"/>
          <w:iCs w:val="0"/>
          <w:smallCaps w:val="0"/>
          <w:strike w:val="0"/>
          <w:lang w:val="en-US" w:eastAsia="en-US" w:bidi="en-US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个革命都让掉了</w:t>
      </w:r>
      <w:r>
        <w:rPr>
          <w:rStyle w:val="283"/>
          <w:b w:val="0"/>
          <w:bCs w:val="0"/>
          <w:i w:val="0"/>
          <w:iCs w:val="0"/>
          <w:smallCaps w:val="0"/>
          <w:strike w:val="0"/>
        </w:rPr>
        <w:t>《毛泽东选集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一卷本503</w:t>
      </w:r>
      <w:r>
        <w:rPr>
          <w:rStyle w:val="28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苏修叛徒集团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更是拚命鼓吹矛盾调和论。赫鲁晓夫叫嚷/面对着热核灾难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的威胁，世界只有一个，面且是不可分割的。在这里我们都是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人”。为了反对战争，“不同种族和民族、不同阶级和社会集团、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不同党派和政治信仰的人们、各种宗教的拥护者和无神论者，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都抛弃了一切分裂他们的东西％勃列日涅夫大喊：“社会主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义大家庭”要把“共同利益置于首位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，一切都要融合到社会帝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国主义殖民统治这个“整体”之令。苏修御用学者为适应社会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帝国主义的政治需要，应声而起，胡说社会主义制度下的矛盾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不是不可调和的矛盾社会主义社会中从对立向差别转化而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以差别的融合结束％社会主义制度下可以“通过对立面的结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合(融合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以克服对立面”，发展是由矛盾的协调”到“更为完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善的协</w:t>
      </w:r>
      <w:r>
        <w:rPr>
          <w:rStyle w:val="374"/>
          <w:b/>
          <w:bCs/>
          <w:i w:val="0"/>
          <w:iCs w:val="0"/>
          <w:smallCaps w:val="0"/>
          <w:strike w:val="0"/>
        </w:rPr>
        <w:t>调”，“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在社会主义社会中的动力不是增长的矛盾，而是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协调和绝对统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的力量”等等。他们根本反对唯物辩证法，目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374"/>
          <w:b/>
          <w:bCs/>
          <w:i w:val="0"/>
          <w:iCs w:val="0"/>
          <w:smallCaps w:val="0"/>
          <w:strike w:val="0"/>
        </w:rPr>
        <w:t>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是为苏修叛徒集团的法西斯专政制造理论根据。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在中国，叛徒刘少奇胡说非对抗性的矛盾是“可以调和的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矛盾”，“这神矛盾的解决可以用改良的方法解决'林彪一类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骗子也大肆鼓吹矛盾调和论，胡说孔孟的“中庸之道</w:t>
      </w:r>
      <w:r>
        <w:rPr>
          <w:rStyle w:val="367"/>
          <w:b w:val="0"/>
          <w:bCs w:val="0"/>
          <w:i w:val="0"/>
          <w:iCs w:val="0"/>
          <w:smallCaps w:val="0"/>
          <w:strike w:val="0"/>
          <w:vertAlign w:val="superscript"/>
        </w:rPr>
        <w:t>P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是“合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理”的/是我民族伟大的德性之一％宣扬“两斗皆仇，两和皆</w:t>
      </w:r>
    </w:p>
    <w:p>
      <w:pPr>
        <w:pStyle w:val="227"/>
        <w:keepNext w:val="0"/>
        <w:keepLines w:val="0"/>
        <w:widowControl w:val="0"/>
        <w:numPr>
          <w:ilvl w:val="0"/>
          <w:numId w:val="6"/>
        </w:numPr>
        <w:shd w:val="clear" w:color="auto" w:fill="auto"/>
        <w:tabs>
          <w:tab w:val="left" w:pos="1495"/>
        </w:tabs>
        <w:bidi w:val="0"/>
        <w:spacing w:line="16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国债的经济影响》</w:t>
      </w:r>
    </w:p>
    <w:p>
      <w:pPr>
        <w:pStyle w:val="227"/>
        <w:keepNext w:val="0"/>
        <w:keepLines w:val="0"/>
        <w:widowControl w:val="0"/>
        <w:numPr>
          <w:ilvl w:val="0"/>
          <w:numId w:val="6"/>
        </w:numPr>
        <w:shd w:val="clear" w:color="auto" w:fill="auto"/>
        <w:tabs>
          <w:tab w:val="left" w:pos="1495"/>
        </w:tabs>
        <w:bidi w:val="0"/>
        <w:spacing w:line="180" w:lineRule="exact"/>
        <w:ind w:left="0" w:firstLine="0"/>
        <w:jc w:val="left"/>
      </w:pPr>
      <w:r>
        <w:rPr>
          <w:rStyle w:val="228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唯物主义历史观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第二卷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rStyle w:val="375"/>
          <w:b w:val="0"/>
          <w:bCs w:val="0"/>
          <w:i w:val="0"/>
          <w:iCs w:val="0"/>
          <w:smallCaps w:val="0"/>
          <w:strike w:val="0"/>
        </w:rPr>
        <w:t>友”，主张</w:t>
      </w:r>
      <w:r>
        <w:rPr>
          <w:rStyle w:val="367"/>
          <w:b w:val="0"/>
          <w:bCs w:val="0"/>
          <w:i w:val="0"/>
          <w:iCs w:val="0"/>
          <w:smallCaps w:val="0"/>
          <w:strike w:val="0"/>
        </w:rPr>
        <w:t>K</w:t>
      </w:r>
      <w:r>
        <w:rPr>
          <w:color w:val="000000"/>
          <w:spacing w:val="0"/>
          <w:w w:val="100"/>
          <w:position w:val="0"/>
          <w:lang w:val="zh-CN" w:eastAsia="zh-CN" w:bidi="zh-CN"/>
        </w:rPr>
        <w:t>线斗争应该“休战”，胡诌有“全人类的普遍利益”，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鼓吹"各阶级的联合"等。所有这些谬论，都是反对唯物辩证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法，反对无产阶级革命和无产阶级专政,为他们反革命修疋主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义路线制造理论根据。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矛盾调和论不论在政治上、理论上都是反动的。马克思主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义者尖锐地批判了矛盾调和论。恩格斯在批判勃鲁姆时指出：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“他不偏不倚地站在更高的‘中庸’立场上，那就不对了'^马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克思思格斯全集》第五卷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>4</w:t>
      </w:r>
      <w:r>
        <w:rPr>
          <w:rStyle w:val="367"/>
          <w:b w:val="0"/>
          <w:bCs w:val="0"/>
          <w:i w:val="0"/>
          <w:iCs w:val="0"/>
          <w:smallCaps w:val="0"/>
          <w:strike w:val="0"/>
        </w:rPr>
        <w:t>G</w:t>
      </w:r>
      <w:r>
        <w:rPr>
          <w:color w:val="000000"/>
          <w:spacing w:val="0"/>
          <w:w w:val="100"/>
          <w:position w:val="0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页）列宁指出</w:t>
      </w:r>
      <w:r>
        <w:rPr>
          <w:rStyle w:val="367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“‘中庸\把两个极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端‘调和’起来％ “用折衷主义代替辩证法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《列宁全集綿三十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九卷5页）深刻地揭穿了 “中庸</w:t>
      </w:r>
      <w:r>
        <w:rPr>
          <w:rStyle w:val="367"/>
          <w:b w:val="0"/>
          <w:bCs w:val="0"/>
          <w:i w:val="0"/>
          <w:iCs w:val="0"/>
          <w:smallCaps w:val="0"/>
          <w:strike w:val="0"/>
          <w:vertAlign w:val="superscript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的本质。列宁还指出，国家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的存在表明阶级矛盾的不可调和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《列宁选集&gt;第三卷打5页)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毛主席指出 &gt; “矛盾和斗争是普逋的、绝对的”。4矛盾论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矛盾斗争的性质而言，只有对抗与非对抗之分,没有可调和与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不可调和之别</w:t>
      </w:r>
      <w:r>
        <w:rPr>
          <w:rStyle w:val="367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世界上根本不存在什么可以调和的矛盾。任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何矛盾都不会调和，也不可能调和。"不是东风压倒西风，就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是西风压倒东风，在路线问题上没有调和的余地/矛盾只能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通过斗争才能解决^在阶级社会中，剥削阶级和被剥削阶级的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利益是根本对立的，绝不会调和。只有通过社会的阶级斗争，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才能解决阶级矛盾。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叛徒刘少奇及其在哲学界的代理人杨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献珍抛出的资产阶级唯心主义和形而上学的反动谬论/合二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而一”论于一九六西年出笼，完全是为了反对毛主席的一分为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二的革命辩证法，反对党在整个社会主义历史阶段的基本路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线和我们党的国际共产主义运动的总路线，颠覆无产阶级专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政，复辟资本主义制造反革命舆论的。同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合二而一”的斗争，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是哲学上的一场大论战，是一场严重的政治斗争。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“合二而一”一词，出自明束地主阶级思想家方以智著的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《东西均》(一六五二年〉一书。方以智说，尽天地古今皆二也。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两间无不交，则无不二而一者”，“交也者，合二而一也'方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以智说的事物包含着对立的两个方面是调和的，合一的。这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种调和矛盾、取消斗争的观点，是为维护地主阶级的统治服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务的。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杨献珍捡起方以智的</w:t>
      </w:r>
      <w:r>
        <w:rPr>
          <w:rStyle w:val="367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合二而一”这种封建糟粕加以发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挥，用来概括刘少奇一伙的反革命哲学，并且用它冒充辩证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法，到处兜售。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66"/>
          <w:b/>
          <w:bCs/>
          <w:i w:val="0"/>
          <w:iCs w:val="0"/>
          <w:smallCaps w:val="0"/>
          <w:strike w:val="0"/>
        </w:rPr>
        <w:t>杨献</w:t>
      </w:r>
      <w:r>
        <w:rPr>
          <w:color w:val="000000"/>
          <w:spacing w:val="0"/>
          <w:w w:val="100"/>
          <w:position w:val="0"/>
          <w:lang w:val="zh-CN" w:eastAsia="zh-CN" w:bidi="zh-CN"/>
        </w:rPr>
        <w:t>珍把“</w:t>
      </w:r>
      <w:r>
        <w:rPr>
          <w:rStyle w:val="66"/>
          <w:b/>
          <w:bCs/>
          <w:i w:val="0"/>
          <w:iCs w:val="0"/>
          <w:smallCaps w:val="0"/>
          <w:strike w:val="0"/>
        </w:rPr>
        <w:t>合二而一”说成是事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物的根本规律</w:t>
      </w:r>
      <w:r>
        <w:rPr>
          <w:rStyle w:val="374"/>
          <w:b/>
          <w:bCs/>
          <w:i w:val="0"/>
          <w:iCs w:val="0"/>
          <w:smallCaps w:val="0"/>
          <w:strike w:val="0"/>
        </w:rPr>
        <w:t>，胡说“任何</w:t>
      </w:r>
      <w:r>
        <w:rPr>
          <w:rStyle w:val="374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事物是‘合二而一’的％从而否认对立统一规律是事物的根本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规律;认为"矛盾的两个侧面是不可分地联系的％对立面统一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就是“共同点共同要求％在这种“合二而一”的观点里，事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物的内部矛盾不见了</w:t>
      </w:r>
      <w:r>
        <w:rPr>
          <w:rStyle w:val="374"/>
          <w:b/>
          <w:bCs/>
          <w:i w:val="0"/>
          <w:iCs w:val="0"/>
          <w:smallCaps w:val="0"/>
          <w:strike w:val="0"/>
        </w:rPr>
        <w:t>，事物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内部对立面的</w:t>
      </w:r>
      <w:r>
        <w:rPr>
          <w:rStyle w:val="66"/>
          <w:b/>
          <w:bCs/>
          <w:i w:val="0"/>
          <w:iCs w:val="0"/>
          <w:smallCaps w:val="0"/>
          <w:strike w:val="0"/>
        </w:rPr>
        <w:t>斗争不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见了，矛盾的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方必然要克服另一方，新事物代替旧事物</w:t>
      </w:r>
      <w:r>
        <w:rPr>
          <w:rStyle w:val="374"/>
          <w:b/>
          <w:bCs/>
          <w:i w:val="0"/>
          <w:iCs w:val="0"/>
          <w:smallCaps w:val="0"/>
          <w:strike w:val="0"/>
        </w:rPr>
        <w:t>，也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不见了。这种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否认矛盾、取消斗争、抹煞转化的谬论，是地地道道的矛盾调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和论。其实质就是妄图用“合二而一代替一分为二，在政治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上就是为了反对无产阶级革命和无产阶级专政。毛主席指出</w:t>
      </w:r>
      <w:r>
        <w:rPr>
          <w:rStyle w:val="367"/>
          <w:b w:val="0"/>
          <w:bCs w:val="0"/>
          <w:i w:val="0"/>
          <w:iCs w:val="0"/>
          <w:smallCaps w:val="0"/>
          <w:strike w:val="0"/>
          <w:vertAlign w:val="subscript"/>
        </w:rPr>
        <w:t>r</w:t>
      </w:r>
      <w:r>
        <w:rPr>
          <w:rStyle w:val="367"/>
          <w:b w:val="0"/>
          <w:bCs w:val="0"/>
          <w:i w:val="0"/>
          <w:iCs w:val="0"/>
          <w:smallCaps w:val="0"/>
          <w:strike w:val="0"/>
          <w:vertAlign w:val="subscript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“马克思主义的哲学认为，对立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统_规</w:t>
      </w:r>
      <w:r>
        <w:rPr>
          <w:rStyle w:val="66"/>
          <w:b/>
          <w:bCs/>
          <w:i w:val="0"/>
          <w:iCs w:val="0"/>
          <w:smallCaps w:val="0"/>
          <w:strike w:val="0"/>
        </w:rPr>
        <w:t>律是宇宙的根本规律</w:t>
      </w:r>
      <w:r>
        <w:rPr>
          <w:color w:val="000000"/>
          <w:spacing w:val="0"/>
          <w:w w:val="100"/>
          <w:position w:val="0"/>
          <w:lang w:val="zh-CN" w:eastAsia="zh-CN" w:bidi="zh-CN"/>
        </w:rPr>
        <w:t>/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“矛盾着的对立面又统一，又斗争，由此推动車物的运动和变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化。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"“对</w:t>
      </w:r>
      <w:r>
        <w:rPr>
          <w:rStyle w:val="66"/>
          <w:b/>
          <w:bCs/>
          <w:i w:val="0"/>
          <w:iCs w:val="0"/>
          <w:smallCaps w:val="0"/>
          <w:strike w:val="0"/>
        </w:rPr>
        <w:t>于任何一个具体的事物说来，对立的统_是有条件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的，暂时的、过渡的，因而是相对的，对立的斗争则是绝对的/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376"/>
          <w:b w:val="0"/>
          <w:bCs w:val="0"/>
          <w:i w:val="0"/>
          <w:iCs w:val="0"/>
          <w:smallCaps w:val="0"/>
          <w:strike w:val="0"/>
        </w:rPr>
        <w:t>关于正确处理人民内部矛盾的问题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毛主席的一分为二思想</w:t>
      </w:r>
      <w:r>
        <w:rPr>
          <w:rStyle w:val="66"/>
          <w:b/>
          <w:bCs/>
          <w:i w:val="0"/>
          <w:iCs w:val="0"/>
          <w:smallCaps w:val="0"/>
          <w:strike w:val="0"/>
        </w:rPr>
        <w:t>，是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对合二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而一的谬论的最有力的批判，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322" w:type="first"/>
          <w:footerReference r:id="rId320" w:type="default"/>
          <w:footerReference r:id="rId321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杨献珍声称合二而一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#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是认识世界和改造世界的方法，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是制定党的路线、方针、政策的理论基础。他公开宣扬:“学习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辩证法，就是要学会把两个对立的思想联系在一起的本事"，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“在制定路线、方针、政策和办法的时候，要把对立着的两个方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面联系起来，结合起米”，"我们执行它的时候，也必须遵照辩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证法的方法，把对立的方面联系起来，合二而一这是对学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习和运用唯物辩证法的肆意歪曲，是妄图用资产阶级的世界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观和方法论来代替无产阶级的世界观和方法论。按照"合二而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去观察社会，必然抹煞阶级界限，取消阶级斗争，导致阶级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调和论。按照“合二而一”去制定和执行党的路线和政策，只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能是投降主义的路线和政策。马克思主义认为，一分为二是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认识世界和改造世界唯一正确的方法，是无产阶级政觉制定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和执行正确路线、方针、政策的理论基础。学匀辩证法，就是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要学会运用一分为二的观点和方法去分析、处理各种问题，承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认矛盾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开展斗争，促进转化，不断革命，而决不搞什么合二而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377"/>
          <w:b w:val="0"/>
          <w:bCs w:val="0"/>
          <w:i w:val="0"/>
          <w:iCs w:val="0"/>
          <w:smallCaps w:val="0"/>
          <w:strike w:val="0"/>
        </w:rPr>
        <w:t xml:space="preserve">* </w:t>
      </w:r>
      <w:r>
        <w:rPr>
          <w:rStyle w:val="378"/>
          <w:b w:val="0"/>
          <w:bCs w:val="0"/>
          <w:i w:val="0"/>
          <w:iCs w:val="0"/>
          <w:smallCaps w:val="0"/>
          <w:strike w:val="0"/>
        </w:rPr>
        <w:t>0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杨献珍还胡说分析是一分为二，综合是合二而一。”企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图用割裂、歪曲分祈和综合来兜售其合二而一的黑货。唯物辩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证法认为，分析是一分为二的，是统一体分裂为两个对立而以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及它们之间的斗争 &gt; 综合也是一分为二的，是通过对立面的斗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争，矛盾的一方“吃掉”另一方。分析和综合既不可分，又可分,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也是一分为二的。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“合二而一”论的要害，就是“合”字，就是调和矛盾，取消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斗争，否认转化，反对革命，妄图把无产阶级合到资产阶级那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里去，把社会主义合到资本主义那里去，把马列主义合到修正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主义那里去，把革命合到反革命那里去。苏修的一篇反华文章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喝采道:“刘少奇建议重新恢复同苏联(应该读作苏修)的友好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关系……这一路线的捍卫者试图从理论上为这一方针提出根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据，他提出‘合二而一’论……”。可见，“合二而一”论就是阶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级投降论，资本主义复辟论，是地地道道的反动哲学。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叛徒林彪也鼓吠“二合为一〃的反动谬论，胡说“没有二合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为一就没有统一观念'歪曲矛盾的同一性，对抗一分为二的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革命辩证法，其罪恶目的同叛徒刘少奇一样，就是妄图改变党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的基本路线，颠覆无产阶级专政，复辟资本主义。“合二而一”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论曾经渗透到政治、经济、思想、文化、艺术等各个领域。政治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领域中的“阶级斗争熄灭论％史学领域中的“让步政策论”，文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艺领域中的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4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时代精神汇合论”、^无冲突论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中间人物论％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经济学中的“综合经济基础论”等等，都是“合二而一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论的具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体表现。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52"/>
          <w:b w:val="0"/>
          <w:bCs w:val="0"/>
          <w:i w:val="0"/>
          <w:iCs w:val="0"/>
          <w:smallCaps w:val="0"/>
          <w:strike w:val="0"/>
        </w:rPr>
        <w:t>无冲突论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一种形而上学谬论，认为世界没有矛盾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冲突，或者有矛盾而无冲突；社会主义社会没有阶级矛盾、阶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级冲突;矛盾不必通过冲突斗争，可以通过调和得到解决/无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冲突论”根本否认矛盾、香认斗争、否认革命，实质上是矛蓆取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消论、矛盾调和论、阶级调和论。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在苏联，苏修叛徒集团胡说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;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“社会主义国家和资本主义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国家的直接利益并不冲突％ “苏联和美国之间并没有领土的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纠纷。没有互相敌对，更没有发生冲突的原因客观上就不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存在矛盾”；经济上的强国援助弱国，就能不仅把战争、而且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把其他所有的冲突从人类生活中排除出去”,只要美苏两家达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成什么协议，整个国际局势就会缓和下来，一个“没有战争的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世界”的“历史新阶段”就要来临。这都是骗人的鬼话。事实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上,世界上各种基本矛盾，特别是两个起级大国同世界各国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A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民之间的矛盾，籾两个超级大国之间的矛盾，都在进一步激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化。没有矛盾冲突的世界是根本不存在的。只要世界上存在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着帝国主义、社会帝国主义，就存在着战争的危险，就不可能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有真正的缓和，也不可能有什么"持久和平”。他们还宣扬什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么“社会主义条件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对立面的‘斗争’不表现为各阶级及其政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党的冲突”，社会主义社会"不是由于构成它的各个社会集团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之间的阶级冲突和斗争而是由于它们的共同努力、同志式的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合作和互助向前发展的”，把社会主义社会说成是没有矛盾冲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突的世外桃源。这也是荒谬的。社会主义社会仍然存在着矛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盾，存在着阶级籾阶级斗争，正是这些矛盾籾斗争推动着社会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主义社会向前发展，这是任何人都抹煞不了的。矛盾只有通过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斗争才能解决，只是由于矛盾的性质不同，斗争的形式不同罢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了。矛盾不会调和，也不可能通过调和来解决。苏修叛徙集团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鼓吹"无冲突论％对外是为了反对说界人民革命，为其霸权主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义服务；对内是为了反对本国人民革命，为其法西斯主义服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务。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325" w:type="first"/>
          <w:footerReference r:id="rId323" w:type="default"/>
          <w:footerReference r:id="rId324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在我国，资产阶级代表人物抛出所谓“无羞别境界”论，胡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说“问题或矛盾解决了，生活上必有无差别的境界出现”,也就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是“没有问题或矛盾％ “主观客观云云，完全统于一体。”这也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是“无冲突论％毛主席指出，矛盾和斗争是普遍的、绝对的％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"没有矛盾就没有世界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《矛盾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ib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在旧过程完结籾新过程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开始之间，绝对不存在所谓的“无差别境界”。在我国民主革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命和社会主义革命过程中，始终存在着矛盾，存在着阶级斗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争和路线斗争^马克思主义路线和修正主义路线也是互相排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斥、互相对抗的。可见，“无冲突沧”完全是臆造的，其目的就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是抹煞社会主义社会的阶级矛盾和阶级斗争，反对无产阶级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专政下继续革命，为复辟资本主义制造根据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“无冲突论"反映在文艺上，就是主张文艺作品不应当表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现矛盾冲突和阶级冲突，不应绉表现社会主义社会的阶级矛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盾、阶级斗争，或者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能反映人和自然的冲突等。例如，苏联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文艺界的修正主义者把所谓好的与“更好的”之间的冲突，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说成是“现实生活中唯一的冲突'提出在文艺创作中应当歌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颂太平，或者只能表现所谓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好的”与“更好的”之间的冲突。在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我国，刘少奇、周扬一伙鼓吹文艺作品要有“人情味”，要写“家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务事，儿女情％追求所谓“轻松愉快”的文艺，拚命反对革命的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“火药味％或者提倡单纯描写人与自然的斗争，用人为的“误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会”和偁然的“巧合”来构成戏剧冲突，从而抽掉阶级矛盾和阶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级冲突。文艺上的“无冲突论'是为政治上的反革命修正主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义路线服务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是为顛覆无产阶级专政复辟资本主义造反革命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舆论的。马克思列宁主义认为，文艺是阶级斗争的工具，是客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观现实的反映。无产阶级文艺作品必须用马克思主义观点反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映现实的矛盾冲突和阶级冲突，反映社会主义社会的阶级斗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争、路线斗争，突出无产阶级的英雄人物。这样，才能贯彻党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的革命政治路线，使文艺真正成为革命斗争的有力武器，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430"/>
        </w:tabs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诡辩论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是以虚假的片而的表而相似的论摒，用主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观推论等手法，作出似是而非的结论，以达到混淆是非、颠倒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黑白的目的。其特点是貌似辩证法，而其实质是歪曲和反对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辩证法的。其手法往往是用谣言、谎言代替或掩盖事实&gt;以假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乱真，倒打一耙;偷换概念，转移命题1主观推论，机械类比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衷调和，冒充全面；混淆界限，抹煞本质等等。其哲学根源主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要是主观主义、折衷主义和相对主义。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诡辩论和辩证法是根本对立的。列宁说</w:t>
      </w:r>
      <w:r>
        <w:rPr>
          <w:rStyle w:val="288"/>
          <w:b w:val="0"/>
          <w:bCs w:val="0"/>
          <w:i w:val="0"/>
          <w:iCs w:val="0"/>
          <w:smallCaps w:val="0"/>
          <w:strike w:val="0"/>
        </w:rPr>
        <w:t>t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概念的对立面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同一的灵活性/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如果加以主观的应用=折衷主义与诡辩。客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观地应用的灵活性，即反映物质过程的全面性及其统一的灵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活性，就是辩证法，妹是世界的永恒发展的正确反映。列宁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全集&gt;</w:t>
      </w:r>
      <w:r>
        <w:rPr>
          <w:rStyle w:val="379"/>
          <w:b w:val="0"/>
          <w:bCs w:val="0"/>
          <w:i w:val="0"/>
          <w:iCs w:val="0"/>
          <w:smallCaps w:val="0"/>
          <w:strike w:val="0"/>
        </w:rPr>
        <w:t>第三十八卷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112</w:t>
      </w:r>
      <w:r>
        <w:rPr>
          <w:rStyle w:val="379"/>
          <w:b w:val="0"/>
          <w:bCs w:val="0"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辩证法承认事物的内在矛盾，认为概念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的矛盾是客观事物矛盾的反映；诡辩论则根本否认事物的内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在矛盾，他们或者用抽象的一般的概念来代替具体的东西，否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认概念中的矛盾，或者任意地抓住一个“论据”、矛盾的一个侧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面，加以夸大，否定另一个侧面。辩证法承认对立面在一定条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件下互相联系着，认为对立双方有主要方面和次要方面之分，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矛盾的主要方面决定事物的性质;诡辩论也讲“全面性％但却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把矛盾两方面平列，不分主要和次要，掩盖了事物的本质，或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者抓住事物表面相似之处，把不同的事物混同起来。辩诬法承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认矛盾双方在一定条件下可以互相转化，但事物在一定条件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下有其确定性，相对之中包含着绝对》诡辩论抹煞转化的条件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性，把一切都说成是相对的，认为相对只是相对，是排斥绝对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的，否认事物的确定性和质的差别。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诡辩论慝反动阶级在灭亡之前进行垂死挣扎在理论上的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表现，是帝国主义和一切反动派的辩护工具。用诡辩论冒充辩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征法是一切修正主义者反对马克思主义、贩卖修正主义的惯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用伎俩，他们总是“用诡辩来</w:t>
      </w:r>
      <w:r>
        <w:rPr>
          <w:rStyle w:val="162"/>
          <w:b/>
          <w:bCs/>
          <w:i w:val="0"/>
          <w:iCs w:val="0"/>
          <w:smallCaps w:val="0"/>
          <w:strike w:val="0"/>
        </w:rPr>
        <w:t>阉割它的内容，使马克思主义变</w:t>
      </w:r>
      <w:r>
        <w:rPr>
          <w:rStyle w:val="162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62"/>
          <w:b/>
          <w:bCs/>
          <w:i w:val="0"/>
          <w:iCs w:val="0"/>
          <w:smallCaps w:val="0"/>
          <w:strike w:val="0"/>
        </w:rPr>
        <w:t xml:space="preserve">为对资产阶级没有害处的神圣的‘偶象’\ </w:t>
      </w:r>
      <w:r>
        <w:rPr>
          <w:rStyle w:val="290"/>
          <w:b w:val="0"/>
          <w:bCs w:val="0"/>
          <w:i w:val="0"/>
          <w:iCs w:val="0"/>
          <w:smallCaps w:val="0"/>
          <w:strike w:val="0"/>
        </w:rPr>
        <w:t>“列</w:t>
      </w:r>
      <w:r>
        <w:rPr>
          <w:rStyle w:val="380"/>
          <w:b w:val="0"/>
          <w:bCs w:val="0"/>
          <w:i w:val="0"/>
          <w:iCs w:val="0"/>
          <w:smallCaps w:val="0"/>
          <w:strike w:val="0"/>
        </w:rPr>
        <w:t>宁全集</w:t>
      </w:r>
      <w:r>
        <w:rPr>
          <w:rStyle w:val="380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380"/>
          <w:b w:val="0"/>
          <w:bCs w:val="0"/>
          <w:i w:val="0"/>
          <w:iCs w:val="0"/>
          <w:smallCaps w:val="0"/>
          <w:strike w:val="0"/>
        </w:rPr>
        <w:t>第二十</w:t>
      </w:r>
      <w:r>
        <w:rPr>
          <w:rStyle w:val="38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290"/>
          <w:b w:val="0"/>
          <w:bCs w:val="0"/>
          <w:i w:val="0"/>
          <w:iCs w:val="0"/>
          <w:smallCaps w:val="0"/>
          <w:strike w:val="0"/>
        </w:rPr>
        <w:t>一卷1的页）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叛徒考茨基玩弄诡辩术，胡说帝国主义是</w:t>
      </w:r>
      <w:r>
        <w:rPr>
          <w:rStyle w:val="162"/>
          <w:b/>
          <w:bCs/>
          <w:i w:val="0"/>
          <w:iCs w:val="0"/>
          <w:smallCaps w:val="0"/>
          <w:strike w:val="0"/>
        </w:rPr>
        <w:t>金融资</w:t>
      </w:r>
      <w:r>
        <w:rPr>
          <w:rStyle w:val="162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本的一种政策，以掩盖帝国主</w:t>
      </w:r>
      <w:r>
        <w:rPr>
          <w:rStyle w:val="162"/>
          <w:b/>
          <w:bCs/>
          <w:i w:val="0"/>
          <w:iCs w:val="0"/>
          <w:smallCaps w:val="0"/>
          <w:strike w:val="0"/>
        </w:rPr>
        <w:t>义的内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在矛盾，反对无产阶级革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命和无产阶级专政，为帝国主义和资产阶级效劳。苏修叛徒集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团玩弄诡辩术，说什么马克思不是“设想过英国和美国有和平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过渡的可能性”吗？为他们宣扬“和平过</w:t>
      </w:r>
      <w:r>
        <w:rPr>
          <w:rStyle w:val="256"/>
          <w:b/>
          <w:bCs/>
          <w:i w:val="0"/>
          <w:iCs w:val="0"/>
          <w:smallCaps w:val="0"/>
          <w:strike w:val="0"/>
        </w:rPr>
        <w:t>渡”的谬</w:t>
      </w:r>
      <w:r>
        <w:rPr>
          <w:rStyle w:val="77"/>
          <w:b/>
          <w:bCs/>
          <w:i w:val="0"/>
          <w:iCs w:val="0"/>
          <w:smallCaps w:val="0"/>
          <w:strike w:val="0"/>
        </w:rPr>
        <w:t>论辩解</w:t>
      </w:r>
      <w:r>
        <w:rPr>
          <w:rStyle w:val="256"/>
          <w:b/>
          <w:bCs/>
          <w:i w:val="0"/>
          <w:iCs w:val="0"/>
          <w:smallCaps w:val="0"/>
          <w:strike w:val="0"/>
        </w:rPr>
        <w:t>，反对</w:t>
      </w:r>
      <w:r>
        <w:rPr>
          <w:rStyle w:val="25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7"/>
          <w:b/>
          <w:bCs/>
          <w:i w:val="0"/>
          <w:iCs w:val="0"/>
          <w:smallCaps w:val="0"/>
          <w:strike w:val="0"/>
        </w:rPr>
        <w:t>无产阶级革命和无产阶级专政。列宁在批判</w:t>
      </w:r>
      <w:r>
        <w:rPr>
          <w:rStyle w:val="381"/>
          <w:b/>
          <w:bCs/>
          <w:i w:val="0"/>
          <w:iCs w:val="0"/>
          <w:smallCaps w:val="0"/>
          <w:strike w:val="0"/>
        </w:rPr>
        <w:t>考茨基时指出</w:t>
      </w:r>
      <w:r>
        <w:rPr>
          <w:rStyle w:val="305"/>
          <w:b/>
          <w:bCs/>
          <w:i w:val="0"/>
          <w:iCs w:val="0"/>
          <w:smallCaps w:val="0"/>
          <w:strike w:val="0"/>
        </w:rPr>
        <w:t>r</w:t>
      </w:r>
      <w:r>
        <w:rPr>
          <w:rStyle w:val="305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“借口马克思在70年代®经认为英国和美国可能和平过渡到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社会主义</w:t>
      </w:r>
      <w:r>
        <w:rPr>
          <w:rStyle w:val="77"/>
          <w:b/>
          <w:bCs/>
          <w:i w:val="0"/>
          <w:iCs w:val="0"/>
          <w:smallCaps w:val="0"/>
          <w:strike w:val="0"/>
        </w:rPr>
        <w:t>，这是诡辩</w:t>
      </w:r>
      <w:r>
        <w:rPr>
          <w:rStyle w:val="78"/>
          <w:b/>
          <w:bCs/>
          <w:i w:val="0"/>
          <w:iCs w:val="0"/>
          <w:smallCaps w:val="0"/>
          <w:strike w:val="0"/>
        </w:rPr>
        <w:t>，通俗</w:t>
      </w:r>
      <w:r>
        <w:rPr>
          <w:rStyle w:val="77"/>
          <w:b/>
          <w:bCs/>
          <w:i w:val="0"/>
          <w:iCs w:val="0"/>
          <w:smallCaps w:val="0"/>
          <w:strike w:val="0"/>
        </w:rPr>
        <w:t>一点说</w:t>
      </w:r>
      <w:r>
        <w:rPr>
          <w:rStyle w:val="78"/>
          <w:b/>
          <w:bCs/>
          <w:i w:val="0"/>
          <w:iCs w:val="0"/>
          <w:smallCaps w:val="0"/>
          <w:strike w:val="0"/>
        </w:rPr>
        <w:t>，这是用引证来骧人。第―、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就在当时马克思也认为这种可能是一个例外。第二、当时还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没有垄断资本主义即帝国主义。第三、英国和美国当时没有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(现在有了)军阀制度</w:t>
      </w:r>
      <w:r>
        <w:rPr>
          <w:rStyle w:val="78"/>
          <w:b/>
          <w:bCs/>
          <w:i w:val="0"/>
          <w:iCs w:val="0"/>
          <w:smallCaps w:val="0"/>
          <w:strike w:val="0"/>
          <w:lang w:val="en-US" w:eastAsia="en-US" w:bidi="en-US"/>
        </w:rPr>
        <w:t>——</w:t>
      </w:r>
      <w:r>
        <w:rPr>
          <w:rStyle w:val="78"/>
          <w:b/>
          <w:bCs/>
          <w:i w:val="0"/>
          <w:iCs w:val="0"/>
          <w:smallCaps w:val="0"/>
          <w:strike w:val="0"/>
        </w:rPr>
        <w:t>资产阶级国家机器的主要机构/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382"/>
          <w:b/>
          <w:bCs/>
          <w:i w:val="0"/>
          <w:iCs w:val="0"/>
          <w:smallCaps w:val="0"/>
          <w:strike w:val="0"/>
        </w:rPr>
        <w:t>(《列宁全集</w:t>
      </w:r>
      <w:r>
        <w:rPr>
          <w:rStyle w:val="383"/>
          <w:b/>
          <w:bCs/>
          <w:i w:val="0"/>
          <w:iCs w:val="0"/>
          <w:smallCaps w:val="0"/>
          <w:strike w:val="0"/>
        </w:rPr>
        <w:t>&gt;</w:t>
      </w:r>
      <w:r>
        <w:rPr>
          <w:rStyle w:val="382"/>
          <w:b/>
          <w:bCs/>
          <w:i w:val="0"/>
          <w:iCs w:val="0"/>
          <w:smallCaps w:val="0"/>
          <w:strike w:val="0"/>
        </w:rPr>
        <w:t>第二</w:t>
      </w:r>
      <w:r>
        <w:rPr>
          <w:rStyle w:val="383"/>
          <w:b/>
          <w:bCs/>
          <w:i w:val="0"/>
          <w:iCs w:val="0"/>
          <w:smallCaps w:val="0"/>
          <w:strike w:val="0"/>
        </w:rPr>
        <w:t>卜八</w:t>
      </w:r>
      <w:r>
        <w:rPr>
          <w:rStyle w:val="382"/>
          <w:b/>
          <w:bCs/>
          <w:i w:val="0"/>
          <w:iCs w:val="0"/>
          <w:smallCaps w:val="0"/>
          <w:strike w:val="0"/>
        </w:rPr>
        <w:t>卷</w:t>
      </w:r>
      <w:r>
        <w:rPr>
          <w:rStyle w:val="383"/>
          <w:b/>
          <w:bCs/>
          <w:i w:val="0"/>
          <w:iCs w:val="0"/>
          <w:smallCaps w:val="0"/>
          <w:strike w:val="0"/>
        </w:rPr>
        <w:t>91</w:t>
      </w:r>
      <w:r>
        <w:rPr>
          <w:rStyle w:val="382"/>
          <w:b/>
          <w:bCs/>
          <w:i w:val="0"/>
          <w:iCs w:val="0"/>
          <w:smallCaps w:val="0"/>
          <w:strike w:val="0"/>
        </w:rPr>
        <w:t>觅）</w:t>
      </w:r>
      <w:r>
        <w:rPr>
          <w:rStyle w:val="77"/>
          <w:b/>
          <w:bCs/>
          <w:i w:val="0"/>
          <w:iCs w:val="0"/>
          <w:smallCaps w:val="0"/>
          <w:strike w:val="0"/>
        </w:rPr>
        <w:t>他们还玩弄诡辩术，为他们侵略、</w:t>
      </w:r>
      <w:r>
        <w:rPr>
          <w:rStyle w:val="77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256"/>
          <w:b/>
          <w:bCs/>
          <w:i w:val="0"/>
          <w:iCs w:val="0"/>
          <w:smallCaps w:val="0"/>
          <w:strike w:val="0"/>
        </w:rPr>
        <w:t>颠覆、干涉、控制</w:t>
      </w:r>
      <w:r>
        <w:rPr>
          <w:rStyle w:val="77"/>
          <w:b/>
          <w:bCs/>
          <w:i w:val="0"/>
          <w:iCs w:val="0"/>
          <w:smallCaps w:val="0"/>
          <w:strike w:val="0"/>
        </w:rPr>
        <w:t>和欺负别国的政策辩护。叛徒林彪和陈伯竑</w:t>
      </w:r>
      <w:r>
        <w:rPr>
          <w:rStyle w:val="77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7"/>
          <w:b/>
          <w:bCs/>
          <w:i w:val="0"/>
          <w:iCs w:val="0"/>
          <w:smallCaps w:val="0"/>
          <w:strike w:val="0"/>
        </w:rPr>
        <w:t>也用谣言和诡辩的手法，抛出唯心论的“天才论％作为他们反</w:t>
      </w:r>
      <w:r>
        <w:rPr>
          <w:rStyle w:val="77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7"/>
          <w:b/>
          <w:bCs/>
          <w:i w:val="0"/>
          <w:iCs w:val="0"/>
          <w:smallCaps w:val="0"/>
          <w:strike w:val="0"/>
        </w:rPr>
        <w:t>革命政变的理论纲领，等等。但是，正如毛主席所指出</w:t>
      </w:r>
      <w:r>
        <w:rPr>
          <w:rStyle w:val="78"/>
          <w:b/>
          <w:bCs/>
          <w:i w:val="0"/>
          <w:iCs w:val="0"/>
          <w:smallCaps w:val="0"/>
          <w:strike w:val="0"/>
        </w:rPr>
        <w:t>/一切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狡猾的人，不照科学态度办事的人，自以为得计，自以为很聪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明，其实都是最蠢的，都是没有好结果的</w:t>
      </w:r>
      <w:r>
        <w:rPr>
          <w:rStyle w:val="382"/>
          <w:b/>
          <w:bCs/>
          <w:i w:val="0"/>
          <w:iCs w:val="0"/>
          <w:smallCaps w:val="0"/>
          <w:strike w:val="0"/>
        </w:rPr>
        <w:t>《毛泽</w:t>
      </w:r>
      <w:r>
        <w:rPr>
          <w:rStyle w:val="78"/>
          <w:b/>
          <w:bCs/>
          <w:i w:val="0"/>
          <w:iCs w:val="0"/>
          <w:smallCaps w:val="0"/>
          <w:strike w:val="0"/>
        </w:rPr>
        <w:t>东选集</w:t>
      </w:r>
      <w:r>
        <w:rPr>
          <w:rStyle w:val="382"/>
          <w:b/>
          <w:bCs/>
          <w:i w:val="0"/>
          <w:iCs w:val="0"/>
          <w:smallCaps w:val="0"/>
          <w:strike w:val="0"/>
        </w:rPr>
        <w:t>卷</w:t>
      </w:r>
      <w:r>
        <w:rPr>
          <w:rStyle w:val="382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215"/>
          <w:b/>
          <w:bCs/>
          <w:i w:val="0"/>
          <w:iCs w:val="0"/>
          <w:smallCaps w:val="0"/>
          <w:strike w:val="0"/>
        </w:rPr>
        <w:t>本</w:t>
      </w:r>
      <w:r>
        <w:rPr>
          <w:rStyle w:val="215"/>
          <w:b/>
          <w:bCs/>
          <w:i w:val="0"/>
          <w:iCs w:val="0"/>
          <w:smallCaps w:val="0"/>
          <w:strike w:val="0"/>
          <w:lang w:val="en-US" w:eastAsia="en-US" w:bidi="en-US"/>
        </w:rPr>
        <w:t>7</w:t>
      </w:r>
      <w:r>
        <w:rPr>
          <w:rStyle w:val="384"/>
          <w:b/>
          <w:bCs/>
          <w:i w:val="0"/>
          <w:iCs w:val="0"/>
          <w:smallCaps w:val="0"/>
          <w:strike w:val="0"/>
        </w:rPr>
        <w:t>SO</w:t>
      </w:r>
      <w:r>
        <w:rPr>
          <w:rStyle w:val="215"/>
          <w:b/>
          <w:bCs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755"/>
        </w:tabs>
        <w:bidi w:val="0"/>
        <w:spacing w:line="33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折衷主义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把矛盾双方平列起来或把各种根本对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立的立场、观点和理论无原则地混合起来，就是折衷主义。折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衷主义有种种表现：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328" w:type="first"/>
          <w:footerReference r:id="rId326" w:type="default"/>
          <w:footerReference r:id="rId327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其一是用二元论来代替、冒充、偷换马克思主义的两点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论，把两点论中间的重点论偷偷地抽去，把矛盾双方平列起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来，不分主要和次要、重点和一般、主流和支流，结果掩盖了事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物的真象，模糊了事物的本质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例如，布哈林胡说</w:t>
      </w:r>
      <w:r>
        <w:rPr>
          <w:rStyle w:val="68"/>
          <w:b/>
          <w:bCs/>
          <w:i w:val="0"/>
          <w:iCs w:val="0"/>
          <w:smallCaps w:val="0"/>
          <w:strike w:val="0"/>
        </w:rPr>
        <w:t>“从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经济上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看问题和从政治上看问题有同等价值％林彪一类骗子鼓吹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“政治重要，经济也重要”、“政治与业务轮流突出”等等，都是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把矛盾两个方面平列起来，都是折衷主义。列宁在批判布哈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林时曾经指出，“</w:t>
      </w:r>
      <w:r>
        <w:rPr>
          <w:rStyle w:val="68"/>
          <w:b/>
          <w:bCs/>
          <w:i w:val="0"/>
          <w:iCs w:val="0"/>
          <w:smallCaps w:val="0"/>
          <w:strike w:val="0"/>
        </w:rPr>
        <w:t>‘又是这个，又是那个</w:t>
      </w:r>
      <w:r>
        <w:rPr>
          <w:rStyle w:val="193"/>
          <w:b w:val="0"/>
          <w:bCs w:val="0"/>
          <w:i w:val="0"/>
          <w:iCs w:val="0"/>
          <w:smallCaps w:val="0"/>
          <w:strike w:val="0"/>
        </w:rPr>
        <w:t>’，‘一</w:t>
      </w:r>
      <w:r>
        <w:rPr>
          <w:rStyle w:val="68"/>
          <w:b/>
          <w:bCs/>
          <w:i w:val="0"/>
          <w:iCs w:val="0"/>
          <w:smallCaps w:val="0"/>
          <w:strike w:val="0"/>
        </w:rPr>
        <w:t>方面，另一方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面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这就是布哈林在理论上的立场。这就是折衷主义/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341"/>
          <w:b w:val="0"/>
          <w:bCs w:val="0"/>
          <w:i w:val="0"/>
          <w:iCs w:val="0"/>
          <w:smallCaps w:val="0"/>
          <w:strike w:val="0"/>
        </w:rPr>
        <w:t>(《列宁选集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</w:t>
      </w:r>
      <w:r>
        <w:rPr>
          <w:rStyle w:val="341"/>
          <w:b w:val="0"/>
          <w:bCs w:val="0"/>
          <w:i w:val="0"/>
          <w:iCs w:val="0"/>
          <w:smallCaps w:val="0"/>
          <w:strike w:val="0"/>
        </w:rPr>
        <w:t>第四卷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449</w:t>
      </w:r>
      <w:r>
        <w:rPr>
          <w:rStyle w:val="385"/>
          <w:b w:val="0"/>
          <w:bCs w:val="0"/>
          <w:i w:val="0"/>
          <w:iCs w:val="0"/>
          <w:smallCaps w:val="0"/>
          <w:strike w:val="0"/>
        </w:rPr>
        <w:t>页)</w:t>
      </w:r>
      <w:r>
        <w:rPr>
          <w:rStyle w:val="341"/>
          <w:b w:val="0"/>
          <w:bCs w:val="0"/>
          <w:i w:val="0"/>
          <w:iCs w:val="0"/>
          <w:smallCaps w:val="0"/>
          <w:strike w:val="0"/>
        </w:rPr>
        <w:t>马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克思主义认为，矛盾双方是不平衡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的，不能并列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只有分清主次,抓住矛盾的主要方面，才能认清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事物的性质，丁作才有正确的方向。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其二是用混合论、调和论来代替唯物辩证法的结合论，把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水火不相容的东西无原则地结合在一起。在哲学上，就是企图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把唯心主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X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和唯物主义混合起来，建立一种超乎二者之上的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哲学体系。例如，考茨基宣扬“唯物主义历史观不仅可以与马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赫和阿芬那留斯合得挞，而且可以与许多别的哲学合得拢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波格丹诺夫一伙鼓吹马克思主义和经验批判主义的“结合％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他们从马赫那里取出一点不可知论和唯心主义，再从马克思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那里取出一点辩证唯物主义，把它们混合起来&gt; 林彪胡说“英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雄和奴隶共同创造历史”等等，都是把两种拫本对立时世界观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混合起来，都是折衷主义。马克思主义认为，对立面不能混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合，矛盾不能调和。无产阶级世界观绝不能同资产阶级世界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观结合，只能通过斗争，战胜资产阶级世界观。折衷主义混合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论不分阶级，不分敌我，不分是非，不要斗争，不要革命，就是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修正主义。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其三是用似是而非、模棱两可时东西来冒充、代替唯物辩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证法，总是这也对，那也对，既同意这一观点，又同意另一观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点。列宁说机会主义者按其本性来说总是回避明确地肯定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地提出问题，企图找出一种合力，在两种互相排斥的观点之间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象游蛇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样回旋，力图既‘同意’这一观点，又‘同意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另_观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点”。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（</w:t>
      </w:r>
      <w:r>
        <w:rPr>
          <w:rStyle w:val="113"/>
          <w:b w:val="0"/>
          <w:bCs w:val="0"/>
          <w:i w:val="0"/>
          <w:iCs w:val="0"/>
          <w:smallCaps w:val="0"/>
          <w:strike w:val="0"/>
          <w:vertAlign w:val="superscript"/>
        </w:rPr>
        <w:t>《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列宁全集》第七卷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399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折衷主义貌似公正，不偏不倚，</w:t>
      </w:r>
    </w:p>
    <w:p>
      <w:pPr>
        <w:pStyle w:val="387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360"/>
        <w:jc w:val="left"/>
        <w:sectPr>
          <w:footerReference r:id="rId331" w:type="first"/>
          <w:footerReference r:id="rId329" w:type="default"/>
          <w:footerReference r:id="rId330" w:type="even"/>
          <w:pgSz w:w="11909" w:h="16834"/>
          <w:pgMar w:top="1430" w:right="1440" w:bottom="1430" w:left="1440" w:header="0" w:footer="3" w:gutter="0"/>
          <w:pgNumType w:start="304"/>
          <w:cols w:space="720" w:num="1"/>
          <w:rtlGutter w:val="0"/>
          <w:docGrid w:linePitch="360" w:charSpace="0"/>
        </w:sectPr>
      </w:pPr>
      <w:r>
        <w:rPr>
          <w:rStyle w:val="388"/>
          <w:b w:val="0"/>
          <w:bCs w:val="0"/>
          <w:i w:val="0"/>
          <w:iCs w:val="0"/>
          <w:smallCaps w:val="0"/>
          <w:strike w:val="0"/>
        </w:rPr>
        <w:t>①</w:t>
      </w:r>
      <w:r>
        <w:rPr>
          <w:rStyle w:val="388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*</w:t>
      </w:r>
      <w:r>
        <w:rPr>
          <w:rStyle w:val="388"/>
          <w:b w:val="0"/>
          <w:bCs w:val="0"/>
          <w:i w:val="0"/>
          <w:iCs w:val="0"/>
          <w:smallCaps w:val="0"/>
          <w:strike w:val="0"/>
        </w:rPr>
        <w:t>唯物主</w:t>
      </w:r>
      <w:r>
        <w:rPr>
          <w:rStyle w:val="389"/>
          <w:b w:val="0"/>
          <w:bCs w:val="0"/>
          <w:i w:val="0"/>
          <w:iCs w:val="0"/>
          <w:smallCaps w:val="0"/>
          <w:strike w:val="0"/>
        </w:rPr>
        <w:t>X</w:t>
      </w:r>
      <w:r>
        <w:rPr>
          <w:rStyle w:val="390"/>
          <w:b w:val="0"/>
          <w:bCs w:val="0"/>
          <w:i w:val="0"/>
          <w:iCs w:val="0"/>
          <w:smallCaps w:val="0"/>
          <w:strike w:val="0"/>
        </w:rPr>
        <w:t>历史观&gt;第一卷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实际上倒向错误一边。马克思主义认为，在原则问题上必须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立场坚定，旗帜鲜明，表示赞成什么或反对什么，决不能模棱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两可，调和折中。毛主席在分析一九二七年以后国际上社会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主义和帝国主义的斗争时指出，中</w:t>
      </w:r>
      <w:r>
        <w:rPr>
          <w:rStyle w:val="367"/>
          <w:b w:val="0"/>
          <w:bCs w:val="0"/>
          <w:i w:val="0"/>
          <w:iCs w:val="0"/>
          <w:smallCaps w:val="0"/>
          <w:strike w:val="0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不站在这方面，就要站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在那方面，这是必然的趋势。难道不可以不偏不倚吗？这是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梦想</w:t>
      </w:r>
      <w:r>
        <w:rPr>
          <w:rStyle w:val="367"/>
          <w:b w:val="0"/>
          <w:bCs w:val="0"/>
          <w:i w:val="0"/>
          <w:iCs w:val="0"/>
          <w:smallCaps w:val="0"/>
          <w:strike w:val="0"/>
        </w:rPr>
        <w:t>Z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“中立’只是骗人的名词《毛泽东选集卷本651</w:t>
      </w:r>
      <w:r>
        <w:rPr>
          <w:rStyle w:val="367"/>
          <w:b w:val="0"/>
          <w:bCs w:val="0"/>
          <w:i w:val="0"/>
          <w:iCs w:val="0"/>
          <w:smallCaps w:val="0"/>
          <w:strike w:val="0"/>
        </w:rPr>
        <w:t>K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哲学上的折衷主义，必然导致政治上的机会主义、修正主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义。用折衷主义冒充辩证法是新老机会主义者、修正主义者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篡改马克思主义的惯用伎俩。他们把马克思主义篡改为机会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主义的时候，用折衷主义脣充辩证法是最容易欺骗群众的。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毛主席指出，对于那些</w:t>
      </w:r>
      <w:r>
        <w:rPr>
          <w:rStyle w:val="367"/>
          <w:b w:val="0"/>
          <w:bCs w:val="0"/>
          <w:i w:val="0"/>
          <w:iCs w:val="0"/>
          <w:smallCaps w:val="0"/>
          <w:strike w:val="0"/>
          <w:vertAlign w:val="superscript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自己另外散布一套折中主义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即机会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主义）的人们，大家应当有所警惕/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391"/>
          <w:b w:val="0"/>
          <w:bCs w:val="0"/>
          <w:i w:val="0"/>
          <w:iCs w:val="0"/>
          <w:smallCaps w:val="0"/>
          <w:strike w:val="0"/>
        </w:rPr>
        <w:t>相对主义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一种形而上学观点，认为一切事物都是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相对的。它把相对和绝对完全割裂开来，片面地夸大相对，夸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大认识的相对性，否认绝对，否认绝对真理。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相对主义由来已久。我国战国时的庄周就是相对主义的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代表他不承认相对之中包含着绝对，不承认事物质的规定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374"/>
          <w:b/>
          <w:bCs/>
          <w:i w:val="0"/>
          <w:iCs w:val="0"/>
          <w:smallCaps w:val="0"/>
          <w:strike w:val="0"/>
        </w:rPr>
        <w:t>性，因而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得出了 “是亦彼也，彼亦是也，彼亦一是非</w:t>
      </w:r>
      <w:r>
        <w:rPr>
          <w:rStyle w:val="374"/>
          <w:b/>
          <w:bCs/>
          <w:i w:val="0"/>
          <w:iCs w:val="0"/>
          <w:smallCaps w:val="0"/>
          <w:strike w:val="0"/>
        </w:rPr>
        <w:t>，此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亦一是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非”的错误结论。古希腊哲学家赫拉克利特的学生克拉底鲁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也是相对主义者。他认为一切都在运动，对任何东西都不可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能说出什么来。马赫主义者公然宣称：“我们是相对主义者％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把相对主义作为认识论的基础，把一切知识都说成是相对的，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否认绝对真理，否认真理的客观标准。按照这种相对主义的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观点，事物根本没有确定的性质，事物之间没有本质的差别，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好与坏、新与旧、正确与锖误之间也根本不存在任何原则的界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限，这是十分荒谬的^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列宁指出：“把相对主义作为认识论的基础，就必然使自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己不是陷入绝对怀疑论、不可知论和诡辩，就是陷入主观主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义</w:t>
      </w:r>
      <w:r>
        <w:rPr>
          <w:rStyle w:val="392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：（</w:t>
      </w:r>
      <w:r>
        <w:rPr>
          <w:rStyle w:val="392"/>
          <w:b w:val="0"/>
          <w:bCs w:val="0"/>
          <w:i w:val="0"/>
          <w:iCs w:val="0"/>
          <w:smallCaps w:val="0"/>
          <w:strike w:val="0"/>
        </w:rPr>
        <w:t>綱宁选集&gt;第二卷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136</w:t>
      </w:r>
      <w:r>
        <w:rPr>
          <w:rStyle w:val="392"/>
          <w:b w:val="0"/>
          <w:bCs w:val="0"/>
          <w:i w:val="0"/>
          <w:iCs w:val="0"/>
          <w:smallCaps w:val="0"/>
          <w:strike w:val="0"/>
        </w:rPr>
        <w:t>页</w:t>
      </w:r>
      <w:r>
        <w:rPr>
          <w:color w:val="000000"/>
          <w:spacing w:val="0"/>
          <w:w w:val="100"/>
          <w:position w:val="0"/>
          <w:lang w:val="zh-CN" w:eastAsia="zh-CN" w:bidi="zh-CN"/>
        </w:rPr>
        <w:t>物理学”唯心主义的根源之一，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就是由相对主义走向唯心主义。既然一切都是相对的，没有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质的区别，真理没有客观标准，公说公有理，婆说婆有理，各有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各的是非，就必然要陷入诡辩。列宁说：“从赤揲裸的相对主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义的观点出发，可以证明任何诡辩都是</w:t>
      </w:r>
      <w:r>
        <w:rPr>
          <w:rStyle w:val="367"/>
          <w:b w:val="0"/>
          <w:bCs w:val="0"/>
          <w:i w:val="0"/>
          <w:iCs w:val="0"/>
          <w:smallCaps w:val="0"/>
          <w:strike w:val="0"/>
        </w:rPr>
        <w:t>IH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确的' </w:t>
      </w:r>
      <w:r>
        <w:rPr>
          <w:rStyle w:val="392"/>
          <w:b w:val="0"/>
          <w:bCs w:val="0"/>
          <w:i w:val="0"/>
          <w:iCs w:val="0"/>
          <w:smallCaps w:val="0"/>
          <w:strike w:val="0"/>
        </w:rPr>
        <w:t>〇列宁选集》</w:t>
      </w:r>
      <w:r>
        <w:rPr>
          <w:rStyle w:val="392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392"/>
          <w:b w:val="0"/>
          <w:bCs w:val="0"/>
          <w:i w:val="0"/>
          <w:iCs w:val="0"/>
          <w:smallCaps w:val="0"/>
          <w:strike w:val="0"/>
        </w:rPr>
        <w:t>第二卷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136</w:t>
      </w:r>
      <w:r>
        <w:rPr>
          <w:rStyle w:val="392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辩证法和相对主义是根本对立的。辩证法认为，相对和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绝对是对立的统一相对之中有绝对，没有脱离绝对的相对</w:t>
      </w:r>
      <w:r>
        <w:rPr>
          <w:rStyle w:val="367"/>
          <w:b w:val="0"/>
          <w:bCs w:val="0"/>
          <w:i w:val="0"/>
          <w:iCs w:val="0"/>
          <w:smallCaps w:val="0"/>
          <w:strike w:val="0"/>
        </w:rPr>
        <w:t>p</w:t>
      </w:r>
      <w:r>
        <w:rPr>
          <w:rStyle w:val="36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辩征法并不否认认识的相对性，但反对相对主义。列宁说£ “马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克思和恩格斯的唯物主义辩证法无疑地包含着相对主义，可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是它并不归结为相対主义，这就是说，它不是在否定客观真理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的意义上，而是在我们的知识向客观真理接近的界限受历史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条件制约的盍义上，承认我们一切知识的相对性。</w:t>
      </w:r>
      <w:r>
        <w:rPr>
          <w:rStyle w:val="393"/>
          <w:b/>
          <w:bCs/>
          <w:i w:val="0"/>
          <w:iCs w:val="0"/>
          <w:smallCaps w:val="0"/>
          <w:strike w:val="0"/>
        </w:rPr>
        <w:t>”列宁选</w:t>
      </w:r>
      <w:r>
        <w:rPr>
          <w:rStyle w:val="393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集&gt;第二卷136页）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相对主义是一切反动阶级的哲学工具。刘少奇胡说“绝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对还是有条件的”，这是妄图用相对主义来否定马克思列宁主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义的普遍真理，从而兜售其修正主义黑货，其用心非常恶毒，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必须彻底揭露和批判。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  <w:sectPr>
          <w:footerReference r:id="rId334" w:type="first"/>
          <w:footerReference r:id="rId332" w:type="default"/>
          <w:footerReference r:id="rId333" w:type="even"/>
          <w:pgSz w:w="11909" w:h="16834"/>
          <w:pgMar w:top="1430" w:right="1440" w:bottom="1430" w:left="1440" w:header="0" w:footer="3" w:gutter="0"/>
          <w:pgNumType w:start="286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在革命队伍中,有形而上学观点的人，也会犯相对主义的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错误。他们对问题毫无定见，这也不是、那也不是，或者这也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是、那也是，采取相对主义态度。毛主席在批评有人用战争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的流动性来否定一定时间内的相对固定性时指出</w:t>
      </w:r>
      <w:r>
        <w:rPr>
          <w:rStyle w:val="394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“否认了这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点，战争就无从</w:t>
      </w:r>
      <w:r>
        <w:rPr>
          <w:rStyle w:val="395"/>
          <w:b/>
          <w:bCs/>
          <w:i w:val="0"/>
          <w:iCs w:val="0"/>
          <w:smallCaps w:val="0"/>
          <w:strike w:val="0"/>
        </w:rPr>
        <w:t>着手,成为毫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无定见，这也不是</w:t>
      </w:r>
      <w:r>
        <w:rPr>
          <w:rStyle w:val="395"/>
          <w:b/>
          <w:bCs/>
          <w:i w:val="0"/>
          <w:iCs w:val="0"/>
          <w:smallCaps w:val="0"/>
          <w:strike w:val="0"/>
        </w:rPr>
        <w:t>、那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也不是，或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者这也是、那也是的战争相对主义了毛择东选集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一卷本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页）这种相对主义的错误思想，对革命事业是有害的，必须加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以克服。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87"/>
          <w:b w:val="0"/>
          <w:bCs w:val="0"/>
          <w:i w:val="0"/>
          <w:iCs w:val="0"/>
          <w:smallCaps w:val="0"/>
          <w:strike w:val="0"/>
        </w:rPr>
        <w:t>绝对主义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一种形而上学观点，认为一切事物都是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绝对的。它把绝对和相对完全割裂开来，片面地夸大绝对，夸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大认识的绝对性，否认相对，否认相对真理。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绝对主义也是机会主义、修正主义的哲学基础。江湖骗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子杜林在世界观上宣扬宇宙的原始状态是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物质的自身等同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的状态'是绝对静止、绝对平衡的，把相对的静止、平衡绝对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化;在认识论上，他鼓吹认识的“绝对可靠性”和“最后的、终极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的真理'夸大思维的无限性和真理的绝对性，否认思维的有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限性，否认相对真理。他用这种绝对主义来制造唯心论的哲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学体系和假社会主义的反动理论。叛徒陈独秀鼓吹“一切联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合，畓认斗争％推行右倾机会主义路线;卖国贼王明先是鼓吹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“一切斗争，否认联合”，后又贩卖“一切联合，否认斗争、推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行“左”倾和右傾机会主义路线；林彪鼓吹“绝对权威"、“顶峰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论”，否认相对，夸大绝对，使绝对脱离相对。他们的世界观都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是绝对主义，都是为他们篡党夺权制造反革命舆论。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337" w:type="first"/>
          <w:footerReference r:id="rId335" w:type="default"/>
          <w:footerReference r:id="rId336" w:type="even"/>
          <w:pgSz w:w="11909" w:h="16834"/>
          <w:pgMar w:top="1430" w:right="1440" w:bottom="1430" w:left="1440" w:header="0" w:footer="3" w:gutter="0"/>
          <w:pgNumType w:start="307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在革命队伍中，有形而上学观点的人，也会犯绝对主义的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错误。毛主席在批评战争问题上脱离政治的倾向时指出，轻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视政治的倾向，把战争孤立起来，变为战争绝对主义者，那是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错误的，应加纠正毛泽东选集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一卷本447页）毛主席还批评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有些同志“对于复杂事物，不愿作反复深入的分析研究，而爱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作绝对肯定或绝对否定的简单结论毛泽东选集》一卷本893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页）绝对主义往往从这一个极端走到另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个极端。好，就绝对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的好</w:t>
      </w:r>
      <w:r>
        <w:rPr>
          <w:rStyle w:val="367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坏，就绝对的抚。这种绝对主义的错误思想，是执行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毛主席革命路线的障碍，是继续革命的障碍，必须加以纠正，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我们要学会分析问题的方法，养成分析的习惯。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辩证法和绝对主义是根本不相容的^辩证法认为，绝对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和相对是对立的统一。绝对存在于相对之中，没有脱离相对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的所谓绝对。马克思主义承认绝对真理，但坚决否认有离开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相对真理的所谓绝对真理、永恒真理。真理是在实践中不断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地发展的,所谓“终极的、最后的真理”是根本不存在的。“客观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现实世界的变化运动永远没有完结，人们在实践中对于真理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的认识也就永远没有完结马克思列宁主义并没有结束真理，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而是在实践中不断地开辟认识真理的道路/(《实践论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360"/>
        <w:jc w:val="left"/>
      </w:pPr>
      <w:r>
        <w:rPr>
          <w:rStyle w:val="114"/>
          <w:b w:val="0"/>
          <w:bCs w:val="0"/>
          <w:i w:val="0"/>
          <w:iCs w:val="0"/>
          <w:smallCaps w:val="0"/>
          <w:strike w:val="0"/>
        </w:rPr>
        <w:t>机械论一种形而上学发展观，它用机械力学的观</w:t>
      </w:r>
      <w:r>
        <w:rPr>
          <w:rStyle w:val="1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点去解释一切现象，用位置移动来说明一切变化，用量的差异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来说明一切质的差异，用外力推动来说明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切运动。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机械论形成于十七和十八世纪的西欧，十七世纪英国的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培根、霍布斯、洛克，法国的笛卡儿，十八世纪法国的狄德罗、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拉美特利,爱尔维修、霍尔巴赫等，都是机械论者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拉美特利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所著的《人是机器》是机械论的一篇代表作。机械论的出现是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不可避免的0这是由于当时只有力学比较发展，形而上学的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思维方法在人们的头脑中占了统治地位以及资产阶级的阶级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局限性所决定的。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十九世纪的庸俗唯物主义者和机械论的自然科学家，也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把一切运动归结为机械运动，也是机械论者^庸俗唯物主义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者毕希纳断言，自然界是任何地方都不可断开的同类现象的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14"/>
          <w:b w:val="0"/>
          <w:bCs w:val="0"/>
          <w:i w:val="0"/>
          <w:iCs w:val="0"/>
          <w:smallCaps w:val="0"/>
          <w:strike w:val="0"/>
        </w:rPr>
        <w:t>链条，它的作用是纯粹机械的' 英国物理学家</w:t>
      </w:r>
      <w:r>
        <w:rPr>
          <w:color w:val="000000"/>
          <w:spacing w:val="0"/>
          <w:w w:val="100"/>
          <w:position w:val="0"/>
          <w:lang w:val="zh-CN" w:eastAsia="zh-CN" w:bidi="zh-CN"/>
        </w:rPr>
        <w:t>格罗夫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(1811—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1896年)认为，“勸质的邦他状态是运动的变形或者最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终会归结为这些变形”①，把其他运动形式的特洙性抹煞了。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397"/>
          <w:b w:val="0"/>
          <w:bCs w:val="0"/>
          <w:i w:val="0"/>
          <w:iCs w:val="0"/>
          <w:smallCaps w:val="0"/>
          <w:strike w:val="0"/>
        </w:rPr>
        <w:t>德国物理学家耐格里年)认为</w:t>
      </w:r>
      <w:r>
        <w:rPr>
          <w:rStyle w:val="398"/>
          <w:b w:val="0"/>
          <w:bCs w:val="0"/>
          <w:i w:val="0"/>
          <w:iCs w:val="0"/>
          <w:smallCaps w:val="0"/>
          <w:strike w:val="0"/>
        </w:rPr>
        <w:t>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切质的差异只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有在能够归结为量的差异时才能说明。他们企图把各种物质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形态的质的差别归结为同一的最小粒子的结合所造成的纯粹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量的差异。恩格斯指出</w:t>
      </w:r>
      <w:r>
        <w:rPr>
          <w:rStyle w:val="66"/>
          <w:b/>
          <w:bCs/>
          <w:i w:val="0"/>
          <w:iCs w:val="0"/>
          <w:smallCaps w:val="0"/>
          <w:strike w:val="0"/>
        </w:rPr>
        <w:t>因为除现在流行在德囯各大学中的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最平凡的庸俗哲学外，我们今天的自然科学家对别的哲学_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无所知，所以他们才这样应用诸如‘机械的’一类的术语”。</w:t>
      </w:r>
    </w:p>
    <w:p>
      <w:pPr>
        <w:pStyle w:val="20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马克思恩格斯全集》第二十卷507页）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机械论是资产阶级的世界观和方法论，它同唯物辩证法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是根本对立的。唯物辩证法认为，物质运动有髙级形式和低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级形式，机祓运动是物质运动的低级形式^高级运动形式包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含低级运动的形式，但不能归结为低级运动形式。各种运动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形式之间存在着质的区别。从一种运动形式过渡到另一种运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动形式都是质变、飞跃，都是由于事物内部矛盾引起的。因此，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用机械力学的观点去解释一切现象，是根本错误的^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机械论者抓住事物的某一侧面加以绝对化，否认对立面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在一定条件下的相互作用和相互转化。例如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对生产力和生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产关系、理论和实践、经济基础和上层建筑等矛盾，只承认生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产力、实践、经济基础的主要的决定作用，不承认生产关系</w:t>
      </w:r>
      <w:r>
        <w:rPr>
          <w:rStyle w:val="66"/>
          <w:b/>
          <w:bCs/>
          <w:i w:val="0"/>
          <w:iCs w:val="0"/>
          <w:smallCaps w:val="0"/>
          <w:strike w:val="0"/>
        </w:rPr>
        <w:t>、理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论1上层建筑在一定条件下又转过来表现其为主要的决定作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用，这是机械唯物论的见解，是片面的、错误的。毛主席针对这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种错误指出诚然，生产力、实践、经</w:t>
      </w:r>
      <w:r>
        <w:rPr>
          <w:rStyle w:val="66"/>
          <w:b/>
          <w:bCs/>
          <w:i w:val="0"/>
          <w:iCs w:val="0"/>
          <w:smallCaps w:val="0"/>
          <w:strike w:val="0"/>
        </w:rPr>
        <w:t>济基础</w:t>
      </w:r>
      <w:r>
        <w:rPr>
          <w:rStyle w:val="399"/>
          <w:b w:val="0"/>
          <w:bCs w:val="0"/>
          <w:i w:val="0"/>
          <w:iCs w:val="0"/>
          <w:smallCaps w:val="0"/>
          <w:strike w:val="0"/>
        </w:rPr>
        <w:t>，一</w:t>
      </w:r>
      <w:r>
        <w:rPr>
          <w:rStyle w:val="66"/>
          <w:b/>
          <w:bCs/>
          <w:i w:val="0"/>
          <w:iCs w:val="0"/>
          <w:smallCaps w:val="0"/>
          <w:strike w:val="0"/>
        </w:rPr>
        <w:t>般地表现为主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要的决定的作用，谁不承认这一点，谁就不是睢物论者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。然而</w:t>
      </w:r>
      <w:r>
        <w:rPr>
          <w:rStyle w:val="66"/>
          <w:b/>
          <w:bCs/>
          <w:i w:val="0"/>
          <w:iCs w:val="0"/>
          <w:smallCaps w:val="0"/>
          <w:strike w:val="0"/>
        </w:rPr>
        <w:t>，</w:t>
      </w:r>
    </w:p>
    <w:p>
      <w:pPr>
        <w:pStyle w:val="227"/>
        <w:keepNext w:val="0"/>
        <w:keepLines w:val="0"/>
        <w:widowControl w:val="0"/>
        <w:shd w:val="clear" w:color="auto" w:fill="auto"/>
        <w:bidi w:val="0"/>
        <w:spacing w:line="16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①转引自&lt;马克思恩格斯全集，第二十卷邱1页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生产关系、理论、上层建筑这些方面，在一定条件之下，又转过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来表现其为主要的决定的作吊，这也是必须承认的这不是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违反唯物论，正是避免了机械唯物论，坚持了辩证唯物论/</w:t>
      </w:r>
    </w:p>
    <w:p>
      <w:pPr>
        <w:pStyle w:val="20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“矛盾论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此外，不从具体情况出发，把一种原理呆板地到处搬用，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这也是机械论的一种表现。例如，把适合于一定时同、地域和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性质的战争指导规律，呆板地移用于不同的时间、地域和性质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的战争，这是战争问题上的机械论，也是错误的。毛主席针对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这种错误指出</w:t>
      </w:r>
      <w:r>
        <w:rPr>
          <w:rStyle w:val="66"/>
          <w:b/>
          <w:bCs/>
          <w:i w:val="0"/>
          <w:iCs w:val="0"/>
          <w:smallCaps w:val="0"/>
          <w:strike w:val="0"/>
        </w:rPr>
        <w:t>，战争情况的不同，决定着不同的战争指导规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律，有时间、地域和性质的差别</w:t>
      </w:r>
      <w:r>
        <w:rPr>
          <w:rStyle w:val="66"/>
          <w:b/>
          <w:bCs/>
          <w:i w:val="0"/>
          <w:iCs w:val="0"/>
          <w:smallCaps w:val="0"/>
          <w:strike w:val="0"/>
          <w:vertAlign w:val="subscript"/>
        </w:rPr>
        <w:t>&amp;</w:t>
      </w:r>
      <w:r>
        <w:rPr>
          <w:rStyle w:val="66"/>
          <w:b/>
          <w:bCs/>
          <w:i w:val="0"/>
          <w:iCs w:val="0"/>
          <w:smallCaps w:val="0"/>
          <w:strike w:val="0"/>
        </w:rPr>
        <w:t>……我们研究在各个不同历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史阶段、各个不同性质、不同地域和民族的战争的指导规律，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应该着眼其特点和着眼其发展，反对战争问題上的机械论/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毛泽东选集</w:t>
      </w:r>
      <w:r>
        <w:rPr>
          <w:rStyle w:val="101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一卷本157页）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87"/>
          <w:b w:val="0"/>
          <w:bCs w:val="0"/>
          <w:i w:val="0"/>
          <w:iCs w:val="0"/>
          <w:smallCaps w:val="0"/>
          <w:strike w:val="0"/>
        </w:rPr>
        <w:t>均衡论</w:t>
      </w:r>
      <w:r>
        <w:rPr>
          <w:rStyle w:val="114"/>
          <w:b w:val="0"/>
          <w:bCs w:val="0"/>
          <w:i w:val="0"/>
          <w:iCs w:val="0"/>
          <w:smallCaps w:val="0"/>
          <w:strike w:val="0"/>
        </w:rPr>
        <w:t>一种形而上学谬论，也叫平衡论它认为</w:t>
      </w:r>
      <w:r>
        <w:rPr>
          <w:rStyle w:val="1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世界上一切事物的平衡或静止是无条件的、绝对的;绝对平衡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是物质的一般状态或原始状态；各种对立力量的发展总是趋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向平衡、稳定</w:t>
      </w:r>
      <w:r>
        <w:rPr>
          <w:rStyle w:val="367"/>
          <w:b w:val="0"/>
          <w:bCs w:val="0"/>
          <w:i w:val="0"/>
          <w:iCs w:val="0"/>
          <w:smallCaps w:val="0"/>
          <w:strike w:val="0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事物只有渐变、进化，没有质变、飞跃；平衡、稳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定是正常的状态，不平衡、斗争、革命是不正常的状态。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均衡论的主要代表是英国的资产阶级哲学家和社会学家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斯宾塞。他用“力的平衡”来解释整个宇宙，认为世界上一切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事物，或者已经平衡，或者正在走向平衡。一切运动的起点和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终点都是均衡状态。“我们到处都发现趋于平衡的意向”①。有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机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体的进化是“内在的情况同外部世界趋于平衡”的结果，人</w:t>
      </w:r>
    </w:p>
    <w:p>
      <w:pPr>
        <w:pStyle w:val="223"/>
        <w:keepNext w:val="0"/>
        <w:keepLines w:val="0"/>
        <w:widowControl w:val="0"/>
        <w:shd w:val="clear" w:color="auto" w:fill="auto"/>
        <w:bidi w:val="0"/>
        <w:spacing w:line="160" w:lineRule="exact"/>
        <w:ind w:left="0" w:firstLine="0"/>
        <w:jc w:val="left"/>
      </w:pPr>
      <w:r>
        <w:rPr>
          <w:rStyle w:val="400"/>
          <w:b w:val="0"/>
          <w:bCs w:val="0"/>
          <w:i w:val="0"/>
          <w:iCs w:val="0"/>
          <w:smallCaps w:val="0"/>
          <w:strike w:val="0"/>
        </w:rPr>
        <w:t>①《基本原理》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类心灵与环境将逐渐谐和％社会政治生活也是趋向平衡，即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各种对立的共存/完善”或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4</w:t>
      </w:r>
      <w:r>
        <w:rPr>
          <w:color w:val="000000"/>
          <w:spacing w:val="0"/>
          <w:w w:val="100"/>
          <w:position w:val="0"/>
          <w:lang w:val="zh-CN" w:eastAsia="zh-CN" w:bidi="zh-CN"/>
        </w:rPr>
        <w:t>力的平衡”是发展的极限。社会组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织的理想状态是一神静力学的静止状态，即个人和环境达到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了尽善尽美的平衡状态。他认为资本主义社会是社会发展的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最后阶段，一切都达到平衡。他把无产阶级反对资产阶级的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斗争说成是“均衡的破坏％马赫主义者也鼓吹均衡论，马赫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胡说什么</w:t>
      </w:r>
      <w:r>
        <w:rPr>
          <w:rStyle w:val="297"/>
          <w:b w:val="0"/>
          <w:bCs w:val="0"/>
          <w:i w:val="0"/>
          <w:iCs w:val="0"/>
          <w:smallCaps w:val="0"/>
          <w:strike w:val="0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“我们可以按照我们本身的肉体均衡和精神均衡，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推论出自然界一切过程的均衡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……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perscript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①。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均衡论是资产阶级反对唯物辩证法的反动工具。它把相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对平衡绝对化，否认了各种矛盾和矛盾各方面力量的不平衡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性。事实上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，“一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切平衡都只是相对的和暂时的。马克思恩格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 xml:space="preserve">斯全集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第二十卷汹〇页)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不平衡则是绝对的、经常的。任何复杂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过程，其主要矛盾和次要矛盾之间的力量对比是不平衡的。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任何一对矛盾，矛盾双方的发展也是不平衡的，必有一方面是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主要的，他方面是次要的。有时候似乎势均力敌，然而这只是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暂时的和相对的，基本的形态则是不平衡</w:t>
      </w:r>
      <w:r>
        <w:rPr>
          <w:rStyle w:val="401"/>
          <w:b w:val="0"/>
          <w:bCs w:val="0"/>
          <w:i w:val="0"/>
          <w:iCs w:val="0"/>
          <w:smallCaps w:val="0"/>
          <w:strike w:val="0"/>
        </w:rPr>
        <w:t>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“世界上没有绝对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地平衡发展的东西,我们必须反对平衡论，或均衡论/ 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G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论》）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均衡论也是机会主义路线的理论基础。在苏联消灭富农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实行农业集体化的关键时刻，布哈林鼓吹国民经济中资本主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义成分和社会主义成分应当均衡地发展，主张资本主义、富农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经济和平长入社会主义。斯大林指出/这种理论的目的是要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保持个休农民经济的阵地，用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新的’理论武器把富农分子武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装起来反对集体农庄</w:t>
      </w:r>
      <w:r>
        <w:rPr>
          <w:rStyle w:val="68"/>
          <w:b/>
          <w:bCs/>
          <w:i w:val="0"/>
          <w:iCs w:val="0"/>
          <w:smallCaps w:val="0"/>
          <w:strike w:val="0"/>
        </w:rPr>
        <w:t>，破坏集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休农庄的阵地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fl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” 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斯大林全集》</w:t>
      </w:r>
    </w:p>
    <w:p>
      <w:pPr>
        <w:pStyle w:val="20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①转引</w:t>
      </w:r>
      <w:r>
        <w:rPr>
          <w:rStyle w:val="402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列宁选集&gt; 第二卷173页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第十二卷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页）现代修正主义者鼓吹所谓“均衡裁军”，使美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苏两个超级大国保持“均势'这不过是骗人的鬼话。两个趄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级大国为了争夺世界霸权，展开了疯狂的军备竞赛，一方竭力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追赶和力图压倒另一方，它们之间的矛盾逬一步徵化，既谈不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上什么“均衡裁军”，也谈不上什么“均势”。现代修正主义者宣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扬这套谬讼，是为社会帝国主义推行霸权主义服务的。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49"/>
          <w:b w:val="0"/>
          <w:bCs w:val="0"/>
          <w:i w:val="0"/>
          <w:iCs w:val="0"/>
          <w:smallCaps w:val="0"/>
          <w:strike w:val="0"/>
        </w:rPr>
        <w:t>循环论一种形而上学发展观，认为事物是周而复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始的循环运动，而不是前进的上升运动。在循环论者看来，世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界上各种不同的事物，从一开始就是如此，经历了千万个舂秋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之后仍然如此,如果说有变化，也只有量变，而没有质变。循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环论者往往抓住每年总是春、夏、秋、冬的循环往复，每天总是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白天到黑夜、黑夜到白天的循环往复等现象，力图证明他们的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循环论是正确的。其实，这不过是把事物运动形式上的反复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循环，用来掩盖事物内容上的发展^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340" w:type="first"/>
          <w:footerReference r:id="rId338" w:type="default"/>
          <w:footerReference r:id="rId339" w:type="even"/>
          <w:pgSz w:w="11909" w:h="16834"/>
          <w:pgMar w:top="1430" w:right="1440" w:bottom="1430" w:left="1440" w:header="0" w:footer="3" w:gutter="0"/>
          <w:pgNumType w:start="289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把这神周而复始的形而上学谬论，运用到社会历史领域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中，就是历史循环论。它把社会历史看成是走马灯式的绝对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的循环，没有质的飞跃，没有任何进步。我国战国末年的邹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衍，把原来属于朴素唯物主义的金 &gt;木、水、火，土的五行学说，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硬套到社会历史的发展上去，创立了所谓“五德终始"说，把朝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代的变换看成是土德、木德、金德，火德、水德的相继更替，循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环往复。西汉儒家董仲舒提出了 "三统”说，把夏、商、周等朝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代的兴亡说成是什么“黑统”、“白统"和“赤統”的“周而复始”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的循环更替。德国反动的资产阶级思想家尼采，用历史循环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论来反对发展的历史观，认力历史不是在前进，而是不断地向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经历过的阶段倒退。某些现代资产阶级思想家宣扬人类必将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退回到以前的时代，提出要“回到中世纪去回到原始时代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去&gt; 等反动口号，这实质上也是历史循环论，只是花样有所不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同罢了。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68"/>
          <w:b/>
          <w:bCs/>
          <w:i w:val="0"/>
          <w:iCs w:val="0"/>
          <w:smallCaps w:val="0"/>
          <w:strike w:val="0"/>
        </w:rPr>
        <w:t>唯</w:t>
      </w:r>
      <w:r>
        <w:rPr>
          <w:color w:val="000000"/>
          <w:spacing w:val="0"/>
          <w:w w:val="100"/>
          <w:position w:val="0"/>
          <w:lang w:val="zh-CN" w:eastAsia="zh-CN" w:bidi="zh-CN"/>
        </w:rPr>
        <w:t>物辩证法认为，事物的发展</w:t>
      </w:r>
      <w:r>
        <w:rPr>
          <w:rStyle w:val="68"/>
          <w:b/>
          <w:bCs/>
          <w:i w:val="0"/>
          <w:iCs w:val="0"/>
          <w:smallCaps w:val="0"/>
          <w:strike w:val="0"/>
        </w:rPr>
        <w:t>“是按所谓螺旋式而不是按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直线式进行的”，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列宁</w:t>
      </w:r>
      <w:r>
        <w:rPr>
          <w:color w:val="000000"/>
          <w:spacing w:val="0"/>
          <w:w w:val="100"/>
          <w:position w:val="0"/>
          <w:lang w:val="zh-CN" w:eastAsia="zh-CN" w:bidi="zh-CN"/>
        </w:rPr>
        <w:t>选集》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第二卷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584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其中虽有某些特征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重复出现，但决不是简单的循环，而是由旧到新，由新到更新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的质变。例如，在阶级斗争和路线斗争中，每经过一次重大斗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</w:t>
      </w:r>
      <w:r>
        <w:rPr>
          <w:rStyle w:val="68"/>
          <w:b/>
          <w:bCs/>
          <w:i w:val="0"/>
          <w:iCs w:val="0"/>
          <w:smallCaps w:val="0"/>
          <w:strike w:val="0"/>
        </w:rPr>
        <w:t>，战</w:t>
      </w:r>
      <w:r>
        <w:rPr>
          <w:color w:val="000000"/>
          <w:spacing w:val="0"/>
          <w:w w:val="100"/>
          <w:position w:val="0"/>
          <w:lang w:val="zh-CN" w:eastAsia="zh-CN" w:bidi="zh-CN"/>
        </w:rPr>
        <w:t>胜了阶级敌人的进攻，革命和建设事业就朝前迈进一大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步</w:t>
      </w:r>
      <w:r>
        <w:rPr>
          <w:rStyle w:val="68"/>
          <w:b/>
          <w:bCs/>
          <w:i w:val="0"/>
          <w:iCs w:val="0"/>
          <w:smallCaps w:val="0"/>
          <w:strike w:val="0"/>
        </w:rPr>
        <w:t>。人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的认识的发展也不是直线的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5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正如列宁所指出</w:t>
      </w:r>
      <w:r>
        <w:rPr>
          <w:rStyle w:val="68"/>
          <w:b/>
          <w:bCs/>
          <w:i w:val="0"/>
          <w:iCs w:val="0"/>
          <w:smallCaps w:val="0"/>
          <w:strike w:val="0"/>
        </w:rPr>
        <w:t>/人的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认识不是直线(也就是说，不是沿着直线进行的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），</w:t>
      </w:r>
      <w:r>
        <w:rPr>
          <w:rStyle w:val="68"/>
          <w:b/>
          <w:bCs/>
          <w:i w:val="0"/>
          <w:iCs w:val="0"/>
          <w:smallCaps w:val="0"/>
          <w:strike w:val="0"/>
        </w:rPr>
        <w:t>而是无限地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 xml:space="preserve">近似于一串圆圈、近似于螺旋的曲线/ 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(《列宁全</w:t>
      </w:r>
      <w:r>
        <w:rPr>
          <w:color w:val="000000"/>
          <w:spacing w:val="0"/>
          <w:w w:val="100"/>
          <w:position w:val="0"/>
          <w:lang w:val="zh-CN" w:eastAsia="zh-CN" w:bidi="zh-CN"/>
        </w:rPr>
        <w:t>集》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第三十八卷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411页)这说明人们的认识过程虽然象圆圈，但并不是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老驴推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磨，原地打转”那样机械地重复，而是螺旋式发展，波浪式前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进，每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一次循环往复，都使认识上升到一个新的髙度。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129"/>
          <w:b w:val="0"/>
          <w:bCs w:val="0"/>
          <w:i w:val="0"/>
          <w:iCs w:val="0"/>
          <w:smallCaps w:val="0"/>
          <w:strike w:val="0"/>
        </w:rPr>
        <w:t>虚无主义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一种对事物不作具体分析，无原则地、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任意地否定一切的资产阶级思想。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虚无主义在政治上表现为无政府主义。它否定阶级斗争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和社会革命，反对国家权力，反对无产阶级专政以及一切组织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性和纪律性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列宁在《合法派和反取消派的对话》一文中，曾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把无政府主义和知识分子的虚无主义相提并论。另外，在批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判伯</w:t>
      </w:r>
      <w:r>
        <w:rPr>
          <w:color w:val="000000"/>
          <w:spacing w:val="0"/>
          <w:w w:val="100"/>
          <w:position w:val="0"/>
          <w:lang w:val="zh-CN" w:eastAsia="zh-CN" w:bidi="zh-CN"/>
        </w:rPr>
        <w:t>恩施坦的机会主义的虚无主义时，列宁说</w:t>
      </w:r>
      <w:r>
        <w:rPr>
          <w:rStyle w:val="68"/>
          <w:b/>
          <w:bCs/>
          <w:i w:val="0"/>
          <w:iCs w:val="0"/>
          <w:smallCaps w:val="0"/>
          <w:strike w:val="0"/>
        </w:rPr>
        <w:t>，表现出这种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虚无主义的人，不是无政府主义者，就是资产阶级自由派</w:t>
      </w:r>
      <w:r>
        <w:rPr>
          <w:rStyle w:val="127"/>
          <w:b w:val="0"/>
          <w:bCs w:val="0"/>
          <w:i w:val="0"/>
          <w:iCs w:val="0"/>
          <w:smallCaps w:val="0"/>
          <w:strike w:val="0"/>
        </w:rPr>
        <w:t>f</w:t>
      </w:r>
      <w:r>
        <w:rPr>
          <w:rStyle w:val="12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列宁全集》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第四卷241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在文化艺术上，虚无主义对历史的遗产、民族的文化不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作具体分析而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概否定。例如，在我国，曾有人盲目崇拜西方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医学、艺术等，甚至主张“全盘西化”，否认祖国的宝贵遗产及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民族特点，不愿意去研究和发展中国的东西，这就是一种民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族虚无主义的态度。在毛主席提出的“古为今用，洋为中用”、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“推陈出新"的方针指导下，我国革命样板戏创作的成功，中西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医结合，针刺麻醉及中药全身麻醉的研究成功等，都是对崇洋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思想和虚无主义的有力批判。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在帝国主义和无产阶级革命时代，虛无主义是垄断资产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阶级腐朽、没落、颓度思想的反映。反动统治者利用它来腐蚀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人民的斗志，反对无产阶级革命，因而必须彻底批判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虚无主义于十九世纪中叶开始流行于俄国。当时俄国资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产阶级知识分子中年青的激进分子，反对封建专制的政治压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迫，对势时的封建关系、社会秩序、道德观念等，采取全盘否定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的态度，自称为“虚无主义者'这种虚无主义在当时具有一定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的进步作用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它同后来机会主义者的虚无主义是有区别的。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形式:主义 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是一种资产阶级的形而上学思想方法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和恶劣作风。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形式主义者割裂形式和内容的内在联系，认为形式是决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定一切的，内容是无足轻重的，片面地夸大形式的作用，抹煞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了内容对形式的决定作用。例如，他们对于现状，对于历史，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对于外国事物，没有历史唯物主义的批判精神，所谓坏，就是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绝对的坏，一切皆杯,所谓好,就是绝对的好，一切皆好。形式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主义者抹煞了内容的作用，根本不懂得事物的内部规律性，总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是在片面性、表面性和主观性上打圈子，并力图哗众取宠，所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以是一种华而不实、自欺欺人的恶劣作风。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343" w:type="first"/>
          <w:footerReference r:id="rId341" w:type="default"/>
          <w:footerReference r:id="rId342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毛主席在《整顿党的作风》、《反对党八股》等报告中，深刻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地批判了叛徒主明之流所传播的形式主义，这就是主观主义、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宗派主义和党八股。这种幼稚的、低级的、庸俗的、不用脑筋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的形式主义方法，“一方面是五四运动的积极因素的反动，—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方面也是五四运动的消极因素的继承、继续或发展％ 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W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毛泽东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选集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一卷本789页）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毛主席还指出这种作风是害人害己、极不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利于革命，甚至是祸国殃民的，因而号召大家，要象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老鼠过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街，人人喊钌”那样，来肃清这种恶劣作风。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一切反革命两面派总是竭力玩弄形式主义。叛徒、卖国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贼林彪卑鄙地利用形式主义来歪曲和反对毛泽东思想，并借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以掩盖其极右实质。在形式上，他打着“高举紧踉”的幌子，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并髙喊“不理解的也要执行”，装出一副“跟得最紧”的样子，实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际上却千方百计地进行反革命阴谋活动，妄图发动反革命武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装政变，篡夺党和国家的最高权力。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在革命认伍内部，形式主义对工作的危害也是很大的。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毛主席早在一九三〇年就严肃地指出，不根据实际情况进行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讨论和审察，一味盲目执行，这种单纯建立在‘上级3观念上的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形式主义的态度是很不对的。为什么党的策略路线总是不能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深入群众，就是这种形式主义在那里作怪。盲目地表面上完全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无异议地执行上级的指示，这不是真正在执行上级的指示，这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是反对上级指示或者对上级指示急工的最妙方法/ </w:t>
      </w:r>
      <w:r>
        <w:rPr>
          <w:rStyle w:val="403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反对本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我们要深刻领会毛主席这一指示的重要意义，在三大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革命斗争中自觉地克服和防止形式主义，只有刻苦攻读马列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著作和毛主席著作，不断提髙识别能力,才不致为反革命两面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派的形式主义所蒙蔽和欺骗。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360"/>
        <w:jc w:val="left"/>
        <w:sectPr>
          <w:footerReference r:id="rId346" w:type="first"/>
          <w:footerReference r:id="rId344" w:type="default"/>
          <w:footerReference r:id="rId345" w:type="even"/>
          <w:pgSz w:w="11909" w:h="16834"/>
          <w:pgMar w:top="1430" w:right="1440" w:bottom="1430" w:left="1440" w:header="0" w:footer="3" w:gutter="0"/>
          <w:pgNumType w:start="315"/>
          <w:cols w:space="720" w:num="1"/>
          <w:rtlGutter w:val="0"/>
          <w:docGrid w:linePitch="360" w:charSpace="0"/>
        </w:sectPr>
      </w:pPr>
      <w:r>
        <w:rPr>
          <w:rStyle w:val="149"/>
          <w:b w:val="0"/>
          <w:bCs w:val="0"/>
          <w:i w:val="0"/>
          <w:iCs w:val="0"/>
          <w:smallCaps w:val="0"/>
          <w:strike w:val="0"/>
        </w:rPr>
        <w:t>自然辩证法是关于自然界运动发展的普遍规律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的科学。马克思主义谈为，自然辩证法的基本任务，是以辩证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唯物主义和历史唯物主义的基本观点去研究自然界的辩证发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展过程以及人类认识和改造自然界的辩证法。它主要研究物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质及其存在形式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运动、时间和空间，各种物质运动形式及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其辩证关系,研究自然界的发展史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如天体、地球、生命的起源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与演化和人类起源的一般规律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研究自然科学与生产斗争、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阶级斗争、科学实验的辩证关系，认识自然和改造自然的辩证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关系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研究人们在工业、农业、医疗卫生、科学技术等革命实践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中的辩证法等等。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自然辩证法是在同唯心论和形而上学的斗争中产生和发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展起来的。十九世纪中叶，近代自然科学取得了一系列的成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就，特别是三个伟大的发现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能量守恒与转化定律、细胞学说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和达尔文进化论），掲示了自然界的辩证性质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p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但是，唯心论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和形而上学仍然盘踞着自然科学领域，“宇宙热寂论生命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力论”、“物神不变论”等到处流行，使理论自然科学处于混乱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状态。马克思、恩格斯以唯物辩证法为锐利武器，总结了十九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世纪自然科学的新成就，批判和改造了旧的自然哲学，枇判了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当时占统治地位的形而上学自然观以及各种形式的唯心论，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创立了唯物主义的自然辩证法，使自然观产生伟大的变革。自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然辩证法与旧的自然哲学根本不同，它是严格科学的以实验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为依据的研究的结果”；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（《马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克思恩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格斯选集</w:t>
      </w:r>
      <w:r>
        <w:rPr>
          <w:rStyle w:val="11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第三卷</w:t>
      </w:r>
      <w:r>
        <w:rPr>
          <w:rStyle w:val="11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4</w:t>
      </w:r>
      <w:r>
        <w:rPr>
          <w:rStyle w:val="403"/>
          <w:b w:val="0"/>
          <w:bCs w:val="0"/>
          <w:i w:val="0"/>
          <w:iCs w:val="0"/>
          <w:smallCaps w:val="0"/>
          <w:strike w:val="0"/>
        </w:rPr>
        <w:t>M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它科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学地系统地反映了自然界的辩证性质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此后，列宁和毛主席又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在批判唯心论和形而上学的斗争中，总结和概括当时自然科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学、生产斗争和科学实验的最髙成就，继续发展了自然辩证法。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49"/>
          <w:b w:val="0"/>
          <w:bCs w:val="0"/>
          <w:i w:val="0"/>
          <w:iCs w:val="0"/>
          <w:smallCaps w:val="0"/>
          <w:strike w:val="0"/>
        </w:rPr>
        <w:t>毛主席指出对立统一规律是宇苗的根本规律。这个规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律，不论在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然界、人类杜会和人们的思想中，都是普遍存在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的。矛盾着的对立面又统一，又斗争，由此推动事物的运劫和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变化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/“乂千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TH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确处理人民内部矛盾的问题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）0然辩证法认为，自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然界是客观存在的物质壯界。整个自然界，从最简单的机械运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动到物理、化学、生物运动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直到人，都存在着矛盾，都是按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对立统一的规律运动着、发展着、变化着。自然界的矛盾是无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限的、多样的。“自然界的变化，主要地是由于自然界内部矛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盾的发展</w:t>
      </w:r>
      <w:r>
        <w:rPr>
          <w:rStyle w:val="405"/>
          <w:b w:val="0"/>
          <w:bCs w:val="0"/>
          <w:i w:val="0"/>
          <w:iCs w:val="0"/>
          <w:smallCaps w:val="0"/>
          <w:strike w:val="0"/>
        </w:rPr>
        <w:t>。”卜矛盾论〇</w:t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自然界各种物贲运动形式之间，都是互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相依存和互相转化的，但又是本质上互相区别的。各神物质运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动形式都有其特殊的矛盾，它们是各门自然科学的研究对象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自然辩证法是无产阶级认识自然和改造自然的唯一正确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的世界观和方法论。它是各门自然科学最基础的理论。自然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辩证法与自然科学是指导与被指导的关系。只有以自然辩证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法为指导，自然科学、生产实践和科学实验才能取得新的成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就，搞自然科学的，要学会用辩证法。我国解放以后，特别是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无产阶级文化大革命以来，广大工农兵群众和革命的科技人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员，在毛主席哲学思想的指引下，在各条战线上取得了巨大的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成就。例如工业战线上的大庆和农业战线上的大寨，是正确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运用毛主席哲学思想取得显著成绩的典型，那里充满着生动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活泼的辩证法。随着实践的发展，将越来越显汞出自然辩证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法的无比威力。反之，离开了自然辩证法的指导，不仅会阻碍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自然科学和生产实践的发展，而且会走到唯心论和形而上学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的邪路上去，正如恩格斯所指出：“蔑视辩证法是不能不受惩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93"/>
          <w:b w:val="0"/>
          <w:bCs w:val="0"/>
          <w:i w:val="0"/>
          <w:iCs w:val="0"/>
          <w:smallCaps w:val="0"/>
          <w:strike w:val="0"/>
        </w:rPr>
        <w:t>罚的。”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（&lt;马®思恩格斯选集</w:t>
      </w:r>
      <w:r>
        <w:rPr>
          <w:rStyle w:val="11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第三卷舰页)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历史的经验充分证明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了这一真理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103"/>
        <w:keepNext/>
        <w:keepLines/>
        <w:widowControl w:val="0"/>
        <w:shd w:val="clear" w:color="auto" w:fill="auto"/>
        <w:bidi w:val="0"/>
        <w:spacing w:line="260" w:lineRule="exact"/>
        <w:ind w:left="0" w:firstLine="360"/>
        <w:jc w:val="left"/>
      </w:pPr>
      <w:bookmarkStart w:id="22" w:name="bookmark22"/>
      <w:r>
        <w:rPr>
          <w:color w:val="000000"/>
          <w:spacing w:val="0"/>
          <w:w w:val="100"/>
          <w:position w:val="0"/>
          <w:lang w:val="zh-CN" w:eastAsia="zh-CN" w:bidi="zh-CN"/>
        </w:rPr>
        <w:t>自然科学的物质结构学说</w:t>
      </w:r>
      <w:r>
        <w:rPr>
          <w:rStyle w:val="406"/>
          <w:b w:val="0"/>
          <w:bCs w:val="0"/>
          <w:i w:val="0"/>
          <w:iCs w:val="0"/>
          <w:smallCaps w:val="0"/>
          <w:strike w:val="0"/>
        </w:rPr>
        <w:t>自然科学的物质</w:t>
      </w:r>
      <w:bookmarkEnd w:id="22"/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结构学说是研究具体的物质结构，它与哲学上的物质概念不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同，但又是受一定的哲学恩想支配的。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自然科学的物质结构学说经历了搜长的发展史。古代人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往往从宏规上去考察物体，了解一些物体的外部形态,对物质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结构的认识是笼统的、表面的，带有不少猜测成分。从十五世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纪以后，随着资本主义生产的发展和近代自然科学的兴起，人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类对物质结构的认识逐步具体深入了。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从十八世纪六十年代到十九世纪初，资产阶级的工业革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命推动了科学的发展。十九世纪初，英国的道尔顿提出了科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学的原子论，识为一切物体“都由无数极微小的质点或物质的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原子所组成'接着又有人杷由不同原子结合成的微小的原子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集团，叫做分子9原子构成分子，分子构成物体。这表明人类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的认识从宏观物体进到物体内部分子、原子的层次，是对物质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结构认识的一大进步。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十九世纪末二十世纪初，电能的广泛运用,促使人们发现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了电子和放射性现象，说明原子是可以破裂的。一九一一年,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自然科学家根据实验的结果，提出了原子的有核模型，指出原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子是由原子核和围绕核作髙速运动的电子所组成。在这以前，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人们还发现了电磁场，它也有能量、动量、质量等物质属性，连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续分布在带电体的周围，表明物质除了以间断的粒子的形式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存在之外，还以连续的场的形式存在。原子核和电子是靠电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磁场联系在一起的。这就进一步把人类的认识带到了戚子内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部更为深入的层次,这是继原子论之后的又一大进步。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349" w:type="first"/>
          <w:footerReference r:id="rId347" w:type="default"/>
          <w:footerReference r:id="rId348" w:type="even"/>
          <w:pgSz w:w="11909" w:h="16834"/>
          <w:pgMar w:top="1430" w:right="1440" w:bottom="1430" w:left="1440" w:header="0" w:footer="3" w:gutter="0"/>
          <w:pgNumType w:start="297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当时，不懂得辩证法的自然科学家被物理学的这些新发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现弄糊涂了，错误地认为“物质消失了'列宁在批判这种错误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时指出，哲学的物质概念永远不会消失，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任何关子物质构造</w:t>
      </w:r>
    </w:p>
    <w:p>
      <w:pPr>
        <w:pStyle w:val="261"/>
        <w:keepNext/>
        <w:keepLines/>
        <w:widowControl w:val="0"/>
        <w:shd w:val="clear" w:color="auto" w:fill="auto"/>
        <w:bidi w:val="0"/>
        <w:ind w:left="0" w:firstLine="0"/>
        <w:jc w:val="left"/>
      </w:pPr>
      <w:bookmarkStart w:id="23" w:name="bookmark23"/>
      <w:r>
        <w:rPr>
          <w:color w:val="000000"/>
          <w:spacing w:val="0"/>
          <w:w w:val="100"/>
          <w:position w:val="0"/>
          <w:lang w:val="zh-CN" w:eastAsia="zh-CN" w:bidi="zh-CN"/>
        </w:rPr>
        <w:t>及其特性的科学原理都具有近似的、相对的性质”。（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列宁选</w:t>
      </w:r>
      <w:bookmarkEnd w:id="23"/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集》第二卷267页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九三二年，人们果然发现原子核是由质子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和中子所组成。电子、质子、中子等等，统称为“基本粒子\人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类对物质结构的认识又进入了更深的层次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随着生产力的提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髙，科学的发展，人们先后又发现了几百种“基本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粒子。这种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粒子既有间断的粒子性，又有连续的波动性，人们又叫它“波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粒子”。列宁早已指出电子和原子一样，也是不可穷尽的'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en-US" w:eastAsia="en-US" w:bidi="en-US"/>
        </w:rPr>
        <w:t>(«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列宁选集》第二卷268页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“波粒子”同样不是构成物质的最小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单位，还可以分下去。近年来，人们通过电子撞击质子的实验，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发现质子内部有空隙，这个空隙已经显示出质子可分的曙光。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二十世纪五十年代，日本物理学家坂田昌一在辩证唯物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主义的指导下，提出了重子——介子族的复合模型（即坂田模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型），为自然科学工作者运用辩证唯物主义树立了一个范例。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我国的物理学工作者于一九六六年，以辩证唯物主义思想为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指导，提出了强子结构的“层子模型”，表明了物质结构是由无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限系列的层次构成，而人们对它的认识又可以无限地深入下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去。这是对物质结构认识取得的新的可喜的成果。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人类认识物质结构的历史充分说明，物质世界是无穷无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尽的，物质是无限可分的，人类在实践中对于物质结构的认识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也是无限的。它宣告了妄图找到不可再分的“物质的始原”这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种形而上学思想的破产。只有坚持唯物辩证法，才餌在深入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认识物质结构上作出新贡献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970"/>
        </w:tabs>
        <w:bidi w:val="0"/>
        <w:spacing w:line="335" w:lineRule="exact"/>
        <w:ind w:left="0" w:firstLine="360"/>
        <w:jc w:val="left"/>
      </w:pPr>
      <w:r>
        <w:rPr>
          <w:rStyle w:val="195"/>
          <w:b w:val="0"/>
          <w:bCs w:val="0"/>
          <w:i w:val="0"/>
          <w:iCs w:val="0"/>
          <w:smallCaps w:val="0"/>
          <w:strike w:val="0"/>
        </w:rPr>
        <w:t>吸引和排斥</w:t>
      </w:r>
      <w:r>
        <w:rPr>
          <w:rStyle w:val="195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自然界一切运动的基本形式。吸引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是指物体间的互相接近、互相结合；排斥是指物体间互相分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离、互相抵抗，</w:t>
      </w:r>
    </w:p>
    <w:p>
      <w:pPr>
        <w:pStyle w:val="20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232"/>
          <w:b w:val="0"/>
          <w:bCs w:val="0"/>
          <w:i w:val="0"/>
          <w:iCs w:val="0"/>
          <w:smallCaps w:val="0"/>
          <w:strike w:val="0"/>
        </w:rPr>
        <w:t>恩格斯指出</w:t>
      </w:r>
      <w:r>
        <w:rPr>
          <w:rStyle w:val="402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“一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切运动都存在于吸引和排斥的相互作用</w:t>
      </w:r>
    </w:p>
    <w:p>
      <w:pPr>
        <w:pStyle w:val="20"/>
        <w:keepNext w:val="0"/>
        <w:keepLines w:val="0"/>
        <w:widowControl w:val="0"/>
        <w:shd w:val="clear" w:color="auto" w:fill="auto"/>
        <w:tabs>
          <w:tab w:val="left" w:pos="4255"/>
        </w:tabs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中《马克思恩格斯选集》第三卷493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rStyle w:val="232"/>
          <w:b w:val="0"/>
          <w:bCs w:val="0"/>
          <w:i w:val="0"/>
          <w:iCs w:val="0"/>
          <w:smallCaps w:val="0"/>
          <w:strike w:val="0"/>
        </w:rPr>
        <w:t>自然界的各物体间，既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稆在着吸引，又存在着排斥。物体之间由于吸引必然相互接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近，由于排斥又必然相互分离《正是这种吸引和排斥的对立统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―，构成了自然界的各种运动。例如，在天体中，太阳系的形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成和发展过程，就表现为吸引和排斥的相互作用；在地球上，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物体的机械运动归根到底是由反抗地球引力的排斥和地球的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吸引构成的;在化学中，化合和化分实际上就是原子间的吸引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和排斥。其他象接近和分离、收缩和膨胀.凝聚和扩散、吸收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和辐射、聚变和裂变、同化和异化等等，都是吸引和排斥在各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种运动形式中的具体表现。</w:t>
      </w:r>
    </w:p>
    <w:p>
      <w:pPr>
        <w:pStyle w:val="20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232"/>
          <w:b w:val="0"/>
          <w:bCs w:val="0"/>
          <w:i w:val="0"/>
          <w:iCs w:val="0"/>
          <w:smallCaps w:val="0"/>
          <w:strike w:val="0"/>
        </w:rPr>
        <w:t>吸引和排斥是对立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的统一</w:t>
      </w:r>
      <w:r>
        <w:rPr>
          <w:rStyle w:val="232"/>
          <w:b w:val="0"/>
          <w:bCs w:val="0"/>
          <w:i w:val="0"/>
          <w:iCs w:val="0"/>
          <w:smallCaps w:val="0"/>
          <w:strike w:val="0"/>
        </w:rPr>
        <w:t>，是</w:t>
      </w:r>
      <w:r>
        <w:rPr>
          <w:rStyle w:val="411"/>
          <w:b w:val="0"/>
          <w:bCs w:val="0"/>
          <w:i w:val="0"/>
          <w:iCs w:val="0"/>
          <w:smallCaps w:val="0"/>
          <w:strike w:val="0"/>
        </w:rPr>
        <w:t>ft</w:t>
      </w:r>
      <w:r>
        <w:rPr>
          <w:rStyle w:val="232"/>
          <w:b w:val="0"/>
          <w:bCs w:val="0"/>
          <w:i w:val="0"/>
          <w:iCs w:val="0"/>
          <w:smallCaps w:val="0"/>
          <w:strike w:val="0"/>
        </w:rPr>
        <w:t>然界自身固有的一对矛</w:t>
      </w:r>
      <w:r>
        <w:rPr>
          <w:rStyle w:val="232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232"/>
          <w:b w:val="0"/>
          <w:bCs w:val="0"/>
          <w:i w:val="0"/>
          <w:iCs w:val="0"/>
          <w:smallCaps w:val="0"/>
          <w:strike w:val="0"/>
        </w:rPr>
        <w:t>盾。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"宇宙中有一个吸引运动，就一定有一个与之相当的排斥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113"/>
          <w:b w:val="0"/>
          <w:bCs w:val="0"/>
          <w:i w:val="0"/>
          <w:iCs w:val="0"/>
          <w:smallCaps w:val="0"/>
          <w:strike w:val="0"/>
        </w:rPr>
        <w:t>运动来补充，反过来也一样”。克思恩格斯选集</w:t>
      </w:r>
      <w:r>
        <w:rPr>
          <w:rStyle w:val="11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第三卷493页〉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对于整个宇宙来说，一切吸引运动的总和与一切排斥运动的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总和是相等的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二者总是互相并存，互相补充，互相平衡。但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是，在宇宙间某一局部范围内，吸引和排斥并不一定是平衡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某一方占优势的情形是存在的。例如，在太阳上排斥运动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就占优势，而地球则是吸引运动占优势的场所。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在吸引和排斥的矛盾运动中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/排斥通常是过程的主动一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面％而“吸引是过程的被动一而”。</w:t>
      </w:r>
      <w:r>
        <w:rPr>
          <w:rStyle w:val="11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（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码克思思格斯选集&gt;第三卷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498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499钔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太阳不断地辐射热量，这就是排斥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  <w:lang w:val="zh-CN" w:eastAsia="zh-CN" w:bidi="zh-CN"/>
        </w:rPr>
        <w:t>没有这个排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斥，地球上的一切运动就要停止。所以排斥往往是主动产生运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动的一面。地球对物体的吸引作用，就是使物体最后静止在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地面上，所以吸引运动往往是被动产生运动的一面。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吸引和排斥在一定条件下又可以互相转化。恩格斯说：</w:t>
      </w:r>
    </w:p>
    <w:p>
      <w:pPr>
        <w:pStyle w:val="111"/>
        <w:keepNext/>
        <w:keepLines/>
        <w:widowControl w:val="0"/>
        <w:shd w:val="clear" w:color="auto" w:fill="auto"/>
        <w:bidi w:val="0"/>
        <w:spacing w:line="340" w:lineRule="exact"/>
        <w:ind w:left="0" w:firstLine="0"/>
        <w:jc w:val="left"/>
      </w:pPr>
      <w:bookmarkStart w:id="24" w:name="bookmark24"/>
      <w:r>
        <w:rPr>
          <w:color w:val="000000"/>
          <w:spacing w:val="0"/>
          <w:w w:val="100"/>
          <w:position w:val="0"/>
          <w:lang w:val="zh-CN" w:eastAsia="zh-CN" w:bidi="zh-CN"/>
        </w:rPr>
        <w:t>“物赓的分敢有一个界限，在这个界限上，吸引转变成排斥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反地，被排斥的物质的凝缩也有一个界限，在这个界限上，排</w:t>
      </w:r>
      <w:bookmarkEnd w:id="24"/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66"/>
          <w:b/>
          <w:bCs/>
          <w:i w:val="0"/>
          <w:iCs w:val="0"/>
          <w:smallCaps w:val="0"/>
          <w:strike w:val="0"/>
        </w:rPr>
        <w:t>斥转变成吸引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rStyle w:val="283"/>
          <w:b w:val="0"/>
          <w:bCs w:val="0"/>
          <w:i w:val="0"/>
          <w:iCs w:val="0"/>
          <w:smallCaps w:val="0"/>
          <w:strike w:val="0"/>
        </w:rPr>
        <w:t>《马克思恩格斯全集</w:t>
      </w:r>
      <w:r>
        <w:rPr>
          <w:rStyle w:val="28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283"/>
          <w:b w:val="0"/>
          <w:bCs w:val="0"/>
          <w:i w:val="0"/>
          <w:iCs w:val="0"/>
          <w:smallCaps w:val="0"/>
          <w:strike w:val="0"/>
        </w:rPr>
        <w:t>第二十卷</w:t>
      </w:r>
      <w:r>
        <w:rPr>
          <w:rStyle w:val="28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5</w:t>
      </w:r>
      <w:r>
        <w:rPr>
          <w:rStyle w:val="412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28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7</w:t>
      </w:r>
      <w:r>
        <w:rPr>
          <w:rStyle w:val="28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例如当水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处于汽态时，水分子之间的排斥大于吸引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而当水处于固态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时，水分子之间的吸引就超过排斥。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在吸引和排斥的关系上，有两种错误的观点：一种认为，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吸引和排斥最后会互相抵消^另一种认为，所有的吸引最后集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中在一些物体上，而所有的排斥最后则集中在另一些物体上。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这两种观点都是形而上学的。恩格斯指出，从辩证法的观点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看来，这两种情况都是不可能的。吸引和排斥作为对立的两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极是存在于自然界的一切物体中，既不可能绝对分离，也不可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能相互抵消，正如一块磁铁的南北两极既不能绝对分离、又不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能互相抵消一样。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86"/>
          <w:b w:val="0"/>
          <w:bCs w:val="0"/>
          <w:i w:val="0"/>
          <w:iCs w:val="0"/>
          <w:smallCaps w:val="0"/>
          <w:strike w:val="0"/>
        </w:rPr>
        <w:t>能置守恒与转化定律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十九世纪自然科学的三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大发现之一，是自然界重要的普遍定律之一 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能量是物质运动的表现，是物质运动的量度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c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自然界存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在着各种物质运动形式，相应地也存在着各种形式的能量，如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物质作机械运动就有机械能，作热运动就有热能，作电磁运动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就有电磁能，作化学运动就有化学能，作核运动就有核能等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等。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352" w:type="first"/>
          <w:footerReference r:id="rId350" w:type="default"/>
          <w:footerReference r:id="rId351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这个定律包括量和质两个方面。量的方面是指物质运动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的总能量是始终不变的，既不增加，也不减少;各种形式的能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量转化，是按照一定的数量关系进行的,失去一神运动形式的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一定能量，必然产生另一种运动形式的相当的能量^如427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千克米的机械能可以转化为一千卡的热能</w:t>
      </w:r>
      <w:r>
        <w:rPr>
          <w:rStyle w:val="413"/>
          <w:b/>
          <w:bCs/>
          <w:i w:val="0"/>
          <w:iCs w:val="0"/>
          <w:smallCaps w:val="0"/>
          <w:strike w:val="0"/>
        </w:rPr>
        <w:t>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焦耳的电能可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以转化为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0.24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卡的热能等等。质的方面是指各种形式的能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量可以互相转化，物质的一种运动形式转化为另—种运动形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式的能力是永恒的，是运动着的物质本身所固有的，既不能创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造也不能消灭。例如，当煤燃烧时，化学能就转化成热能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这种热能来发电，则热能又通过发电机组转化成电能;用电来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开动机器，则电能又转化成机械能等等，这种转化能力是物质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本身所固有的。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人类对能量守恒与转化定律的认识，是经历了由低级到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髙级、由浅入深、由片面到更多方面的过程。大约在五十万年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以前，人类开始学会用火，又经过长期实践经验的枳累，大约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在十万年前旧石器时代的晚期，学会了摩擦取火，在实践上实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现了把机械运动转化为热。第一个提出能量不变的是近代法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国物理学家和哲学家笛卡儿，他指出运动可以传递，运动量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是不灭的。但由于时代条件的限制，他未能认识能量的转化。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到了十八世纪，由于蒸汽机的出现，第一次在实践上实现了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把热转化为真正有用的机械运动。十九世纪四十年代，随着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大机器工业和自然科学的发展，发现能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守恒与转化定律的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客观条件已经成熟。因此物理学家迈尔、焦耳和柯尔丁于一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八四二年，赫尔姆霍茨于一八四七年，通过各自的途径，从质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和量两方面发现了这一定律。但由于他们受形而上学思想的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束缚，仍然不了解运动不灭原理的质的意义。赫尔姆霍茨片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面地以“力的守恒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perscript"/>
        </w:rPr>
        <w:t>P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来代替能量守恒，企图把一切运动形式都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归结为机械运动形式，归结为机械力的守恒，从而陷入形而上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学机械论。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恩格斯第一次对能量守恒与转化定徉作了全面而深刻的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t>说明，指出“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在每一情况的特定条件下，任何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种运动形式都</w:t>
      </w:r>
    </w:p>
    <w:p>
      <w:pPr>
        <w:pStyle w:val="111"/>
        <w:keepNext/>
        <w:keepLines/>
        <w:widowControl w:val="0"/>
        <w:shd w:val="clear" w:color="auto" w:fill="auto"/>
        <w:bidi w:val="0"/>
        <w:spacing w:line="335" w:lineRule="exact"/>
        <w:ind w:left="0" w:firstLine="0"/>
        <w:jc w:val="left"/>
      </w:pPr>
      <w:bookmarkStart w:id="25" w:name="bookmark25"/>
      <w:r>
        <w:rPr>
          <w:color w:val="000000"/>
          <w:spacing w:val="0"/>
          <w:w w:val="100"/>
          <w:position w:val="0"/>
          <w:lang w:val="zh-CN" w:eastAsia="zh-CN" w:bidi="zh-CN"/>
        </w:rPr>
        <w:t>能够而且不得不直接或间接地转变为其他任何运动形式'</w:t>
      </w:r>
      <w:bookmarkEnd w:id="25"/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rStyle w:val="215"/>
          <w:b w:val="0"/>
          <w:bCs w:val="0"/>
          <w:i w:val="0"/>
          <w:iCs w:val="0"/>
          <w:smallCaps w:val="0"/>
          <w:strike w:val="0"/>
        </w:rPr>
        <w:t>(《马克思恩格斯选集</w:t>
      </w:r>
      <w:r>
        <w:rPr>
          <w:rStyle w:val="215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第三卷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54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了页)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因此，</w:t>
      </w:r>
      <w:r>
        <w:rPr>
          <w:rStyle w:val="144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运动的不灭不能仅仅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从数置上去把握，而且还必须从质置上去理解”。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（《马克思恩格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斯迭集》第三卷</w:t>
      </w:r>
      <w:r>
        <w:rPr>
          <w:rStyle w:val="215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4</w:t>
      </w:r>
      <w:r>
        <w:rPr>
          <w:rStyle w:val="242"/>
          <w:b w:val="0"/>
          <w:bCs w:val="0"/>
          <w:i w:val="0"/>
          <w:iCs w:val="0"/>
          <w:smallCaps w:val="0"/>
          <w:strike w:val="0"/>
        </w:rPr>
        <w:t>fiG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他陚予这个定律以现在这样的精确名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称</w:t>
      </w:r>
      <w:r>
        <w:rPr>
          <w:rStyle w:val="282"/>
          <w:b w:val="0"/>
          <w:bCs w:val="0"/>
          <w:i w:val="0"/>
          <w:iCs w:val="0"/>
          <w:smallCaps w:val="0"/>
          <w:strike w:val="0"/>
        </w:rPr>
        <w:t>，并指出它是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“从星云到人的一切物体的普逋的自然规律'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^马克思恩格斯选集</w:t>
      </w:r>
      <w:r>
        <w:rPr>
          <w:rStyle w:val="215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第三卷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559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能量守恒与转化定律的发现表明/</w:t>
      </w:r>
      <w:r>
        <w:rPr>
          <w:rStyle w:val="66"/>
          <w:b/>
          <w:bCs/>
          <w:i w:val="0"/>
          <w:iCs w:val="0"/>
          <w:smallCaps w:val="0"/>
          <w:strike w:val="0"/>
        </w:rPr>
        <w:t>自然界中的一切运动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都可以归结为一种形式向另一种形式不断转化的过程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/(《马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克思恩格斯选集</w:t>
      </w:r>
      <w:r>
        <w:rPr>
          <w:rStyle w:val="101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第四卷241页〉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这就为辩证唯物主义关于物质世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界的统一性和物质运动的不灭性，提供了精确的自然科学基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础。同时</w:t>
      </w:r>
      <w:r>
        <w:rPr>
          <w:rStyle w:val="66"/>
          <w:b/>
          <w:bCs/>
          <w:i w:val="0"/>
          <w:iCs w:val="0"/>
          <w:smallCaps w:val="0"/>
          <w:strike w:val="0"/>
          <w:lang w:val="en-US" w:eastAsia="en-US" w:bidi="en-US"/>
        </w:rPr>
        <w:t>，"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这个定</w:t>
      </w:r>
      <w:r>
        <w:rPr>
          <w:rStyle w:val="66"/>
          <w:b/>
          <w:bCs/>
          <w:i w:val="0"/>
          <w:iCs w:val="0"/>
          <w:smallCaps w:val="0"/>
          <w:strike w:val="0"/>
        </w:rPr>
        <w:t>律使得自然科学的这一领域以及其他_切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领域里的一整套传统的观点必须加以修正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马克思恩格斯全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t>集》第二十卷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485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页）它有力地打击了那种把物质运动简单化和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割裂各种运动形式相互联系的形而上学观点，堵塞了那种认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为物质运</w:t>
      </w:r>
      <w:r>
        <w:rPr>
          <w:rStyle w:val="66"/>
          <w:b/>
          <w:bCs/>
          <w:i w:val="0"/>
          <w:iCs w:val="0"/>
          <w:smallCaps w:val="0"/>
          <w:strike w:val="0"/>
        </w:rPr>
        <w:t>动可以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随意创造和消灭的唯心主义</w:t>
      </w:r>
      <w:r>
        <w:rPr>
          <w:rStyle w:val="66"/>
          <w:b/>
          <w:bCs/>
          <w:i w:val="0"/>
          <w:iCs w:val="0"/>
          <w:smallCaps w:val="0"/>
          <w:strike w:val="0"/>
        </w:rPr>
        <w:t>门路。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281"/>
          <w:b w:val="0"/>
          <w:bCs w:val="0"/>
          <w:i w:val="0"/>
          <w:iCs w:val="0"/>
          <w:smallCaps w:val="0"/>
          <w:strike w:val="0"/>
        </w:rPr>
        <w:t>应当指出，能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只是物质运动的一种量度，是与人们在一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定的历史阶段对一定的物质运动形式的认识相联系的，它远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没有穷尽物质运动所包含的无限丰富的内容。宇宙是无限的,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物质运动也是无限的，因此宇宙是又守恒又不守恒，守恒总是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相对的，不守恒才是绝对的。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87"/>
          <w:b w:val="0"/>
          <w:bCs w:val="0"/>
          <w:i w:val="0"/>
          <w:iCs w:val="0"/>
          <w:smallCaps w:val="0"/>
          <w:strike w:val="0"/>
        </w:rPr>
        <w:t>细胞学说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十九世纪自然科学的三大发现之一，是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论述生物体结构和发育的理论，由德国生物学家施莱登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en-US" w:eastAsia="en-US" w:bidi="en-US"/>
        </w:rPr>
        <w:t>(1</w:t>
      </w:r>
      <w:r>
        <w:rPr>
          <w:rStyle w:val="415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>04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—1抑</w:t>
      </w:r>
      <w:r>
        <w:rPr>
          <w:rStyle w:val="415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年）和施眩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（1810—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1882年）所创立</w:t>
      </w: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67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细胞”一词，最早是在十七世纪中期由英国人罗伯特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胡克&lt;1阳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5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—1703年）所提出。胡克在改进显微镜放大效能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过程中，发现软木塞薄片是由类似蜂窝状的小室构成,他把其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中的每一个小室定名为"细胞％其实胡克发现的只是活细胞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的残骸，即细胞壁及由细胞壁所围成的空腔，是些死的木栓细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胞。随着医学和生物科学实践的发展和仪器设备的改进，人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们积累了很多有关细胞的知识，认识到细胞是个活体,主要是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由细胞膜、细胞质、细胞核等三个部分构成，从而改变了细胞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的原始概念。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十九世纪三十年代，施莱登吸取前人研究的成果，并根据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自己对楦构方而的研究，于一八三八年提出，细胞是任何一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个植物体的基本单位，最简单的植物是由一个细胞构成的，而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大多数的梢物是由细胞和细胞变态构成的/一八三九年，施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旺又从动构材料上证实了施莱登的论点，并且明确提出，细胞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是具有生命的物质组织形态之一，“细胞是有机体，动植物体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都是这些有机体的集合物，它们按照一定的法则而排列在动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植物体内” 1细胞是一切动植物有机体构造和发育的基础，一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切多细胞有机体都按细胞分裂和分化的规律，从一个细胞中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产生和成长起来的，于是确立了植物和动物的构造和发展基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础的细胞学说。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细胞学说的创立，具有重大的哲学和自然科学的意义。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416"/>
          <w:b w:val="0"/>
          <w:bCs w:val="0"/>
          <w:i w:val="0"/>
          <w:iCs w:val="0"/>
          <w:smallCaps w:val="0"/>
          <w:strike w:val="0"/>
          <w:vertAlign w:val="superscript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由于这一发现，我们不仅知道一切高筹有机体都是按照一个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共同规律发育和生长的，而且通过细胞的变异能力指出了使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有机体能改变自己的物种并从而能实现一个比个体发育更高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的发育的道路</w:t>
      </w:r>
      <w:r>
        <w:rPr>
          <w:rStyle w:val="417"/>
          <w:b w:val="0"/>
          <w:bCs w:val="0"/>
          <w:i w:val="0"/>
          <w:iCs w:val="0"/>
          <w:smallCaps w:val="0"/>
          <w:strike w:val="0"/>
        </w:rPr>
        <w:t>马克思恩格斯选集</w:t>
      </w:r>
      <w:r>
        <w:rPr>
          <w:rStyle w:val="417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417"/>
          <w:b w:val="0"/>
          <w:bCs w:val="0"/>
          <w:i w:val="0"/>
          <w:iCs w:val="0"/>
          <w:smallCaps w:val="0"/>
          <w:strike w:val="0"/>
        </w:rPr>
        <w:t>第匹卷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241</w:t>
      </w:r>
      <w:r>
        <w:rPr>
          <w:rStyle w:val="417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它证明了生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命起源的共同性，整个有机界从最简单的生物(最低级除外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到人，都是建立在“细胞"的基础上，都是对立的统一，为辩证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唯物主义的自然观提供了有力的自然科学依据，是合理的辩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证法的最令人信服的检验</w:t>
      </w:r>
      <w:r>
        <w:rPr>
          <w:rStyle w:val="281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”(</w:t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t>码克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m</w:t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t>恩格斯全集</w:t>
      </w:r>
      <w:r>
        <w:rPr>
          <w:rStyle w:val="281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t>第二十卷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as</w:t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t>页</w:t>
      </w:r>
      <w:r>
        <w:rPr>
          <w:rStyle w:val="281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）；</w:t>
      </w:r>
      <w:r>
        <w:rPr>
          <w:rStyle w:val="281"/>
          <w:b w:val="0"/>
          <w:bCs w:val="0"/>
          <w:i w:val="0"/>
          <w:iCs w:val="0"/>
          <w:smallCaps w:val="0"/>
          <w:strike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它动摇了“上帝分别创造动植物' “生物之间毫无联系”等唯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心主义和形而上学谬讼》它使全部生理学发生革命，为生物进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化论提供了科学根据，对生物学、医学和农学的发展都有重要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作用。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现在看来，这一学说的内容是陈旧的，有些则是错误的，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如将生物看成是细胞的集合物等。近年来，细胞学已发展到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分子水乎。从电子显微镜所显示的细胞超显微结构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整个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细胞是一个极其复杂的膜层结构系统，进一步证实了细胞是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细胞各组成部分的辩证统一体。自一九六三年起，我国科学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工作者先后于鳑鲅鱼等不同鱼类中，用细胞核移植的方法研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究细胞核和细胞质之间的相互关系。一九七三年，我国科学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工作者又与美籍中国科学家合作，以鲤鱼的卵细胞提取物“信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使核糖核酸”和鲤鱼内脏器官细胞的提取物“去氧核糖核酸”，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分别注入金鱼的成熟卵细胞中，发现前者(一般认为不能起遗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传作用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和后者(一般认为是遗传物质）同样会导致金鱼的裙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尾向鲤鱼的单尾转化^这些研究，对深入探讨细胞核和细胞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质之间的辩征关系以及细胞分化的机制，都有很大的价值。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418"/>
          <w:b w:val="0"/>
          <w:bCs w:val="0"/>
          <w:i w:val="0"/>
          <w:iCs w:val="0"/>
          <w:smallCaps w:val="0"/>
          <w:strike w:val="0"/>
        </w:rPr>
        <w:t>达尔文进化论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>英国生物科学家达尔文创立的关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于生物羿物种变化发展的理论，是十九世纪自然科学的三大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发现之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  <w:sectPr>
          <w:footerReference r:id="rId355" w:type="first"/>
          <w:footerReference r:id="rId353" w:type="default"/>
          <w:footerReference r:id="rId354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在达尔文之前，生物学领域中长期存在着生物进化论和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物种不变讼的根本对立和斗争。十八世纪中叶，存在着以布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丰方代表的进化论同以林奈为代表的“神创讼”的斗争，十九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世纪初，存在着以拉马克为代表的进化论同以居维叶为代表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的“激变论的斗争，但进化论还没奋取得胜利。达尔文在总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结环球科学考察和人工培养动植物的实验的基砘上，吸取了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当时的科学成果，于一八五九年发表了《物种起源》—书，提出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了以自然迭择和人工选择为基础的生物进化理论，对整个生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物界发生和发展的规律怍出了科学的解释，宣布了进化论的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胜利，使人们对生物界的认识进入了新的阶段。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达尔文指出，生物界本身具有悠久的发生和发展的历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史。现有各种家养动物和栽培植物，是人们通过长期的选择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和培育，由野生的动植物演变而来的。今天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然界中品种繁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多的生物种类，是由少数简单的原始生物，经过儿十万万年的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变化发展而成的，甚至人类也是由一种古猿进化而来的。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他认为物种自然形成的主导力量是自然选择。生物普遍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具有变异现象和惊人的繁殖能力，但真正能够长大、成熟和传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留后代的却属少数。这是因为每一个幼体都有力争生存和发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育成长的趋势，而自然界义有很多抑制这一趋势发展的因素，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如空间和食料等。因此必然引起生物的生存斗争，不仅表现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为直接的肉体搏斗或吞噬，如强克弱，大吃小等;还表现为植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物争取空间和日光的斗争。在生存斗争中，凡是具有对生存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斗争有利变异的那些个体，最有可能生存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F</w:t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t>来，达到成熟和繁</w:t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殖后代，这叫做“适者生存'如果这类变异在同一物种的许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多后代中连续被遗传，就能因逐代积累而巩固和加强,成为这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一物神的新的特性。而那些不具有对生存斗争有利变异的个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体，则往往在生存斗争中死去,并且逐渐消失，这叫做“不适者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淘汰'这就是“自然选择”学说的中心内容^物种就是通过生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存斗争和自然选择的长期作用而发生变化的。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达尔文的进化论，证明了有机体从少数简单形态到各种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各样复杂形态，一直到人和人类精神的产生，都是自然的产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</w:t>
      </w:r>
      <w:r>
        <w:rPr>
          <w:rStyle w:val="66"/>
          <w:b/>
          <w:bCs/>
          <w:i w:val="0"/>
          <w:iCs w:val="0"/>
          <w:smallCaps w:val="0"/>
          <w:strike w:val="0"/>
        </w:rPr>
        <w:t>，都是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经过长期发展的结杲，都包含着既互相对立、互相斗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争，又互相依存、互相转化。它为辩证唯物主义提供重要的自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然科学</w:t>
      </w:r>
      <w:r>
        <w:rPr>
          <w:rStyle w:val="66"/>
          <w:b/>
          <w:bCs/>
          <w:i w:val="0"/>
          <w:iCs w:val="0"/>
          <w:smallCaps w:val="0"/>
          <w:strike w:val="0"/>
        </w:rPr>
        <w:t>基础，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有力地驳斥了物种不变论和目的论，使生物学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放在完全科学的基础上。马克思对达尔文的《物种起源》一书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t>给予很高的评价，指出：“</w:t>
      </w:r>
      <w:r>
        <w:rPr>
          <w:rStyle w:val="66"/>
          <w:b/>
          <w:bCs/>
          <w:i w:val="0"/>
          <w:iCs w:val="0"/>
          <w:smallCaps w:val="0"/>
          <w:strike w:val="0"/>
        </w:rPr>
        <w:t>它为我们的观点提供了自然史的基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础</w:t>
      </w:r>
      <w:r>
        <w:rPr>
          <w:rStyle w:val="419"/>
          <w:b w:val="0"/>
          <w:bCs w:val="0"/>
          <w:i w:val="0"/>
          <w:iCs w:val="0"/>
          <w:smallCaps w:val="0"/>
          <w:strike w:val="0"/>
        </w:rPr>
        <w:t>马克思恩格斯全集</w:t>
      </w:r>
      <w:r>
        <w:rPr>
          <w:rStyle w:val="419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419"/>
          <w:b w:val="0"/>
          <w:bCs w:val="0"/>
          <w:i w:val="0"/>
          <w:iCs w:val="0"/>
          <w:smallCaps w:val="0"/>
          <w:strike w:val="0"/>
        </w:rPr>
        <w:t>第三十卷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131 50“这本书我可以用来当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</w:t>
      </w:r>
      <w:r>
        <w:rPr>
          <w:rStyle w:val="66"/>
          <w:b/>
          <w:bCs/>
          <w:i w:val="0"/>
          <w:iCs w:val="0"/>
          <w:smallCaps w:val="0"/>
          <w:strike w:val="0"/>
        </w:rPr>
        <w:t>历史上的阶级斗争的自然科学根据</w:t>
      </w:r>
      <w:r>
        <w:rPr>
          <w:rStyle w:val="419"/>
          <w:b w:val="0"/>
          <w:bCs w:val="0"/>
          <w:i w:val="0"/>
          <w:iCs w:val="0"/>
          <w:smallCaps w:val="0"/>
          <w:strike w:val="0"/>
        </w:rPr>
        <w:t>《马克思恩格斯全集</w:t>
      </w:r>
      <w:r>
        <w:rPr>
          <w:rStyle w:val="419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419"/>
          <w:b w:val="0"/>
          <w:bCs w:val="0"/>
          <w:i w:val="0"/>
          <w:iCs w:val="0"/>
          <w:smallCaps w:val="0"/>
          <w:strike w:val="0"/>
        </w:rPr>
        <w:t>第</w:t>
      </w:r>
      <w:r>
        <w:rPr>
          <w:rStyle w:val="41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419"/>
          <w:b w:val="0"/>
          <w:bCs w:val="0"/>
          <w:i w:val="0"/>
          <w:iCs w:val="0"/>
          <w:smallCaps w:val="0"/>
          <w:strike w:val="0"/>
        </w:rPr>
        <w:t>三十卷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574</w:t>
      </w:r>
      <w:r>
        <w:rPr>
          <w:rStyle w:val="419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列宁说</w:t>
      </w:r>
      <w:r>
        <w:rPr>
          <w:rStyle w:val="420"/>
          <w:b w:val="0"/>
          <w:bCs w:val="0"/>
          <w:i w:val="0"/>
          <w:iCs w:val="0"/>
          <w:smallCaps w:val="0"/>
          <w:strike w:val="0"/>
        </w:rPr>
        <w:t>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</w:t>
      </w:r>
      <w:r>
        <w:rPr>
          <w:rStyle w:val="66"/>
          <w:b/>
          <w:bCs/>
          <w:i w:val="0"/>
          <w:iCs w:val="0"/>
          <w:smallCaps w:val="0"/>
          <w:strike w:val="0"/>
        </w:rPr>
        <w:t>达尔文推</w:t>
      </w:r>
      <w:r>
        <w:rPr>
          <w:color w:val="000000"/>
          <w:spacing w:val="0"/>
          <w:w w:val="100"/>
          <w:position w:val="0"/>
          <w:lang w:val="zh-CN" w:eastAsia="zh-CN" w:bidi="zh-CN"/>
        </w:rPr>
        <w:t>翻了那</w:t>
      </w:r>
      <w:r>
        <w:rPr>
          <w:rStyle w:val="66"/>
          <w:b/>
          <w:bCs/>
          <w:i w:val="0"/>
          <w:iCs w:val="0"/>
          <w:smallCaps w:val="0"/>
          <w:strike w:val="0"/>
        </w:rPr>
        <w:t>种把动植物种看做彼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此毫无联系的、偶然的：神造的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’</w:t>
      </w:r>
      <w:r>
        <w:rPr>
          <w:rStyle w:val="66"/>
          <w:b/>
          <w:bCs/>
          <w:i w:val="0"/>
          <w:iCs w:val="0"/>
          <w:smallCaps w:val="0"/>
          <w:strike w:val="0"/>
        </w:rPr>
        <w:t>、不变的东西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的观点</w:t>
      </w:r>
      <w:r>
        <w:rPr>
          <w:rStyle w:val="421"/>
          <w:b/>
          <w:bCs/>
          <w:i w:val="0"/>
          <w:iCs w:val="0"/>
          <w:smallCaps w:val="0"/>
          <w:strike w:val="0"/>
        </w:rPr>
        <w:t>，笫一次</w:t>
      </w:r>
      <w:r>
        <w:rPr>
          <w:rStyle w:val="421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把生物学放在完全科学的基础上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，确定</w:t>
      </w:r>
      <w:r>
        <w:rPr>
          <w:rStyle w:val="66"/>
          <w:b/>
          <w:bCs/>
          <w:i w:val="0"/>
          <w:iCs w:val="0"/>
          <w:smallCaps w:val="0"/>
          <w:strike w:val="0"/>
        </w:rPr>
        <w:t>了物种的变异性和承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 xml:space="preserve">续性 </w:t>
      </w:r>
      <w:r>
        <w:rPr>
          <w:rStyle w:val="66"/>
          <w:b/>
          <w:bCs/>
          <w:i w:val="0"/>
          <w:iCs w:val="0"/>
          <w:smallCaps w:val="0"/>
          <w:strike w:val="0"/>
          <w:lang w:val="en-US" w:eastAsia="en-US" w:bidi="en-US"/>
        </w:rPr>
        <w:t xml:space="preserve">' </w:t>
      </w:r>
      <w:r>
        <w:rPr>
          <w:rStyle w:val="422"/>
          <w:b w:val="0"/>
          <w:bCs w:val="0"/>
          <w:i w:val="0"/>
          <w:iCs w:val="0"/>
          <w:smallCaps w:val="0"/>
          <w:strike w:val="0"/>
        </w:rPr>
        <w:t>(</w:t>
      </w:r>
      <w:r>
        <w:rPr>
          <w:rStyle w:val="422"/>
          <w:b w:val="0"/>
          <w:bCs w:val="0"/>
          <w:i w:val="0"/>
          <w:iCs w:val="0"/>
          <w:smallCaps w:val="0"/>
          <w:strike w:val="0"/>
          <w:vertAlign w:val="superscript"/>
        </w:rPr>
        <w:t>《</w:t>
      </w:r>
      <w:r>
        <w:rPr>
          <w:rStyle w:val="422"/>
          <w:b w:val="0"/>
          <w:bCs w:val="0"/>
          <w:i w:val="0"/>
          <w:iCs w:val="0"/>
          <w:smallCaps w:val="0"/>
          <w:strike w:val="0"/>
        </w:rPr>
        <w:t>列守全集</w:t>
      </w:r>
      <w:r>
        <w:rPr>
          <w:rStyle w:val="422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422"/>
          <w:b w:val="0"/>
          <w:bCs w:val="0"/>
          <w:i w:val="0"/>
          <w:iCs w:val="0"/>
          <w:smallCaps w:val="0"/>
          <w:strike w:val="0"/>
        </w:rPr>
        <w:t>第一卷</w:t>
      </w:r>
      <w:r>
        <w:rPr>
          <w:rStyle w:val="66"/>
          <w:b/>
          <w:bCs/>
          <w:i w:val="0"/>
          <w:iCs w:val="0"/>
          <w:smallCaps w:val="0"/>
          <w:strike w:val="0"/>
        </w:rPr>
        <w:t>1</w:t>
      </w:r>
      <w:r>
        <w:rPr>
          <w:rStyle w:val="422"/>
          <w:b w:val="0"/>
          <w:bCs w:val="0"/>
          <w:i w:val="0"/>
          <w:iCs w:val="0"/>
          <w:smallCaps w:val="0"/>
          <w:strike w:val="0"/>
        </w:rPr>
        <w:t>池页）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达尔文的进化论也有它的缺点和错误，主要是片面夸大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 “自然选择”在有机体进化中的作用,把它看成物种变异的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唯一原因，甚至否认物种进化有内在的和必然的发展规律，并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在某些方面盲目地接受了马尔萨斯人口论的反动影响，如强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调繁殖过度而引起生存斗争。这一错误后来被敌人利用，强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加于社会，提出所谓社会达尔文主义，为帝国主义压迫和侵略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弱小民族效劳。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358" w:type="first"/>
          <w:footerReference r:id="rId356" w:type="default"/>
          <w:footerReference r:id="rId357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生命 物质运动的高级形式，是从非生命物质在苌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期的矛盾运动中逐渐发展来的。生命的存在方式一般可分三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大类</w:t>
      </w:r>
      <w:r>
        <w:rPr>
          <w:rStyle w:val="6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动物、植物和微生物。恩格斯以辩证唯物主义的观点概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括了从最简单的生命到人类生命的根本特征，给生命下了一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个科学的定义</w:t>
      </w:r>
      <w:r>
        <w:rPr>
          <w:rStyle w:val="66"/>
          <w:b/>
          <w:bCs/>
          <w:i w:val="0"/>
          <w:iCs w:val="0"/>
          <w:smallCaps w:val="0"/>
          <w:strike w:val="0"/>
        </w:rPr>
        <w:t>生命是蛋白体的存在方式，这种存在方式本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质上就在于这些蛋白体的化学组成部分的不断的自我更新/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14"/>
          <w:b w:val="0"/>
          <w:bCs w:val="0"/>
          <w:i w:val="0"/>
          <w:iCs w:val="0"/>
          <w:smallCaps w:val="0"/>
          <w:strike w:val="0"/>
        </w:rPr>
        <w:t>(《马克思恩格斯迭集</w:t>
      </w:r>
      <w:r>
        <w:rPr>
          <w:rStyle w:val="14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第三卷120页）生命的物质基础是蛋白体。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无论在什么地方，只要遇到不处于解体状态的蛋白体，就能看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到生命现象</w:t>
      </w:r>
      <w:r>
        <w:rPr>
          <w:rStyle w:val="416"/>
          <w:b w:val="0"/>
          <w:bCs w:val="0"/>
          <w:i w:val="0"/>
          <w:iCs w:val="0"/>
          <w:smallCaps w:val="0"/>
          <w:strike w:val="0"/>
        </w:rPr>
        <w:t>D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蛋白体是由多种复杂的高分子有机物所组成，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其中最主要的是核酸和蛋白质。现今结构最简单的生物，如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病毒、噬菌体，就是由核酸和蛋白质组成的蛋白体小块</w:t>
      </w:r>
      <w:r>
        <w:rPr>
          <w:rStyle w:val="14"/>
          <w:b w:val="0"/>
          <w:bCs w:val="0"/>
          <w:i w:val="0"/>
          <w:iCs w:val="0"/>
          <w:smallCaps w:val="0"/>
          <w:strike w:val="0"/>
          <w:vertAlign w:val="subscript"/>
          <w:lang w:val="en-US" w:eastAsia="en-US" w:bidi="en-US"/>
        </w:rPr>
        <w:t>a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恩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格斯曾英明地预见如果有一天用化学方法制造蛋白体成功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了，那末它们一定会显示生命现象”。</w:t>
      </w:r>
      <w:r>
        <w:rPr>
          <w:rStyle w:val="14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（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《马克思恩格斯全集々第二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十卷646页）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生命活动最基本的矛盾是同化与舁化、遗传与变异。生物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体不断从外界环境中吸取营养，便之转化为自己体内的物质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并贮存能量，这个过程称为同化作用。同时，生物体又不断逋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分解体内的物质并放出能量和排除废物，这个过程称为异化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作用。同化与异化的矛盾是贯穿生命运动的始终。生物体逋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过繁殖产生与自身相似的后代，后代保持亲代的性状称为遗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传，遗传是生物系统发育中保持种的稳定性的因素;后代与亲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代的差异，后代出现新的性状称为变异，变异是改变种的特性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的创造性的因素。遗传与变异的矛屉运动，推动了生物的进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93"/>
          <w:b w:val="0"/>
          <w:bCs w:val="0"/>
          <w:i w:val="0"/>
          <w:iCs w:val="0"/>
          <w:smallCaps w:val="0"/>
          <w:strike w:val="0"/>
        </w:rPr>
        <w:t>化、发展</w:t>
      </w:r>
      <w:r>
        <w:rPr>
          <w:rStyle w:val="164"/>
          <w:b w:val="0"/>
          <w:bCs w:val="0"/>
          <w:i w:val="0"/>
          <w:iCs w:val="0"/>
          <w:smallCaps w:val="0"/>
          <w:strike w:val="0"/>
          <w:vertAlign w:val="subscript"/>
        </w:rPr>
        <w:t>e</w:t>
      </w:r>
      <w:r>
        <w:rPr>
          <w:color w:val="000000"/>
          <w:spacing w:val="0"/>
          <w:w w:val="100"/>
          <w:position w:val="0"/>
          <w:lang w:val="zh-CN" w:eastAsia="zh-CN" w:bidi="zh-CN"/>
        </w:rPr>
        <w:t>疟物体内的化学组成部分正是在同化与异化、遗传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与变异的矛盾运动中不断地自我更新/</w:t>
      </w:r>
      <w:r>
        <w:rPr>
          <w:rStyle w:val="162"/>
          <w:b/>
          <w:bCs/>
          <w:i w:val="0"/>
          <w:iCs w:val="0"/>
          <w:smallCaps w:val="0"/>
          <w:strike w:val="0"/>
        </w:rPr>
        <w:t>蛋白体在每一瞬间既</w:t>
      </w:r>
      <w:r>
        <w:rPr>
          <w:rStyle w:val="162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是它自身，同时又是别的东西”。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（4：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马克思恩格斯选集&gt;第三卷121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页）生物体还有其它多种生命现象，如生长、发育、繁殖等，都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是由于蛋白体的新陈代谢而有规律地发生着。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对生命本质的认识，长期存在着分歧和争论。唯心的“活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力论”认为，生命是由神秘的、超自然的、非物质的“活力”所支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配、控制的。在这种“活力”的激发下，死物才变为生物。这种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“活力”在某种意义上又是灵魂的同义语^孔老二的“天命论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，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把万物生长说成是老天爷的意志，也是唯心主义生命观的一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种表现。机械论认为，生命与非生命没有本质的</w:t>
      </w:r>
      <w:r>
        <w:rPr>
          <w:rStyle w:val="164"/>
          <w:b w:val="0"/>
          <w:bCs w:val="0"/>
          <w:i w:val="0"/>
          <w:iCs w:val="0"/>
          <w:smallCaps w:val="0"/>
          <w:strike w:val="0"/>
        </w:rPr>
        <w:t>E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别,把生命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现象简单地归结为物理、化学运动。笛卡儿就提出所谓“动物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是机器”的论点。规代资产阶级流行的“还原论”，鼓吹生命活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动最终可以&lt;还原”为构成分子的原子的活动，它是一种新的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机械论。辩证唯物主义的生命观正确地揭示了生命的本质，阐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明了生命与非生命之间的连续性与间断性，彻底地枇判了雎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心论和形而上学在生命问题上的谎言，为生命科学的发展指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明了前进的方向。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现代科学在核酸、蛋白质等领域的研究中，取得了很大进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展。特别是运用了示踪元素，对生物体内同化、舁化的物质运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动有了较为深刻的了解，完全证实了恩格斯关于生命的光辉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论断。一八二七年，德国人维勒，第一次从无机物中制造出以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前人们一直认为只能在生命有机体中才能生成的尿素，打破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了有机物与无机物之间的界限。这是人工合成生命的一项很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有价值的发现。我国科学工作者努力学习马列和毛主席的哲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学著作，在世界上首次人工合成了具有生物活性的含有五十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一个氨基酸的蛋白质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结晶牛胰岛素，为实现恩格斯人造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生命的光辉预言，作出了重要的贡献。此后，又有人合成了更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为复杂的蛋白质，也合成了核酸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5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关于人造生命的研究，是很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有意义的课題，它为越来越多的人们所注意。</w:t>
      </w:r>
    </w:p>
    <w:p>
      <w:pPr>
        <w:pStyle w:val="161"/>
        <w:keepNext w:val="0"/>
        <w:keepLines w:val="0"/>
        <w:widowControl w:val="0"/>
        <w:shd w:val="clear" w:color="auto" w:fill="auto"/>
        <w:tabs>
          <w:tab w:val="left" w:pos="2400"/>
        </w:tabs>
        <w:bidi w:val="0"/>
        <w:ind w:left="0" w:firstLine="360"/>
        <w:jc w:val="left"/>
      </w:pPr>
      <w:r>
        <w:rPr>
          <w:rStyle w:val="284"/>
          <w:b w:val="0"/>
          <w:bCs w:val="0"/>
          <w:i w:val="0"/>
          <w:iCs w:val="0"/>
          <w:smallCaps w:val="0"/>
          <w:strike w:val="0"/>
        </w:rPr>
        <w:t>激变论</w:t>
      </w:r>
      <w:r>
        <w:rPr>
          <w:rStyle w:val="284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又称“灾变论％是生物进化问题上的一种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唯心主义和形而上学的反动理论。由法国生物学家、神创论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者居维叶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（1769—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1832年)所提出。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十八世纪末、十九世纪初，随着生产的发展，地质学和古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生物学都获得了很大的成就。人们发现不同的地层-里，有不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同物种的化石。地层愈古老，化石愈简单，与现代生物相差愈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这些事实说明了现代生物与古代生物之间具有一定的亲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缘关系，生物界经历着从简中到复杂.从低级到高级的演化过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程。它为生榭进化论提供了直接可靠的证据，有力地驳斥了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林奈的物种不变论和“神创论”。在自然科学的自发辩证法的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逼迫下，宗教势力变换了手法，一方面不得不承认地球上自然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条件是在变</w:t>
      </w:r>
      <w:r>
        <w:rPr>
          <w:rStyle w:val="164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另一方面又鼓吹这是上帝为了惩罚万物而发动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的灾变。居维叶的</w:t>
      </w:r>
      <w:r>
        <w:rPr>
          <w:rStyle w:val="164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激变论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11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就是在这种情况下出笼的。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361" w:type="first"/>
          <w:footerReference r:id="rId359" w:type="default"/>
          <w:footerReference r:id="rId360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居维叶从自己的研究工作中，特别是在巴黎附近的地层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里，也看到不同的地层存在着不同的生物化石，地层愈深，化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石与现在生物愈不相同，这正好证明了生物界是变化发展的，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古代的动物是现代动物种类的祖先。但是他坚持唯心主义和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形而上学的世界观，提出了所谓“激变论”，顽固地为物种不变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论辩解。“激变论”认为，一切物种都“没有超出过自己底界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限％都没有任何亲缘关系。不同地层中存在不同的生物化石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是由于地球表面“突如其来</w:t>
      </w:r>
      <w:r>
        <w:rPr>
          <w:rStyle w:val="164"/>
          <w:b w:val="0"/>
          <w:bCs w:val="0"/>
          <w:i w:val="0"/>
          <w:iCs w:val="0"/>
          <w:smallCaps w:val="0"/>
          <w:strike w:val="0"/>
          <w:vertAlign w:val="superscript"/>
        </w:rPr>
        <w:t>p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的多次激变造成的。每次激变，或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使海洋涸为陆地并隆起成山脉，或便陆地沉为海洋，都使一切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生物遭到毁灭。当地壳平静时，再创造新的物种，地球上则又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出现新的生物。由于地壳的多次激变，所以不同地层里就存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在不同物种的化石，物种本身并不存在进化的问题。他的一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个追随者甚至“算"出上帝曾经进行过二十七次的创造行动。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他自己还根据一些假象臆造出最后一次激变发生在五千多年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前，以与圣经上的诺亚洪水相附会，并荒谬地把这种激变叫做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“革命'因此，当他的代表作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〈地球表面的革命》出版之后，立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即得到封建王朝的加官晋爵，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居维叶的“激变论”完全是反动的。在政治上，它是为封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建复辟势力玫劳。工人运动中的无政府主义者和冒险主义者，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也往往以“激变论”作为埋论基础。在理论上，它否认生物的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进化;否认发展是由量的积累到质的飞跃，把飞跃看成是突然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产生的1否认自然界发展的客观规律性，为上帝分别创造动植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物的谬论制造根据。恩格斯指出/居维叶关干地球经历多次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革命的理论在词句上是革命的，而在实质上是反动的。它以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系列重霣的创造行动代替了单一的上帝的创造行动，使神迹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成为自然界的根本的杠杆。”</w:t>
      </w:r>
      <w:r>
        <w:rPr>
          <w:rStyle w:val="200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（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《马克思恩格斯选集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第三卷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451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页)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这是对</w:t>
      </w:r>
      <w:r>
        <w:rPr>
          <w:rStyle w:val="416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激变论</w:t>
      </w:r>
      <w:r>
        <w:rPr>
          <w:rStyle w:val="416"/>
          <w:b w:val="0"/>
          <w:bCs w:val="0"/>
          <w:i w:val="0"/>
          <w:iCs w:val="0"/>
          <w:smallCaps w:val="0"/>
          <w:strike w:val="0"/>
          <w:vertAlign w:val="superscript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的深刻批判。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地质学家赖尔&lt;1797—1375年&gt;，用科学的方法确定地球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的变化是缓慢的。他认为过去地壳缓慢的升降并没有什么神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秘，也不需要什么起自然的力量，完全可以用人们现代所看到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的地质过程来理解。他科学地估算出地球的年龄绝不是圣经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上所说的几千年，而是数十万万年^恩格斯指出，只是赖尔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才第一次把理性带进地质学中，因为他以地球的缓慢的变化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这样一种渐进作用，代替了由子造物主的一时兴发所引起的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突然革命马克思恩格斯选集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第三卷451页）不变论及其变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种"激变论"从此宣告破产。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天体演化学天文学的一个分科，研究包括地球在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内的一切天体和天体系统的起源和演化的科学。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科学的天体演化学是从一七五五年德国哲学家康德提出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星云假说时开始的。康德在德国资产阶级革命的推动下，接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受了古希腊唯物主义哲学家德谟克利特、伊壁鸠鲁的原子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古代的天体起源学，又根据当时许多重要的天文观察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资料，特别是最新观测到的云雾状天体的资料，提出了太阳系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起源的“星云假说”。康德星云说的基本论点是：现存的天体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包括地球、太阳是由原始星云逐步凝聚而成的。原始分散的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星云微粒，通过本身运动的规律，由于吸引作用，使星云中心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不断凝聚而形成恒星1由于排斥作用，使星云微粒发生围绕中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心体的旋转运动，并逐渐向中心体的赤道平面集中，最后形成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行星绕恒星运转的有规则的天体系统。在这个假说中，地球不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是亘古以来就是现在这个样子；太阳也不是一直象今天这样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明亮，今后再经过多少亿年，必然要慢慢暗淡下去。太阳系的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产生也预示着它将来的不可避免的灭亡。尽管康徳的假说在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细节上存在不少问题，但他的基本思想是正确的。他强调天体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的发生和发展是事物内部运动的必然结果，这就批判了牛顿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关于地球和行星由于上帝第一次推动以后就永恒不变地绕太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阳旋转下去的观点。所以恩格斯指出，康德的星云说"在这个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僵化的自然观上打开第一个缺口”关于第</w:t>
      </w:r>
      <w:r>
        <w:rPr>
          <w:rStyle w:val="164"/>
          <w:b w:val="0"/>
          <w:bCs w:val="0"/>
          <w:i w:val="0"/>
          <w:iCs w:val="0"/>
          <w:smallCaps w:val="0"/>
          <w:strike w:val="0"/>
        </w:rPr>
        <w:t>P</w:t>
      </w:r>
      <w:r>
        <w:rPr>
          <w:color w:val="000000"/>
          <w:spacing w:val="0"/>
          <w:w w:val="100"/>
          <w:position w:val="0"/>
          <w:lang w:val="zh-CN" w:eastAsia="zh-CN" w:bidi="zh-CN"/>
        </w:rPr>
        <w:t>次推动的问题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被取消了；地球和整个太阳系表现为某种在时间的进程中逐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渐生成的东西，</w:t>
      </w:r>
      <w:r>
        <w:rPr>
          <w:rStyle w:val="164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424"/>
          <w:b w:val="0"/>
          <w:bCs w:val="0"/>
          <w:i w:val="0"/>
          <w:iCs w:val="0"/>
          <w:smallCaps w:val="0"/>
          <w:strike w:val="0"/>
        </w:rPr>
        <w:t>马克思恩格斯选集&gt;第三卷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450</w:t>
      </w:r>
      <w:r>
        <w:rPr>
          <w:rStyle w:val="424"/>
          <w:b w:val="0"/>
          <w:bCs w:val="0"/>
          <w:i w:val="0"/>
          <w:iCs w:val="0"/>
          <w:smallCaps w:val="0"/>
          <w:strike w:val="0"/>
        </w:rPr>
        <w:t xml:space="preserve">页&gt;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但康德在星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云假说中，一面批判上帝的“第一次推动”，一面又把天体起源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的客观规律说成是“神的意志”，企图调和唯物论和唯心论、科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学和宗教的对立，这正是徳国资产阶级两而性的哲学表现。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在天体演化学中始终存在着两种宇宙观的激烈斗争。二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十世纪以来，坚持唯心论和形而上学的资产阶级天文学家，抓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住康德星云说中某些缺陷，妄图复活天体起源的灾变论(一七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四五年由法国动物学家布丰第一次提出他们大肆鼓吹天体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的起源是没有规律可循，是一场灾变事件的结果，甚至宣扬宇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宙是有开端，有末日的。自从天文观测证明，宇宙中有各种类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型的恒星，它们处于不同的演化发展阶段后，人们逐渐得出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了一个系统的天体演化的图景。二十世纪初，人们确定了太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阳所在的恒星系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银河系的结构。银河系是一个很大的恒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星系统，在这里面大约有一千五百亿顆恒星，太阳只是艽中极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普通的一颗恒星。此后不久，又确定了太阳所在的银河系也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不是宇宙中“独一无二”的，在银河系外面还有许许多多和银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河系不相上下的星系。这些星系又分别组成了不同等级的星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系团、超星系团以至总星系。人们认识到我们今天所看到的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恒星，并非同时形成，它们有的处于青年时期，刚由星云收缩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而成</w:t>
      </w:r>
      <w:r>
        <w:rPr>
          <w:rStyle w:val="164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有的处于中年期，内部存在着剧烈的热核反应；有的已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达到老年期，内部核能快用尽，正处在衰亡中。宇宙中一切天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体和天体系统都有演化过程，而无数天体和天体系统的生死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交替是无限延续的，所以宇宙在时间上和空间上都是无限的，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是“在时间上和空间上无止境地展开的过程</w:t>
      </w:r>
      <w:r>
        <w:rPr>
          <w:rStyle w:val="425"/>
          <w:b w:val="0"/>
          <w:bCs w:val="0"/>
          <w:i w:val="0"/>
          <w:iCs w:val="0"/>
          <w:smallCaps w:val="0"/>
          <w:strike w:val="0"/>
        </w:rPr>
        <w:t>（《马克思恩格斯</w:t>
      </w:r>
      <w:r>
        <w:rPr>
          <w:rStyle w:val="425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rStyle w:val="424"/>
          <w:b w:val="0"/>
          <w:bCs w:val="0"/>
          <w:i w:val="0"/>
          <w:iCs w:val="0"/>
          <w:smallCaps w:val="0"/>
          <w:strike w:val="0"/>
        </w:rPr>
        <w:t>第三卷31页）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这就有力地驳斥</w:t>
      </w:r>
      <w:r>
        <w:rPr>
          <w:rStyle w:val="164"/>
          <w:b w:val="0"/>
          <w:bCs w:val="0"/>
          <w:i w:val="0"/>
          <w:iCs w:val="0"/>
          <w:smallCaps w:val="0"/>
          <w:strike w:val="0"/>
        </w:rPr>
        <w:t>Y</w:t>
      </w:r>
      <w:r>
        <w:rPr>
          <w:color w:val="000000"/>
          <w:spacing w:val="0"/>
          <w:w w:val="100"/>
          <w:position w:val="0"/>
          <w:lang w:val="zh-CN" w:eastAsia="zh-CN" w:bidi="zh-CN"/>
        </w:rPr>
        <w:t>唯心主义和形而上学的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宇宙不变论和宇宙有限论。但是斗争仍在继续。目前，有些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资产阶级天文学家热衷于研究整个宇宙的演化问题，所谓“大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爆炸宇宙学”就是这类货色。它认</w:t>
      </w:r>
      <w:r>
        <w:rPr>
          <w:rStyle w:val="424"/>
          <w:b w:val="0"/>
          <w:bCs w:val="0"/>
          <w:i w:val="0"/>
          <w:iCs w:val="0"/>
          <w:smallCaps w:val="0"/>
          <w:strike w:val="0"/>
        </w:rPr>
        <w:t>为整个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宇宙是由一团温度极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髙的原始火球爆炸而成，爆炸后的碎片形成恒星和星系。妄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图以此来证明宇宙是有限的，为反动派服务。我们只有坚持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辩证唯物主义的宇宙观，才能战胜形形色色的唯心主义和形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而上学的宇宙观，使人们对天体和天体系统的起源和演化的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认识愈来愈接近客观真理。</w:t>
      </w:r>
    </w:p>
    <w:p>
      <w:pPr>
        <w:pStyle w:val="161"/>
        <w:keepNext w:val="0"/>
        <w:keepLines w:val="0"/>
        <w:widowControl w:val="0"/>
        <w:shd w:val="clear" w:color="auto" w:fill="auto"/>
        <w:tabs>
          <w:tab w:val="left" w:pos="2990"/>
        </w:tabs>
        <w:bidi w:val="0"/>
        <w:spacing w:line="340" w:lineRule="exact"/>
        <w:ind w:left="0" w:firstLine="0"/>
        <w:jc w:val="left"/>
      </w:pPr>
      <w:r>
        <w:rPr>
          <w:rStyle w:val="426"/>
          <w:b w:val="0"/>
          <w:bCs w:val="0"/>
          <w:i w:val="0"/>
          <w:iCs w:val="0"/>
          <w:smallCaps w:val="0"/>
          <w:strike w:val="0"/>
        </w:rPr>
        <w:t>太阳中心说</w:t>
      </w:r>
      <w:r>
        <w:rPr>
          <w:rStyle w:val="426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简称日心说，由波兰天文学家哥白尼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  <w:sectPr>
          <w:footerReference r:id="rId364" w:type="first"/>
          <w:footerReference r:id="rId362" w:type="default"/>
          <w:footerReference r:id="rId363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创立。主张太阳是宇宙的中心，地球和其它行星都在自转，并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且围绕太阳公转。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关于日心地动的思想，早在公元前三世纪古希腊的天文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学家阿利斯塔克等人就已经提出，但遭到宗教势力的反对。我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国东汉时的《尚书纬•考灵曜》中写道/地恒动不止，而人不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知，臂如人在舟中而坐，舟行而人不觉也一年之中，地有四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游'西晋的博物学家张华在一首诗里写道太地斡运，天回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地游'这些论述都表达了地动的思想</w:t>
      </w:r>
      <w:r>
        <w:rPr>
          <w:rStyle w:val="164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直到十六世纪，在欧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洲资产阶级反封建、反宗教统治的潮流中，哥白尼根据自己将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近四十年的天文观测和研究，并继承了前人的地动思想，在一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五四三年发表了《天体运行》一书，才提出了与地球中心说针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锋相对的太阳中心说。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哥白尼认为，不是太阳绕地球转，而是地球和其它行星绕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太阳转。太阳外面由近及远有水星、金星、地球、火星、木星、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土星等行星,它们都在自转，弁且绕太阳公转。他还指出，人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们所看到的太阳好象每天自东向西运转一周，实际上是地球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每天自西向东绕轴自转一周；天上星辰的东升西落，也是地球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自转的反映，不是星辰本身绕地球运行的结果</w:t>
      </w:r>
      <w:r>
        <w:rPr>
          <w:rStyle w:val="164"/>
          <w:b w:val="0"/>
          <w:bCs w:val="0"/>
          <w:i w:val="0"/>
          <w:iCs w:val="0"/>
          <w:smallCaps w:val="0"/>
          <w:strike w:val="0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而行星的顺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行和逆行现象，是地球和其它行星绕太阳公转的周期不同造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成的假象。哥0尼用自然本身的运动说明自然，这是唯物主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义的</w:t>
      </w:r>
      <w:r>
        <w:rPr>
          <w:rStyle w:val="164"/>
          <w:b w:val="0"/>
          <w:bCs w:val="0"/>
          <w:i w:val="0"/>
          <w:iCs w:val="0"/>
          <w:smallCaps w:val="0"/>
          <w:strike w:val="0"/>
        </w:rPr>
        <w:t>P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哥白尼的太阳中心说，虽然存在着一些错误，如把太阳看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成是静止不动的，是宇宙的中心，并且保留了托勒密的恒星天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层等观点，但他的学说反映了太阳系结构的真实情况。太阳中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心说的创立，摧毁了宗教神学上帝创世说的理论支柱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球中心说，沉重打击了神权统治的基础，为自然科学的发展创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93"/>
          <w:b w:val="0"/>
          <w:bCs w:val="0"/>
          <w:i w:val="0"/>
          <w:iCs w:val="0"/>
          <w:smallCaps w:val="0"/>
          <w:strike w:val="0"/>
        </w:rPr>
        <w:t>造了条件^恩格斯指出：“</w:t>
      </w:r>
      <w:r>
        <w:rPr>
          <w:rStyle w:val="162"/>
          <w:b/>
          <w:bCs/>
          <w:i w:val="0"/>
          <w:iCs w:val="0"/>
          <w:smallCaps w:val="0"/>
          <w:strike w:val="0"/>
        </w:rPr>
        <w:t>哥白尼在这一时期的开端给神学写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35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了挑战书”</w:t>
      </w:r>
      <w:r>
        <w:rPr>
          <w:rStyle w:val="282"/>
          <w:b w:val="0"/>
          <w:bCs w:val="0"/>
          <w:i w:val="0"/>
          <w:iCs w:val="0"/>
          <w:smallCaps w:val="0"/>
          <w:strike w:val="0"/>
        </w:rPr>
        <w:t>，自从</w:t>
      </w:r>
      <w:r>
        <w:rPr>
          <w:rStyle w:val="282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&lt;(</w:t>
      </w:r>
      <w:r>
        <w:rPr>
          <w:rStyle w:val="282"/>
          <w:b w:val="0"/>
          <w:bCs w:val="0"/>
          <w:i w:val="0"/>
          <w:iCs w:val="0"/>
          <w:smallCaps w:val="0"/>
          <w:strike w:val="0"/>
        </w:rPr>
        <w:t>天体运行》出版后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，“自然科学便开始从神学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中解放出来、“科学的发展从此便大踏步地前进"。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《马克思恩</w:t>
      </w:r>
    </w:p>
    <w:p>
      <w:pPr>
        <w:pStyle w:val="42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430"/>
          <w:b w:val="0"/>
          <w:bCs w:val="0"/>
          <w:i w:val="0"/>
          <w:iCs w:val="0"/>
          <w:smallCaps w:val="0"/>
          <w:strike w:val="0"/>
        </w:rPr>
        <w:t>格斯选集</w:t>
      </w:r>
      <w:r>
        <w:rPr>
          <w:rStyle w:val="430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color w:val="000000"/>
          <w:w w:val="100"/>
          <w:position w:val="0"/>
          <w:lang w:val="zh-CN" w:eastAsia="zh-CN" w:bidi="zh-CN"/>
        </w:rPr>
        <w:t>第三卷页）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47"/>
          <w:b w:val="0"/>
          <w:bCs w:val="0"/>
          <w:i w:val="0"/>
          <w:iCs w:val="0"/>
          <w:smallCaps w:val="0"/>
          <w:strike w:val="0"/>
        </w:rPr>
        <w:t>毛主席指出：“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历史上新的正确的东西，在开始的时挨常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常得不到多数人承认，只能在斗争中曲折地发展哥白尼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关于太阳系的学说，达尔文的进化论，都曾经被看作是错误的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东西，都曾经经历艰苦的斗争</w:t>
      </w:r>
      <w:r>
        <w:rPr>
          <w:rStyle w:val="293"/>
          <w:b w:val="0"/>
          <w:bCs w:val="0"/>
          <w:i w:val="0"/>
          <w:iCs w:val="0"/>
          <w:smallCaps w:val="0"/>
          <w:strike w:val="0"/>
        </w:rPr>
        <w:t>。”（《关于正确处理人民内部矛盾的</w:t>
      </w:r>
      <w:r>
        <w:rPr>
          <w:rStyle w:val="29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问题》)哥白尼的太陷中心说发表后，立刻遭到封建反动势力，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特别是教会的激烈反对^他们宣布太阳中心说是“异端邪说”，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烧了哥白尼的书，并迫害传播哥白尼学说的人。宗教裁判所把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哥白尼学说的热情传播者布鲁诺送上了火刑场》对另一个日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心说代表人物伽利略进行审判并长期监视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太阳中心说传到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我国时，清代腐儒阮元也攻击这一学说是“上下易位，动静倒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置％ “离经叛道，不可为训”。这充分暴露了儒家扼杀新生事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物，阻碍科学发展的丑恶嘴脸。但“正确</w:t>
      </w:r>
      <w:r>
        <w:rPr>
          <w:rStyle w:val="162"/>
          <w:b/>
          <w:bCs/>
          <w:i w:val="0"/>
          <w:iCs w:val="0"/>
          <w:smallCaps w:val="0"/>
          <w:strike w:val="0"/>
        </w:rPr>
        <w:t>的东西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总是在同错误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的东西作斗争的过程中发展起来的\ 关于正确处理人民内部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矛盾的问题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》)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伽利略用自己发明的望远镜看到木星有四个较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大的卫星在绕着它转，认为这是太阳系的缩影；刻卜勒发现行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星绕太阳运动的三个定律；牛顿在此基础上又概括出了万有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引力定律；一八四六年勒维烈和加勒根据这一系列的理论和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数据发现了天王星外面的海王星，从而完全证实了哥白尼的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学说。从一五四三年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天体运行》的出版到一八四六年海王星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被发现，经过三百多年艰苦的斗争，哥白尼的学说冲破了重重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障碍，终于取得了巨大的胜利。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哥白尼的学说在斗争中也得到进一步的发展。现代科学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证明，恒星不“恒％恒星(包括整个太阳系)是在不断地运动,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宇宙是无限的，太阳不是宇宙的中心，纠正了哥白尼认为太阳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不动，是宇宙的中心，以及保留托勒密的恒星天层等错误。事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实雄辩地证明，在生产斗争和科学实验范11内，人类总是不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断发展的，自然界也总是不断发展的，永远不会停止在一个水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平上/近代资产阶级学者从相对主义出发</w:t>
      </w:r>
      <w:r>
        <w:rPr>
          <w:rStyle w:val="293"/>
          <w:b w:val="0"/>
          <w:bCs w:val="0"/>
          <w:i w:val="0"/>
          <w:iCs w:val="0"/>
          <w:smallCaps w:val="0"/>
          <w:strike w:val="0"/>
        </w:rPr>
        <w:t>，胡说“在科学早期</w:t>
      </w:r>
      <w:r>
        <w:rPr>
          <w:rStyle w:val="29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的托勒密和哥白尼的观点之间的激烈斗争，也就会变成毫无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意义了％®妄图抹杀自然科学领域中两种世界观的斗争，否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定哥白尼太阳中心说的成就，走倒退的道路，这是资产阶级日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趋没落的反映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431"/>
          <w:b w:val="0"/>
          <w:bCs w:val="0"/>
          <w:i w:val="0"/>
          <w:iCs w:val="0"/>
          <w:smallCaps w:val="0"/>
          <w:strike w:val="0"/>
        </w:rPr>
        <w:t>地球中心说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简称地心说，是关于宇宙体系的一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种错误假说。地球中心说认为，地球是静止不动的，是宇宙的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中心，宇宙的其他星球(太阳、月亮、行星和其它恒星)都围绕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着地球旋转。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地球中心说的基本思想早在公元前六世纪就有人提出，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如古希腊朴素唯物主义者阿那克西曼德认为，大地是居于宇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宙的中心。公元前五世纪，留基伯认为地球由于旋转运动而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被留置于中心公元前四世纪，亚里士多德进一步论述了这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一思想，认为地球静止不动，处于宇宙的中心，而太阳、月亮、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行星、恒星等星球都围绕地球作均勻的圆周运动，它们是由本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身不动的“第一推动者”（上帝的代称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所推动。到了公元二世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纪，古罗马天文学家托勒密最后完成了这一错误假说，因此后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人常称为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: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亚里士多德一托勒密的地球中心说。托勒密认为,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93"/>
          <w:b w:val="0"/>
          <w:bCs w:val="0"/>
          <w:i w:val="0"/>
          <w:iCs w:val="0"/>
          <w:smallCaps w:val="0"/>
          <w:strike w:val="0"/>
        </w:rPr>
        <w:t>宇宙体系中共有“九层天</w:t>
      </w:r>
      <w:r>
        <w:rPr>
          <w:rStyle w:val="29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”（</w:t>
      </w:r>
      <w:r>
        <w:rPr>
          <w:rStyle w:val="293"/>
          <w:b w:val="0"/>
          <w:bCs w:val="0"/>
          <w:i w:val="0"/>
          <w:iCs w:val="0"/>
          <w:smallCaps w:val="0"/>
          <w:strike w:val="0"/>
        </w:rPr>
        <w:t>亦称“九重夭”）,月球、水星、金星、</w:t>
      </w:r>
    </w:p>
    <w:p>
      <w:pPr>
        <w:pStyle w:val="227"/>
        <w:keepNext w:val="0"/>
        <w:keepLines w:val="0"/>
        <w:widowControl w:val="0"/>
        <w:shd w:val="clear" w:color="auto" w:fill="auto"/>
        <w:bidi w:val="0"/>
        <w:spacing w:line="160" w:lineRule="exact"/>
        <w:ind w:left="0" w:firstLine="0"/>
        <w:jc w:val="left"/>
        <w:sectPr>
          <w:footerReference r:id="rId367" w:type="first"/>
          <w:footerReference r:id="rId365" w:type="default"/>
          <w:footerReference r:id="rId366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rStyle w:val="432"/>
          <w:b w:val="0"/>
          <w:bCs w:val="0"/>
          <w:i w:val="0"/>
          <w:iCs w:val="0"/>
          <w:smallCaps w:val="0"/>
          <w:strike w:val="0"/>
        </w:rPr>
        <w:t>①爱因斯坦物理学的进化</w:t>
      </w:r>
      <w:r>
        <w:rPr>
          <w:rStyle w:val="432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 xml:space="preserve">* </w:t>
      </w:r>
      <w:r>
        <w:rPr>
          <w:color w:val="000000"/>
          <w:spacing w:val="0"/>
          <w:w w:val="100"/>
          <w:position w:val="0"/>
          <w:lang w:val="zh-CN" w:eastAsia="zh-CN" w:bidi="zh-CN"/>
        </w:rPr>
        <w:t>13^137页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太阳、火星、木星和土星由近及远分别形成第一到第七个天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层，围绕地球旋转；所有的恒星都镶在第八个天层上，随着整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个天层围绕地球转动。第九层天叫做“最髙天”，是上帝居住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的极乐天堂。为了解释地球上所观测到的行星运动的前进（顺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行)和后退(逆行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现象，并推算行星在天空中的位置，托勒密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还假想,行星是绕本轮(小圆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的中心旋转，而本轮的中心又沿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着均轮(大圆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绕地球旋转。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地球中心说完全是错误的假说，但在整个中世纪却占统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治地位，这与宗教神权统治存关。宗教利用地球中心说来论证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上帝的存在</w:t>
      </w:r>
      <w:r>
        <w:rPr>
          <w:rStyle w:val="416"/>
          <w:b w:val="0"/>
          <w:bCs w:val="0"/>
          <w:i w:val="0"/>
          <w:iCs w:val="0"/>
          <w:smallCaps w:val="0"/>
          <w:strike w:val="0"/>
          <w:vertAlign w:val="subscript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宣扬极端唯心的上帝创世说，胡说地球是上帝造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的，是上帝选定的宇宙中心，日月星辰等宇宙万物是上帝为了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人的目的而创造的，他们把地球中心说当作绝对真理，谁要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是怀疑它就是大逆不道，就要遭到惩罚，使人类对宇宙的认识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受到了极大的阻碍。中亚细亚的毕鲁尼，在中世纪的欧洲和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东方学者中第一个克服了地心世界观的束缚，认为托勒密的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体系不符合宇宙的实际构造。但他还提不出科学根据。直到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十六世纪,随着资本主义的发展，波兰的天文学家哥白尼，根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据天文观测的事实，指出地球中心说的错误，并提出太</w:t>
      </w:r>
      <w:r>
        <w:rPr>
          <w:rStyle w:val="416"/>
          <w:b w:val="0"/>
          <w:bCs w:val="0"/>
          <w:i w:val="0"/>
          <w:iCs w:val="0"/>
          <w:smallCaps w:val="0"/>
          <w:strike w:val="0"/>
        </w:rPr>
        <w:t>ffl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中心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说之后,经过长期激烈的斗争，才彻底推翻了地球中心说。恩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格斯指出，天文学中的地球中心的观点是褊狭的，并且</w:t>
      </w:r>
      <w:r>
        <w:rPr>
          <w:rStyle w:val="416"/>
          <w:b w:val="0"/>
          <w:bCs w:val="0"/>
          <w:i w:val="0"/>
          <w:iCs w:val="0"/>
          <w:smallCaps w:val="0"/>
          <w:strike w:val="0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很合理地被推翻了。” (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《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马克思恩格斯选集&gt;第三卷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>55</w:t>
      </w:r>
      <w:r>
        <w:rPr>
          <w:rStyle w:val="416"/>
          <w:b w:val="0"/>
          <w:bCs w:val="0"/>
          <w:i w:val="0"/>
          <w:iCs w:val="0"/>
          <w:smallCaps w:val="0"/>
          <w:strike w:val="0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965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人类中心说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由中世纪基督教神学所创立，主张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  <w:sectPr>
          <w:footerReference r:id="rId370" w:type="first"/>
          <w:footerReference r:id="rId368" w:type="default"/>
          <w:footerReference r:id="rId369" w:type="even"/>
          <w:pgSz w:w="11909" w:h="16834"/>
          <w:pgMar w:top="1430" w:right="1440" w:bottom="1430" w:left="1440" w:header="0" w:footer="3" w:gutter="0"/>
          <w:pgNumType w:start="337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人类是宇宙的中心。这一学说是建立在托勒密地球中心说的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基础上，认为地球是宇宙的中心，而地球和宇宙万物是上帝为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了人而创造的，所以人是真正的宇宙中心。但人义是上帝创造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的，因而主宰一切的还是全智全能的上帝。这一理论是宗教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用来麻醉人民的精神工具</w:t>
      </w:r>
      <w:r>
        <w:rPr>
          <w:rStyle w:val="416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随着社会实践和科学的发展，人类中心说便被推翻^十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六讹纪，哥</w:t>
      </w:r>
      <w:r>
        <w:rPr>
          <w:rStyle w:val="416"/>
          <w:b w:val="0"/>
          <w:bCs w:val="0"/>
          <w:i w:val="0"/>
          <w:iCs w:val="0"/>
          <w:smallCaps w:val="0"/>
          <w:strike w:val="0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尼创立太阳中心说推翻了地球中心说，从天文学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方面动摇了人类中心说的基础。十九世纪，达尔文的进化论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和人类起源的学说，坚决打击了“上帝创造人”的谬论，又从生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物学方面摧毁了人类中心说的基础。恩格斯在《劳动在从猿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到人转变过程中的作用》等光辉著作中，创立了劳动创造人本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身的伟大理论，彻底驳倒了“上帝创造人”和人类中心说的反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动理论，恩格斯指出，人们在长期劳动实践中一夭天地学会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更加正确地理解人和自然的关系以及自然规律，“认识到自身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和自然界的一致，而那种把精神和物质、人类和自然、灵魂和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肉体对立起来的荒谬的、反自然的观点，也就愈不可能存在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了\ </w:t>
      </w:r>
      <w:r>
        <w:rPr>
          <w:rStyle w:val="434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马克思恩格斯选集</w:t>
      </w:r>
      <w:r>
        <w:rPr>
          <w:rStyle w:val="11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第三卷</w:t>
      </w:r>
      <w:r>
        <w:rPr>
          <w:rStyle w:val="435"/>
          <w:b w:val="0"/>
          <w:bCs w:val="0"/>
          <w:i w:val="0"/>
          <w:iCs w:val="0"/>
          <w:smallCaps w:val="0"/>
          <w:strike w:val="0"/>
        </w:rPr>
        <w:t>518</w:t>
      </w:r>
      <w:r>
        <w:rPr>
          <w:rStyle w:val="434"/>
          <w:b w:val="0"/>
          <w:bCs w:val="0"/>
          <w:i w:val="0"/>
          <w:iCs w:val="0"/>
          <w:smallCaps w:val="0"/>
          <w:strike w:val="0"/>
        </w:rPr>
        <w:t>H</w:t>
      </w:r>
      <w:r>
        <w:rPr>
          <w:rStyle w:val="435"/>
          <w:b w:val="0"/>
          <w:bCs w:val="0"/>
          <w:i w:val="0"/>
          <w:iCs w:val="0"/>
          <w:smallCaps w:val="0"/>
          <w:strike w:val="0"/>
        </w:rPr>
        <w:t>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29"/>
          <w:b w:val="0"/>
          <w:bCs w:val="0"/>
          <w:i w:val="0"/>
          <w:iCs w:val="0"/>
          <w:smallCaps w:val="0"/>
          <w:strike w:val="0"/>
        </w:rPr>
        <w:t xml:space="preserve">炼金术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在中国又称炼丹术，是化学的前身和原始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形式。它创始于中国，后来传入欧洲。在</w:t>
      </w:r>
      <w:r>
        <w:rPr>
          <w:rStyle w:val="195"/>
          <w:b w:val="0"/>
          <w:bCs w:val="0"/>
          <w:i w:val="0"/>
          <w:iCs w:val="0"/>
          <w:smallCaps w:val="0"/>
          <w:strike w:val="0"/>
        </w:rPr>
        <w:t>中国，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公元前二世纪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初期，已有许多人做炼丹的实验。东汉的魏伯阳，著有世界上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现存最古的炼丹术文献《周易参同契</w:t>
      </w:r>
      <w:r>
        <w:rPr>
          <w:rStyle w:val="416"/>
          <w:b w:val="0"/>
          <w:bCs w:val="0"/>
          <w:i w:val="0"/>
          <w:iCs w:val="0"/>
          <w:smallCaps w:val="0"/>
          <w:strike w:val="0"/>
        </w:rPr>
        <w:t>K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东晋的炼丹家葛洪，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著有炼丹术专著《抱朴子</w:t>
      </w:r>
      <w:r>
        <w:rPr>
          <w:rStyle w:val="195"/>
          <w:b w:val="0"/>
          <w:bCs w:val="0"/>
          <w:i w:val="0"/>
          <w:iCs w:val="0"/>
          <w:smallCaps w:val="0"/>
          <w:strike w:val="0"/>
        </w:rPr>
        <w:t>•内</w:t>
      </w:r>
      <w:r>
        <w:rPr>
          <w:color w:val="000000"/>
          <w:spacing w:val="0"/>
          <w:w w:val="100"/>
          <w:position w:val="0"/>
          <w:lang w:val="zh-CN" w:eastAsia="zh-CN" w:bidi="zh-CN"/>
        </w:rPr>
        <w:t>篇》。在欧洲，炼金术流行于公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元三世纪到十六世纪。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371" w:type="default"/>
          <w:footerReference r:id="rId372" w:type="even"/>
          <w:pgSz w:w="11909" w:h="16834"/>
          <w:pgMar w:top="1430" w:right="1440" w:bottom="1430" w:left="1440" w:header="0" w:footer="3" w:gutter="0"/>
          <w:pgNumType w:start="319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炼金(炼丹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术是在冶金生产的基础上，在奴隶主、封建主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“富贵寿考”的贪欲刺激下出现的。所谓炼金，就是把普通金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属加以熔化、锻烧和溶解，从中提炼出"黄金”来，所谓炼丹，实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际上是由四氧化三铅和硫化汞等熔炼而成的“铅汞之丹”。中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国炼丹术和欧洲炼金术的哲学基础是一致的，都是以“性质”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作为第一性的，即认为物质是由性质所组成。在中国，就是已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经被种秘化了的“阴阳五行说”；在欧洲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则是亚里士多德的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“原性说”。“原性说</w:t>
      </w:r>
      <w:r>
        <w:rPr>
          <w:rStyle w:val="416"/>
          <w:b w:val="0"/>
          <w:bCs w:val="0"/>
          <w:i w:val="0"/>
          <w:iCs w:val="0"/>
          <w:smallCaps w:val="0"/>
          <w:strike w:val="0"/>
          <w:vertAlign w:val="superscript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认为，冷、热、干、湿是自然界最基本最原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始的性质_由它们组成火、风、水、十四神最基本的元素。这些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最基本的元素生成万物。此外，还有一种“第五本质”，它能够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把各神元素合成为一个东西。当时奴隶主、封建主认为，只要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找到这个“第五本质”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亦称“哲人之石”或“圣人之石”），就可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使一般金属的性质发生变化，就可以从所谓贱金属（铅、铁之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类)中炼出贵金属黄金来。他们还认为，这种“哲人之石不仅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能点有成金，而旦还能医治百病、返老还童、长生不老。于是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奴隶主、封建主就驱使炼金术士 (在中国称炼丹术士或方士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们千方百计去寻找这种“哲人之石'这样，炼金术便完全陷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入神秘主义。处于萌芽状态的化学研究被引入歧途。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376" w:type="first"/>
          <w:headerReference r:id="rId373" w:type="default"/>
          <w:footerReference r:id="rId374" w:type="default"/>
          <w:footerReference r:id="rId375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炼金(炼丹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术在化学发展史上也有一定的作用。它通过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不少化学实验，逐步了解了金、银、铅、汞等等化学元素的性质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及其相互关系，发现了硝酸、硫酸、盐酸、氨、矾等化合物，发明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了蒸馏、溶解、结晶等化学实验方法，积累了一些化学知识和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实践经验，为化学的发展做了一些铺路工作。恩格斯说炼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金术在当时还是必要的/ (《马克思恩格斯选集》第三卷306页)但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是，炼金(炼丹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术脱离了广大劳动人民的需要,脱离了生产实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践，完全走入了死胡同，长期阻碍着化学的发展。同时，它与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宗教神学紧密联系在一起，成为维护神权统治的_!：具。正如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恩格斯所指出炼金术和宗教之间是有很紧密的联系的。哲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人之石有许多类似神的特性，公元头两世纪埃及和希腊的炼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金术士在基督教学说的形成上也出了一份力量《马克思恩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格斯选集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第四卷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23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〇页)如基督教诺斯替教派曾热衷于炼金术.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450"/>
        </w:tabs>
        <w:bidi w:val="0"/>
        <w:spacing w:line="34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燃素说</w:t>
      </w:r>
      <w:r>
        <w:rPr>
          <w:rStyle w:val="63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德国化学家施塔尔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&lt;1660—1734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年)提出的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一神关于簖释物质燃烧的错误理论^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十七坩纪末到十八世纪初，在资产阶级革命的推动下，欧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洲工业生产迅速发展。当时的工业生产，特别是冶金、煤炭、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印染、玻璃等主要工业部门，都离不开燃烧。燃烧，既可以使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金属变为灰渣，叉可以使灰渣再变为金属；既可以便硫黄变成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硫酸，又可以从硫酸中再析出硫黄^但是当时占统治的机械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论树质观怡恰不能解释燃烧过程中物质相互转化的现象，更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不能说明燃烧现象的本质</w:t>
      </w:r>
      <w:r>
        <w:rPr>
          <w:rStyle w:val="416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—七</w:t>
      </w:r>
      <w:r>
        <w:rPr>
          <w:rStyle w:val="416"/>
          <w:b w:val="0"/>
          <w:bCs w:val="0"/>
          <w:i w:val="0"/>
          <w:iCs w:val="0"/>
          <w:smallCaps w:val="0"/>
          <w:strike w:val="0"/>
        </w:rPr>
        <w:t>OO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年，施塔尔从机械论物质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观出发，提出了“燃素说、这种理论认为，一切可以燃烧的物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质本身都含有一种没有重量的、稀薄的、特殊的物质，叫做"燃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素”。物体中含有的燃素越多，就燃烧得越旺，否则就相反。燃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烧过程就是释放燃素和吸收燃素的过程。燃素往往以光和热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的彤式逸出。例如，当木材燃烧时，就释放出燃素而化为灰烬；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当金属燃烧时，就失去燃素而化为金属灰。如果要从矿石(灰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渣&gt; 中提炼金属，则必须放入燃素，这种燃素要由富有燃素的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易燃物(如煤炭)来供给。通过加热，燃素由煤炭输入矿石中，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灰渣得了燃素再变成金属。“这种理论曾足以说明当时所知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道的大多数化学现象，虽然在某些场合不免有些牵强附会/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(《马克思悤格斯全集&gt;第二十四卷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20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它曾经风行一时，作为一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种化学理论支配了化学家的思想约一百年，成为十八世纪化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学中占统治地位的观点。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pgSz w:w="11909" w:h="16834"/>
          <w:pgMar w:top="1430" w:right="1440" w:bottom="1430" w:left="1440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随着冶金工业和化学实验的不断发展，燃素说越来越暴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露出它的严重矛盾。在生产和实验中从来没有人见过或证明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过神秘的燃素的存在。一七七四年，英国化学家普利斯特列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在加热氧化汞的化学实验对发现了一种气体，它能促进物体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燃烧^但他由千受</w:t>
      </w:r>
      <w:r>
        <w:rPr>
          <w:rStyle w:val="416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燃素说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思想的束缚，却把氧气称为“无燃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素气体”。后来，法国化学家拉瓦锡依据这个新的事实，总结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了劳动人民丰富的实践经验，研究了整个燃素说化学，提出了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燃烧的氧化说，否定了燃素说。氧化说认为，在燃烧的时候，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并不是神秘的燃素从燃烧物体中分解和释放出去，而是燃烧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着的物体和氧的化合。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虽然，燃素说把“燃素”当作一神物质看待，使化学“从炼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金术中解放出来”。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马克思恩格斯选集</w:t>
      </w:r>
      <w:r>
        <w:rPr>
          <w:rStyle w:val="11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第三卷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447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同时，“燃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素说经过百年的实验工作提供了这样一些材料，借助于这些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材料，拉瓦锡才能在普利斯特列制出的氣中发现了幻想的燃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索的真实对立物，因而推翻了全部的燃素说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“马克思恩格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斯选集&gt;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第三卷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471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燃素说在化学发展史上曾起过一定的怍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用。但它作为一种化学理论是错误的。它认为燃烧不是物质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内部结构的变化，而是燃素从外面干预的结果，杷现象当作本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质，颠倒了燃烧的真实关系。它在以后的一百多年中严重地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阻碍了化学的发展。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445"/>
        </w:tabs>
        <w:bidi w:val="0"/>
        <w:spacing w:line="340" w:lineRule="exact"/>
        <w:ind w:left="0" w:firstLine="360"/>
        <w:jc w:val="left"/>
      </w:pPr>
      <w:r>
        <w:rPr>
          <w:rStyle w:val="437"/>
          <w:b w:val="0"/>
          <w:bCs w:val="0"/>
          <w:i w:val="0"/>
          <w:iCs w:val="0"/>
          <w:smallCaps w:val="0"/>
          <w:strike w:val="0"/>
        </w:rPr>
        <w:t>热素说</w:t>
      </w:r>
      <w:r>
        <w:rPr>
          <w:rStyle w:val="437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也叫热质说。是一种解释热现象的错误理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pgSz w:w="11909" w:h="16834"/>
          <w:pgMar w:top="1430" w:right="1440" w:bottom="1430" w:left="1440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热素说认为，热是-种特殊的、没有重量、不能衡量的流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质——热素。热素是无处不在、无孔不入的，能钻进物体的细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孔中去，也能从物体的细孔中流出；既能和物体结合起来，潜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伏在物体中，不影响物体的温度，也可以在物体中处于</w:t>
      </w:r>
      <w:r>
        <w:rPr>
          <w:rStyle w:val="416"/>
          <w:b w:val="0"/>
          <w:bCs w:val="0"/>
          <w:i w:val="0"/>
          <w:iCs w:val="0"/>
          <w:smallCaps w:val="0"/>
          <w:strike w:val="0"/>
        </w:rPr>
        <w:t>Q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状态而影响物体的温度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狻体温度的高低是由所含的自由状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态的热素的多少来决定。物体里肖由状态的热素越多，物体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就越热。热素可以从较热物体流到较冷物体中去，象水从高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处流到低亡一样。自然界中始终存在着同样数量的热素，既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不能创造也不能消灭，遵守热平衡定律。由于热素说表面上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能解释一些热现象，如认为热传递就是热紊的流动，凑合了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物体从固态转变为液态和从液态转变为气态所需的潜热的事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实^所以在十八世纪曾经普遍流行，得到一些自然科学家的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承认。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但是热素说却对许多现象（特别是摩擦生热）无法解释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4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一七九八年，有人把一个炮筒固定在水中，用马转动很钝的钻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子在炮筒内钻孔加工。结果发现，加工出来的铁屑极少，但是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炮筒周围大量的水却不断地沸腾。由此，他们就认为随着加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工的不断进行，热儿乎可以无穷无尽地产生出来。过了一年，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有人把两块冰互相摩擦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在不受外界温度影响下进行），使冰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融化成水。这些事实驳斥了热素说，说明了热是钧质的一种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运动形式，它是可以从物体的机械运动转化而来的。但是这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些实验还比较粗糙，还没有找到机械运动转化为热的定量的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关系。到了一八四二年，精确的试验找出了机械能转化为热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能的定量前关系，即热的机械当量。这一当量的发现，宣告了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热素说的破产。后来英国物理学家格罗夫等人把热和物体的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分子运动联系了起来，提出了热之唯动说，这就彻底推翻了热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素说。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热素说是形而上学思维方式的产物。它把物质与运动割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裂开来，否认热是物质的一种运动形式，否认热和物质的其他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运动形式间的转化。这种理论阻碍了自然科学的发展。法国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物理学家卡诺</w:t>
      </w:r>
      <w:r>
        <w:rPr>
          <w:rStyle w:val="439"/>
          <w:b w:val="0"/>
          <w:bCs w:val="0"/>
          <w:i w:val="0"/>
          <w:iCs w:val="0"/>
          <w:smallCaps w:val="0"/>
          <w:strike w:val="0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“他已经碰到热的机械当置了……，只是他不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能够发现和看清它，因为他相信热素。这也是错误理论造成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损窖的证明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《马克思恩格斯选集</w:t>
      </w:r>
      <w:r>
        <w:rPr>
          <w:rStyle w:val="11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第三卷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>54</w:t>
      </w:r>
      <w:r>
        <w:rPr>
          <w:rStyle w:val="416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但是热素说在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热学发展史上也有一定的作用。恩格斯指出，热素说所统治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的物理学却发现了一系列非常重要的热学定律％热之唯动说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“不过是把它的前驱所发现的定律倒过来，翻译成自</w:t>
      </w:r>
      <w:r>
        <w:rPr>
          <w:rStyle w:val="416"/>
          <w:b w:val="0"/>
          <w:bCs w:val="0"/>
          <w:i w:val="0"/>
          <w:iCs w:val="0"/>
          <w:smallCaps w:val="0"/>
          <w:strike w:val="0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的语言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0"/>
        <w:jc w:val="left"/>
      </w:pPr>
      <w:r>
        <w:rPr>
          <w:rStyle w:val="193"/>
          <w:b w:val="0"/>
          <w:bCs w:val="0"/>
          <w:i w:val="0"/>
          <w:iCs w:val="0"/>
          <w:smallCaps w:val="0"/>
          <w:strike w:val="0"/>
        </w:rPr>
        <w:t>而已。</w:t>
      </w:r>
      <w:r>
        <w:rPr>
          <w:rStyle w:val="19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”(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《马克思恩格斯选集</w:t>
      </w:r>
      <w:r>
        <w:rPr>
          <w:rStyle w:val="11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第三卷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471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热之唯动说同热素说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的关系，正如马克思的辩证法同黑格尔的辩证法的关系一样。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895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热之唯动说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是关于热本质的一种科学学说。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十九世</w:t>
      </w:r>
      <w:r>
        <w:rPr>
          <w:rStyle w:val="416"/>
          <w:b w:val="0"/>
          <w:bCs w:val="0"/>
          <w:i w:val="0"/>
          <w:iCs w:val="0"/>
          <w:smallCaps w:val="0"/>
          <w:strike w:val="0"/>
        </w:rPr>
        <w:t>E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四十年代，英国物理学家格罗夫等人，在总结热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的机械当量的发现，以及前人对热的研究成杲的®础上，把热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和物体的分子运动联系起来，提出了热之唯动说</w:t>
      </w:r>
      <w:r>
        <w:rPr>
          <w:rStyle w:val="416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550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热之唯动说认为，组成物体的分子是在不断迪运动着，热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运动就是组成物体的大量分子的无规则运动。恩格斯曾经指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出热之唯动说——按照这种学说，热就是物体的那些活动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的最小粒子(分子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按照溫度和聚集状态而发生的或大或小的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振动，这种振动在一定条件下能够变为任何其他的运动形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式”。（码克思恩格斯选集》第三卷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>102</w:t>
      </w:r>
      <w:r>
        <w:rPr>
          <w:rStyle w:val="416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因此，物体内部的分子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运动得愈激烈，物体就愈热，它的温度也就愈高。物体内部的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分子具有两种能量，一种是分子本身具有的动能，另一种是和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分子之间的相对位置有关的势能。物体的温度髙低和物体内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部分子的动能直接有关。物体内部分子的平均动能愈大，物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体温度就愈髙。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热之唯动说虽然还有不少的缺点，它对热的本质的揭示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还比较粗糙，不够全面。但是它证明了热是物质的一种运动形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式，初步揭示了热的本质，阐明了热运动既能由其他运动形式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转化而来，也能转化为其他运动形式，说明了不同的运动形式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之间可以互相转化。这对于物理学和整个自然科学的发展起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了推动作用，恩格斯指出，热之唯动说曾经以新的例证支持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能最守恒原理，并把这一原理重新置于最前列，这肯定是它的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巨大成果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《马克思恩格斯选集》第三卷466页）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随着生产和自然科学的发展表明，热运动不单是组成物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体的分子的运动，而是各种微观粒子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如分子、原子、电子等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等)的运动都与热运动有联系。所以，一般地说，热运动是大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量微观粒子的无规则运动。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电的以太说 是解释电磁波传播的错误假说。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十七世纪末，由于连时首先发展起来的是机械力学，人们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把在力学中所获得的概念和认识，推广到其它物理现象的领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域中去，由此形成了机械论的世界观。就在这种观点的影响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下，荷兰物理学家惠更斯提出了光的波动学说，认为光是一种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机械波，必定有一种媒质来传播这种波，正如声波以空气作为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媒质而传播一样。他就假定传播光波的媒质是“光以太”，用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“以太</w:t>
      </w:r>
      <w:r>
        <w:rPr>
          <w:rStyle w:val="416"/>
          <w:b w:val="0"/>
          <w:bCs w:val="0"/>
          <w:i w:val="0"/>
          <w:iCs w:val="0"/>
          <w:smallCaps w:val="0"/>
          <w:strike w:val="0"/>
          <w:vertAlign w:val="superscript"/>
        </w:rPr>
        <w:t>P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的振动来说明光波的运动。并且假定“光以太”是一种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密度极小、没有重量的弹性固体。它充满着整个空间,甚至能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够渗透到一切物体之中。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380" w:type="first"/>
          <w:headerReference r:id="rId377" w:type="default"/>
          <w:footerReference r:id="rId378" w:type="default"/>
          <w:footerReference r:id="rId379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一八四六年，英国物理学家法拉第首先假设，电是弹性媒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质的一种运动，即以太粒子的一种运动，这种弹性媒质渗透整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个空间，也渗透一切物体。一八六四年，英国物理学家麦克斯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韦赞同拉法第的假设，认为电磁波在真空中传播的媒质就是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“电以太％它的性质和“光以太</w:t>
      </w:r>
      <w:r>
        <w:rPr>
          <w:rStyle w:val="416"/>
          <w:b w:val="0"/>
          <w:bCs w:val="0"/>
          <w:i w:val="0"/>
          <w:iCs w:val="0"/>
          <w:smallCaps w:val="0"/>
          <w:strike w:val="0"/>
          <w:vertAlign w:val="superscript"/>
        </w:rPr>
        <w:t>P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—样。随后，他又根据实验事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实，断定光波就是电磁波，提出了光的电磁波假说。一八八八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年德国物理学家赫兹用实验证实了这一假说。这时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人们就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把从前所称的“光以太”和“电以太”看作是一回事，传播光的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电磁波的媒质就是“电以太”。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“以太说”在电学发展史上起过一定的作用。恩格斯是这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样评价的以太说一方面指出一条道路，去克服关于两种相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反的电流体的原始的愚蠢观念，同时，另一方面，它也使人们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有希望弄清楚：什么是电运动的真正物质基础，什么东西的运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动引起电现象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马克思思格斯全集》第二十卷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459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但是“以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太说”用机械的观点来解释电的运动，抹煞了电的运动的特殊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性，却是错误的、形而上学的。一八八二年，恩格斯指出，在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以太说也被另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个崭新的理论取而代之以前，电学就不能脱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离这个讨厌的地位，不得不使用它自己也认为是错误的表达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方法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《马克思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恩格斯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全集》第二十卷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459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见到“电以太”说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一定会被新的科学理论所代替。一八八七年迈克尔逊、奠雷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等人的实验完全否定了电以太的存在，证实了恩格斯的预言。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随后科学证明，电磁波的传播并不需要什么媒介物，电磁波就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是电磁场的传播。电磁场是连续的物质彤态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这就排除了神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秘的“以太％从间断的实物之间找到了现实的合理的联系，掌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握了物质结构的连续性的物质基础。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665"/>
        </w:tabs>
        <w:bidi w:val="0"/>
        <w:spacing w:line="340" w:lineRule="exact"/>
        <w:ind w:left="0" w:firstLine="360"/>
        <w:jc w:val="left"/>
      </w:pPr>
      <w:r>
        <w:rPr>
          <w:rStyle w:val="129"/>
          <w:b w:val="0"/>
          <w:bCs w:val="0"/>
          <w:i w:val="0"/>
          <w:iCs w:val="0"/>
          <w:smallCaps w:val="0"/>
          <w:strike w:val="0"/>
        </w:rPr>
        <w:t>量子力学</w:t>
      </w:r>
      <w:r>
        <w:rPr>
          <w:rStyle w:val="129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现代物理学理论基础之一。研究微观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粒子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如核子、原子、分子等)运动规律及其性质的理论。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十九世纪末，经典物理学对微观物理现象，例如黑体辐射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的实验规律，无法解释。一九〇〇年，普朗克为了说明黑体辐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射的实验规律，在物理学中引入量子概念。他认为，黑体辐射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的能量不是连续变化的，只能以某一最小单位的整数倍发生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变化，这个最小单位就称为能量量子。并且发现物质吸收或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发射的辐射能量量子，它的大小是</w:t>
      </w:r>
      <w:r>
        <w:rPr>
          <w:rStyle w:val="416"/>
          <w:b w:val="0"/>
          <w:bCs w:val="0"/>
          <w:i w:val="0"/>
          <w:iCs w:val="0"/>
          <w:smallCaps w:val="0"/>
          <w:strike w:val="0"/>
        </w:rPr>
        <w:t>ft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〜其中</w:t>
      </w:r>
      <w:r>
        <w:rPr>
          <w:rStyle w:val="416"/>
          <w:b w:val="0"/>
          <w:bCs w:val="0"/>
          <w:i w:val="0"/>
          <w:iCs w:val="0"/>
          <w:smallCaps w:val="0"/>
          <w:strike w:val="0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是比例常数，就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是所谓“普朗克常数％ 〃是辐射频率。这就是量子理论的开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端。一九二四年，德布罗意提出，微观粒子不仅具有粒子性，而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且具有波动性。微观粒子的运动规律不能用通常的宏观物体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的运动规律来描写。它被大量的实验事实所证实。此后，量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子力学出现两种形式：一是矩阵力学形式，即用数学工具矩阵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代替经典力学的物理量，从而把经典力学改变为矩阵力学。二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是波动力学形式，即通过几何光学与经典力学的类比，建立了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薛定谔方程。不久，薛定谔又证明了这两种形式可以相互转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换。一九二八年，狄拉克推广薛定谔方程，使之能适用于髙速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微观粒子的情况，得出所谓狄拉克方程。量子力学的基本原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理先后被应用于化学、金属、半导体、超导体、等离子体、激光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以及原子核内部等，都取得显著成效。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在量子力学里，物理体系的运动状态是用一个时、空的函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数来描述的，称为波函数。在给定的条件下，薛定谔方程可以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确定波函数的变化规律，从而给出各种运动状态随时间变化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的规律，并用算符或矩阵方法对各物理量进行计算。在解决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原子核和基本粒子的某些问题时，量子力学必须与狭义相对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论结合起来处理，并由此逐步发展到现代的量子场论。董子力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学只能在一定程度上确定某些成对的物理量，例如粒子的动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量和位置、时间和能量。而粒子位置的确定程度和粒子的动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量的确定程度又满足一定的关系，即所谓“测不准”关系。其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一确定的程度越高，其另一的确定程度就越低（时间与能量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也一样&gt;。这是微观粒子具有波粒二象性的反映，可是有些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人却歪曲这种关系,错误地把它说成是对微观世界认识的“极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限\并称它为“测不准原理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。像玻尔还认为测不准关系的出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现是由于微观粒子的观测，要分力对位置(或时间）的和对动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量(或能量)的两类，它们是互相排斥的，但又必须“互补</w:t>
      </w:r>
      <w:r>
        <w:rPr>
          <w:color w:val="000000"/>
          <w:spacing w:val="0"/>
          <w:w w:val="100"/>
          <w:position w:val="0"/>
          <w:lang w:val="en-US" w:eastAsia="en-US" w:bidi="en-US"/>
        </w:rPr>
        <w:t>"（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“并协。起来，才能得到对敕子的完全的认识。这种"互补性”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(或</w:t>
      </w:r>
      <w:r>
        <w:rPr>
          <w:rStyle w:val="416"/>
          <w:b w:val="0"/>
          <w:bCs w:val="0"/>
          <w:i w:val="0"/>
          <w:iCs w:val="0"/>
          <w:smallCaps w:val="0"/>
          <w:strike w:val="0"/>
          <w:vertAlign w:val="superscript"/>
        </w:rPr>
        <w:t>K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并协性”）是微观现象的基本特征。他还认为测量结果的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这神互补、互斥的特征，来自微观粒子和测</w:t>
      </w:r>
      <w:r>
        <w:rPr>
          <w:rStyle w:val="416"/>
          <w:b w:val="0"/>
          <w:bCs w:val="0"/>
          <w:i w:val="0"/>
          <w:iCs w:val="0"/>
          <w:smallCaps w:val="0"/>
          <w:strike w:val="0"/>
        </w:rPr>
        <w:t>li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仪器之间的不可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控制的相互作用，因此不能把微观客体的行为同观测仪器的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相互作用明确分割开来，借此宣扬客体与主体不能分开的主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观唯心论。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对量子力学的基本解释至今还存在着争论。争论的焦点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主要在于上述的统计规律是不是微观客体的最基本的规律，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在其背后还有没有更基本的规律。以玻尔、海森堡、玻恩、狄拉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克为代表的所谓哥本哈根学派认为，波函数的统计解释是微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观客体的最基本的规律，在其背后不存在更基本的“决定性”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规律。长期以来，他们成为量子力学的“正统”派。他们在哲学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上是以实证主义不可知论为其核心,反对唯物主义实体观，否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认微观现象的决定论描述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实际上堵塞了人们深入认识微观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世界的道路，阻碍了科学的发展。以德布罗意(双重解理论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和玻姆(隐变量理论 &gt; 为代表的一派认为，微观现象应该有更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基本的“决定性”规律，这种规律是可以找到的，它是量子力学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的基础</w:t>
      </w:r>
      <w:r>
        <w:rPr>
          <w:rStyle w:val="416"/>
          <w:b w:val="0"/>
          <w:bCs w:val="0"/>
          <w:i w:val="0"/>
          <w:iCs w:val="0"/>
          <w:smallCaps w:val="0"/>
          <w:strike w:val="0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目前童子力学的统计性质，只是来自更深层次中的波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和粒子的剧烈扰动的统计平均的结果；要详细研究单个微观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粒子的决定性运动，应该探求目前尚隐藏在这个亚量子力学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层次中的某些因素，对于量子力学来讲，它们就是隐变量。对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上述两种观点，我们必须用马克思主义的观点和科学实践，加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以鉴别。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相对论 近代物理学基础理论之一，是关于时间、空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间、物质、运动相互联系的理论。由于历史的原因，相对论分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为狭义相对论和广义相对论两部分^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十九世纪末，由于生产的发展，人们在电磁学、光学等宏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观髙速运动的领域内发规了一系列新的实验事实，这些事实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都和当时在物理学中占统治地位的牛顿力学发生了尖锐的矛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盾。正是在这种情况下，德国年青的物理学家爱因斯坦总结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了当时新的实验事实，于一九〇五年提出了突破牛顿力学的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狭义相对论。他从光速不变原理（在相互作勻速直线运动的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不同系统即不同惯性系中测量光速所得的结果一样）和相对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性原理(各惯性系中做任何物理实验结果一样)出发，导出了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不同惯性系之间时间，空间的变换关系。根据这个时空变换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关系，运动的钟和静止的钟相比要变慢,运动的尺和静止的尺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相比要变短，即时间、空间的量度是相对的！在一个系统中不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同地点同时发生的两件事，在相对运动的另一个系统上来看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就是不同时的，即“同时”具有相对性。狭义相对论的这些结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论，大大突破了牛顿力学中的绝对时空观^根据相对论的时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空观又进一步改造了牛顿力学，得出了物体的质量随运动速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度变化的公式，质量和能量互相联系转换的公式。这样，狭义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相对论就能解释牛顿力学所不能解释的许多实验新事实。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狭义相对论获得成功之后，爰因斯坦又想把这一理论推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广到在引力作用下作变速运动的系统中，进一步解决万有引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力问题。他于一九一六年提出的广义相对论，主要就是关于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万有引力的理论。他从惯性质量和引力质量相等这一简单的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实验事实出发，认为愤性和引力本质上是一个东西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等价原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并认为万有引力的产生是由于物质的存在和一足的分咖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状况使时间和空间的性质呈现出各处不同的结果，即所谓的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时空弯曲的结果，物质的能量、动量越大，时空就弯曲得越厉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害&lt;&gt; 这样，广义相对论就进一步把时间、空间和物质、运动联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系了起来。从广义相对论可以导出一些重要的结论，如关于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水星轨道近日点要进动，光线经过太阳附近会弯曲，光谱线在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引力作用下会向红端移动等等。这些结论和以后进行的天文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观测基本一致，这就是所谓的广义相对论在实验上的“三大验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证'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383" w:type="first"/>
          <w:footerReference r:id="rId381" w:type="default"/>
          <w:footerReference r:id="rId382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相对论作为自然科学的基础理论，第一次把物质、运动、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时间、空间结合起来考虑，实现了自然科学在时空观上的一次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重大变革。它关于时间、空间是彼此联系的，时间、空间的量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度又是和物质、运动紧密相关的结论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丰富和证实了辩证唯物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主义的时空观，这是有重大进步意义的，但是，提出相对论的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爱因斯坦，是一个深受马赫主义影响的资产阶级科学家，在他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的理论中就不可避免地渗入了许多唯心主义和形而上学的东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西。如他在强调时空相对性的同时，就把时空纯粹地归结为事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物之间的相互关系，否认时空是物质的属性，取消时间和空间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的差别，最后甚至把时空完全归结为人的主观感觉;他还从广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义相对论出发，提出了一些所谓的“宇宙模型”，得出宇宙无论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在时间或空间上都是有限的荒谬结论。所有这些都是应诙深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刻批判而加以剔除的。许多反动哲学流派都想利用相对论，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贩卖唯心主义、形而上学的黑货。因此，围绕着相对论问题，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辩证唯物主义与形形色色的反动哲学流派始终存在着尖锐的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斗争。</w:t>
      </w:r>
    </w:p>
    <w:p>
      <w:pPr>
        <w:pStyle w:val="62"/>
        <w:keepNext/>
        <w:keepLines/>
        <w:widowControl w:val="0"/>
        <w:shd w:val="clear" w:color="auto" w:fill="auto"/>
        <w:bidi w:val="0"/>
        <w:spacing w:line="300" w:lineRule="exact"/>
        <w:ind w:left="0" w:firstLine="0"/>
        <w:jc w:val="left"/>
      </w:pPr>
      <w:bookmarkStart w:id="26" w:name="bookmark26"/>
      <w:r>
        <w:rPr>
          <w:rStyle w:val="74"/>
          <w:b w:val="0"/>
          <w:bCs w:val="0"/>
          <w:i w:val="0"/>
          <w:iCs w:val="0"/>
          <w:smallCaps w:val="0"/>
          <w:strike w:val="0"/>
        </w:rPr>
        <w:t>历史唯物主义和历史唯心主义</w:t>
      </w:r>
      <w:bookmarkEnd w:id="26"/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29"/>
          <w:b w:val="0"/>
          <w:bCs w:val="0"/>
          <w:i w:val="0"/>
          <w:iCs w:val="0"/>
          <w:smallCaps w:val="0"/>
          <w:strike w:val="0"/>
        </w:rPr>
        <w:t>历史唯物主义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关于人类历史发展规律的科学，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是无产阶级的历史观，也叫唯物史观</w:t>
      </w:r>
      <w:r>
        <w:rPr>
          <w:rStyle w:val="416"/>
          <w:b w:val="0"/>
          <w:bCs w:val="0"/>
          <w:i w:val="0"/>
          <w:iCs w:val="0"/>
          <w:smallCaps w:val="0"/>
          <w:strike w:val="0"/>
        </w:rPr>
        <w:t>U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十九世纪四十年代，欧洲许多国家进到了资本主义髙度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发展的阶段，生产力、阶级斗争和科学都发展到了历史上未曾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有过的水平，工业无产阶级成为历史发展的最伟大的动力。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马克思和恩格斯亲自参加了当时无产阶级的革命实践，把辩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证唯物主义运用到社会历史领域，根据无产阶级的阶级斗争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经验，深刻地研究了人类全部历史，创立了历史唯物主义。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这是人类认识史上空前的大革命。恩格斯说/这种新的历史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观，对于社会主义的观点有极其重要的意义</w:t>
      </w:r>
      <w:r>
        <w:rPr>
          <w:rStyle w:val="199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恩格斯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选集》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第三卷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41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列宁指出</w:t>
      </w:r>
      <w:r>
        <w:rPr>
          <w:rStyle w:val="350"/>
          <w:b w:val="0"/>
          <w:bCs w:val="0"/>
          <w:i w:val="0"/>
          <w:iCs w:val="0"/>
          <w:smallCaps w:val="0"/>
          <w:strike w:val="0"/>
        </w:rPr>
        <w:t>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“马克思的历史唯物主义是科学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思想中的最大成果，人们过去对于历史和政治所持的极其混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乱和武断的见解，为一种极其完整严密的科学理论所代替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en-US" w:eastAsia="en-US" w:bidi="en-US"/>
        </w:rPr>
        <w:t>(«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列宁选集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第二卷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443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历史唯物主义第一次正确地解决了社会意识和社会存在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的关系问题，揭示了阶级斗争规律，找到了历史发展的最终原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因和根本动力。恩格斯说正是马克思最先发现了伟大的历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史运动规律，根据这个规律，_切历史上的斗争，无论是在政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治、宗教、哲学的领域中进行的，还是在任何其他意识形态领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域中进行的，实际上只是各社会阶级的斗争或多或少明显的</w:t>
      </w:r>
    </w:p>
    <w:p>
      <w:pPr>
        <w:pStyle w:val="441"/>
        <w:keepNext w:val="0"/>
        <w:keepLines w:val="0"/>
        <w:widowControl w:val="0"/>
        <w:shd w:val="clear" w:color="auto" w:fill="auto"/>
        <w:bidi w:val="0"/>
        <w:spacing w:line="380" w:lineRule="exact"/>
        <w:ind w:left="0" w:firstLine="0"/>
        <w:jc w:val="left"/>
        <w:sectPr>
          <w:footerReference r:id="rId386" w:type="first"/>
          <w:footerReference r:id="rId384" w:type="default"/>
          <w:footerReference r:id="rId385" w:type="even"/>
          <w:pgSz w:w="11909" w:h="16834"/>
          <w:pgMar w:top="1430" w:right="1440" w:bottom="1430" w:left="1440" w:header="0" w:footer="3" w:gutter="0"/>
          <w:pgNumType w:start="35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m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表现，而这些阶级的存在以及它们之间的冲突，又为它们的经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济状况的发展程度、生产的性质和方式以及由生产所决定的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交换的性质和方式所制约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马克思恩格斯选集*第-卷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602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史唯物主义认为，物质生活资料的生产和生产方式是社会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历史过程中的决定性因素，是社会制度变化和发展的基础。社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会历史的发展，是社会的基本矛盾发展的必然结果。生产力和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生产关系的矛盾运动势必引起社会革命，而经济基础的变更，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迟早要导致上层建筑的变革。|有阶级&gt;又来，</w:t>
      </w:r>
      <w:r>
        <w:rPr>
          <w:rStyle w:val="416"/>
          <w:b w:val="0"/>
          <w:bCs w:val="0"/>
          <w:i w:val="0"/>
          <w:iCs w:val="0"/>
          <w:smallCaps w:val="0"/>
          <w:strike w:val="0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舉金部历史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部是阶级斗争的历史。险_级斗争是历史发展的拫本动力，是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理解</w:t>
      </w:r>
      <w:r>
        <w:rPr>
          <w:rStyle w:val="416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级社会全部历史的钥匙。毛主席说，阶级斗争，一些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阶级胜利了，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些阶级消灭了。这就是历史，这就是几千年的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文明史。拿这个观点解释历史的就叫做历史的雎物主义，站在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这个观点的反面的是历史的唯心主义/ </w:t>
      </w:r>
      <w:r>
        <w:rPr>
          <w:rStyle w:val="416"/>
          <w:b w:val="0"/>
          <w:bCs w:val="0"/>
          <w:i w:val="0"/>
          <w:iCs w:val="0"/>
          <w:smallCaps w:val="0"/>
          <w:strike w:val="0"/>
        </w:rPr>
        <w:t>w</w:t>
      </w:r>
      <w:r>
        <w:rPr>
          <w:rStyle w:val="442"/>
          <w:b w:val="0"/>
          <w:bCs w:val="0"/>
          <w:i w:val="0"/>
          <w:iCs w:val="0"/>
          <w:smallCaps w:val="0"/>
          <w:strike w:val="0"/>
        </w:rPr>
        <w:t>毛泽东’选集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</w:t>
      </w:r>
      <w:r>
        <w:rPr>
          <w:rStyle w:val="442"/>
          <w:b w:val="0"/>
          <w:bCs w:val="0"/>
          <w:i w:val="0"/>
          <w:iCs w:val="0"/>
          <w:smallCaps w:val="0"/>
          <w:strike w:val="0"/>
        </w:rPr>
        <w:t>一卷本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页〉历史唯物主义第一次阐明了人民群众在历史上的决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定作用，正确地回答了是英雄创造历史,还是奴隶们创造历史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的这个历史学家和哲学史家长期争论不休的问题。它肯定人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民群众是历史的主人，人类社会的历史是人民群众的历史。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“入民，只有人民，才是创逭世界历史的动力毛泽东选集》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一卷本932页）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历史唯物主义是在同历史唯心主义的长期斗争中创立和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发展起来的。马克思和恩格斯对黑格尔、费尔巴哈，以及蒲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鲁东、巴枯宁和拉萨尔等机会主义者的唯心史观，作了全面、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深刻的批判^这就引起了资产阶级唯心主义者和机会主义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者的猖狂攻击。他们诽谤历史唯物主义是几个“天才的煽动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家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所捏造的“幻想”，胡说它只肯定经济因素的决定作用而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否认思想、道德的动力，“只是一半真理％列宁和斯太林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根据帝国主义时代无产阶级革命和无产阶级专政的经验，深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刻地批判了这些谬论，进一步发展和丰富了历史唯物主义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毛主席在反对党内的机会主义，反对帝国主义、社会帝国主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义、现代修正主义和国内外反动派的伟大斗争中，特別是在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无产阶级文化大革命和批林批孔运动中，全面地总结了国际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共产主义运动和我国社会主义革命的新鲜经验，对历史唯物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主义作出了重大的发展。毛主席深刻地阐明了社会存在决定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社会意识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人民群众创造历史的观点，阐明了社会基本矛盾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和阶级斗争决定历史发展总趋势的观点</w:t>
      </w:r>
      <w:r>
        <w:rPr>
          <w:rStyle w:val="41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并从社会主义社会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的基本矛盾出发，全面地论怔了社会主义社会还存在着阶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级、阶级矛盾和阶级斗争，存在着社会主义同资本主义两条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道路的斗争，存在着资本主义复辟的危险性，存在着帝国主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义、社会帝国主义进行顛覆和侵略的威胁</w:t>
      </w:r>
      <w:r>
        <w:rPr>
          <w:rStyle w:val="416"/>
          <w:b w:val="0"/>
          <w:bCs w:val="0"/>
          <w:i w:val="0"/>
          <w:iCs w:val="0"/>
          <w:smallCaps w:val="0"/>
          <w:strike w:val="0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提出了无产阶级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专政下继续革命的伟大理论，反复强调上层建筑领域社会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主义革命的重要意义；从理论和实践上为巩固无产阶级专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政，防止资本主义复辟，把社会主义革命进行到底，作出了重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大贡献。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历史唯物主义象光芒万丈的灯塔，照亮了人类解放的道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路。它是无产阶级认识社会发展规律，掌握历史发展的总趋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势，制定无产阶级革命路线的理论基础;是全世界人民在无产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阶级领导下，打倒帝、修、反，消灭资本主义和一切剥削制度，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实现共产主义的伟大思想武器。认真学习马列著作和毛主席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著作，坚持历史唯物主义的基本原理，对于我们深刻领会和贯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彻执行党在整个社会主义历史阶段的基本路线，巩固无产阶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级文化大革命的胜利成果，加强对资产阶级全面专政，把反修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防修的斗争进行到底，具有十分重大的意义。</w:t>
      </w:r>
    </w:p>
    <w:p>
      <w:pPr>
        <w:pStyle w:val="30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社会存在和社会意识</w:t>
      </w:r>
      <w:r>
        <w:rPr>
          <w:rStyle w:val="309"/>
          <w:b w:val="0"/>
          <w:bCs w:val="0"/>
          <w:i w:val="0"/>
          <w:iCs w:val="0"/>
          <w:smallCaps w:val="0"/>
          <w:strike w:val="0"/>
        </w:rPr>
        <w:t>轶会存社会物质生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活条件的总和，主要是指桂金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M</w:t>
      </w:r>
      <w:r>
        <w:rPr>
          <w:rStyle w:val="210"/>
          <w:b w:val="0"/>
          <w:bCs w:val="0"/>
          <w:i w:val="0"/>
          <w:iCs w:val="0"/>
          <w:smallCaps w:val="0"/>
          <w:strike w:val="0"/>
        </w:rPr>
        <w:t>资料的生式。社会遣</w:t>
      </w:r>
      <w:r>
        <w:rPr>
          <w:rStyle w:val="21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识是政治、法律、哲学、历史、教育、文学、艺术、道德和宗教等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观点，思想感情、风俗习惯等，也属于社会意识的范畴。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1060"/>
        </w:tabs>
        <w:bidi w:val="0"/>
        <w:spacing w:line="340" w:lineRule="exact"/>
        <w:ind w:left="360" w:hanging="360"/>
        <w:jc w:val="left"/>
      </w:pP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}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在社会存在和社会意识的关系上，存在着两种完全对立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360" w:hanging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^的观点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为社会意识決定社会存在的，是历史唯心主义1认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为社会存在决定社会意识的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历史唯鉤主义</w:t>
      </w:r>
      <w:r>
        <w:rPr>
          <w:rStyle w:val="443"/>
          <w:b w:val="0"/>
          <w:bCs w:val="0"/>
          <w:i w:val="0"/>
          <w:iCs w:val="0"/>
          <w:smallCaps w:val="0"/>
          <w:strike w:val="0"/>
        </w:rPr>
        <w:t>6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思主义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认为，在社会生活中，物质资料生产方式是第一性的，是产生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社会意识的根源&gt; 社会意识是社会存在的反映。生产方式的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发展和变革，迟早要引起社会意识的变化和革命。马克思指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出/</w:t>
      </w:r>
      <w:r>
        <w:rPr>
          <w:rStyle w:val="68"/>
          <w:b/>
          <w:bCs/>
          <w:i w:val="0"/>
          <w:iCs w:val="0"/>
          <w:smallCaps w:val="0"/>
          <w:strike w:val="0"/>
        </w:rPr>
        <w:t>物质生舌的生产方式制约着整个社会生活、政治生活和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精神生活的过程。不是人们的意识决定人们的存在，相反，是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人们的社会存在决定人们的意识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马克思恩格斯选集</w:t>
      </w:r>
      <w:r>
        <w:rPr>
          <w:rStyle w:val="68"/>
          <w:b/>
          <w:bCs/>
          <w:i w:val="0"/>
          <w:iCs w:val="0"/>
          <w:smallCaps w:val="0"/>
          <w:strike w:val="0"/>
        </w:rPr>
        <w:t>》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第二卷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319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69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2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389" w:type="first"/>
          <w:footerReference r:id="rId387" w:type="default"/>
          <w:footerReference r:id="rId388" w:type="even"/>
          <w:pgSz w:w="11909" w:h="16834"/>
          <w:pgMar w:top="1430" w:right="1440" w:bottom="1430" w:left="1440" w:header="0" w:footer="3" w:gutter="0"/>
          <w:pgNumType w:start="332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在阶级社会里，阶级、阶级矛盾和阶级斗争(包括民族斗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争）是最重荽的社会存在。任何社会意识都是阶级关系和阶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级斗争的反映，并为一定的阶级利益服务。毛土席指出/马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克思主义的一个基本观点，就是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存在决</w:t>
      </w:r>
      <w:r>
        <w:rPr>
          <w:rStyle w:val="68"/>
          <w:b/>
          <w:bCs/>
          <w:i w:val="0"/>
          <w:iCs w:val="0"/>
          <w:smallCaps w:val="0"/>
          <w:strike w:val="0"/>
        </w:rPr>
        <w:t>定意识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，就</w:t>
      </w:r>
      <w:r>
        <w:rPr>
          <w:rStyle w:val="68"/>
          <w:b/>
          <w:bCs/>
          <w:i w:val="0"/>
          <w:iCs w:val="0"/>
          <w:smallCaps w:val="0"/>
          <w:strike w:val="0"/>
        </w:rPr>
        <w:t>是阶级斗争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 xml:space="preserve">和民族斗争的客观现实决定我们的思想感情/ 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毛泽东选集方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一卷本</w:t>
      </w:r>
      <w:r>
        <w:rPr>
          <w:rStyle w:val="319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69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09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页〉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在每一个时代，统治阶级的社会意识都起着支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配作用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。马克思说</w:t>
      </w:r>
      <w:r>
        <w:rPr>
          <w:rStyle w:val="68"/>
          <w:b/>
          <w:bCs/>
          <w:i w:val="0"/>
          <w:iCs w:val="0"/>
          <w:smallCaps w:val="0"/>
          <w:strike w:val="0"/>
        </w:rPr>
        <w:t>，占统治地位的思想不过是占统治地位的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物质关系在观念上的表现，不过是以思想的形式表现出来的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占统治地位的物质关</w:t>
      </w:r>
      <w:r>
        <w:rPr>
          <w:color w:val="000000"/>
          <w:spacing w:val="0"/>
          <w:w w:val="100"/>
          <w:position w:val="0"/>
          <w:lang w:val="zh-CN" w:eastAsia="zh-CN" w:bidi="zh-CN"/>
        </w:rPr>
        <w:t>系”。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马克思恩格斯选集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第一卷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52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页〉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克思所说的物质关系，就是生产关系，在阶级社会中就是阶级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关系。在剥削阶级占统治地位的阶级社会中，剥削阶级的思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想也必然占统治地位^在无产阶级专政的社会主义社会中，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无产阶级的思想就上升为统治的思想。社会主义社会中的阶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级和阶级矛盾的存在，决定了意识形态领域中的阶级斗争是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不可避免的。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社会意识对社#任#在養重大躲反隹舟^违背社会发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展要求的反动阶级的社会意识，极力麻醉人民群众的革命意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志，破坏群众的革命斗争，维护或复辟旧制度，反对新制度，阻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碍社会生产力的发展。我国历史上二千多年来，以孔丘为代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表的儒家思想，就起着阻碍和破坏社会变革的极其反动的作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用^而反映社会发展要求的先进阶级的社会意识，能够教育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群众，推动群众起来革命，对于变革旧制度，建立和巩固新制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度，发展社会生产力，起着重大的促进作用。而且在一定条件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下，先进的社会意识对推动社会前进起着主要的决定作用。代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表先进阶级的正确思想，一且被群众所掌握，就会变成改造社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会、改造世界的物质力量。毛主席说/当着如同</w:t>
      </w:r>
      <w:r>
        <w:rPr>
          <w:rStyle w:val="68"/>
          <w:b/>
          <w:bCs/>
          <w:i w:val="0"/>
          <w:iCs w:val="0"/>
          <w:smallCaps w:val="0"/>
          <w:strike w:val="0"/>
        </w:rPr>
        <w:t>列宁所说‘没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有革命的理论，就不会有革命的运动’的时候，革命理论的创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立和提倡就起了主要的决定的作用</w:t>
      </w:r>
      <w:r>
        <w:rPr>
          <w:color w:val="000000"/>
          <w:spacing w:val="0"/>
          <w:w w:val="100"/>
          <w:position w:val="0"/>
          <w:lang w:val="zh-CN" w:eastAsia="zh-CN" w:bidi="zh-CN"/>
        </w:rPr>
        <w:t>/(《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矛盾论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在我国舂秋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战国时期，代表新兴地主阶级的法家思想，对于消灭奴隶制度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和建立封建制度就起了重大的促进作用。在无产阶级专政下，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特别是无产阶级文化大革命以来，广大干部和人民群众认真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学习马克思主义、列宁主义、毛泽东思想，坚持一条马克思列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宁主义的正确略线，对于我国进行无产阶级革命和社会主义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建设，巩固无产阶级专政，防止资本主义复辟，起着主要的决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定的作用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因此，在四届人大通过的《中华人民共和国宪法》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中明确规定/马克思主义、列宁主义,毛泽东思想是我国指导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思想的理论基础，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392" w:type="first"/>
          <w:footerReference r:id="rId390" w:type="default"/>
          <w:footerReference r:id="rId391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rStyle w:val="210"/>
          <w:b w:val="0"/>
          <w:bCs w:val="0"/>
          <w:i w:val="0"/>
          <w:iCs w:val="0"/>
          <w:smallCaps w:val="0"/>
          <w:strike w:val="0"/>
        </w:rPr>
        <w:t>社会物质生活条件人类社会生存和发展的物</w:t>
      </w:r>
      <w:r>
        <w:rPr>
          <w:rStyle w:val="21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质条件。它包括三个内容</w:t>
      </w:r>
      <w:r>
        <w:rPr>
          <w:color w:val="000000"/>
          <w:spacing w:val="0"/>
          <w:w w:val="100"/>
          <w:position w:val="0"/>
          <w:lang w:val="en-US" w:eastAsia="en-US" w:bidi="en-US"/>
        </w:rPr>
        <w:t>:（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一）自然地理环境 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&gt;(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二)人口及其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密度；（三)物质资料的生产方式。这三个条件缺一不可，但生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产为式是生要的。为了进行杜会生产，当然需要有一定的自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然地理环境和一定密度的人口。但是这两个条件，都是社会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发展的外部条件，它们只能促进或延缓社会发展的进程，而不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能决定社会制度的性质，不能决定社会发展的方向马克思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主义认为，这三个条件中，只有物质资料的生产方式才是“一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切人类生存的第_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个前提也就是</w:t>
      </w:r>
      <w:r>
        <w:rPr>
          <w:rStyle w:val="68"/>
          <w:b/>
          <w:bCs/>
          <w:i w:val="0"/>
          <w:iCs w:val="0"/>
          <w:smallCaps w:val="0"/>
          <w:strike w:val="0"/>
        </w:rPr>
        <w:t>一切历史的第</w:t>
      </w:r>
      <w:r>
        <w:rPr>
          <w:rStyle w:val="210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一</w:t>
      </w:r>
      <w:r>
        <w:rPr>
          <w:rStyle w:val="210"/>
          <w:b w:val="0"/>
          <w:bCs w:val="0"/>
          <w:i w:val="0"/>
          <w:iCs w:val="0"/>
          <w:smallCaps w:val="0"/>
          <w:strike w:val="0"/>
        </w:rPr>
        <w:t>个前提\</w:t>
      </w:r>
      <w:r>
        <w:rPr>
          <w:rStyle w:val="21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(《马克思恩格斯选集》第一卷如页）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人们为了能够生活，首先就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需要衣、食、住以及其他东西。因此就必须生产物质生活资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料。正是人们的物质资料的生产实践，使人与动物区别开来，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开始了人类历史。而且只有物质资料的生产方式才能决定社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会的面貌，只有生产方式内部矛盾的运动，即生产力和生产关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、系的矛盾，阶级之间的矛盾，新旧之间的矛盾，才是引起社会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的变化和发展，使一种社会制度过渡到另一种更高级的社会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制度的裉本动力。正如马克思所说：一个社会是什么样的，人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是什么样的</w:t>
      </w:r>
      <w:r>
        <w:rPr>
          <w:rStyle w:val="445"/>
          <w:b w:val="0"/>
          <w:bCs w:val="0"/>
          <w:i w:val="0"/>
          <w:iCs w:val="0"/>
          <w:smallCaps w:val="0"/>
          <w:strike w:val="0"/>
        </w:rPr>
        <w:t>，</w:t>
      </w:r>
      <w:r>
        <w:rPr>
          <w:rStyle w:val="127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rStyle w:val="68"/>
          <w:b/>
          <w:bCs/>
          <w:i w:val="0"/>
          <w:iCs w:val="0"/>
          <w:smallCaps w:val="0"/>
          <w:strike w:val="0"/>
        </w:rPr>
        <w:t>这取决于他们进行生产的物质条件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％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《马克思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恩格斯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选集》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第一卷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25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恩格斯也指出</w:t>
      </w:r>
      <w:r>
        <w:rPr>
          <w:rStyle w:val="68"/>
          <w:b/>
          <w:bCs/>
          <w:i w:val="0"/>
          <w:iCs w:val="0"/>
          <w:smallCaps w:val="0"/>
          <w:strike w:val="0"/>
        </w:rPr>
        <w:t>根据唯物史观，历史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过程中的决定性因素归根到底是现实生活的生产和再生产，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(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《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马克思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E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格斯选集</w:t>
      </w:r>
      <w:r>
        <w:rPr>
          <w:rStyle w:val="69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第四卷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477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濡家鼓吹“死生有命，富贵在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天”的天命论，认为神是人类社会的主宰，把人的思想、观念当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作社会的出发点，否认物质生产是人们生存和社会发展的基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础，否认社会物质生活的客观条件，这是彻头彻尾的唯心史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观。资产阶级学者的“地理环境决定论”和“人口论”片面夸大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地理环境和人口密度的作用，抹杀物质资料的生产方式的决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定祚用，特别是抹杀阶级斗争和社会革命在解决社会物质生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活中的决定作用，是一种反马克思主义的谬论。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生产方式 人类获得物质生活资料的方式，也叫物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质资料的生产方式。它是社会生活的物质基础和社会发展的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决定力量。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历史唯物主义认为:人们为了生存，就必须有食品、衣服、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住房等生活资料</w:t>
      </w:r>
      <w:r>
        <w:rPr>
          <w:rStyle w:val="18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为了获得这些生活资料，就必须劳动，必须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生产。马克思曾经指出，任何一个民族，就是停止劳动几个星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期，也要灭亡，这是每一个小孩都知道的真理。因此，物质资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料的生产是人类社会生活的起点，也是任何一个社会生存的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基础。所以，“生产归根到底是决定性的东西</w:t>
      </w:r>
      <w:r>
        <w:rPr>
          <w:rStyle w:val="446"/>
          <w:b w:val="0"/>
          <w:bCs w:val="0"/>
          <w:i w:val="0"/>
          <w:iCs w:val="0"/>
          <w:smallCaps w:val="0"/>
          <w:strike w:val="0"/>
        </w:rPr>
        <w:t>马克思恩格</w:t>
      </w:r>
      <w:r>
        <w:rPr>
          <w:rStyle w:val="446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446"/>
          <w:b w:val="0"/>
          <w:bCs w:val="0"/>
          <w:i w:val="0"/>
          <w:iCs w:val="0"/>
          <w:smallCaps w:val="0"/>
          <w:strike w:val="0"/>
        </w:rPr>
        <w:t>斯选集&gt;第四卷481页）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人们为了生产物质生活资料，必须有一定的生产力和一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定的生产关系。这一定的生产力和生产关系的对立统一，就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构成一定的生产方式。其中生产力是生产方式的物质内容,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生产关系则是它的社会形式。生产方式的性质是由生产关系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的性质决定的。例如奴隶社会的生产方式是由奴隶制的生产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关系所决定，封建主义的生产方式是由封建主义的生产关系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所决定。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生产力和生产关系的矛盾，是生产方式的基本矛盾，也是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生产方式发展和变革的根源。在生产方式的发展中，一般地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说,生产力起着决定作用，它引起生产关系的发展和变革；而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生产关系也反作用于生产力，它加速或阻碍生产力的发展。当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生产关系阻碍生产力发展的时候，只有变革生产关系，才能打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破旧的生产方式，建立新的生产方式，促进社会生产的发展。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唯生产力论者看不到生产方式的内部矛盾，片面强调生产力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的决定作用，否定生产关系在生产过程中的重大的反作用，否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认变革生产关系的必要性，因而是反马克思主义的。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每一个社会都是建立在一定生产方式的基础上的。生产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方式归根到底决定着社会的基本制度，决定着社会的全部面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貌。例如，资本主义社会的全部社会制度和思想体系,是由资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本主义的生产方式决定的既然生产方式决定着社会面貌，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那末，生产方式的变化必然会引起整个社会关系、社会制度、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政治思想等方面的变化。一种生产方式向另一种更髙级的生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产方式的过渡，必然相应地使一种社会_态过渡到另一种更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高级的社会形态。原始社会、奴隶社会、封建社会、资本主义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社会、社会主义社会之所以依次更替，未来共产主义社会之所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以必然到来，这个历史前进的总趋势，归根到底，是由生产方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式的矛盾运动决定的。这是社会历史发展的普遍规律，是不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以人们的意志为转移的。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447"/>
          <w:b w:val="0"/>
          <w:bCs w:val="0"/>
          <w:i/>
          <w:iCs/>
          <w:smallCaps w:val="0"/>
          <w:strike w:val="0"/>
        </w:rPr>
        <w:t>生产力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人们征服白然、改造自然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获得物质生活资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料的能力，也叫社会生产力。它是由人(劳动者)和物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生产资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料)这两个因素构成的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具有一定生产经验和劳动技能的劳动者，是生产力的首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要因素。劳动者是生产力的主体，具有认识世界和改造齿界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的主观能动性，是活的生产力。劳动工具是人类劳动器官的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延长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需要人们去掌握和运用。任何一种劳动工具都是人类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劳动的产物。从古代的粗石器工具到今天的自动化精密机床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等，都是劳动人民创造出来的。人永远是劳动工具的创造者、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便用者和改进者。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“全人类的第一个生产力就是工人，劳动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者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rStyle w:val="446"/>
          <w:b w:val="0"/>
          <w:bCs w:val="0"/>
          <w:i w:val="0"/>
          <w:iCs w:val="0"/>
          <w:smallCaps w:val="0"/>
          <w:strike w:val="0"/>
        </w:rPr>
        <w:t>《列宁全集》第二十九卷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327</w:t>
      </w:r>
      <w:r>
        <w:rPr>
          <w:rStyle w:val="446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在任何条件下，都不能见物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不见人，不能抹杀生产力中人的决定作用。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生产力中物的因素是社会生产的物质技术基础，也是生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产力的重要因素。离开了生产工具、劳动对象等物的因素，人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们就不可能进行生产。只有掌握和运用一定的劳动工具，才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能向大自然开战;只有不断地革新技术，改进工具，才能大大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提高劳动生产率，向生产的广度和深度进军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生产资料，特别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是劳动工具的状况，还标志着生产力的性质和水平，是人类社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会生产力发展的客观尺度。劳动工具的改进和变革，是人类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生产斗争经验的结晶，体现着人在改造自然界中的主导作用。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生产力是社会发展的物质根源，社会制度的变革是由生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产力的发展所引起的。人类历史归根到底是生产力发展的结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果</w:t>
      </w:r>
      <w:r>
        <w:rPr>
          <w:rStyle w:val="446"/>
          <w:b w:val="0"/>
          <w:bCs w:val="0"/>
          <w:i w:val="0"/>
          <w:iCs w:val="0"/>
          <w:smallCaps w:val="0"/>
          <w:strike w:val="0"/>
        </w:rPr>
        <w:t>。所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以生产力的发展是“</w:t>
      </w:r>
      <w:r>
        <w:rPr>
          <w:rStyle w:val="68"/>
          <w:b/>
          <w:bCs/>
          <w:i w:val="0"/>
          <w:iCs w:val="0"/>
          <w:smallCaps w:val="0"/>
          <w:strike w:val="0"/>
        </w:rPr>
        <w:t>全部历史的基础”。</w:t>
      </w:r>
      <w:r>
        <w:rPr>
          <w:rStyle w:val="446"/>
          <w:b w:val="0"/>
          <w:bCs w:val="0"/>
          <w:i w:val="0"/>
          <w:iCs w:val="0"/>
          <w:smallCaps w:val="0"/>
          <w:strike w:val="0"/>
        </w:rPr>
        <w:t>（《马克思恩格斯</w:t>
      </w:r>
      <w:r>
        <w:rPr>
          <w:rStyle w:val="446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446"/>
          <w:b w:val="0"/>
          <w:bCs w:val="0"/>
          <w:i w:val="0"/>
          <w:iCs w:val="0"/>
          <w:smallCaps w:val="0"/>
          <w:strike w:val="0"/>
        </w:rPr>
        <w:t>选集</w:t>
      </w:r>
      <w:r>
        <w:rPr>
          <w:rStyle w:val="446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446"/>
          <w:b w:val="0"/>
          <w:bCs w:val="0"/>
          <w:i w:val="0"/>
          <w:iCs w:val="0"/>
          <w:smallCaps w:val="0"/>
          <w:strike w:val="0"/>
        </w:rPr>
        <w:t>第四卷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321</w:t>
      </w:r>
      <w:r>
        <w:rPr>
          <w:rStyle w:val="446"/>
          <w:b w:val="0"/>
          <w:bCs w:val="0"/>
          <w:i w:val="0"/>
          <w:iCs w:val="0"/>
          <w:smallCaps w:val="0"/>
          <w:strike w:val="0"/>
        </w:rPr>
        <w:t>页</w:t>
      </w:r>
      <w:r>
        <w:rPr>
          <w:color w:val="000000"/>
          <w:spacing w:val="0"/>
          <w:w w:val="100"/>
          <w:position w:val="0"/>
          <w:lang w:val="en-US" w:eastAsia="en-US" w:bidi="en-US"/>
        </w:rPr>
        <w:t>)“</w:t>
      </w:r>
      <w:r>
        <w:rPr>
          <w:rStyle w:val="68"/>
          <w:b/>
          <w:bCs/>
          <w:i w:val="0"/>
          <w:iCs w:val="0"/>
          <w:smallCaps w:val="0"/>
          <w:strike w:val="0"/>
        </w:rPr>
        <w:t>人们不能自由选择自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B</w:t>
      </w:r>
      <w:r>
        <w:rPr>
          <w:rStyle w:val="68"/>
          <w:b/>
          <w:bCs/>
          <w:i w:val="0"/>
          <w:iCs w:val="0"/>
          <w:smallCaps w:val="0"/>
          <w:strike w:val="0"/>
        </w:rPr>
        <w:t xml:space="preserve">的生产力' </w:t>
      </w:r>
      <w:r>
        <w:rPr>
          <w:rStyle w:val="448"/>
          <w:b w:val="0"/>
          <w:bCs w:val="0"/>
          <w:i w:val="0"/>
          <w:iCs w:val="0"/>
          <w:smallCaps w:val="0"/>
          <w:strike w:val="0"/>
        </w:rPr>
        <w:t>(《马克</w:t>
      </w:r>
      <w:r>
        <w:rPr>
          <w:rStyle w:val="448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446"/>
          <w:b w:val="0"/>
          <w:bCs w:val="0"/>
          <w:i w:val="0"/>
          <w:iCs w:val="0"/>
          <w:smallCaps w:val="0"/>
          <w:strike w:val="0"/>
        </w:rPr>
        <w:t>思恩格斯选集</w:t>
      </w:r>
      <w:r>
        <w:rPr>
          <w:rStyle w:val="446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446"/>
          <w:b w:val="0"/>
          <w:bCs w:val="0"/>
          <w:i w:val="0"/>
          <w:iCs w:val="0"/>
          <w:smallCaps w:val="0"/>
          <w:strike w:val="0"/>
        </w:rPr>
        <w:t>第四卷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321</w:t>
      </w:r>
      <w:r>
        <w:rPr>
          <w:rStyle w:val="446"/>
          <w:b w:val="0"/>
          <w:bCs w:val="0"/>
          <w:i w:val="0"/>
          <w:iCs w:val="0"/>
          <w:smallCaps w:val="0"/>
          <w:strike w:val="0"/>
        </w:rPr>
        <w:t>页）因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而也不能自由选择社会制度。每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一个时代的生产力，都是以往人们实践的结果，是一种既得的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力量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每一代人都只能在前人已经造成的物质基础上去进一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步发展生产力和变革社会制度^随着生产力的不断发展</w:t>
      </w:r>
      <w:r>
        <w:rPr>
          <w:rStyle w:val="68"/>
          <w:b/>
          <w:bCs/>
          <w:i w:val="0"/>
          <w:iCs w:val="0"/>
          <w:smallCaps w:val="0"/>
          <w:strike w:val="0"/>
        </w:rPr>
        <w:t>，社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会也必然不断前进。一切开历史倒车的反动派是必然要失败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生产力总是社会的生产力。生产力的各个要素，是在一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定的社会生产关系中结合起来，并与生产关系一起运动发展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的。在阶级社会里，生产力是在一定的阶级关系中发展的。例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如在资本主义制度下，人和物的结合服从于资本家追求利润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10"/>
          <w:b w:val="0"/>
          <w:bCs w:val="0"/>
          <w:i w:val="0"/>
          <w:iCs w:val="0"/>
          <w:smallCaps w:val="0"/>
          <w:strike w:val="0"/>
        </w:rPr>
        <w:t>的需要,是^配着人，</w:t>
      </w:r>
      <w:r>
        <w:rPr>
          <w:rStyle w:val="449"/>
          <w:b w:val="0"/>
          <w:bCs w:val="0"/>
          <w:i w:val="0"/>
          <w:iCs w:val="0"/>
          <w:smallCaps w:val="0"/>
          <w:strike w:val="0"/>
        </w:rPr>
        <w:t>人支配着物</w:t>
      </w:r>
      <w:r>
        <w:rPr>
          <w:rStyle w:val="18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人的作用受到极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5185"/>
        </w:tabs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大的压制，人和物的结合经常遒到严重的阻碍和破坏^这在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资本主义的经济危机中表现得最明显、最集中。在社会主义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制度下，劳动人民是社会的主人，不再是物支配着人,而是人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支配着物。在共产党的正确领导下，劳动人民能够充分发挥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自己的积极性和创造性，通过“抓</w:t>
      </w:r>
      <w:r>
        <w:rPr>
          <w:rStyle w:val="68"/>
          <w:b/>
          <w:bCs/>
          <w:i w:val="0"/>
          <w:iCs w:val="0"/>
          <w:smallCaps w:val="0"/>
          <w:strike w:val="0"/>
        </w:rPr>
        <w:t>革命,促生产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”，大搞技术革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新和技术革命的群众运动，使生产力得到髙速度的发展，我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国无产阶级文化大革命和批林批孔运动以无比生动的事例表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明：社会主义革命是社会生产力发展的强大推动力。在我国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社会主义制度下，用马克思主义、列宁主义、毛泽东思想武装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起来的人，是最大的生产力；在毛主席革命路线指引下，只要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有了人，什么人间奇迹都能被创造出来。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1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610"/>
        </w:tabs>
        <w:bidi w:val="0"/>
        <w:spacing w:line="335" w:lineRule="exact"/>
        <w:ind w:left="0" w:firstLine="360"/>
        <w:jc w:val="left"/>
      </w:pPr>
      <w:r>
        <w:rPr>
          <w:rStyle w:val="450"/>
          <w:b w:val="0"/>
          <w:bCs w:val="0"/>
          <w:i w:val="0"/>
          <w:iCs w:val="0"/>
          <w:smallCaps w:val="0"/>
          <w:strike w:val="0"/>
        </w:rPr>
        <w:t>生产关系</w:t>
      </w:r>
      <w:r>
        <w:rPr>
          <w:rStyle w:val="450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人们在生产过程中形成的社会关系，也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叫社会生产关系^它是在一定的生产力基础上必然产生的物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质关系。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生产从来都是社会的生产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在生产过程中，不但发生人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同自然界的关系，而且人们相互之间也发生一定的生产关系。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只有结成一定的生产关系，人们才能去改造自然，征服自然,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才会有社会生产，毛主席指出/</w:t>
      </w:r>
      <w:r>
        <w:rPr>
          <w:rStyle w:val="68"/>
          <w:b/>
          <w:bCs/>
          <w:i w:val="0"/>
          <w:iCs w:val="0"/>
          <w:smallCaps w:val="0"/>
          <w:strike w:val="0"/>
        </w:rPr>
        <w:t>在没有阶级的社会中，每个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人以社</w:t>
      </w:r>
      <w:r>
        <w:rPr>
          <w:rStyle w:val="68"/>
          <w:b/>
          <w:bCs/>
          <w:i w:val="0"/>
          <w:iCs w:val="0"/>
          <w:smallCaps w:val="0"/>
          <w:strike w:val="0"/>
        </w:rPr>
        <w:t>会一员的资格，同其他社会成员协力，结成一定的生产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关系，从事生产活动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，以解决人类</w:t>
      </w:r>
      <w:r>
        <w:rPr>
          <w:rStyle w:val="68"/>
          <w:b/>
          <w:bCs/>
          <w:i w:val="0"/>
          <w:iCs w:val="0"/>
          <w:smallCaps w:val="0"/>
          <w:strike w:val="0"/>
        </w:rPr>
        <w:t>物质生活问题^在备种阶级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</w:t>
      </w:r>
      <w:r>
        <w:rPr>
          <w:rStyle w:val="68"/>
          <w:b/>
          <w:bCs/>
          <w:i w:val="0"/>
          <w:iCs w:val="0"/>
          <w:smallCaps w:val="0"/>
          <w:strike w:val="0"/>
        </w:rPr>
        <w:t>社会中，各阶级的社会成员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，则</w:t>
      </w:r>
      <w:r>
        <w:rPr>
          <w:rStyle w:val="68"/>
          <w:b/>
          <w:bCs/>
          <w:i w:val="0"/>
          <w:iCs w:val="0"/>
          <w:smallCaps w:val="0"/>
          <w:strike w:val="0"/>
        </w:rPr>
        <w:t>又以各种不同的方式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，结成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rStyle w:val="68"/>
          <w:b/>
          <w:bCs/>
          <w:i w:val="0"/>
          <w:iCs w:val="0"/>
          <w:smallCaps w:val="0"/>
          <w:strike w:val="0"/>
        </w:rPr>
        <w:t>定的生产关系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</w:t>
      </w:r>
      <w:r>
        <w:rPr>
          <w:rStyle w:val="68"/>
          <w:b/>
          <w:bCs/>
          <w:i w:val="0"/>
          <w:iCs w:val="0"/>
          <w:smallCaps w:val="0"/>
          <w:strike w:val="0"/>
        </w:rPr>
        <w:t>从事生产活动，以解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决人类</w:t>
      </w:r>
      <w:r>
        <w:rPr>
          <w:rStyle w:val="68"/>
          <w:b/>
          <w:bCs/>
          <w:i w:val="0"/>
          <w:iCs w:val="0"/>
          <w:smallCaps w:val="0"/>
          <w:strike w:val="0"/>
        </w:rPr>
        <w:t>物质生活问理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/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实践论生产关系是人们一切社会关系中最基本的关系，是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建立政治法律制度和各种思想意识形态等上层建筑的经济基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础。在阶级社会里，它表现为阶级关系，每个人都处在一定的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阶级关系中。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生产关系包括三个方面：第生产资料的所有制形式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第土，人们在生产中的地位和它们的相互关系；第兰，产品分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配形式。其中生产资料所有制是主 1要方面，它决定生产关系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的性质。生产关系的状况主要说明生产资料归谁所有，由谁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支配的问题。人们在生产中的地位和相互关系，以及产品分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配形式，也是生产关系的重要方面，对于生产资料所有制的巩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固和发展起着重要的反作用。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生产关系有两种互相对立的基本类型。一种是以生产资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料公有制为基础的生产关系，原始公社生产关系，社会主义生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产关系，以及将来的共产主义生产关系，都属于这种类型。在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这种生产关系下，生产资料以不同的形式为社会所公有。人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们之间的相互关系，在原始公社是简单的劳动协作关系;在社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会主义社会，劳动人民之间是相互合作、相互促进的同志关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系，劳动人民同剥削阶级之间是改造和被改造的关系&gt; 在未来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的共产主义社会是自觉的共产主义协作关系。在产品分配方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面，由于生产力水平和公有制发展程度不同，因而分配形式也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不相同。在原始社会是平均分配;在社会主义社会是“各尽所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能，按劳分配％在共产主义社会是“各尽所能，按需分配'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另一种是以生产资料私有制为基础、以阶级剥削和阶级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压迫为特征的生产关系。奴隶制度、封建制度和资本主义制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度的生产关系，都属于这一类型。在这种生产关系下，生产资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料为少数人的剥削阶级所占有，而多数人的被剥削阶级则没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有生产资料或只有很少的生产资料，这就决定人们在生产过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程中的关系，是少数人统治、压迫和剥削多数人的关系。在分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配关系方面，占有生产资料并处于统治地位的阶级，能够用各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种形式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如封建制度下的地租，资本主义制度下的利润等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劳而获地占有绝大部分产品；而不占有生产资料和处于被剥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削、被压迫地位的劳动人民,则只能得到很少的生活资料这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种分萷关系是一种剥削和被剥削的关系。这种类型的生产关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系具有对抗的性质，它必然表现为剥削者和被剥削者之间的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极残酷的阶级斗争。资本主义生产关系是最后一种以私有制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为基础的对抗性的生产关系，它必然要被社会主义生产关系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所代替。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生产关系的发展和变革为生产力所决定，同时它又反作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用于生产力。旧的、腐朽的生产关系阻碍和破坏生产力的发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展，新的生产关系能够解放劳动者和生产资料，是推动生产力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发展的决定性力量。生产关系的新陈代谢是社会发展的普遍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规律。在社会主义国家里，仍然存在着生产关系和生产力之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间、上层建筑和经济基础之间乂相适应又相矛盾的情况，必须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注意解决生产关系方面的问题，注意抓好上层建筑领域里的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社会主义革命，从伯恩施坦到林彪等新老修正主义者都竭力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鼓吹唯生产力论，抹杀生产关系对于生产力的反作用，否认变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革生产关系的必要性，其目的就是妄图保护或复辟资本主义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生产关系,开历史倒车。</w:t>
      </w:r>
    </w:p>
    <w:p>
      <w:pPr>
        <w:pStyle w:val="103"/>
        <w:keepNext/>
        <w:keepLines/>
        <w:widowControl w:val="0"/>
        <w:shd w:val="clear" w:color="auto" w:fill="auto"/>
        <w:bidi w:val="0"/>
        <w:spacing w:line="260" w:lineRule="exact"/>
        <w:ind w:left="0" w:firstLine="360"/>
        <w:jc w:val="left"/>
      </w:pPr>
      <w:bookmarkStart w:id="27" w:name="bookmark27"/>
      <w:r>
        <w:rPr>
          <w:color w:val="000000"/>
          <w:spacing w:val="0"/>
          <w:w w:val="100"/>
          <w:position w:val="0"/>
          <w:lang w:val="zh-CN" w:eastAsia="zh-CN" w:bidi="zh-CN"/>
        </w:rPr>
        <w:t>生产关系一定要适合生产力性质的规律</w:t>
      </w:r>
      <w:bookmarkEnd w:id="27"/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生产关系和生产力的矛盾运动的规律，是一切社会形态所共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有的普遍规律。这个规律使社会发展的各个阶段有机地联系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起来，决定了社会由低级向高级发展的客观必然性，支配着整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个人类社会历史的前进运动。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  <w:sectPr>
          <w:footerReference r:id="rId395" w:type="first"/>
          <w:footerReference r:id="rId393" w:type="default"/>
          <w:footerReference r:id="rId394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生产关系一定要适合生产力的性质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是一种客观必然性。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生产力是生产关系的物质内容，生产关系是生产力的社会形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式。形式必须适合内容，生产关系也一定要适合生产力的性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质。在社会生产发展的总过程中，生产力是最活跃、最革命的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要素，它对生产关系起着决定作用^ “</w:t>
      </w:r>
      <w:r>
        <w:rPr>
          <w:rStyle w:val="68"/>
          <w:b/>
          <w:bCs/>
          <w:i w:val="0"/>
          <w:iCs w:val="0"/>
          <w:smallCaps w:val="0"/>
          <w:strike w:val="0"/>
        </w:rPr>
        <w:t>人们所达到的生产力的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总和决定着社会状况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马克思恩格斯选集》第一卷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34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生产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力的发展迟早会引起生产关系的变革，使一种生产关系为另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一种更髙级的生产关系所代替。马克思指出</w:t>
      </w:r>
      <w:r>
        <w:rPr>
          <w:rStyle w:val="68"/>
          <w:b/>
          <w:bCs/>
          <w:i w:val="0"/>
          <w:iCs w:val="0"/>
          <w:smallCaps w:val="0"/>
          <w:strike w:val="0"/>
        </w:rPr>
        <w:t>无论哪一个社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会形态，在它们所能容纳的全部生产力发揮出来以前，是决不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会灭亡的，而新的更高的生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产关系</w:t>
      </w:r>
      <w:r>
        <w:rPr>
          <w:rStyle w:val="68"/>
          <w:b/>
          <w:bCs/>
          <w:i w:val="0"/>
          <w:iCs w:val="0"/>
          <w:smallCaps w:val="0"/>
          <w:strike w:val="0"/>
        </w:rPr>
        <w:t>，在它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存在的</w:t>
      </w:r>
      <w:r>
        <w:rPr>
          <w:rStyle w:val="68"/>
          <w:b/>
          <w:bCs/>
          <w:i w:val="0"/>
          <w:iCs w:val="0"/>
          <w:smallCaps w:val="0"/>
          <w:strike w:val="0"/>
        </w:rPr>
        <w:t>物质条件在旧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社会的胎胞里成熟以前，是决不会出现的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/(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《马克思恩格斯选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集&amp;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第二卷83页）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这就是说，旧的生产关系的灭亡和新的生产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关系的产生，都是生产力的发展所引起，而不是由人们的意志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所决定的。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在生产力和生产关系的矛盾运动中，生产关系对生产力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的发展也起着重大的反作用。在每一个新的生产关系建立起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来以后的一定时期内，这种生产关系基本上和生产力的性质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相适应，是推动生产力发展的强大力量</w:t>
      </w:r>
      <w:r>
        <w:rPr>
          <w:rStyle w:val="451"/>
          <w:b w:val="0"/>
          <w:bCs w:val="0"/>
          <w:i w:val="0"/>
          <w:iCs w:val="0"/>
          <w:smallCaps w:val="0"/>
          <w:strike w:val="0"/>
        </w:rPr>
        <w:t xml:space="preserve">《 </w:t>
      </w:r>
      <w:r>
        <w:rPr>
          <w:rStyle w:val="68"/>
          <w:b/>
          <w:bCs/>
          <w:i w:val="0"/>
          <w:iCs w:val="0"/>
          <w:smallCaps w:val="0"/>
          <w:strike w:val="0"/>
        </w:rPr>
        <w:t>“当着不变更生产关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系，生产力就不能发展的时候，生产关系的变更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就起了</w:t>
      </w:r>
      <w:r>
        <w:rPr>
          <w:rStyle w:val="68"/>
          <w:b/>
          <w:bCs/>
          <w:i w:val="0"/>
          <w:iCs w:val="0"/>
          <w:smallCaps w:val="0"/>
          <w:strike w:val="0"/>
        </w:rPr>
        <w:t>主要的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决定的作用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《矛盾论有生产关系的大变革，才能推动生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产力的大发展。在生产关系的根本变革实现之后，生产关系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和生产力的基本不适合又转化为基本适合，开始了它们之间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的新的矛盾运动。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在剥削阶级占统治地位的阶级社会里，生产关系一定要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适合生产力性质的规律，决不是和平地实现的;而是通过进步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阶级用暴力革命的手段，推翻反动统治阶级所维护的落后的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生产关系来实现的。历史事实证明：没有奴隶暴动，就不_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冲垮奴隶制度;没有农民起义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就不能摧毁封建制度</w:t>
      </w:r>
      <w:r>
        <w:rPr>
          <w:rStyle w:val="18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没有充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产阶级革命和无产阶级专政，就不能消灭资本主义制度。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在社会主义社会中，能够通过社会主义制度本身，及时调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整生产关系和克服生产关系的不完善方面，使生产关系不断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适合生产力的性质。但是，由于社会主义社会仍然存在着阶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级、阶级矛盾和阶级斗争，存在着资本主义复辟的土壤和条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件，因此，社会主义生产关系的建立、巩固和发展，必然要经过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艰难曲折的过程。我国社会主义革命，特别是无产阶级文化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大革命和批林批孔运动的经验证明：只有通过长期的、尖锐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的、复杂的阶级斗争和路线斗争，不断加强和巩固无产阶级专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政，充分发动广大人民群众，团结一切可以团结的力量，战胜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国内外阶级敌人和资本主义复辟势力的柢抗和破坏，才能为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实现这个规律扫清道路。生产关系一定要适合生产力性质的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规律表明，人类历史是螺旋式发展的，通向共产主义的道路是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曲折的，但前途是光明的。人民群众是历史的创造者，是实现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这个规律的力量源泉，人民群众的力量是无敌的，历史发展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的总趋势是任何人也改变不了的。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经济基础和上层建筑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经济基础是社会生产戋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系的各个方面（即生产资料所有制、人们的相互关系和分配关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系，其中生产资料所有制是生产关系的基础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的总和。上层建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筑是建立在经济基础上的政治法律制度和社会意识形态。经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济基础和上层建筑构成社会形态。历史上每一个社会形态都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是一定的经济基础和上层建筑的辩证统一。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398" w:type="first"/>
          <w:footerReference r:id="rId396" w:type="default"/>
          <w:footerReference r:id="rId397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在经济基础和上层建筑的统一体中</w:t>
      </w:r>
      <w:r>
        <w:rPr>
          <w:rStyle w:val="453"/>
          <w:b w:val="0"/>
          <w:bCs w:val="0"/>
          <w:i w:val="0"/>
          <w:iCs w:val="0"/>
          <w:smallCaps w:val="0"/>
          <w:strike w:val="0"/>
        </w:rPr>
        <w:t>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般说来，经济基础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起着主要的决定作用。上层建筑是经济基础的产物，经济基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础的性质决定上层建筑的性廣。在阶绥社会里，经济基础和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上层建筑都有阶级性，经济基础里的阶级对抗决定着上层建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筑领域里的阶级对抗。建立在封建主义经济基础上的，是地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主阶级专政和地主阶级的意识形态，達立在资本主义经济基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础上的，是资产阶级专政和资产阶级的意识形态。建立在社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会主义经济基础上的，是无产阶级专咳和以马克思主义为指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导的无产阶级意识形态。如恩格斯所说:“</w:t>
      </w:r>
      <w:r>
        <w:rPr>
          <w:rStyle w:val="68"/>
          <w:b/>
          <w:bCs/>
          <w:i w:val="0"/>
          <w:iCs w:val="0"/>
          <w:smallCaps w:val="0"/>
          <w:strike w:val="0"/>
        </w:rPr>
        <w:t>每一时代的社会经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济结构形成现实基础，毎一个历史时期由法律设施和政治设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施以及宗教的、哲学的和其他的观点所构成的全</w:t>
      </w:r>
      <w:r>
        <w:rPr>
          <w:color w:val="000000"/>
          <w:spacing w:val="0"/>
          <w:w w:val="100"/>
          <w:position w:val="0"/>
          <w:lang w:val="zh-CN" w:eastAsia="zh-CN" w:bidi="zh-CN"/>
        </w:rPr>
        <w:t>部上层</w:t>
      </w:r>
      <w:r>
        <w:rPr>
          <w:rStyle w:val="68"/>
          <w:b/>
          <w:bCs/>
          <w:i w:val="0"/>
          <w:iCs w:val="0"/>
          <w:smallCaps w:val="0"/>
          <w:strike w:val="0"/>
        </w:rPr>
        <w:t>建筑，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 xml:space="preserve">归根到底都是应由这个基础来说明的/ </w:t>
      </w:r>
      <w:r>
        <w:rPr>
          <w:rStyle w:val="326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68"/>
          <w:b/>
          <w:bCs/>
          <w:i w:val="0"/>
          <w:iCs w:val="0"/>
          <w:smallCaps w:val="0"/>
          <w:strike w:val="0"/>
        </w:rPr>
        <w:t>马克思恩格斯选集&gt;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第三卷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66</w:t>
      </w:r>
      <w:r>
        <w:rPr>
          <w:rStyle w:val="68"/>
          <w:b/>
          <w:bCs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经济基础的变化必然会引起上层建筑的变化。旧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的经济基础为新的经济基础所代替，旧的上层建筑也迟早会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发生</w:t>
      </w:r>
      <w:r>
        <w:rPr>
          <w:color w:val="000000"/>
          <w:spacing w:val="0"/>
          <w:w w:val="100"/>
          <w:position w:val="0"/>
          <w:lang w:val="zh-CN" w:eastAsia="zh-CN" w:bidi="zh-CN"/>
        </w:rPr>
        <w:t>根本性的变革，为新的上层建筑所代替。上层建筑必须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适合经济基础，和生产关系必须适合生产力一样，是不以人们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的意志为转移的历史规律。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马克思主义肯定经济基础决定上层建筑，同时也肯定上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层建筑对经济基础的能动的反作用在一定条件下，上层建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筑对绎济基础也能起主要的决定作用。在阶级社会里，一定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的上层建筑是为一定的经济基础和一定的阶级服务的，决不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会对各个阶级“一视同仁”。在先进的经济基础上建立起来的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新的上层建筑，能够促进经济基础的巩固和发展，成为推动社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会前进的积极力量。而当经济基础已经腐朽不适合生产力时，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为这种经济基础服务的旧上层建筑，也就成了阻碍经济基础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变革的反动力量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只有通过上层建筑领域的革命，大造革命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舆论，用暴力革命夺取政权，建立革命阶级专政，才能彻底变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革经济基础^即使在经济基础的变革实现以后，也还要继续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进行上层建筑领域的革命，以扫除反动阶级的政治势力和思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想影响。不然的话，旧的经济基础就会复辟。在这种情况下，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上层建筑的革命对于经济基础的变革，对于旧制度的灭亡和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新制度的产生、巩固和发展，就起着决定作用.正如毛主席指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出的</w:t>
      </w:r>
      <w:r>
        <w:rPr>
          <w:rStyle w:val="68"/>
          <w:b/>
          <w:bCs/>
          <w:i w:val="0"/>
          <w:iCs w:val="0"/>
          <w:smallCaps w:val="0"/>
          <w:strike w:val="0"/>
        </w:rPr>
        <w:t>当着政治文化等等上层建筑阻碍着经济基础的发展的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时候，对于政治上和文化上的革新就成为主要的决定的东西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了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/(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《矛盾论》)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在社会主义革命中，上层建筑的反作用尤为突出*无产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阶级如果不彻底摧毁资产阶级专政，建立无产阶级专政，就根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本不能建立社会主义的经济基础。在社会主义经济基础建立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之后，如果不继续进行上层建筑领域里的社会主义革命，社会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主义铎济基础就要瓦解，资本主义经济就要复辟。就拿我国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的国营经济来说，有些单位，形式上是社会主义所有制，实际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的领导权并不掌捏在马克思主义者和广大工人手里。许多阵.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地，无产阶级不去占领，资产阶级就会占领。我国的兎产阶级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文化大革命和批林批孔运动，是在无产阶级专政下，上层建筑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领域里马克思主义战胜修正主义，无产阶级战胜资产阶级的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一场政治革命和思想革命。这场革命是对封、资、修的宣战，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是对帝、修、反的沉重打击，对于加强我国的无产阶级专政，巩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固和发展社会主义经济基础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防止资本主义复辟，起着决定性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的作用。</w:t>
      </w:r>
    </w:p>
    <w:p>
      <w:pPr>
        <w:pStyle w:val="103"/>
        <w:keepNext/>
        <w:keepLines/>
        <w:widowControl w:val="0"/>
        <w:shd w:val="clear" w:color="auto" w:fill="auto"/>
        <w:bidi w:val="0"/>
        <w:spacing w:line="260" w:lineRule="exact"/>
        <w:ind w:left="0" w:firstLine="360"/>
        <w:jc w:val="left"/>
      </w:pPr>
      <w:bookmarkStart w:id="28" w:name="bookmark28"/>
      <w:r>
        <w:rPr>
          <w:color w:val="000000"/>
          <w:spacing w:val="0"/>
          <w:w w:val="100"/>
          <w:position w:val="0"/>
          <w:lang w:val="zh-CN" w:eastAsia="zh-CN" w:bidi="zh-CN"/>
        </w:rPr>
        <w:t>人民群众在历史上的作用</w:t>
      </w:r>
      <w:r>
        <w:rPr>
          <w:rStyle w:val="105"/>
          <w:b w:val="0"/>
          <w:bCs w:val="0"/>
          <w:i w:val="0"/>
          <w:iCs w:val="0"/>
          <w:smallCaps w:val="0"/>
          <w:strike w:val="0"/>
        </w:rPr>
        <w:t>人民群众是历史</w:t>
      </w:r>
      <w:bookmarkEnd w:id="28"/>
    </w:p>
    <w:p>
      <w:pPr>
        <w:pStyle w:val="184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rStyle w:val="185"/>
          <w:b w:val="0"/>
          <w:bCs w:val="0"/>
          <w:i w:val="0"/>
          <w:iCs w:val="0"/>
          <w:smallCaps w:val="0"/>
          <w:strike w:val="0"/>
        </w:rPr>
        <w:t>的创造者。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“人民，只有人民，才是创造世界历史的动力/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25" w:lineRule="exact"/>
        <w:ind w:left="0" w:firstLine="360"/>
        <w:jc w:val="left"/>
      </w:pPr>
      <w:r>
        <w:rPr>
          <w:rStyle w:val="168"/>
          <w:b w:val="0"/>
          <w:bCs w:val="0"/>
          <w:i w:val="0"/>
          <w:iCs w:val="0"/>
          <w:smallCaps w:val="0"/>
          <w:strike w:val="0"/>
        </w:rPr>
        <w:t>毛泽东选集</w:t>
      </w:r>
      <w:r>
        <w:rPr>
          <w:rStyle w:val="168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一卷本即2页）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毛主席这句名言科学地阐明了人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民群众创造历史的伟大作用。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劳动人民是物质财富的创造者。“最强大的一种生产力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是革命阶级本身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rStyle w:val="209"/>
          <w:b w:val="0"/>
          <w:bCs w:val="0"/>
          <w:i w:val="0"/>
          <w:iCs w:val="0"/>
          <w:smallCaps w:val="0"/>
          <w:strike w:val="0"/>
        </w:rPr>
        <w:t>码克思恩格斯选集</w:t>
      </w:r>
      <w:r>
        <w:rPr>
          <w:rStyle w:val="209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209"/>
          <w:b w:val="0"/>
          <w:bCs w:val="0"/>
          <w:i w:val="0"/>
          <w:iCs w:val="0"/>
          <w:smallCaps w:val="0"/>
          <w:strike w:val="0"/>
        </w:rPr>
        <w:t>第一卷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160</w:t>
      </w:r>
      <w:r>
        <w:rPr>
          <w:rStyle w:val="209"/>
          <w:b w:val="0"/>
          <w:bCs w:val="0"/>
          <w:i w:val="0"/>
          <w:iCs w:val="0"/>
          <w:smallCaps w:val="0"/>
          <w:strike w:val="0"/>
        </w:rPr>
        <w:t>觅）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人民群众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的生产活动是社会生存和发展的基础。恩格斯说/无论不从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事生产的社会上层发生什么变化，没有一个生产者阶级，社会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就不能生存/ “</w:t>
      </w:r>
      <w:r>
        <w:rPr>
          <w:rStyle w:val="209"/>
          <w:b w:val="0"/>
          <w:bCs w:val="0"/>
          <w:i w:val="0"/>
          <w:iCs w:val="0"/>
          <w:smallCaps w:val="0"/>
          <w:strike w:val="0"/>
        </w:rPr>
        <w:t>马克思恩格斯全集》第十九卷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315</w:t>
      </w:r>
      <w:r>
        <w:rPr>
          <w:rStyle w:val="209"/>
          <w:b w:val="0"/>
          <w:bCs w:val="0"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劳动人民是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工农业生产的主力军，也是科学技术的真正主人。例如我国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古代雄伟的万里板城、规模宏大的都江堰水利工程、贯通南北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的大运河等等，都是劳动人民修筑和幵掘的</w:t>
      </w:r>
      <w:r>
        <w:rPr>
          <w:rStyle w:val="18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0</w:t>
      </w:r>
      <w:r>
        <w:rPr>
          <w:color w:val="000000"/>
          <w:spacing w:val="0"/>
          <w:w w:val="100"/>
          <w:position w:val="0"/>
          <w:lang w:val="zh-CN" w:eastAsia="zh-CN" w:bidi="zh-CN"/>
        </w:rPr>
        <w:t>没有劳动人民，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就没有工农业生产，就没有社会经济的发展，也就没有人类的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历史。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劳动人民不但是物质财富的创造者，而且也是人类精神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財富的创造者。马克思指出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Style w:val="68"/>
          <w:b/>
          <w:bCs/>
          <w:i w:val="0"/>
          <w:iCs w:val="0"/>
          <w:smallCaps w:val="0"/>
          <w:strike w:val="0"/>
        </w:rPr>
        <w:t>历史上的活动和思想都是</w:t>
      </w:r>
      <w:r>
        <w:rPr>
          <w:rStyle w:val="68"/>
          <w:b/>
          <w:bCs/>
          <w:i w:val="0"/>
          <w:iCs w:val="0"/>
          <w:smallCaps w:val="0"/>
          <w:strike w:val="0"/>
          <w:vertAlign w:val="superscript"/>
        </w:rPr>
        <w:t>4</w:t>
      </w:r>
      <w:r>
        <w:rPr>
          <w:rStyle w:val="68"/>
          <w:b/>
          <w:bCs/>
          <w:i w:val="0"/>
          <w:iCs w:val="0"/>
          <w:smallCaps w:val="0"/>
          <w:strike w:val="0"/>
        </w:rPr>
        <w:t>群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众’的思想和活动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rStyle w:val="209"/>
          <w:b w:val="0"/>
          <w:bCs w:val="0"/>
          <w:i w:val="0"/>
          <w:iCs w:val="0"/>
          <w:smallCaps w:val="0"/>
          <w:strike w:val="0"/>
        </w:rPr>
        <w:t>《马克思恩格斯全集》第二卷103页）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存在决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定意识，知识来源于实践。劳动人民的生产斗争和阶级斗争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实践是一切科学文化的唯一源泉。离幵人民群众的斗争实践，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就不可能有文学艺术和真正科学的理论。一切文学艺术形式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(包</w:t>
      </w:r>
      <w:r>
        <w:rPr>
          <w:rStyle w:val="68"/>
          <w:b/>
          <w:bCs/>
          <w:i w:val="0"/>
          <w:iCs w:val="0"/>
          <w:smallCaps w:val="0"/>
          <w:strike w:val="0"/>
        </w:rPr>
        <w:t>括诗歌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，绘画</w:t>
      </w:r>
      <w:r>
        <w:rPr>
          <w:rStyle w:val="68"/>
          <w:b/>
          <w:bCs/>
          <w:i w:val="0"/>
          <w:iCs w:val="0"/>
          <w:smallCaps w:val="0"/>
          <w:strike w:val="0"/>
        </w:rPr>
        <w:t>、雕刻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、音乐</w:t>
      </w:r>
      <w:r>
        <w:rPr>
          <w:rStyle w:val="68"/>
          <w:b/>
          <w:bCs/>
          <w:i w:val="0"/>
          <w:iCs w:val="0"/>
          <w:smallCaps w:val="0"/>
          <w:strike w:val="0"/>
        </w:rPr>
        <w:t>、舞蹈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、戏曲</w:t>
      </w:r>
      <w:r>
        <w:rPr>
          <w:rStyle w:val="68"/>
          <w:b/>
          <w:bCs/>
          <w:i w:val="0"/>
          <w:iCs w:val="0"/>
          <w:smallCaps w:val="0"/>
          <w:strike w:val="0"/>
        </w:rPr>
        <w:t>、小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说等等），</w:t>
      </w:r>
      <w:r>
        <w:rPr>
          <w:rStyle w:val="68"/>
          <w:b/>
          <w:bCs/>
          <w:i w:val="0"/>
          <w:iCs w:val="0"/>
          <w:smallCaps w:val="0"/>
          <w:strike w:val="0"/>
        </w:rPr>
        <w:t>最初都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是人民群众在劳动斗争中集体创造出来的，而不是文学艺术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家的头脑的产物。更重要的是，任何科学理论和文学艺术，只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有为广大群众所掌握,才能变成伟大的物质力量。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401" w:type="first"/>
          <w:footerReference r:id="rId399" w:type="default"/>
          <w:footerReference r:id="rId400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人民群众在历史上的伟大作用，特别突出地表现在社会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革命中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几千年的文明史，就是人民群众与反动统治阶级斗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争的历史。群众是真正的英雄，是革命力量的唯一源泉。劳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动人民是变革社会制度的基本力量，是旧制度和旧事物的掘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墓人，也是新制度和新事物的创造者。只有劳动人民才能进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行惊天动地的伟大革命斗争，去推翻旧世界，开创新世界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史事实充分诨明，封建社会代替奴隶社会，资本主义社会代替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封建社会，社会主义社会代替资本主义社会，并不是少数“英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雄、“圣人"的创造和恩賜，而是奴隶造反，农民起义，工人革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命的结果。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人民群众在历史上的创造作用，随着社会的发展而不断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扩大。在资本主义制度下，工人阶级和其他劳动人民创造的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物质财富和精神财富，比以往整个人类所创造的要多得多，但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他们的创造性受到了资产阶级的严重压制和摧残。只有在无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产阶级专政的社会主义制度下，工人阶级和劳动人民的创造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作用才能最充分地表现出来，才能在经济、玫治、文化等各个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领域出现空前的大变革和大跃进。我国有亿万人民群众参加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的无产阶级文化大革命和批林批孔运动，是人民群众在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毛主席革命路线指引下的伟大创举，它极大地振奋了广大群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众的革命精神，使蕴藏在人民群众中的社会主义积极性和创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造性得到高度发扬。正如毛主席所说：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社会的財富是工人、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农民和劳动知识分子自己创造的。只要这些人</w:t>
      </w:r>
      <w:r>
        <w:rPr>
          <w:rStyle w:val="68"/>
          <w:b/>
          <w:bCs/>
          <w:i w:val="0"/>
          <w:iCs w:val="0"/>
          <w:smallCaps w:val="0"/>
          <w:strike w:val="0"/>
        </w:rPr>
        <w:t>掌握了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自己的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命运，又有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条马克思列宁主义的路线，不是回避问题，而是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用积</w:t>
      </w:r>
      <w:r>
        <w:rPr>
          <w:color w:val="000000"/>
          <w:spacing w:val="0"/>
          <w:w w:val="100"/>
          <w:position w:val="0"/>
          <w:lang w:val="zh-CN" w:eastAsia="zh-CN" w:bidi="zh-CN"/>
        </w:rPr>
        <w:t>极的态度去解决问睡，任何人间的困难总是可以解决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的。”</w:t>
      </w:r>
      <w:r>
        <w:rPr>
          <w:rStyle w:val="69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《中国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农村的社会主义高潮》编者按</w:t>
      </w:r>
      <w:r>
        <w:rPr>
          <w:rStyle w:val="69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人民群众是历史的主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人，一切蔑视群众，镇压群众，妄图违背广大人民群众利益开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历史倒车的人，都是没有好下场的^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360"/>
        <w:jc w:val="left"/>
        <w:sectPr>
          <w:footerReference r:id="rId404" w:type="first"/>
          <w:footerReference r:id="rId402" w:type="default"/>
          <w:footerReference r:id="rId403" w:type="even"/>
          <w:pgSz w:w="11909" w:h="16834"/>
          <w:pgMar w:top="1430" w:right="1440" w:bottom="1430" w:left="1440" w:header="0" w:footer="3" w:gutter="0"/>
          <w:pgNumType w:start="367"/>
          <w:cols w:space="720" w:num="1"/>
          <w:rtlGutter w:val="0"/>
          <w:docGrid w:linePitch="360" w:charSpace="0"/>
        </w:sectPr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个人在历史上的作用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历史唯物主义肯定人民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群众是历史的创造者，在这个前提下，也承认个人在历史上的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作用。在历史发展过程中，进步阶级的人们对历史起着积极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的推动作用，反动阶级的人们起着阻碍历史发展的消极作用。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马克思主义认为，先进阶级在生产斗争、阶级斗争和科学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实验的三大革命实践中，必然会产生出一些杰出的先进人物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和领导人物。因为任何一个时代的人民群众和进步的阶级，都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需要有自己的领袖和代表人物，而人民群众的斗争烈火也一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定会锻炼和造就山这样的人物，马克思说</w:t>
      </w:r>
      <w:r>
        <w:rPr>
          <w:rStyle w:val="68"/>
          <w:b/>
          <w:bCs/>
          <w:i w:val="0"/>
          <w:iCs w:val="0"/>
          <w:smallCaps w:val="0"/>
          <w:strike w:val="0"/>
        </w:rPr>
        <w:t>，如爱尔维修所说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的，每一个社会时代都箱要有自己的伟大人物，如果没有这样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的人物，它就要创造出这样的人物来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马克思恩格斯选集 &gt;第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一卷450页）例如，我国历史上柳下跖等奴隶起义领袖，陈胜、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吴广等农民起义领袖，和秦始皇、刘邦等著名法家代表，就是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在当时人民群众反对奴隶制复辟的伟大斗争中产生的。因此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任何英雄,任何杰出人物，都是时代的产物，决不是天生的。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杰出人物不能创造历史，不能决定和改变历史发展的基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本趋势。但只要他们能正确了解社会发展的趋势和条件，正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确反映人民群众斗争的需要，就能领导和组织人民群众去解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决历史提出的任务，对历史的发展起重大的作用。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在阶级社会里，任何一个杰出人物都是一定阶级的代表。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杰出人物的作用决定于他所代表的阶级的作用，并为他的阶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级地位和历史条件所制约6只有对社会发展起进步作用的先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进阶级，才能产生推动历史前进的杰出人物&gt;反动阶级的首领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是腐朽的社会势力的代表，必然违背社会发展的潮流和人民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群众的要求，对社会发展只能起阻碍作用，迟早会被人民群众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所打倒。只有无产阶级的领袖和杰出人物，才能全面地认识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自然界和人类社会发展的规律，创立或发展科学的革命理论,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为无产阶级和劳动人民指出彻底解放的道路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并与人民群众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建立最密切的联系，因而能够领导和发动最广大的人民群众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去进行革命和建设。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态出人物在历史上的作用是不能抹杀的，否认个人的作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用，否认先进人物和领导人物的作用，是错误的。但是，杰出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人物是人民群众中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的一员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，是人民群众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中一定</w:t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阶级的优秀代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表，他们在历史上的作用正是群众创造历史的集中表现。因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此马克思主义把个人的活动</w:t>
      </w:r>
      <w:r>
        <w:rPr>
          <w:rStyle w:val="68"/>
          <w:b/>
          <w:bCs/>
          <w:i w:val="0"/>
          <w:iCs w:val="0"/>
          <w:smallCaps w:val="0"/>
          <w:strike w:val="0"/>
        </w:rPr>
        <w:t>“归结为阶级的活动，而这些阶级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的斗争决定着社会的发展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 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《列宁全集</w:t>
      </w:r>
      <w:r>
        <w:rPr>
          <w:rStyle w:val="13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第一卷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389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离开群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众观点和阶级观点，过份夸大杰出人物的作用，低估人民群众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和阶级的作用，甚至认为历史是杰出人物创造的，那就是“英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雄史观”，是反马克思主义的。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1990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社会是一定历史阶段的社会生产关系的总和。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马克思说:“</w:t>
      </w:r>
      <w:r>
        <w:rPr>
          <w:rStyle w:val="68"/>
          <w:b/>
          <w:bCs/>
          <w:i w:val="0"/>
          <w:iCs w:val="0"/>
          <w:smallCaps w:val="0"/>
          <w:strike w:val="0"/>
        </w:rPr>
        <w:t>生产关系总合起来就构成为所谓社会关系，构成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为所谓社会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(《马克思恩格斯选集&gt;第一卷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303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奶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每一个具体的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社会，都是标志着人类历史发展中的一个特殊阶段。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生产是整个人类生活的第一个基本条件，也是区分人类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社会与一般动物界的根本标志，人类既是自然界长期发展的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结果，又是自然界的改造者。恩格斯说</w:t>
      </w:r>
      <w:r>
        <w:rPr>
          <w:rStyle w:val="68"/>
          <w:b/>
          <w:bCs/>
          <w:i w:val="0"/>
          <w:iCs w:val="0"/>
          <w:smallCaps w:val="0"/>
          <w:strike w:val="0"/>
        </w:rPr>
        <w:t>动物仅仅利用外部自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然界，单纯地以自</w:t>
      </w:r>
      <w:r>
        <w:rPr>
          <w:rStyle w:val="326"/>
          <w:b w:val="0"/>
          <w:bCs w:val="0"/>
          <w:i w:val="0"/>
          <w:iCs w:val="0"/>
          <w:smallCaps w:val="0"/>
          <w:strike w:val="0"/>
        </w:rPr>
        <w:t>B</w:t>
      </w:r>
      <w:r>
        <w:rPr>
          <w:rStyle w:val="68"/>
          <w:b/>
          <w:bCs/>
          <w:i w:val="0"/>
          <w:iCs w:val="0"/>
          <w:smallCaps w:val="0"/>
          <w:strike w:val="0"/>
        </w:rPr>
        <w:t>的存在来使自然界改变，而人则通过他所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诈出的改变来使自然界为自己的目的服务，来支</w:t>
      </w:r>
      <w:r>
        <w:rPr>
          <w:rStyle w:val="326"/>
          <w:b w:val="0"/>
          <w:bCs w:val="0"/>
          <w:i w:val="0"/>
          <w:iCs w:val="0"/>
          <w:smallCaps w:val="0"/>
          <w:strike w:val="0"/>
        </w:rPr>
        <w:t>K</w:t>
      </w:r>
      <w:r>
        <w:rPr>
          <w:rStyle w:val="68"/>
          <w:b/>
          <w:bCs/>
          <w:i w:val="0"/>
          <w:iCs w:val="0"/>
          <w:smallCaps w:val="0"/>
          <w:strike w:val="0"/>
        </w:rPr>
        <w:t>自然界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思恩格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斯选集》第三卷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517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在这个意义上</w:t>
      </w:r>
      <w:r>
        <w:rPr>
          <w:rStyle w:val="68"/>
          <w:b/>
          <w:bCs/>
          <w:i w:val="0"/>
          <w:iCs w:val="0"/>
          <w:smallCaps w:val="0"/>
          <w:strike w:val="0"/>
        </w:rPr>
        <w:t>来说，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正是劳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动创造了世羿，劳动创造了人类社会。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为了进行生产，人们必须结成一定形式的生产关系，并由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此而形成人们的政治、法律、道德以及其它意识形态方面的社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会关系。在各种社会关系中，生产关系起决定作用，它是物质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的关系，是一切社会关系的基础^各种精神关系如政治、法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律、道德和其它意识形态方面的关系，归根到底都是作为基础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的物质关系的反映。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社会变化发展的根本原因，是生产关系和生产力之间的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矛盾，上层建筑和经济基础之间的矛盾。马克思说，社会变革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的根本原因“</w:t>
      </w:r>
      <w:r>
        <w:rPr>
          <w:rStyle w:val="68"/>
          <w:b/>
          <w:bCs/>
          <w:i w:val="0"/>
          <w:iCs w:val="0"/>
          <w:smallCaps w:val="0"/>
          <w:strike w:val="0"/>
        </w:rPr>
        <w:t>不能以它的竃识为根据；相反，这个意识必须从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物质生活的矛盾中，从社会生产力和生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产关系</w:t>
      </w:r>
      <w:r>
        <w:rPr>
          <w:rStyle w:val="68"/>
          <w:b/>
          <w:bCs/>
          <w:i w:val="0"/>
          <w:iCs w:val="0"/>
          <w:smallCaps w:val="0"/>
          <w:strike w:val="0"/>
        </w:rPr>
        <w:t>之间的现存冲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突中去解释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（《马克思恩格斯选集</w:t>
      </w:r>
      <w:r>
        <w:rPr>
          <w:rStyle w:val="13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第二卷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83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人类历史已经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历了原始社会、奴隶社会、封建社会、资本主义社会，现在部分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国家正在建设社会主义社会1整个人类都将通过社会主义革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命而进入社会主义社会，通过无产阶级专政而最后达到共产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主义社会。毛主席说</w:t>
      </w:r>
      <w:r>
        <w:rPr>
          <w:rStyle w:val="68"/>
          <w:b/>
          <w:bCs/>
          <w:i w:val="0"/>
          <w:iCs w:val="0"/>
          <w:smallCaps w:val="0"/>
          <w:strike w:val="0"/>
        </w:rPr>
        <w:t>：“社会主义制度终究要代替资本主义制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度，这是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一</w:t>
      </w:r>
      <w:r>
        <w:rPr>
          <w:rStyle w:val="68"/>
          <w:b/>
          <w:bCs/>
          <w:i w:val="0"/>
          <w:iCs w:val="0"/>
          <w:smallCaps w:val="0"/>
          <w:strike w:val="0"/>
        </w:rPr>
        <w:t>个不以人们自己的意志为转移的客观规律。不管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反动派怎样企图阻土历史车轮的前进，革命或迟或早总会发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生，并且将必然取得胜利/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52"/>
          <w:b w:val="0"/>
          <w:bCs w:val="0"/>
          <w:i w:val="0"/>
          <w:iCs w:val="0"/>
          <w:smallCaps w:val="0"/>
          <w:strike w:val="0"/>
        </w:rPr>
        <w:t>社会的基本矛盾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生产力和绀产关系的矛盾，上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层建筑和经济基础的矛盾，是社会的基本矛盾。这两大基本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矛盾贯串于政治、经济、思想等各个社会领域一切其它矛盾之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中。社会上新事物和旧事物的矛盾和斗争，各个阶级之间的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矛盾和斗争，都受这两大基本矛盾的规定和影响。这两大基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本矛盾又贯串于整个人类社会的始终，推动社会新陈代谢，使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社会形态从低级向髙级转化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正是社会基本矛盾的运动和发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展，决定着社会发展的总过程和总趋势，决定了资本主义的必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然死亡和共产主义的必然胜利。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407" w:type="first"/>
          <w:footerReference r:id="rId405" w:type="default"/>
          <w:footerReference r:id="rId406" w:type="even"/>
          <w:pgSz w:w="11909" w:h="16834"/>
          <w:pgMar w:top="1430" w:right="1440" w:bottom="1430" w:left="1440" w:header="0" w:footer="3" w:gutter="0"/>
          <w:pgNumType w:start="349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生产力和生产关系的矛盾同上层建筑和经济基础的矛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盾，是密切联系，相互作用的。生产力和生产关系的矛盾，是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生产方式发展和变革的根本动力。生产力的变化和发展，决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定生产关系的变化和发展。生产关系构成社会的经济基础，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它产生并制约着上层建筑。经济基础的变化，迟早会引起上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层建筑的变革，上层建筑反作用于经济基础，经济基础又反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怍用于生产力，社会革命就是由于社会的两大基本矛®及其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相互作用而引起的。正如恩格斯所说:历史的“</w:t>
      </w:r>
      <w:r>
        <w:rPr>
          <w:rStyle w:val="68"/>
          <w:b/>
          <w:bCs/>
          <w:i w:val="0"/>
          <w:iCs w:val="0"/>
          <w:smallCaps w:val="0"/>
          <w:strike w:val="0"/>
        </w:rPr>
        <w:t>整个伟大的发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展过程是在相</w:t>
      </w:r>
      <w:r>
        <w:rPr>
          <w:rStyle w:val="127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68"/>
          <w:b/>
          <w:bCs/>
          <w:i w:val="0"/>
          <w:iCs w:val="0"/>
          <w:smallCaps w:val="0"/>
          <w:strike w:val="0"/>
        </w:rPr>
        <w:t>作用的形式中进行的</w:t>
      </w:r>
      <w:r>
        <w:rPr>
          <w:rStyle w:val="454"/>
          <w:b w:val="0"/>
          <w:bCs w:val="0"/>
          <w:i w:val="0"/>
          <w:iCs w:val="0"/>
          <w:smallCaps w:val="0"/>
          <w:strike w:val="0"/>
          <w:vertAlign w:val="superscript"/>
        </w:rPr>
        <w:t>H</w:t>
      </w:r>
      <w:r>
        <w:rPr>
          <w:rStyle w:val="454"/>
          <w:b w:val="0"/>
          <w:bCs w:val="0"/>
          <w:i w:val="0"/>
          <w:iCs w:val="0"/>
          <w:smallCaps w:val="0"/>
          <w:strike w:val="0"/>
        </w:rPr>
        <w:t>。</w:t>
      </w:r>
      <w:r>
        <w:rPr>
          <w:rStyle w:val="455"/>
          <w:b w:val="0"/>
          <w:bCs w:val="0"/>
          <w:i w:val="0"/>
          <w:iCs w:val="0"/>
          <w:smallCaps w:val="0"/>
          <w:strike w:val="0"/>
        </w:rPr>
        <w:t>（《马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克思恩格斯选集&gt;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455"/>
          <w:b w:val="0"/>
          <w:bCs w:val="0"/>
          <w:i w:val="0"/>
          <w:iCs w:val="0"/>
          <w:smallCaps w:val="0"/>
          <w:strike w:val="0"/>
        </w:rPr>
        <w:t>第四卷487页）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在剥削阶级占统治地位的社会里，社会基本矛盾表现为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剥削阶级和被剥削阶级、统治阶级和被统治阶级之间的剧烈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的阶级斗争，表现为剧烈的对抗和冲突。在新旧社会交替的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时代，社会基本矛盾特别尖锐，是天下大乱的根源。这些矛盾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不可能靠旧制度本身来解决，而只有先进阶级通过暴力革命，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才能够加以解决</w:t>
      </w:r>
      <w:r>
        <w:rPr>
          <w:rStyle w:val="68"/>
          <w:b/>
          <w:bCs/>
          <w:i w:val="0"/>
          <w:iCs w:val="0"/>
          <w:smallCaps w:val="0"/>
          <w:strike w:val="0"/>
        </w:rPr>
        <w:t>。"在社会主义社会中，基本的矛盾仍然是生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产关系和生产力之间的矛盾，上层建筑和经济基础之间的矛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盾</w:t>
      </w:r>
      <w:r>
        <w:rPr>
          <w:rStyle w:val="455"/>
          <w:b w:val="0"/>
          <w:bCs w:val="0"/>
          <w:i w:val="0"/>
          <w:iCs w:val="0"/>
          <w:smallCaps w:val="0"/>
          <w:strike w:val="0"/>
        </w:rPr>
        <w:t>/(《关于正确处理人民内部矛盾的问题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但这些矛盾同旧社会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的矛盾，具有根本不同的性质和情況，可以经过社会主义制度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本身，不断地得到解决。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"iE</w:t>
      </w:r>
      <w:r>
        <w:rPr>
          <w:rStyle w:val="68"/>
          <w:b/>
          <w:bCs/>
          <w:i w:val="0"/>
          <w:iCs w:val="0"/>
          <w:smallCaps w:val="0"/>
          <w:strike w:val="0"/>
        </w:rPr>
        <w:t>是这些矛盾推动着我们的社会向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前发展</w:t>
      </w:r>
      <w:r>
        <w:rPr>
          <w:rStyle w:val="456"/>
          <w:b w:val="0"/>
          <w:bCs w:val="0"/>
          <w:i w:val="0"/>
          <w:iCs w:val="0"/>
          <w:smallCaps w:val="0"/>
          <w:strike w:val="0"/>
        </w:rPr>
        <w:t>关于止确处理人民内部矛盾的问题刘少奇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、陈伯达用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“先迸的社会主义制度同落后的社会生产力之间的矛盾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来偷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换社会主义社会的基本矛盾。林彪一伙鼓吹九大以后的主要.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任务是发展生产，这也是唯生产力论在新形势下的翻版。他们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的目的都是为了抹杀社会圭义社会的阶级矛盾和阶级斗争，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抹杀社会主义制度的优越性，反对无产阶级专政，反对党的基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本路线，为复辟资本主义制造理论根捃。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社会基本矛盾的发展必然导致私有制和阶级的消灭，但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社会基本矛盾本身决不会消失。到了共产主义社会，阶级消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灭了，生产关系和生产力的矛盾，上层建筑和经济基础的矛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盾，仍然是社会的基本矛盾和社会发展的基本动力。反映这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些矛盾的正确和错误、先进和落后的矛盾仍然会存在。没有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矛盾，没有斗争的社会，是永远不会出现的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原始公社制度人类最早的社会制度。在原始公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社制度下，生产力水平极低，发展极为缓慢。最初的生产工具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是木棍和粗笨的石器，后来发明了用火和弓箭，使打猎成为取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得生活资料的基本方式，并逐步出现了动物的驯养和原始畜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牧业。随着石器工具进到金属工具，原始农业也发展起来。在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这样的生产条件下，人们不可能单独与自然界作斗争。无论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打猎或耕祌,都得结成集体，共同协作，才能保证自己的生存。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马克思说</w:t>
      </w:r>
      <w:r>
        <w:rPr>
          <w:rStyle w:val="68"/>
          <w:b/>
          <w:bCs/>
          <w:i w:val="0"/>
          <w:iCs w:val="0"/>
          <w:smallCaps w:val="0"/>
          <w:strike w:val="0"/>
        </w:rPr>
        <w:t>这种原始类型的合作生产或集体生产显然是单个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人的力置太小的结果，而不是生产资料公有化的结果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/(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《马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恩格斯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全集》第十九卷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434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在原始公社中，除了某些为个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人使用的生产工具（同时也是防御的武器)归个人所有外，其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它一切生产资料(土地、房屋、船只、木犁等)和全部产品，都是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公共财产。产品平均分配。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原始社会的最初阶段，人们结群而居，人数不多，叫原始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群。随着生产力的发展，逐步形成了氏族社会组织。先是母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权制氏族，妇女从事农业、饲养家畜和家务劳动，男子出外打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猎，妇女在经济生活和社会生活中起决定作用，氏族由女子率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领。当农业和畜牧业进一步发展，男子成为主要生产力，母权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制就为父权制所代替</w:t>
      </w:r>
      <w:r>
        <w:rPr>
          <w:rStyle w:val="68"/>
          <w:b/>
          <w:bCs/>
          <w:i w:val="0"/>
          <w:iCs w:val="0"/>
          <w:smallCaps w:val="0"/>
          <w:strike w:val="0"/>
        </w:rPr>
        <w:t>。氏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族首领由全体成员在氏族会议上选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举产生，可以随时免职。恩格斯说</w:t>
      </w:r>
      <w:r>
        <w:rPr>
          <w:rStyle w:val="68"/>
          <w:b/>
          <w:bCs/>
          <w:i w:val="0"/>
          <w:iCs w:val="0"/>
          <w:smallCaps w:val="0"/>
          <w:strike w:val="0"/>
        </w:rPr>
        <w:t>氏族制度的伟大，但同时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也是它的局限性，就在于这里没有统治和奴役存在的余地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68"/>
          <w:b/>
          <w:bCs/>
          <w:i w:val="0"/>
          <w:iCs w:val="0"/>
          <w:smallCaps w:val="0"/>
          <w:strike w:val="0"/>
        </w:rPr>
        <w:t>马克思思格斯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选集》</w:t>
      </w:r>
      <w:r>
        <w:rPr>
          <w:rStyle w:val="68"/>
          <w:b/>
          <w:bCs/>
          <w:i w:val="0"/>
          <w:iCs w:val="0"/>
          <w:smallCaps w:val="0"/>
          <w:strike w:val="0"/>
        </w:rPr>
        <w:t>第四卷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154 </w:t>
      </w:r>
      <w:r>
        <w:rPr>
          <w:rStyle w:val="68"/>
          <w:b/>
          <w:bCs/>
          <w:i w:val="0"/>
          <w:iCs w:val="0"/>
          <w:smallCaps w:val="0"/>
          <w:strike w:val="0"/>
        </w:rPr>
        <w:t>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155</w:t>
      </w:r>
      <w:r>
        <w:rPr>
          <w:rStyle w:val="68"/>
          <w:b/>
          <w:bCs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根据考古学的发现，我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们中华民族的祖先，从“北京猿人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距今约五十万年)到进入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奴隶社会，经历了原始群、母系氏族公社、父系氏族公社的历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史阶段，一直过着没有阶级压迫、没有剥削，共同劳动、共同消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费的原始社会生活。毛主席说</w:t>
      </w:r>
      <w:r>
        <w:rPr>
          <w:rStyle w:val="68"/>
          <w:b/>
          <w:bCs/>
          <w:i w:val="0"/>
          <w:iCs w:val="0"/>
          <w:smallCaps w:val="0"/>
          <w:strike w:val="0"/>
        </w:rPr>
        <w:t>中华民族的发展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（这</w:t>
      </w:r>
      <w:r>
        <w:rPr>
          <w:rStyle w:val="68"/>
          <w:b/>
          <w:bCs/>
          <w:i w:val="0"/>
          <w:iCs w:val="0"/>
          <w:smallCaps w:val="0"/>
          <w:strike w:val="0"/>
        </w:rPr>
        <w:t>里说的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主要地是汉族的发展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），</w:t>
      </w:r>
      <w:r>
        <w:rPr>
          <w:rStyle w:val="68"/>
          <w:b/>
          <w:bCs/>
          <w:i w:val="0"/>
          <w:iCs w:val="0"/>
          <w:smallCaps w:val="0"/>
          <w:strike w:val="0"/>
        </w:rPr>
        <w:t>和世界上别的许多民族同样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*</w:t>
      </w:r>
      <w:r>
        <w:rPr>
          <w:rStyle w:val="68"/>
          <w:b/>
          <w:bCs/>
          <w:i w:val="0"/>
          <w:iCs w:val="0"/>
          <w:smallCaps w:val="0"/>
          <w:strike w:val="0"/>
        </w:rPr>
        <w:t>曾经经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过了若干万年的无阶级的原始公杜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的生活/ </w:t>
      </w:r>
      <w:r>
        <w:rPr>
          <w:rStyle w:val="68"/>
          <w:b/>
          <w:bCs/>
          <w:i w:val="0"/>
          <w:iCs w:val="0"/>
          <w:smallCaps w:val="0"/>
          <w:strike w:val="0"/>
        </w:rPr>
        <w:t>“毛泽东选集&gt;一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卷本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585</w:t>
      </w:r>
      <w:r>
        <w:rPr>
          <w:rStyle w:val="68"/>
          <w:b/>
          <w:bCs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剥削阶级的思想家杷私有制和阶级说成是从来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就有的“自然现象”，妄图永远保存私有制和阶级压迫。原始公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社的历史事实戳穿了这种谎言。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原始公社的生产关系，在一定时期内是同生产力的状况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相适应的。但是随着新的生产力，特别是新的生产工具的出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现和生产方法的普遍改进，为家庭个体经营和剥削剩余劳动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创造了物质条件。第一次社会大分工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畜牧业从农业中分离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出来）的出现和随之而来的商品交换，使公社的财产日益转化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为私有财产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战争中的俘虏首先成为奴隶，后来富裕的家庭又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把穷人和债务人变成奴隶，终于导致原始公社的崩溃和奴隶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制的产生。恩格斯说</w:t>
      </w:r>
      <w:r>
        <w:rPr>
          <w:rStyle w:val="68"/>
          <w:b/>
          <w:bCs/>
          <w:i w:val="0"/>
          <w:iCs w:val="0"/>
          <w:smallCaps w:val="0"/>
          <w:strike w:val="0"/>
        </w:rPr>
        <w:t>氏族制度已经过时了。它被分工及其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后果即社会之分裂为阶级所炸毁。它被国家代替了/克思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恩格斯选集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第四卷165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从此，人类就进入了以私有制为基础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的阶级社会。直到现在为止，人类社会的全部历史是一部阶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级斗争史。原始公社制为奴隶制所代替，古代埃及约在公元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前三千年左右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;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，中国约在公元前二千年左右的夏代，古希腊和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罗马约在公元前七百年左右。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6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奴隶制度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以奴隶主占有全部生产资料和生产者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(奴隶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为基础的社会制度，是人类历史上第一个剥削制度沱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是在原始社会瓦解时期，伴随着第一次社会大分工(畜牧业从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农业分离出来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和出现私有制而产生的。奴隶制生产关系在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刚建立起来的一段时间内，基本上适合当时的生产力状况</w:t>
      </w:r>
      <w:r>
        <w:rPr>
          <w:rStyle w:val="68"/>
          <w:b/>
          <w:bCs/>
          <w:i w:val="0"/>
          <w:iCs w:val="0"/>
          <w:smallCaps w:val="0"/>
          <w:strike w:val="0"/>
        </w:rPr>
        <w:t>，推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动了社会生产力的发展，从而使农业和手工业之间、脑力劳动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和体力劳动之间的大规模的分工成为可能，奴隶制还使原来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被杀掉甚至被吃掉的战俘成为奴隶，保存了劳动力</w:t>
      </w:r>
      <w:r>
        <w:rPr>
          <w:rStyle w:val="68"/>
          <w:b/>
          <w:bCs/>
          <w:i w:val="0"/>
          <w:iCs w:val="0"/>
          <w:smallCaps w:val="0"/>
          <w:strike w:val="0"/>
        </w:rPr>
        <w:t>。因此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格斯说</w:t>
      </w:r>
      <w:r>
        <w:rPr>
          <w:rStyle w:val="68"/>
          <w:b/>
          <w:bCs/>
          <w:i w:val="0"/>
          <w:iCs w:val="0"/>
          <w:smallCaps w:val="0"/>
          <w:strike w:val="0"/>
        </w:rPr>
        <w:t>在当时的条件下，采用奴隶制是一个巨大的进步/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马克思恩格斯选集&amp;第三卷220页）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在奴隶制度下，社会分裂为两大基本阶级，奴隶主阶级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和奴隶阶级。此外还有属于中间阶层的自由民（即小私有者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的农民、手工业者和破产的流氓无产者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这个阶层不断分化，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大部分成为奴隶，小部分成为奴隶主。奴隶制是最露骨、最野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蛮的剥削形式。奴隶主把奴隶当成是“会说话的工具”，可以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当作牲畜来使用、买卖、赏赐和屠杀，也作为奴隶主的殉葬品。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奴隶过着牛马不如的生活，没有任何权利。正如列宁所说，在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奴隶社会里，</w:t>
      </w:r>
      <w:r>
        <w:rPr>
          <w:rStyle w:val="68"/>
          <w:b/>
          <w:bCs/>
          <w:i w:val="0"/>
          <w:iCs w:val="0"/>
          <w:smallCaps w:val="0"/>
          <w:strike w:val="0"/>
        </w:rPr>
        <w:t>“基本的事实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是不杷</w:t>
      </w:r>
      <w:r>
        <w:rPr>
          <w:rStyle w:val="68"/>
          <w:b/>
          <w:bCs/>
          <w:i w:val="0"/>
          <w:iCs w:val="0"/>
          <w:smallCaps w:val="0"/>
          <w:strike w:val="0"/>
        </w:rPr>
        <w:t>奴隶当人看待，奴隶不仅不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算是</w:t>
      </w:r>
      <w:r>
        <w:rPr>
          <w:rStyle w:val="68"/>
          <w:b/>
          <w:bCs/>
          <w:i w:val="0"/>
          <w:iCs w:val="0"/>
          <w:smallCaps w:val="0"/>
          <w:strike w:val="0"/>
        </w:rPr>
        <w:t>公民，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而且不</w:t>
      </w:r>
      <w:r>
        <w:rPr>
          <w:rStyle w:val="68"/>
          <w:b/>
          <w:bCs/>
          <w:i w:val="0"/>
          <w:iCs w:val="0"/>
          <w:smallCaps w:val="0"/>
          <w:strike w:val="0"/>
        </w:rPr>
        <w:t>算龛人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《列宁全集</w:t>
      </w:r>
      <w:r>
        <w:rPr>
          <w:rStyle w:val="11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第二十九卷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433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斯大林指出/富人和穷人，剥削者和被剥削者，享有完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全权利的人和«无权利的人，他们彼此间的残酷的阶级斗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这就是奴隶占有制度的情最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《列宁主义问题》咖页)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随着奴隶制度</w:t>
      </w:r>
      <w:r>
        <w:rPr>
          <w:rStyle w:val="167"/>
          <w:b/>
          <w:bCs/>
          <w:i w:val="0"/>
          <w:iCs w:val="0"/>
          <w:smallCaps w:val="0"/>
          <w:strike w:val="0"/>
        </w:rPr>
        <w:t>的出现，作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为阶级压迫工具的国家就产生了。奴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隶主阶级建立了镇压奴隶反抗的军队、监狱和各种强制机关。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国王(天子</w:t>
      </w:r>
      <w:r>
        <w:rPr>
          <w:rStyle w:val="77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)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是最大的奴隶主，最髙的统治者。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410" w:type="first"/>
          <w:footerReference r:id="rId408" w:type="default"/>
          <w:footerReference r:id="rId409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我国在公元前两千多年就进入了奴隶制社会</w:t>
      </w:r>
      <w:r>
        <w:rPr>
          <w:rStyle w:val="193"/>
          <w:b w:val="0"/>
          <w:bCs w:val="0"/>
          <w:i w:val="0"/>
          <w:iCs w:val="0"/>
          <w:smallCaps w:val="0"/>
          <w:strike w:val="0"/>
        </w:rPr>
        <w:t>。夏、商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和春秋时期都是奴隶制社会。我国奴隶制的主要内容是井田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制、分封制、等级制和世卿世禄制。这种制度的实质是以血缘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关系为基础的氏族奴隶主贵族集体占有土地和奴隶，对奴隶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和贫民实行极残酷的剥削和专政。这也就是儒家所鼓吹的“礼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治'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随着奴隶制生产关系和生产力的矛盾的发展，奴隶和奴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隶主之间的阶级斗争便日益尖锐起来。奴隶主对奴隶的惨无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人道的剥削和压迫，造成大枇奴隶逃亡和死亡，严重地破坏了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劳动力。城乡人口不断减少，农业和手工业日趋衰落，奴隶制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度便陷入了绝境，从而引起无数次的奴隶起义。我国春秋战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国时代，不断发生奴隶反对奴隶主的革命战争,著名的有春秋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末年齐鲁一带柳下跖领导的九千人的奴隶起义。古罗马最大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的一次是斯巴达克领导的十二万人的奴隶起义。奴隶暴动从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根本上动摇了奴隶制度的基础，加速了奴隶制度的瓦解和灭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亡，为封建主义制度代替奴隶制度扫清了道路。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从无阶级的原始社会发展到奴隶制社会，是人类社会发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展的普遍规律。苏联的托派及其在中国的门徒陈独秀、陈伯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达之流，否认中国古代曾经有过奴隶社会，胡说中国的封建社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会是在原始公社的废墟上建立起来的。这是妄图借口中国“国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情特殊％否定历史发展的普遍规律，否认马克思主义的普遍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真理，是极为反动的。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413" w:type="first"/>
          <w:footerReference r:id="rId411" w:type="default"/>
          <w:footerReference r:id="rId412" w:type="even"/>
          <w:pgSz w:w="11909" w:h="16834"/>
          <w:pgMar w:top="1430" w:right="1440" w:bottom="1430" w:left="1440" w:header="0" w:footer="3" w:gutter="0"/>
          <w:pgNumType w:start="375"/>
          <w:cols w:space="720" w:num="1"/>
          <w:rtlGutter w:val="0"/>
          <w:docGrid w:linePitch="360" w:charSpace="0"/>
        </w:sectPr>
      </w:pPr>
      <w:r>
        <w:rPr>
          <w:rStyle w:val="210"/>
          <w:b w:val="0"/>
          <w:bCs w:val="0"/>
          <w:i w:val="0"/>
          <w:iCs w:val="0"/>
          <w:smallCaps w:val="0"/>
          <w:strike w:val="0"/>
        </w:rPr>
        <w:t>圭才建制度以封建地主阶级占有土地和其它生产</w:t>
      </w:r>
      <w:r>
        <w:rPr>
          <w:rStyle w:val="21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资料，剥削农民(或农奴）的剩余劳动为基础的社会制度。它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是适应生产力发展的要求，在奴隶社会内部产生的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在奴隶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制度的瓦解过程中，由于奴隶起义的推动，一些奴隶主被迫改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变剥削方式，把土地分租给奴隶，使他们束缚在一定的土地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上，对他们进行剥削和奴投，就产生了封達生产关系，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ffl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现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T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新的阶级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地主和农民(农奴封建制代替奴隶制是一场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社会制度的大革命。在封建制度下，农民不是地主的直接的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私有物，他们在一定程度上有自己的生产资料，有一定的劳动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兴趣，推动了封建经济的发展。因此，封建制“</w:t>
      </w:r>
      <w:r>
        <w:rPr>
          <w:rStyle w:val="68"/>
          <w:b/>
          <w:bCs/>
          <w:i w:val="0"/>
          <w:iCs w:val="0"/>
          <w:smallCaps w:val="0"/>
          <w:strike w:val="0"/>
        </w:rPr>
        <w:t>大大胜过干奴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隶制”</w:t>
      </w:r>
      <w:r>
        <w:rPr>
          <w:rStyle w:val="457"/>
          <w:b w:val="0"/>
          <w:bCs w:val="0"/>
          <w:i w:val="0"/>
          <w:iCs w:val="0"/>
          <w:smallCaps w:val="0"/>
          <w:strike w:val="0"/>
        </w:rPr>
        <w:t>。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马克思恩格斯选集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第四卷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153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毛主席指出</w:t>
      </w:r>
      <w:r>
        <w:rPr>
          <w:rStyle w:val="68"/>
          <w:b/>
          <w:bCs/>
          <w:i w:val="0"/>
          <w:iCs w:val="0"/>
          <w:smallCaps w:val="0"/>
          <w:strike w:val="0"/>
        </w:rPr>
        <w:t>封建社会的主要矛盾，是农民阶级和地主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</w:t>
      </w:r>
      <w:r>
        <w:rPr>
          <w:rStyle w:val="68"/>
          <w:b/>
          <w:bCs/>
          <w:i w:val="0"/>
          <w:iCs w:val="0"/>
          <w:smallCaps w:val="0"/>
          <w:strike w:val="0"/>
        </w:rPr>
        <w:t>的矛盾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《毛泽东选集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一卷本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588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地主阶级(地主、贵族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和皇帝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拥有最大部分的土地和其它生产资料，在经济上和政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治上居于统治地位。农民没有或只有很少的土地和生产工具。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他们用自己的工具去耕种地主、贵族和皇室的土地，并将收获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的大部分或绝大部分奉献给地主、贵族和皇室享用。“</w:t>
      </w:r>
      <w:r>
        <w:rPr>
          <w:rStyle w:val="68"/>
          <w:b/>
          <w:bCs/>
          <w:i w:val="0"/>
          <w:iCs w:val="0"/>
          <w:smallCaps w:val="0"/>
          <w:strike w:val="0"/>
        </w:rPr>
        <w:t>中国历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代</w:t>
      </w:r>
      <w:r>
        <w:rPr>
          <w:rStyle w:val="68"/>
          <w:b/>
          <w:bCs/>
          <w:i w:val="0"/>
          <w:iCs w:val="0"/>
          <w:smallCaps w:val="0"/>
          <w:strike w:val="0"/>
        </w:rPr>
        <w:t>的农民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，就在这种</w:t>
      </w:r>
      <w:r>
        <w:rPr>
          <w:rStyle w:val="68"/>
          <w:b/>
          <w:bCs/>
          <w:i w:val="0"/>
          <w:iCs w:val="0"/>
          <w:smallCaps w:val="0"/>
          <w:strike w:val="0"/>
        </w:rPr>
        <w:t>封建的经济剥削和封建的政治压迫之下,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</w:t>
      </w:r>
      <w:r>
        <w:rPr>
          <w:rStyle w:val="68"/>
          <w:b/>
          <w:bCs/>
          <w:i w:val="0"/>
          <w:iCs w:val="0"/>
          <w:smallCaps w:val="0"/>
          <w:strike w:val="0"/>
        </w:rPr>
        <w:t>着贫穷困苦的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奴隶式</w:t>
      </w:r>
      <w:r>
        <w:rPr>
          <w:rStyle w:val="68"/>
          <w:b/>
          <w:bCs/>
          <w:i w:val="0"/>
          <w:iCs w:val="0"/>
          <w:smallCaps w:val="0"/>
          <w:strike w:val="0"/>
        </w:rPr>
        <w:t>的生活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。农</w:t>
      </w:r>
      <w:r>
        <w:rPr>
          <w:rStyle w:val="68"/>
          <w:b/>
          <w:bCs/>
          <w:i w:val="0"/>
          <w:iCs w:val="0"/>
          <w:smallCaps w:val="0"/>
          <w:strike w:val="0"/>
        </w:rPr>
        <w:t>民被束缚干封建制度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没</w:t>
      </w:r>
      <w:r>
        <w:rPr>
          <w:rStyle w:val="68"/>
          <w:b/>
          <w:bCs/>
          <w:i w:val="0"/>
          <w:iCs w:val="0"/>
          <w:smallCaps w:val="0"/>
          <w:strike w:val="0"/>
        </w:rPr>
        <w:t>有人身的自由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毛泽东选集》一卷本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587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封建地租是地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主剥削农民的主要形式^地租有三种彤式，即劳役地租、实物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地租和货币地租。这三种地租形式是随着生产的发展而依次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更替的，一种比一种更有利于地主对农民剩余劳动的剥削。除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地租外，农民还受到商人和高利贷者的残酷盘剥。在封建城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市中，基本群众是手工业者，他们受到城市贵族(商人、房东和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髙利贷者〉的压榨,并且互相竞争，因而不得不组织行会来自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保。在手工业作坊中，分为师傅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即行东或老板)、帮工和学徒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三个等级，帮工和学徒受到师傅的剥削。在封建社会，虽然存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在商品生产和商品交换，但自给自足的自然经济占主要地位。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414" w:type="default"/>
          <w:footerReference r:id="rId415" w:type="even"/>
          <w:pgSz w:w="11909" w:h="16834"/>
          <w:pgMar w:top="1430" w:right="1440" w:bottom="1430" w:left="1440" w:header="0" w:footer="3" w:gutter="0"/>
          <w:pgNumType w:start="357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以封建等级制为特点的封建国家，是地主阶级镇压农民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阶级，保护封建剥削制度的权力机关。我国自春秋战国之交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64"/>
          <w:b w:val="0"/>
          <w:bCs w:val="0"/>
          <w:i w:val="0"/>
          <w:iCs w:val="0"/>
          <w:smallCaps w:val="0"/>
          <w:strike w:val="0"/>
        </w:rPr>
        <w:t>进入封建社会。秦以前县诸侯割据称雄的封建国家6自秦始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皇统一中国以后，就建立了专制主义的中央集权的封建国家;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但在某种程度上仍旧保留着封建割据的状态。在封建国家中，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皇帝有至高无上的权力。封建社会上层建筑的恃点，是封建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的宗法制度和思想体系。毛主席指出</w:t>
      </w:r>
      <w:r>
        <w:rPr>
          <w:rStyle w:val="64"/>
          <w:b w:val="0"/>
          <w:bCs w:val="0"/>
          <w:i w:val="0"/>
          <w:iCs w:val="0"/>
          <w:smallCaps w:val="0"/>
          <w:strike w:val="0"/>
          <w:vertAlign w:val="subscript"/>
        </w:rPr>
        <w:t>：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“这四种权力</w:t>
      </w:r>
      <w:r>
        <w:rPr>
          <w:rStyle w:val="64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——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政权、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族权、神权、夫权，代表了全部封建宗法的思想和制度，是束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缚中国人民特别是农民的四条极大的绳索</w:t>
      </w:r>
      <w:r>
        <w:rPr>
          <w:rStyle w:val="64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/(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《毛泽东选集</w:t>
      </w:r>
      <w:r>
        <w:rPr>
          <w:rStyle w:val="64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一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卷本31页）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在封建社会中，农民的阶级斗争，农民起义和农民战争，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是历史发展的真正动力。在封建社会末期，由于生产力和商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品经济的发展，产生了新的资本主义生产关系的萌芽，旧的封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建生产关系和生产力的性质发生了严重冲突。一次比一次更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猛烈的农民起义，从根本上动摇了封建地主阶级的统治。经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过资产阶级革命，封建制度就为资本主义制度所代替。中国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的封建制度延续了三千年左右。一八四0年鸦片战争以后，由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于外国资本主义的侵入，中国一步一步地变成了一个半殖民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地半封建的社会。中国人民在毛主席和共产党的领导下，经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过长期的武装斗争，推拥了帝国主义、封建主义和官僚资本主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义的反动统治，又经过伟大的土地制度改革运动，才消灭了封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建制度。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87"/>
          <w:b w:val="0"/>
          <w:bCs w:val="0"/>
          <w:i w:val="0"/>
          <w:iCs w:val="0"/>
          <w:smallCaps w:val="0"/>
          <w:strike w:val="0"/>
        </w:rPr>
        <w:t>半殖民地半封建社会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帝国主义侵入封建落后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国家，促使封建制度解体和资本主义因素发展，把封建社会变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为半封建社会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同时又残酷地统治这些国家，把独立国变为半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殖民地国家。这些国家就是半殖民地半封建社会。我国自一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八四0年的鸦片战争以后，在帝国主义列强的侵略下,一步一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步地从封建社会变成了一个殖民地半殖民地半封建的社会。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我国殖民地半殖民地半封建社会的特点是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&gt;(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一〉封建时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代的自给自足的自然经济虽被破坏，但封建刹削制度与买办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资本相结合，在社会经济中仍占优势地位“二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民族资本主义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有了某些发展，但没有成为社会经济的主要形式三)地主阶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级和大资产阶级联合专政代替了封建专制政权！（四）国家的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财政和经济命咏，政治和军事力量都被帝国主</w:t>
      </w:r>
      <w:r>
        <w:rPr>
          <w:rStyle w:val="6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X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所操纵“五)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在许多帝国主</w:t>
      </w:r>
      <w:r>
        <w:rPr>
          <w:rStyle w:val="6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X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国家的统治下，中国的经济、政治和文化的发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展极端不平衡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(六）广大人民，尤其是农民，受到极残酷的剥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削和压迫，生活陷于绝境，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帝国主又同被压迫民族的矛盾，封建主义、官僚资本主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义同人民大众的矛盾，是半殖民地半封建社会的主要矛盾。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毛主席指出这些矛盾的斗争及其尖说化，就不能不</w:t>
      </w:r>
      <w:r>
        <w:rPr>
          <w:rStyle w:val="66"/>
          <w:b/>
          <w:bCs/>
          <w:i w:val="0"/>
          <w:iCs w:val="0"/>
          <w:smallCaps w:val="0"/>
          <w:strike w:val="0"/>
        </w:rPr>
        <w:t>造成日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益发展的箪</w:t>
      </w:r>
      <w:r>
        <w:rPr>
          <w:color w:val="000000"/>
          <w:spacing w:val="0"/>
          <w:w w:val="100"/>
          <w:position w:val="0"/>
          <w:lang w:val="zh-CN" w:eastAsia="zh-CN" w:bidi="zh-CN"/>
        </w:rPr>
        <w:t>命运动</w:t>
      </w:r>
      <w:r>
        <w:rPr>
          <w:rStyle w:val="145"/>
          <w:b/>
          <w:bCs/>
          <w:i w:val="0"/>
          <w:iCs w:val="0"/>
          <w:smallCaps w:val="0"/>
          <w:strike w:val="0"/>
        </w:rPr>
        <w:t>(《毛泽东选集》一卷本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594</w:t>
      </w:r>
      <w:r>
        <w:rPr>
          <w:rStyle w:val="145"/>
          <w:b/>
          <w:bCs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所有半殖民地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半封建国家的民族民主革命，都是在这些基本矛盾的基础上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发生和发展起来的。半殖民地半封建国家的人民，只有在无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产阶级及其政党的领导下，通过武装斗争，推翻了帝国主义、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封建主义和官僚资本主义的反动统治，才能过渡到社会主义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中国人民经过一百多年不屈不挠、再接再厉的英勇斗争，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终于在毛主席和中国共产党领导下，用人民革命战争打倒了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国内反动派，赶走了帝国主义，取得了新民主主义革命的伟大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胜利。后来又经过土地制度的改革和社会主义革命，消灭了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封建剥削制度和资本主义制度，建立和发匮了无产阶级专政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的社会主义制度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在以毛主席为首的党中央领导下，我国人民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奋发图强，战胜种种艰难险阻，只用了二十多年的时间，就把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一个贫穷落后的国家变成初歩繁荣昌盛的社会主义国家。正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如毛主席所1见的那样:“中国的命运一经操在人民自己的手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里，中国就将如太阳升起在东方那样，以自己的辉煌的光焰普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照大地，迅速地荡洚反动政府留下来的污泥浊水，治好战争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的创伤，建设起一个崭新的强盛的名副其实的人民共和国/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458"/>
          <w:b w:val="0"/>
          <w:bCs w:val="0"/>
          <w:i w:val="0"/>
          <w:iCs w:val="0"/>
          <w:smallCaps w:val="0"/>
          <w:strike w:val="0"/>
        </w:rPr>
        <w:t>毛译东选集卷本</w:t>
      </w:r>
      <w:r>
        <w:rPr>
          <w:color w:val="000000"/>
          <w:spacing w:val="0"/>
          <w:w w:val="100"/>
          <w:position w:val="0"/>
          <w:lang w:val="en-US" w:eastAsia="en-US" w:bidi="en-US"/>
        </w:rPr>
        <w:t>1</w:t>
      </w:r>
      <w:r>
        <w:rPr>
          <w:rStyle w:val="459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458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叛徒、卖国贼林彪一伙狷狂攻击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毛主席的革命路线，恶毒污蔑新中国的社会主义制度</w:t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t>，叫嚷什</w:t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t>么要使“人民"从“政治上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、经济上得到真正解放'他们所说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的“真正解放'就是要改变党的基本路线，投降苏修社会帝国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t>主义，颠</w:t>
      </w:r>
      <w:r>
        <w:rPr>
          <w:color w:val="000000"/>
          <w:spacing w:val="0"/>
          <w:w w:val="100"/>
          <w:position w:val="0"/>
          <w:lang w:val="zh-CN" w:eastAsia="zh-CN" w:bidi="zh-CN"/>
        </w:rPr>
        <w:t>覆我国无产阶级专政，复辟资本主义，把被打倒了的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地主、资产阶级再扶植起来，实行地主买办资产阶级专政，使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中国重新回到半殖民地半封建社会的黑暗世界去，这完全是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他们的痴心妄想0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462"/>
          <w:b w:val="0"/>
          <w:bCs w:val="0"/>
          <w:i w:val="0"/>
          <w:iCs w:val="0"/>
          <w:smallCaps w:val="0"/>
          <w:strike w:val="0"/>
        </w:rPr>
        <w:t>资本主义制度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以资本家占有生产资料和剥削雇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佣劳动为基讪的社会制度，是人类社会最后一个人别削人的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制度。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418" w:type="first"/>
          <w:footerReference r:id="rId416" w:type="default"/>
          <w:footerReference r:id="rId417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资本主义生产关系是在封建制度瓦解时期，在小商品经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济两极分化的基础上自发地产生的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似是资本主义制度并不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是“和平地"形成的。资产阶级不仅利用无数次农民起义，才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从封建地主阶级手里夺得政权，并且用最残酷的暴力手段，强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制剥夺了大批小生产者的生产资料，才完成了资本的原始积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累，建立起资本主义制度。马克思说资本来到世间，从头到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脚，每个毛孔都滴着血和肮脏的东西/ 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马克思恩格斯全集》第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二十三卷</w:t>
      </w:r>
      <w:r>
        <w:rPr>
          <w:rStyle w:val="101"/>
          <w:b w:val="0"/>
          <w:bCs w:val="0"/>
          <w:i w:val="0"/>
          <w:iCs w:val="0"/>
          <w:smallCaps w:val="0"/>
          <w:strike w:val="0"/>
          <w:vertAlign w:val="superscript"/>
        </w:rPr>
        <w:t>829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资本的产生“是用血和火的文宇载入人类编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年史的” 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(</w:t>
      </w:r>
      <w:r>
        <w:rPr>
          <w:rStyle w:val="101"/>
          <w:b w:val="0"/>
          <w:bCs w:val="0"/>
          <w:i w:val="0"/>
          <w:iCs w:val="0"/>
          <w:smallCaps w:val="0"/>
          <w:strike w:val="0"/>
          <w:vertAlign w:val="superscript"/>
        </w:rPr>
        <w:t>《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马克恩圯格斯全集&gt;第二十三卷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783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资本主义生产的萌芽，是在十四、十五世纪地中海沿岸若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干城市中酋先产生的。西欧在十六世纪开始形成资本主义制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度。十七、十八世纪英、法两国的资产阶级革命胜利后，经过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了长期的斗争，才巩固了资本主义的统治，战胜了封建制复辟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的危险。中国封建社会的末期，已经有了资本主义的萌芽。但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自一八四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C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年的鸦片战争以后，在帝国主义列强的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ft</w:t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t>略下，中</w:t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国逐步地变成了一个半殖民地半封建的社会，产生了民族资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本主义和官僚资本主义。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在资本主义制度下，资本统治一切。商品生产成为普遒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形式，劳动力也成为商品。资本家占有工人创造的剩余价值，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取得利润，是资本主义生产的唯一目的。马克思指出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剰余价值或赚钱，是这个生产方式的绝对规律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思恩格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斯全集》第二十三卷册</w:t>
      </w:r>
      <w:r>
        <w:rPr>
          <w:color w:val="000000"/>
          <w:spacing w:val="0"/>
          <w:w w:val="100"/>
          <w:position w:val="0"/>
          <w:lang w:val="zh-CN" w:eastAsia="zh-CN" w:bidi="zh-CN"/>
        </w:rPr>
        <w:t>9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资本家通过延长劳动日、加强劳动强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度和提高劳动生产率的办法，象狼一样吮吸着工人的血汗，夺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去无数工人的生命，使无产阶级日益贫困化。资产阶级圉家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是保护资产阶级、镇压无产阶级的暴力工具。资产阶级所标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榜的“民主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和“自由"，掩盖不了资本主义制度就是雇佣奴隶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制度的实质。恩格斯指出，资产阶级经济学关于资本和劳动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的利益一致、关于</w:t>
      </w:r>
      <w:r>
        <w:rPr>
          <w:rStyle w:val="459"/>
          <w:b w:val="0"/>
          <w:bCs w:val="0"/>
          <w:i w:val="0"/>
          <w:iCs w:val="0"/>
          <w:smallCaps w:val="0"/>
          <w:strike w:val="0"/>
        </w:rPr>
        <w:t>g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由竞争必将带来普遍协调和全民幸福的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学说完全是撖谎。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”(</w:t>
      </w:r>
      <w:r>
        <w:rPr>
          <w:rStyle w:val="101"/>
          <w:b w:val="0"/>
          <w:bCs w:val="0"/>
          <w:i w:val="0"/>
          <w:iCs w:val="0"/>
          <w:smallCaps w:val="0"/>
          <w:strike w:val="0"/>
          <w:vertAlign w:val="superscript"/>
        </w:rPr>
        <w:t>《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马克思恩格斯选集</w:t>
      </w:r>
      <w:r>
        <w:rPr>
          <w:rStyle w:val="101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第三卷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65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页</w:t>
      </w:r>
      <w:r>
        <w:rPr>
          <w:rStyle w:val="101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）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421" w:type="first"/>
          <w:footerReference r:id="rId419" w:type="default"/>
          <w:footerReference r:id="rId420" w:type="even"/>
          <w:pgSz w:w="11909" w:h="16834"/>
          <w:pgMar w:top="1430" w:right="1440" w:bottom="1430" w:left="1440" w:header="0" w:footer="3" w:gutter="0"/>
          <w:pgNumType w:start="38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资本主义制度的基本矛盾是生产的社会性和占有制的私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人性之间的矛盾。这个矛盾表现为在各别企业中的生产的有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组织性和在全社会中的生产的无组织性之间的矛盾。其阶级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表现则是资产阶级和无产阶级之间的矛盾。资本主义基本矛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盾最明显地表现在周期性的经济危机中。经济危机是资本主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义制度的必然产物。它给无产阶级带来极大的灾难，使无产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阶级和资产阶级的矛盾和斗争象火山一样爆发出来，动摇着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资产阶级的蠤个统洽。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资本主义制度在历史上起过进步作用，主要表现在社会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半产力的提高和生产的社会化。怛它发展到一定阶段时，就与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社会化了的生产力相冲突，成为阻碍生产力发展的桎梏。十九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世纪末到二十世纪初，当资本主义发展到帝国主义阶段时，垄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断代替了自由竞争，资本主义的生产关系和生产力的矛盾就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表现为特别剧烈的对抗和冲突，表现为特别剧烈的阶级斗争。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这种矛盾不可能由资本主义制度本身来解决，而只有通过社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会主义革命才能够加以解决。资本主义制度造成了自己灭亡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的经济条件，也造成了自己的掘墓人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在大工业基础上团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结起来的革命无产阶级。因此，早在一百多年以前，无产阶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级革命导师马克思和恩格斯就在《共产党宣言》中向全世界庄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严宣告/资产阶级的灭亡和无产阶级的胜利是同样不可避免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25"/>
          <w:b w:val="0"/>
          <w:bCs w:val="0"/>
          <w:i w:val="0"/>
          <w:iCs w:val="0"/>
          <w:smallCaps w:val="0"/>
          <w:strike w:val="0"/>
        </w:rPr>
        <w:t>的/(</w:t>
      </w:r>
      <w:r>
        <w:rPr>
          <w:rStyle w:val="225"/>
          <w:b w:val="0"/>
          <w:bCs w:val="0"/>
          <w:i w:val="0"/>
          <w:iCs w:val="0"/>
          <w:smallCaps w:val="0"/>
          <w:strike w:val="0"/>
          <w:vertAlign w:val="superscript"/>
        </w:rPr>
        <w:t>《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马克思恩格斯选集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&gt;第一卷</w:t>
      </w:r>
      <w:r>
        <w:rPr>
          <w:rStyle w:val="11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2</w:t>
      </w:r>
      <w:r>
        <w:rPr>
          <w:rStyle w:val="463"/>
          <w:b w:val="0"/>
          <w:bCs w:val="0"/>
          <w:i w:val="0"/>
          <w:iCs w:val="0"/>
          <w:smallCaps w:val="0"/>
          <w:strike w:val="0"/>
        </w:rPr>
        <w:t>SS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当前，帝国主义、社会帝国主义和一切反动派，都在作垂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死挣扎,拚命维护资本主义和帝国主义制度，妄图拉住历史车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轮。但是，正如毛主席所栺出的：“社会主义制度终究要代替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资本主义制度，这是一个不以人们自己的意志为转移的客观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规律。不管反动派怎样企图阻止历史车轮的前进</w:t>
      </w:r>
      <w:r>
        <w:rPr>
          <w:rStyle w:val="464"/>
          <w:b/>
          <w:bCs/>
          <w:i w:val="0"/>
          <w:iCs w:val="0"/>
          <w:smallCaps w:val="0"/>
          <w:strike w:val="0"/>
        </w:rPr>
        <w:t>，革</w:t>
      </w:r>
      <w:r>
        <w:rPr>
          <w:color w:val="000000"/>
          <w:spacing w:val="0"/>
          <w:w w:val="100"/>
          <w:position w:val="0"/>
          <w:lang w:val="zh-CN" w:eastAsia="zh-CN" w:bidi="zh-CN"/>
        </w:rPr>
        <w:t>命或迟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或早总会发生，并且将必然取得胜利/我国无产阶级和广大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劳动人民在毛主席革命路线指引下,取得了社会主义革命，特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别是无产阶级文化大革命、批林批孔运动的伟大胜利，摧毁了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以刘少奇和林彪为头子的两个资产阶级司令部，粉捽了他们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复辟资本主义的阴谋^但是，杜会主义同资本主义谁战胜谁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的问题还没有真正解决，资本主义复辟的危险依然存在，资产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阶级复辟和无产阶级反复辟的斗争将要长期进行下去。无产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阶级文化大革命和批林批孔运动的经验证明，只要我们坚持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党的基本路线，坚持无产阶级专政下继渎革命，加强无产阶级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对资产阶级的全面专政，马克思主义就一定战胜修正主义，无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产阶级就一定战胜资产阶级，社会主义就一定战胜资本主义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9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210"/>
          <w:b w:val="0"/>
          <w:bCs w:val="0"/>
          <w:i w:val="0"/>
          <w:iCs w:val="0"/>
          <w:smallCaps w:val="0"/>
          <w:strike w:val="0"/>
        </w:rPr>
        <w:t>社会主义制度在生产资料社会主义公有制的基</w:t>
      </w:r>
      <w:r>
        <w:rPr>
          <w:rStyle w:val="21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础上，实行无产阶级专政的社会制度。社会主义制度不可能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在旧社会内部自发产生，只有在无产阶级通过暴力革命，推翻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资产阶级专政，实行无产阶级专政的过程中，才能建立和发展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起来。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424" w:type="first"/>
          <w:footerReference r:id="rId422" w:type="default"/>
          <w:footerReference r:id="rId423" w:type="even"/>
          <w:pgSz w:w="11909" w:h="16834"/>
          <w:pgMar w:top="1430" w:right="1440" w:bottom="1430" w:left="1440" w:header="0" w:footer="3" w:gutter="0"/>
          <w:pgNumType w:start="362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社会主义制度的产生，是人类历史的伟大飞跃，它开始了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劳动人民自觉创造历史的新时代。在社会主义制度下，无产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阶级变为统治阶级，劳动人民成为国家和社会的主人。共产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党是社会主义国家的领导核心，马克思列宁主义是社会主义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国家的指导思想^社会主义国家对故人实行无产阶级专政，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在人民内部实行民主集中制。人民享受着广泛的民主和自由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f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同时又必须用社会主义纪律约束自己。社会主义生产的目的，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不是为了利润，不是为少数剥削者脤务，而是为了满足国家和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广大劳动人民的需要。社会主义经济是在国家统一领导下有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计划按比例地发展的。“各尽所能，按劳分配”是社会主义的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分配原则。它反对一切形式的剥削,反对不劳而获，反对特殊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化0社会主义制度具有极大的优越性，它能够容许生产力以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旧社会所没有的速度迅速发展，使人民不断増长的需要逐步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得到满足。我国新:日社会的对比证明/只有社会主义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能够救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中国/(&lt;关于正确处理人民内部矛盾的问题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社会主义社会是从有阶级社会到无阶级社会的过渡时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期，是共产主义的初级阶段。在这个阶段中，仍然存在着生产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关系同生产力之间、上层建筑同经济基础之间又相适应又相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矛盾的情况。社会主义制度有一个从产生、巩固到完善和发展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的过程。同时，资产阶级和一切剝削阶级虽然被推翻，但是还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没有被消灭，他们在经济上、政治上、思想上的势力和影响将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长期存在。小生产的残余还存在，商品经济还起着作用，新的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资产阶级分子还会不断产生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旧社会遗留下来的工农差别、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城乡差别、®力劳动和体力劳动的差别，以及反映这些差别的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资产阶级法权也将继续存在。正如马克思所说，社会主义社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会“是刚刚从资本主义社会中产生出来的，因此它在各方面，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在经济、道德和精神方面都还带着它脱胎出来的那个旧社会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的痕迹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马克思恩格斯选集》第三卷扣页）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因此，在整个社会主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义社会的历史时期，"不能不是衰亡着的资本主义与生长着的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共产主义彼此斗争的时期”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(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《列宁选静第叫卷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84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出中国厲于社会主义国家。解放前跟资本主义差不多。现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在还实行八级工资制，按劳分配，货币交換，这些跟旧社会没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有多少差别。所不同的是所有制变更了。”毛主席还指出；关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于资产阶级法权，"这只能在无产阶级专政下加以限制％林彪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贩卖孔孟之道，散布修正主义谬论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否认无产阶级和资产阶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级、社会主义和资本主义的矛盾娃社会主义杜会的主要矛盾，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否认无产阶级必须在上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建筑其中包括各个文化领域中对资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产阶级实行全面专政，否认无产阶级专政对尚存在的那部分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资产阶级法权应该加以必要的限制，恶毒攻击我国无产阶级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专政的社会主义制度，鼓吹要搰什么“真正的社会主义'实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际上他耍搞的是苏修式的假社会主义，真资本主义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勃列曰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浑夫吹嘘苏联已经建成了所谓“发达的社会主义”，其实是“发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达的”资本主义，即社会帝国主义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3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毛主席指出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r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“社会主义社会是一个相当长的历史阶段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在社会主义这个历史阶段中，还存在着阶级、阶级矛盾和阶级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斗争，存在着社会主义同资本主义两条道路的斗争，存在着资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本主义复辟的危险性。”帝国主义、社会帝国主义进行侵略和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颠覆的危险也将长期存在^这就决定了资产阶级复辟和无产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阶级反复辟的斗争，是社会主义时期阶级斗争和路线斗争的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中心。它决定着社会主义制度的前途:或者走向共产主义，或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者复辟为资本主义。因此，社会主义战胜资本主义要经过长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期、曲折的斗争。我国的社会主义制度，象初升的太阳，还很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年轻。它是在斗争中诞生的，也只能在斗争中成长。但是，社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会总是向前发展的，历史的潮流总是不可抗拒的。只要我们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坚持党在整个社会主义历史阶段的基本路线，坚持阶级斗争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和无产阶级专政下继续革命，不断开展反修防修的革命斗争，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用马克思主义占领上层建筑各个阵地，加强无产阶级对资产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阶级全面专政，那末无产阶级就必定战胜资产阶级，社会主义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就必定战胜资本主义，马克思主义就必定战胜修正主义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210"/>
          <w:b w:val="0"/>
          <w:bCs w:val="0"/>
          <w:i w:val="0"/>
          <w:iCs w:val="0"/>
          <w:smallCaps w:val="0"/>
          <w:strike w:val="0"/>
        </w:rPr>
        <w:t>共产主义共产主义是人类历史上最完全最进步</w:t>
      </w:r>
      <w:r>
        <w:rPr>
          <w:rStyle w:val="21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最革命最合理的思想体系和社会制度。共产主义社会是以单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一的全民听有制为基础的，没有剥削、没有阶级、没有国家的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社会；是绝大多数人具有高度的共产主义思想觉悟和道德品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质的社会;是生产力髙度发展和社会产品极其丰富的社会;是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实行“各尽所能，按需分配”原则的社会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马克思指出在共产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主义社会高级阶段上，在迫使人们奴隶般地服从分工的情形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已经消失，从而脑力劳动和体力劳劫的对立也随之消失之后&gt;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在劳动已经不仅仅是谋生的手段，而且本身成了生活的第_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需要之后；在随着个人的全面发展生产力也增长起来,而集体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财亩的一切源泉都充分涌流之后，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只有在那个时候，才能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完全超出资产阶级法权的狭隘眼界，社会才能在自已的旗帜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上写上：各尽所能，按需分配！ ”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（《马克思恩格斯选集》第三卷12页）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在全世界实现共产主义，是无产阶级的最终目的和最髙理想。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实现共产主义是一场极其深刻的社会革命，在生产力和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生产关系、经济基础和上层建筑各方面都将出现根本性质的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变革，是人类历史上最伟大的飞跃。马克思和恩格斯指出，共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产主义革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命拔是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同传统的所有制关系实行最彻底的决裂；毫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不奇怪，它在自己的发展进程中要同传统的观念实行最彻底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的决裂/ </w:t>
      </w:r>
      <w:r>
        <w:rPr>
          <w:rStyle w:val="242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马克思恩格斯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选集》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第一卷</w:t>
      </w:r>
      <w:r>
        <w:rPr>
          <w:rStyle w:val="215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271—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272页）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毛主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席也指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：</w:t>
      </w:r>
      <w:r>
        <w:rPr>
          <w:rStyle w:val="77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世界到了全人类都自觉地改造自已和改造世界的时候，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那就是世界的共产主义时代/(《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实践论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从资本主义过渡到共产主义，必须经过无产阶级专政。没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有无产阶级专政，就不能镇压阶级敢人的反抗，不能防止资本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主义复辟^在实现共产主义以前，无产阶级一天也不能放弃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阶级斗争和路线斗争，不能放弃无产阶级专政，不能放弃继续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革命。即使到了共产主义社会，阶级消灭了，生产关系和生产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力的矛盾，上层建筑和经济基础的矛盾，仍然是社会的基本矛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盾。反映这些矛盾的先进和落后，正确和错误两条路线的斗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争，仍然会存在。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实现共产主义要靠全世羿无产阶级和革命人民的共同努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力，要靠世界革命的胜利，一国不能单独建成共产主义。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毛主席说^ </w:t>
      </w:r>
      <w:r>
        <w:rPr>
          <w:rStyle w:val="68"/>
          <w:b/>
          <w:bCs/>
          <w:i w:val="0"/>
          <w:iCs w:val="0"/>
          <w:smallCaps w:val="0"/>
          <w:strike w:val="0"/>
        </w:rPr>
        <w:t>“一个社会主义国家的最后胜利，不但需要本国无</w:t>
      </w:r>
    </w:p>
    <w:p>
      <w:pPr>
        <w:pStyle w:val="261"/>
        <w:keepNext/>
        <w:keepLines/>
        <w:widowControl w:val="0"/>
        <w:shd w:val="clear" w:color="auto" w:fill="auto"/>
        <w:bidi w:val="0"/>
        <w:ind w:left="0" w:firstLine="0"/>
        <w:jc w:val="left"/>
      </w:pPr>
      <w:bookmarkStart w:id="29" w:name="bookmark29"/>
      <w:r>
        <w:rPr>
          <w:color w:val="000000"/>
          <w:spacing w:val="0"/>
          <w:w w:val="100"/>
          <w:position w:val="0"/>
          <w:lang w:val="zh-CN" w:eastAsia="zh-CN" w:bidi="zh-CN"/>
        </w:rPr>
        <w:t>产阶级和广大人民群众的努力，而且有待干世界革命的胜利，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有待于在整个地球上消灭人剥削人的制度，使整个人</w:t>
      </w:r>
      <w:r>
        <w:rPr>
          <w:rStyle w:val="465"/>
          <w:b/>
          <w:bCs/>
          <w:i w:val="0"/>
          <w:iCs w:val="0"/>
          <w:smallCaps w:val="0"/>
          <w:strike w:val="0"/>
        </w:rPr>
        <w:t>类都得</w:t>
      </w:r>
      <w:bookmarkEnd w:id="29"/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到解放。”苏修叛徒集团胡谄苏联已经取得了社会主义的“最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终的胜利'已经是没有阶级和阶级斗争的社会了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他们大肆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鼓吹要在苏联建成一个“和谐一致”的、人人过“美好生活”的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共产主义社会。这就是臭名昭著的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土豆烧牛肉的假共产主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义。刘少奇胡说共产主义就是“檫胭脂，抹口红，讲生活'林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彪鼓吹共产主义要“拿‘产’字作旗帜”，共产主义就是“大家发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财\这实际上是打着共产主义旗号的资本主义&gt;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历史发展的总趋势是任何人也改变不了的。一百多年以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前，当共产主义在欧洲被一切旧势力当作幽灵来驱逐的时候，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伟大的无产阶级革命导师马克思和恩格斯在《共产党宣言》中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公开宣布/让统治阶级在共产主义革命面前发抖吧。无产者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在这个革命中失去的只是锁链。他们获得的将是整个世界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马克思恩格斯选集》第一卷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285—286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国际共产主义运动的斗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争历史证明了这个科学真理。现在，世界资本主义制度已“日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薄西山，气息奄奄，人命危浅，朝不虑夕”，快进博物馆了，而共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产主义的思想体系和社会制度，则正以排山倒海之势，雷霆万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钧之力，磅礴于全世界，而葆其美妙之青春。只要全世界革命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人民团结起来，经过长期的斗争，彻底打倒帝、修、反，那么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个没有帝国主义，没有资本主义，没有剥削制度的共产主义新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世界就一定能够建立起来。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360"/>
        <w:jc w:val="left"/>
        <w:sectPr>
          <w:footerReference r:id="rId427" w:type="first"/>
          <w:footerReference r:id="rId425" w:type="default"/>
          <w:footerReference r:id="rId426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国家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igt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作为阶级压迫工具的国家，随着阶级的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产生而产生，也将随着阶级的消灭而消亡。国家消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只是指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无产阶级专政国家而言的。资产阶级国家决不能自行消亡，而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只能被无产阶级的暴力革命所消灭。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按照马克思主义的观点，只有阶级消灭了，作为阶级压迫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工具的国家，才会丧先其作用，没有需要，逐步地消亡下去</w:t>
      </w:r>
      <w:r>
        <w:rPr>
          <w:rStyle w:val="68"/>
          <w:b/>
          <w:bCs/>
          <w:i w:val="0"/>
          <w:iCs w:val="0"/>
          <w:smallCaps w:val="0"/>
          <w:strike w:val="0"/>
        </w:rPr>
        <w:t>。国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家消亡的经济基础是共产主义的髙度发展^只有社会生产力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已经大大提高，社会产品已经极大的丰富，工农之间、城乡之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间、体力劳动和脑力劳动之间的本质差别已经消失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人们的共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产主义觉悟已经大大提高，十分习惯于遵守公共生活的基本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规则；社会实现了“各尽所能，按需分配％同时在国际范围内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消灭了剥削制度，国家才会消亡。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perscript"/>
        </w:rPr>
        <w:t>u</w:t>
      </w:r>
      <w:r>
        <w:rPr>
          <w:rStyle w:val="68"/>
          <w:b/>
          <w:bCs/>
          <w:i w:val="0"/>
          <w:iCs w:val="0"/>
          <w:smallCaps w:val="0"/>
          <w:strike w:val="0"/>
        </w:rPr>
        <w:t>这个过程是长期的，它的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长短将取决于共产主义高级阶段的发展速度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/ 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G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列宁选集》第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三卷253页）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在无产阶级夺取政权以后的很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K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历史时期内，国家不能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消亡。因为帝国主义坯存在，国内反动派还存在，国内阶级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还存在。无产阶级必须强化自己的国家机器，实行对资产阶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级专政，镇压国内阶级敌人的复辟活动和防御国家外部敌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人的侵</w:t>
      </w:r>
      <w:r>
        <w:rPr>
          <w:rStyle w:val="68"/>
          <w:b/>
          <w:bCs/>
          <w:i w:val="0"/>
          <w:iCs w:val="0"/>
          <w:smallCaps w:val="0"/>
          <w:strike w:val="0"/>
        </w:rPr>
        <w:t>略。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恩格斯说</w:t>
      </w:r>
      <w:r>
        <w:rPr>
          <w:rStyle w:val="68"/>
          <w:b/>
          <w:bCs/>
          <w:i w:val="0"/>
          <w:iCs w:val="0"/>
          <w:smallCaps w:val="0"/>
          <w:strike w:val="0"/>
        </w:rPr>
        <w:t>，无产阶级必须采取政治行动，必须实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 xml:space="preserve">行专政以过渡到废除阶级并和阶级一起废除国家\ 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马克思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恩格斯选集喵二卷527页）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毛主席说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：</w:t>
      </w:r>
      <w:r>
        <w:rPr>
          <w:rStyle w:val="68"/>
          <w:b/>
          <w:bCs/>
          <w:i w:val="0"/>
          <w:iCs w:val="0"/>
          <w:smallCaps w:val="0"/>
          <w:strike w:val="0"/>
        </w:rPr>
        <w:t>“消灭阶级，消灭国家权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力，消灭党，全人类都要走这一条路的，问题只是时间和条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件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/(</w:t>
      </w:r>
      <w:r>
        <w:rPr>
          <w:rStyle w:val="69"/>
          <w:b w:val="0"/>
          <w:bCs w:val="0"/>
          <w:i w:val="0"/>
          <w:iCs w:val="0"/>
          <w:smallCaps w:val="0"/>
          <w:strike w:val="0"/>
          <w:vertAlign w:val="superscript"/>
        </w:rPr>
        <w:t>《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毛泽东选</w:t>
      </w:r>
      <w:r>
        <w:rPr>
          <w:color w:val="000000"/>
          <w:spacing w:val="0"/>
          <w:w w:val="100"/>
          <w:position w:val="0"/>
          <w:lang w:val="zh-CN" w:eastAsia="zh-CN" w:bidi="zh-CN"/>
        </w:rPr>
        <w:t>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一卷本1357页）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强化无产阶级的国家机器，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正是为国家消亡创造条件。这是马克思主义关于国家消亡问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题的辩证法。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  <w:sectPr>
          <w:footerReference r:id="rId430" w:type="first"/>
          <w:footerReference r:id="rId428" w:type="default"/>
          <w:footerReference r:id="rId429" w:type="even"/>
          <w:pgSz w:w="11909" w:h="16834"/>
          <w:pgMar w:top="1430" w:right="1440" w:bottom="1430" w:left="1440" w:header="0" w:footer="3" w:gutter="0"/>
          <w:pgNumType w:start="387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国家消亡的理论是无产阶级专政学说的组成部分。从资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本主义过渡到共产主义阶段的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家“只能是无</w:t>
      </w:r>
      <w:r>
        <w:rPr>
          <w:rStyle w:val="68"/>
          <w:b/>
          <w:bCs/>
          <w:i w:val="0"/>
          <w:iCs w:val="0"/>
          <w:smallCaps w:val="0"/>
          <w:strike w:val="0"/>
        </w:rPr>
        <w:t>产阶级的革命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专政”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。(码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恩格斯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选黔第</w:t>
      </w:r>
      <w:r>
        <w:rPr>
          <w:color w:val="000000"/>
          <w:spacing w:val="0"/>
          <w:w w:val="100"/>
          <w:position w:val="0"/>
          <w:lang w:val="en-US" w:eastAsia="en-US" w:bidi="en-US"/>
        </w:rPr>
        <w:t>=.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21页)苏修叛徙集团用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全民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国家”代替无产阶级专政，就是复辟资产阶级专政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3335"/>
        </w:tabs>
        <w:bidi w:val="0"/>
        <w:spacing w:line="340" w:lineRule="exact"/>
        <w:ind w:left="0" w:firstLine="360"/>
        <w:jc w:val="left"/>
      </w:pPr>
      <w:r>
        <w:rPr>
          <w:rStyle w:val="467"/>
          <w:b w:val="0"/>
          <w:bCs w:val="0"/>
          <w:i w:val="0"/>
          <w:iCs w:val="0"/>
          <w:smallCaps w:val="0"/>
          <w:strike w:val="0"/>
        </w:rPr>
        <w:t>历史唯主义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用唯心主义来解释社会历史的哲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学思想，也叫唯心史观。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历史唯心主义同历史唯物主义是根本对立的。它认为社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会意识是第一性的，社会存在是第二性的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它从社会意识决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定社会存在出发，把人们的思想动机看作是社会发展的根本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原因，把全部历史的发展归结为少数英雄人物的历史。它否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认社会历史发展的客观规律，否认人民群众在历史上的决定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作用，否认阶级斗争是历史发展的动力。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431" w:type="default"/>
          <w:footerReference r:id="rId432" w:type="even"/>
          <w:pgSz w:w="11909" w:h="16834"/>
          <w:pgMar w:top="1430" w:right="1440" w:bottom="1430" w:left="1440" w:header="0" w:footer="3" w:gutter="0"/>
          <w:pgNumType w:start="369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历史唯心主义不是把人们的观念、精神看作是社会发展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的本原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主观唯心主义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就是杷某种超人类、起自然的精祌力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量即上帝，看作是人类社会的主宰〔客观唯心主义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在我国，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以孔丘、盂轲为代表的儒家鼓吹的大命论，就是历史唯心主义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的典型。孔丘鼓吹人类的命运是由“老天爷”安排的，圣人”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和帝王将相是受“天命”来统治人民，主宰一切的，他们可以使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奴隶制永世松存。盂轲宣扬“万物皆备于我”，认为只有"良知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良能的“圣王％才能平治天下，左右历史，十九世纪德国的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资产阶级唯心主义哲学家黑格尔，虽然承认历史是发展的，并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且有它的内在联系，但他又把历史看成是一种非常神秘的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对观念上帝)的反映，是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perscript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概念的前进运动”。江湖骗子杜林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认为现实世界和人类社会，是按照世界形成之前就已存在的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“模式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  <w:lang w:val="zh-CN" w:eastAsia="zh-CN" w:bidi="zh-CN"/>
        </w:rPr>
        <w:t>构成和运动的。所有这些彤形色色的唯心史观，本质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是一样的，都是用人们的意识说明他们的存在。恩格斯指出：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"旧的、还没有被排除掉的唯心主义历史观不知道任何基干物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质利益的阶级斗争，而且根本不知道任何物质利益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％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G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12"/>
          <w:b w:val="0"/>
          <w:bCs w:val="0"/>
          <w:i w:val="0"/>
          <w:iCs w:val="0"/>
          <w:smallCaps w:val="0"/>
          <w:strike w:val="0"/>
        </w:rPr>
        <w:t>恩格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斯选集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第三卷66页&gt;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在马克思主义产生以前，唯心史观在社会历史领域中占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统治地位。在我国历史上，以荀况、韩非为代表的法家，反对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儒家的天命论和形而上学，认为社会历史是发展的、进步的，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丰张适应历史潮流，变革社会制度，发展物质生产，具有朴素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的历史辩证法观点。但是由于受到阶级和时代的局限，他们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强调帝王的作用而蔑视人民群众，更看不到阶级斗争是历史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发展的动力，因此，他们的街史观仍然是唯心主义的。欧洲的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旧唯物主义者，包括费尔巴哈在内，他们的自然观是唯物主义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的，他们的历史观却是唯心主义的0正如恩格斯所说旧唯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物主义在历史领域内自己背叛了自己”。</w:t>
      </w:r>
      <w:r>
        <w:rPr>
          <w:rStyle w:val="299"/>
          <w:b w:val="0"/>
          <w:bCs w:val="0"/>
          <w:i w:val="0"/>
          <w:iCs w:val="0"/>
          <w:smallCaps w:val="0"/>
          <w:strike w:val="0"/>
        </w:rPr>
        <w:t>4马克思恩格斯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选集》</w:t>
      </w:r>
      <w:r>
        <w:rPr>
          <w:rStyle w:val="299"/>
          <w:b w:val="0"/>
          <w:bCs w:val="0"/>
          <w:i w:val="0"/>
          <w:iCs w:val="0"/>
          <w:smallCaps w:val="0"/>
          <w:strike w:val="0"/>
        </w:rPr>
        <w:t>第</w:t>
      </w:r>
      <w:r>
        <w:rPr>
          <w:rStyle w:val="29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299"/>
          <w:b w:val="0"/>
          <w:bCs w:val="0"/>
          <w:i w:val="0"/>
          <w:iCs w:val="0"/>
          <w:smallCaps w:val="0"/>
          <w:strike w:val="0"/>
        </w:rPr>
        <w:t>四卷244页）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唯心史观之所以根深蒂固，一方面是由于剥削阶级为了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欺骗人民，维护剥削特权，经常歪曲历史，宣扬唯心史观;另一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方面是由于生产规模狭小，社会联系不广，限制了人们的眼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界，不可能深入研究历史的因果联系和找出历史发展的一般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规律。只有到出现了大工亚生产和近代无产阶级的时候，人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们才能够对社会的发展作全而的历史的了解。马克思主义的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唯物史观的产生，宣告了唯心史观的破产。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433" w:type="default"/>
          <w:footerReference r:id="rId434" w:type="even"/>
          <w:pgSz w:w="11909" w:h="16834"/>
          <w:pgMar w:top="1430" w:right="1440" w:bottom="1430" w:left="1440" w:header="0" w:footer="3" w:gutter="0"/>
          <w:pgNumType w:start="389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唯心史观归根到底是为了证明‘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4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压迫有理'“剥削有理％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“造反无理”，是剥削阶级愚弄人民，扼杀革命，维护反动统治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的思想工具—切机会主义者和修正主义者为了反对无产阶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级革命和无产阶级专政,复辟资本主义，开历史倒车，都要用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唯心史观来歪曲历史。从伯恩施坦、考茨基、赫鲁晓夫、勃列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日涅夫，到刘少奇和林彪等修正主义略线头子鼓吹的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唯生产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力论人性论'“天才论"、“英雄史观等等谬论，都是唯心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史观的表现.林彪用剥削阶级的“政变”史代替阶级斗争的历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史，把孔盂之道奉为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中国文化之来源”，把儒家的6德\ “仁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义”、“忠恕”一类反动说教，说成是“历史唯物主义”，妄图为历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史唯心主义翻案，为复辟资本主义制造反革命理论根据。林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彪的灭亡，宣告了他鼓吹的唯心史观的破产。但是，无产阶级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革命的经验表明，反映政治上两条路线斗争的唯物史观和唯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心史观的斗争，将会长期存在。“我们是反对历史唯心论的历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史唯物论者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毛泽东</w:t>
      </w:r>
      <w:r>
        <w:rPr>
          <w:color w:val="000000"/>
          <w:spacing w:val="0"/>
          <w:w w:val="100"/>
          <w:position w:val="0"/>
          <w:lang w:val="zh-CN" w:eastAsia="zh-CN" w:bidi="zh-CN"/>
        </w:rPr>
        <w:t>选集》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一卷本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1404页）我们要认真学习马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克思主义、列宁主义、毛泽东思想，在两条路线斗争中，分清什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么是唯物史观，什么是唯心史观，学会用唯物史观分析和解决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阶级斗争、路线斗争问题，彻底批判修正主义路线，不断巩固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和加强无产阶级专政，把社会主义革命进行到底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 xml:space="preserve">英雄史观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也叫天才史观，主张英雄创造历史，是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历史唯心主义。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英雄史观否认历史发展的客观规律，否认人民群众在历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史上的决定作用，认为英雄人物是天生的“圣贤％他们可以随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心所欲地创造历史，从而把人民群众创造的历史，歪曲为帝王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将相的历史，英雄伟人的历史。这是对历史的颠倒。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英雄史观是剥削制度的产物，由来已久。我国春秋战国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时代没落奴隶主阶级的思想代表孔丘和孟轲，为了挽救和复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辟奴隶制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曾大肆鼓吹这种谬论。他们把“圣人"说成是“生而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知之”的上等人，胡说“无君子奠治野人”，“五百年必有王者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兴”。他们认为只有那些“前知千岁，后知万世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#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的“圣王％才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能平治天下。这种反动理论，为中国历代反动统治者所继承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和提倡。曾国藩和蒋介石都嚎叫耍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效法圣哲”，崇拜英雄％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妄图以此阻挠历史前进。在西方，古希腊奴隶主贵族哲学家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柏拉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认为最有智慧的哲学家是天生的统治者，应该做王。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近代资产阶级哲学家黑格尔，胡说历史是体现“世界精神”的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伟人创造的，人民是“一群无定形的东西”，只能追随这些“灵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魂领导者"前进。十九世纪末德国唯心主义哲学家尼采的“超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人”哲学，更是极端反动的英雄史观，成为法西斯头子希特勒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的反动理论依据。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马克思和恩格斯-针见血地指出，英雄史观无非是要证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明“历史上产生的阶级差别是自然的差别，人们必须向天生的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贵人和贤人屈膝”。“最后得出一个答案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应该由贵人、贤人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和智者来统治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《马克思恩格斯全集續七卷307 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林彪把反动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的“天才论作为反党的理论纲领，他鼓吹历史是“天才”、“英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雄”们创造的，诬蔑人民群众是“马大哈\ “糊涂虫％毛主席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针锋相对地批判了这个谬论，并明确地提出了“是英雄创造历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史，还是奴隶们创造历史”这个区别两种历史观、两条思想路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线的根本问题。以后，林彪又抛出了“英雄和奴隶共同创造历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史”的诡辩。他把“英雄”同群众并列和对立起来，实质上是要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否定人民群众是历史的创造者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5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其实，他所谓的“英雄”，就是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他那一伙逆历史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流而动的反革命小丑。他自比天马，以“至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贵”、“超人〃自居，狂叫“天马行空，独往独来％而对人民的伟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大领袖却怀着刻骨的仇恨，进行恶毒的攻击和污蔑，充分暴露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了他阴谋篡党夺权，妄图复辟资本主义，实行法西斯独裁统治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的反革命野心。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毛主席说：“人民，只有人民，才是创造世界历史的动力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69"/>
          <w:b w:val="0"/>
          <w:bCs w:val="0"/>
          <w:i w:val="0"/>
          <w:iCs w:val="0"/>
          <w:smallCaps w:val="0"/>
          <w:strike w:val="0"/>
        </w:rPr>
        <w:t>毛泽东选集</w:t>
      </w:r>
      <w:r>
        <w:rPr>
          <w:rStyle w:val="69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一卷本</w:t>
      </w:r>
      <w:r>
        <w:rPr>
          <w:rStyle w:val="69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932®)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这是对奴隶们创造历史的唯物史观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的最精辟的概括。人民群众创造0己的历史，也创造了自己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的英雄。任何英雄人物，只有依靠人民群众，依靠集体智慧,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才能对历史的发展起重大的促进作用。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 xml:space="preserve">多元论历史观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认为社会发展是多神因素决定的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唯心主义的历史观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它把政治思想、宗教、文化、教育、道德等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社会精神现象，同社会生产方式一起，都看成是决定社会面貌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和社会发展的根源。它否认社会历史发展的客观规律性，反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对历史唯物主义关于社会存在决定社会意识，生产方式是社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会发展的决定力量，阶级斗争是社会发展的根本动力等科学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论断。美国实用主义者詹姆士、杜威及其中圉门徒胡适，都是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多元论历史观的狂热吹鼓手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他们胡说社会发展是文化和人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性“相互作用”的结果因此，多元论历史观又是资产阶级人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性论的唯心史观。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他们鼓吹多元论历史观的目的是反对马克思主义，反对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无产阶级领导的人民革命。杜威公开叫嚣要用多元论历史观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来“挖掉”社会经济规律摧毁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perscript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阶级斗争观念证明”马克思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主义已经过时。胡适从多元论历史观出发，大肆宣扬旧中国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是“五鬼(贫穷、疾病、愚昧、贪污、扰乱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闹中华”，否认帝国主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义的侵略和封建主义、官僚资本主义的剥削是中国贫穷落后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的总根源。他妄图用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—点一滴”的社会改良来代替“根本解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决”的政治筚命。这就彻底暴露了多元论历史规为帝国主义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和地主资产阶级效劳的反动本质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4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437" w:type="first"/>
          <w:footerReference r:id="rId435" w:type="default"/>
          <w:footerReference r:id="rId436" w:type="even"/>
          <w:pgSz w:w="11909" w:h="16834"/>
          <w:pgMar w:top="1430" w:right="1440" w:bottom="1430" w:left="1440" w:header="0" w:footer="3" w:gutter="0"/>
          <w:pgNumType w:start="371"/>
          <w:cols w:space="720" w:num="1"/>
          <w:titlePg/>
          <w:rtlGutter w:val="0"/>
          <w:docGrid w:linePitch="360" w:charSpace="0"/>
        </w:sectPr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唯生产力论</w:t>
      </w:r>
      <w:r>
        <w:rPr>
          <w:rStyle w:val="120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一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神国际修正主义思潮。它认为社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会发展只是生产力发展的自然结果，只要单纯发展生产力，就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可以实现社会主义和共产主义。唯生产力论从资产阶级的反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动立场出发，歪曲和篡改马克思主义关于社会基本矛盾和社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会革命的原理，歪曲政治和经济、革命和生产的辩证关系，片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面夸大生产力(生产技术）的作用，根本抹杀人民群众是变革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社会制度的决定性力量，根本抹杀生产关系对生产力、上层建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筑对经济基础的反作用。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唯生产力论历来是修正主义者用来进攻无产阶级的反革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命思想武器。在无产阶级夺取政权之前，他们用唯生产力论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来反对进行无产阶级革命和建立无产阶级专政1在无产阶级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夺取政权之后，他们又用这套谬论来反对无产阶级专政下继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续革命，为推翻无产阶级专政，复辟资本主义，开历史倒车制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造理论根据。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十九世纪末二十世纪初，世界进入了帝国主义和无产阶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级革命的时代，第二国际修正主义头子伯恩施坦适应帝国主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义和资产阶级的反革命需要，首先抛出了唯生产力论。他鼓吹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随着“社会生产力的增长”，资产阶级“统治者的宫殿”会“自然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而然地崩溃％反对无产阶级进行暴力革命。叛徒考茨基、托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洛茨基和布哈林等，都以唯生产力论为依据，叫嚣“俄国生产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力还没有发展到足以实现社会主义的水平”，猖狂反对伟大的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十月社会主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X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革命和无产阶级专政。赫鲁晓夫、勃列日涅夫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叛徒集团上台后，更大肆宣扬唯生产力论，鼓吹什么“社会主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义成长为共产主义的道路就是生产力的不断増丧％认为只要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生产力髙度发展了，共产主义就会自然而然地实现。唯生产力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论成为他们推行反革命修正主义路线，残酷剥削和压迫苏联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人民，把社会主义国家变为社会帝国主义的反动思想工具。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在我国，陈独秀、刘少奇、林彪这些机会主义路线的头子，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也都是唯生产力论的狂热鼓吹者。他们的矛头始终指向我国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的无产阶级革命和无产阶级专政。在民主革命时期，陈独秀、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刘少奇一伙借口"中国生产力水乎低％反对无产阶级夺取政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权^在社会主义改造到来的时候,刘少奇以发展生产力为名，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提出“巩固新民主主义秩序”的反革命口号，反对社会主义改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造。在社会主义改造基本完成以后，他又鼓吹国内的主要矛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盾不是无产阶级同资产阶级的矛盾，而是“先进的社会主义制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度同落后的社会生产力之间的矛盾”这套谬论，并伙同陈伯达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背着毛主席，把这一修正主义谬论塞进党的八大决议。在文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化大革命取得伟大胜利的时刻，林彪又鼓吹“历史是生产力发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展的历史”，并提出九大以后的主要任务是发展生产。这完全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是刘少奇那个修正主义谬论的翻版。林彪一伙鼓吹唯生产力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论的目的，并不是要发展社会主义生产,而是为了彻底改变党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的基本路线，反对无产阶级专政下继续革命，阴谋颠覆我国的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无产阶级专政，复辟资本主义，实行封建买办法西斯专政。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440" w:type="first"/>
          <w:footerReference r:id="rId438" w:type="default"/>
          <w:footerReference r:id="rId439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唯生产力论同历史唯物主义是根本对立的。历史唯物主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义肯定生产力的变化必然会引起生产关系和整个社会制度的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变革。但是，在阶级对抗的社会里，必须通过激烈的阶级斗争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和社会革命，才能变革旧制度，建立新制度，使生产力得到解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放和迅速发展。马克思指出/革命之所以必霑”，“是因为没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有任何其他的办法能推拥统治阶级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W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马克思恩格斯选集》第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一卷77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而生产力本身，是由于“阶级对抗的规律而发展起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来的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马克思恩格斯全集</w:t>
      </w:r>
      <w:r>
        <w:rPr>
          <w:rStyle w:val="200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第四卷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104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在社会主义社会里，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阶级斗争仍然是发展生产的根本动力。我国无产阶级文化大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革命和批林批孔运动的实践证明*只有坚持党的基本路线，加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强无产阶级对资产阶级的全面专政，深入开展社会主义革命,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防止资本主义复辟，才能更好地调动一切积极因素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，在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革命统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帅下,努力增加生产，加快社会主义建设的步伐。毛主席关于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“抓革命，促生产,促工作，促战备—的方针，是坚持社会主义道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路，发展社会主义生产必须遵循的原则。唯生产力论“撇开阶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级对抗，颠倒整个历史的发展过程”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《马克思恩格斯全集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第四卷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104页），归根到底是一种唯心主义的历史观。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综合经济基5出论一种鼓吹阶级合作的修正主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义谬论。它认为我国工人阶级取得全国政权以后的经济基础，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是由多种经济成分"综合”而成的。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一九五三年，毛主席提出了我国从中华人民共和国成立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到社会主义改造莶本完成的过渡时期的总路线:“在一个栢当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长的时期内，逐步实现国家的社会主义工业化，井逐步实现国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家对农业、对手工业和对资本主义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商此的社会主义改造/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这条总略线的实质，是解决生产资料所有劁的社会主义改造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方面的任务，便社会主义所有制成为我们国家和社会的强大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的经济基础。毛主席痛斥了叛徒刘少奇拋出的所谓“五种经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济(指社会主义性质的国营经济，半社会主义性质的合作社经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济，国家资本主义经济，个体经济和私人资本主义经济)合作,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巩固新民主主义秩序"的发展资本主义的黑纲领。就在这个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时候，杨献珍按照刘少奇的黑旨意，炮制出一个反动的唯生产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力论的“综.合经济基础论'明目张胆地反对党在过渡时期的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总路线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这套谬论一出笼，立即受到无产阶级和广大群众的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迎头痛击。这就是建国以来哲学战线上的第一次大论战。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443" w:type="first"/>
          <w:footerReference r:id="rId441" w:type="default"/>
          <w:footerReference r:id="rId442" w:type="even"/>
          <w:pgSz w:w="11909" w:h="16834"/>
          <w:pgMar w:top="1430" w:right="1440" w:bottom="1430" w:left="1440" w:header="0" w:footer="3" w:gutter="0"/>
          <w:pgNumType w:start="395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.杨献珍荒谬:地宣称:过渡时期的经济基础是“综合性的”，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“既包括社会主义经济成分，也包括资本主义经济成分，也包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括个体农民经济成分”，它们“能够平衡地互相衔接地发展％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社会主义的上层建筑要一视同仁地为包括资本主义经济在内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的“整个经济基础服务”，《也要为资产阶级服务'杨献珍这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套谬论的反革命实质是十分明显的0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马克眉列宁主义认为，一定的上层建筑，是建立在一定的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经济基础上的。资本主义的上层建筑只能以资本主义经济为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基础，社会主义的上层建筑只能以社会主义经济为基础。不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同类型的经济成分，决不能成为同一个上层建筑的经济基础。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在实行社会主义改造的过渡时期中，占支配地位的社会主义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经济和资本主义经济之间，进行着你死我活的斗争。“这个过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渡时期不能不是衰亡着的资本主义与生长着的共产主义彼此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斗争的时期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列宁选集: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》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第四卷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84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因此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这两种根本对立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的经济成分，决不可能构成一个所谓“综合性”的经济基础。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“综合经济基础论”完全抹杀社会主义经济和资本主义经济的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裉本区别，抹杀我国无产阶级与资产阶级之间限制与反限制、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改造与反改造的激烈斗争，显然是为保持和发展资本主义效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劳的。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“综合经济基础论”否认过渡时期上层建筑的阶级性，抹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杀上层建筑领域内的阶级斗争，充分暴露了它的阶级找降主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义的反动实质。社会主义的上层建筑，是为建立、巩固和发展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社会主义经济基础服务的^它的历史使命就是要保证社会主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义经济战胜资本主义经济，保证工人阶级战胜资产阶级和一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切剥削阶级，最后达到完全消灭阶级，实观共产主义的目的。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444" w:type="default"/>
          <w:footerReference r:id="rId445" w:type="even"/>
          <w:pgSz w:w="11909" w:h="16834"/>
          <w:pgMar w:top="1430" w:right="1440" w:bottom="1430" w:left="1440" w:header="0" w:footer="3" w:gutter="0"/>
          <w:pgNumType w:start="377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综合绖济基础论”要社会主义上层建筑“一视同仁”地为资产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阶级服务，就是要从根本上改变党在过渡时期的总路线，反对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社会主义革命和社会主义改造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妄图使资本主义经济故胜社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会主义经济，用资产阶级专政代替无产阶级专政，把历史拉向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倒退。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社会达尔文主义一种资产阶级反动杜会学流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派，它利用迖尔文生物进化学说的缺点和错误来解释社会现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象。主要代表有德国的朗格、魏斯壘、阿蒙等人。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十九世纪中叶，英国科学家达尔文，在长期科学实践中，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发现所有的动植物为了自身的生存，都必须和周围的一切进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行斗争。在斗争过程中，能够获得食物并适应周围环境的，就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保存下来，反之，就被淘汰。他认为这种“生存斗争”和“自然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选择”，是生物发展的规律，从而创立了进化论。马克思和恩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格斯对他这一重要贡献，给予很高评价，同时也指出他学说中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的缺点和错误，如过分夸大“生#斗争”、“自然选择”在物种进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化中的作用，而没有看到物种进化的内因。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一些资产阶级的反动社会学家，利用和扩大达尔文进化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论的上述弱点，胡说“生存斗争”也是社会的固有规律，人类也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是“强者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V</w:t>
      </w:r>
      <w:r>
        <w:rPr>
          <w:color w:val="000000"/>
          <w:spacing w:val="0"/>
          <w:w w:val="100"/>
          <w:position w:val="0"/>
          <w:lang w:val="zh-CN" w:eastAsia="zh-CN" w:bidi="zh-CN"/>
        </w:rPr>
        <w:t>适者”生存，“弱者’灭亡，社会不平等和社会阶级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的存在，只是个人天赋不平等的结果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甚至公开宣称资本家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是“适应能力最高者％是“趙人”，而劳动人民是生存竞争中的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失败者，是“劣等人％这显然是“弱肉强食'“剥削有理”的强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盗逻辑,赤裸裸地为资本主义剥削制度辩护。在十九世纪末,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二十世纪初，这种谬论流行于资本主义国家，以后与反动的马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尔萨斯主义结合起来，被帝国主义分子大肆宣传，并成了法西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斯头子希特勒侵略行动的理论基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®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U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马克思和恩格斯早就有力地枇判了这一谬论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刺这种不去分析社会中具体的阶级斗争，而把全部历史仅仅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归纳为“生存斗争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perscript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这么一句空话的做法，是“华而不实、假冒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科学、高傲无知和思想嫌惰的人”的方法。</w:t>
      </w:r>
      <w:r>
        <w:rPr>
          <w:rStyle w:val="200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（4;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马克思恩格斯全集&gt;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200"/>
          <w:b w:val="0"/>
          <w:bCs w:val="0"/>
          <w:i w:val="0"/>
          <w:iCs w:val="0"/>
          <w:smallCaps w:val="0"/>
          <w:strike w:val="0"/>
        </w:rPr>
        <w:t>第三十二卷672页）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恩格斯也说</w:t>
      </w:r>
      <w:r>
        <w:rPr>
          <w:rStyle w:val="350"/>
          <w:b w:val="0"/>
          <w:bCs w:val="0"/>
          <w:i w:val="0"/>
          <w:iCs w:val="0"/>
          <w:smallCaps w:val="0"/>
          <w:strike w:val="0"/>
        </w:rPr>
        <w:t>：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只要把迄今的历史看作一系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列的阶级斗争，就足以看出，把这种历史理解为‘生存斗争'的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稍加改变的拥版，是如何的肤浅。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”</w:t>
      </w:r>
      <w:r>
        <w:rPr>
          <w:rStyle w:val="264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（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《马克思恩格斯全集</w:t>
      </w:r>
      <w:r>
        <w:rPr>
          <w:rStyle w:val="200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第三十</w:t>
      </w:r>
    </w:p>
    <w:p>
      <w:pPr>
        <w:pStyle w:val="125"/>
        <w:keepNext w:val="0"/>
        <w:keepLines w:val="0"/>
        <w:widowControl w:val="0"/>
        <w:shd w:val="clear" w:color="auto" w:fill="auto"/>
        <w:bidi w:val="0"/>
        <w:spacing w:line="18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四卷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：[</w:t>
      </w:r>
      <w:r>
        <w:rPr>
          <w:color w:val="000000"/>
          <w:spacing w:val="0"/>
          <w:w w:val="100"/>
          <w:position w:val="0"/>
          <w:lang w:val="zh-CN" w:eastAsia="zh-CN" w:bidi="zh-CN"/>
        </w:rPr>
        <w:t>64页）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我国资产阶级进步思想家严复，通过翻译和评述赫胥黎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的《天演论》，传播过社会达尔文主义。他从资产阶级爱国主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义立场出发，强调“物竞天择，适者生存'认为中国如不玫革，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势必被“优胜劣败之公例”所淘汰而“亡国灭种％想以此来激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励人们奋发图强。他的愿望是好的，但是他所依据的理论却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是极端错误的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这反映了中国资产阶级政治上的软弱性和理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论上的贫乏性。实践证明，只有马克思列宁主义才能救中国。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社会有机论一种把人类社会比怍动物有机体，运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用生物规律来说明社会现象的资产阶级反动杜会学说。主要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代表朵英国资产阶级社会学家斯宾塞。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斯宾塞认为社会是一个特殊的有机体，它和动物机体一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样成长和发展着。社会中的人象细胞一样，在有机体中起着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作用，并消费他所应得的养料。他从动物机体有营养系统(消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化器官）、分配系统(血液循环)和支配全身的调节系统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大脑、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神经），推论出社会中也必然存在着“有机的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perscript"/>
        </w:rPr>
        <w:t>n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分工:担任“营养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职能”的工人、农民，为社会生产财富，担任“分配职能”的商人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和交通运输业，为社会交换商品</w:t>
      </w:r>
      <w:r>
        <w:rPr>
          <w:rStyle w:val="303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而工业资本家则是调节生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产，起指导作用的社会的“大脑”。他宣称，资产阶级占统治地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位，工人阶级处于被统抬地位，是必然的阶级“协作”与“和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谐％烛竭力把资本主义的阶级关系说成是“天然的'合乎生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物规律的表现，而无产阶级反对资产阶级的斗争，则是“违反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由然”的“瓦解”行为。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这种反动谬论，在十九世纪下半卟的资本主义国家中十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分流行。德国的反动社会学家谢夫莱</w:t>
      </w:r>
      <w:r>
        <w:rPr>
          <w:color w:val="000000"/>
          <w:spacing w:val="0"/>
          <w:w w:val="100"/>
          <w:position w:val="0"/>
          <w:lang w:val="en-US" w:eastAsia="en-US" w:bidi="en-US"/>
        </w:rPr>
        <w:t>(1831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—19〇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2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年&gt;还把各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种社会集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ffl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也比作人体的各种器官，法围的反动社会学家沃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姆斯</w:t>
      </w:r>
      <w:r>
        <w:rPr>
          <w:rStyle w:val="69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(1869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—1926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年）曾著书拥护这个谬论，用它为德国殖民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主义辩护。法国的福叶、英国的徳雷伯、美国的温斯顿等人，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也都是社会有机论的宣传者。社会达尔文主义、种族主义等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谬论，可说是社会有机论的变种。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斯大林在《十月革命的国际性质》一文中，揭露了这一谬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论的阶级本质和反动作用，他说:“那种认为被剥削者离不开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剥削者正如头部和躯体的其他各部离不开胃部一样的陈旧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perscript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理论’，……是妨害资本主义国家的无产阶级革命化的最大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陣碍之</w:t>
      </w:r>
      <w:r>
        <w:rPr>
          <w:rStyle w:val="468"/>
          <w:b w:val="0"/>
          <w:bCs w:val="0"/>
          <w:i w:val="0"/>
          <w:iCs w:val="0"/>
          <w:smallCaps w:val="0"/>
          <w:strike w:val="0"/>
        </w:rPr>
        <w:t>一。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+月革命最重要的结果之一就是它给这种骗人的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‘理论’以致命的打击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漸大休全集》第十卷205页）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303"/>
          <w:b w:val="0"/>
          <w:bCs w:val="0"/>
          <w:i w:val="0"/>
          <w:iCs w:val="0"/>
          <w:smallCaps w:val="0"/>
          <w:strike w:val="0"/>
        </w:rPr>
        <w:t>tfe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理环胃决定论一种认为地理环境是社会发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展决定力量的资产阶级社会学说。主要代表人物是十八世纪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法国的盂德斯鸠，十九世纪英国的布克尔等人。他们认为地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理环境(包括气候、土壤、地形、水源等&gt;宜接决定人类的体质、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心理和道德，决定人口的分布，种族的优劣，文化的高低，经济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的盛衰，国家的强弱，并由此决定各国社会制度的性质和更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替。普列汉诺夫也认为社会制度“是由地理环境的属性决定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的”，陷入了反马克思主义的地理环境决定论。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448" w:type="first"/>
          <w:footerReference r:id="rId446" w:type="default"/>
          <w:footerReference r:id="rId447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马克思主义认为，事物发展的根本原因，不是在事物的外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部，而是在事物的内部，在于事物内部的矛盾性。毛主席说: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“社会的变化，主要地是由于社会内部矛盾的发展，即生产力</w:t>
      </w:r>
    </w:p>
    <w:p>
      <w:pPr>
        <w:pStyle w:val="261"/>
        <w:keepNext/>
        <w:keepLines/>
        <w:widowControl w:val="0"/>
        <w:shd w:val="clear" w:color="auto" w:fill="auto"/>
        <w:bidi w:val="0"/>
        <w:ind w:left="0" w:firstLine="0"/>
        <w:jc w:val="left"/>
      </w:pPr>
      <w:bookmarkStart w:id="30" w:name="bookmark30"/>
      <w:r>
        <w:rPr>
          <w:color w:val="000000"/>
          <w:spacing w:val="0"/>
          <w:w w:val="100"/>
          <w:position w:val="0"/>
          <w:lang w:val="zh-CN" w:eastAsia="zh-CN" w:bidi="zh-CN"/>
        </w:rPr>
        <w:t>和生产关系的矛盾，阶级之间的矛盾，新旧之间的矛盾，’由于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这些矛盾的发展，推动了社会的前进，推动了新旧社会的代</w:t>
      </w:r>
      <w:bookmarkEnd w:id="30"/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193"/>
          <w:b w:val="0"/>
          <w:bCs w:val="0"/>
          <w:i w:val="0"/>
          <w:iCs w:val="0"/>
          <w:smallCaps w:val="0"/>
          <w:strike w:val="0"/>
        </w:rPr>
        <w:t>谢。</w:t>
      </w:r>
      <w:r>
        <w:rPr>
          <w:rStyle w:val="19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”(</w:t>
      </w:r>
      <w:r>
        <w:rPr>
          <w:rStyle w:val="193"/>
          <w:b w:val="0"/>
          <w:bCs w:val="0"/>
          <w:i w:val="0"/>
          <w:iCs w:val="0"/>
          <w:smallCaps w:val="0"/>
          <w:strike w:val="0"/>
        </w:rPr>
        <w:t>《矛盾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浴）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地理环境既不能决定社会的性质和而貌，更不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能决定一种社会制度转变为另一种更高级的社会制度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地理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环境决定论不餌解释为什么在差不多一样的地理和气候的条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件下，一些国家的社会制度却有根本的区别;也不能解释为什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么在同一个国家里，在地理和气候并没有很大变化的情形下，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社会的变化却是很大的。例如，一百多年来，中国的地瑰和气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候弁没有什么大的变化，但是在毛主席和中国共产党的领导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下，却发生了新民主主义革命和社会主义革命，使中国由半殖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民地半封建社会变为社会主义社会，发生了翮天覆地的变化。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马克思主义并不否认地理环境的作用。马克思指出人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们所遇到的各种自然条件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。——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地质条件、地理条件、气候条件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以及其他条件”，是物质资料生产的“自然基础”</w:t>
      </w:r>
      <w:r>
        <w:rPr>
          <w:rStyle w:val="469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（4；</w:t>
      </w:r>
      <w:r>
        <w:rPr>
          <w:rStyle w:val="469"/>
          <w:b w:val="0"/>
          <w:bCs w:val="0"/>
          <w:i w:val="0"/>
          <w:iCs w:val="0"/>
          <w:smallCaps w:val="0"/>
          <w:strike w:val="0"/>
        </w:rPr>
        <w:t>马克思恩格</w:t>
      </w:r>
      <w:r>
        <w:rPr>
          <w:rStyle w:val="46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469"/>
          <w:b w:val="0"/>
          <w:bCs w:val="0"/>
          <w:i w:val="0"/>
          <w:iCs w:val="0"/>
          <w:smallCaps w:val="0"/>
          <w:strike w:val="0"/>
        </w:rPr>
        <w:t>斯选集</w:t>
      </w:r>
      <w:r>
        <w:rPr>
          <w:rStyle w:val="469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469"/>
          <w:b w:val="0"/>
          <w:bCs w:val="0"/>
          <w:i w:val="0"/>
          <w:iCs w:val="0"/>
          <w:smallCaps w:val="0"/>
          <w:strike w:val="0"/>
        </w:rPr>
        <w:t>第一卷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24</w:t>
      </w:r>
      <w:r>
        <w:rPr>
          <w:rStyle w:val="469"/>
          <w:b w:val="0"/>
          <w:bCs w:val="0"/>
          <w:i w:val="0"/>
          <w:iCs w:val="0"/>
          <w:smallCaps w:val="0"/>
          <w:strike w:val="0"/>
        </w:rPr>
        <w:t>页），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是社会存在和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E</w:t>
      </w:r>
      <w:r>
        <w:rPr>
          <w:color w:val="000000"/>
          <w:spacing w:val="0"/>
          <w:w w:val="100"/>
          <w:position w:val="0"/>
          <w:lang w:val="zh-CN" w:eastAsia="zh-CN" w:bidi="zh-CN"/>
        </w:rPr>
        <w:t>展的必不可少的物质条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件。自然条件的好坏，对于物质资料的生产和社会的发展，有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一定的影响。但同样的地理环境，在不同的社会制度下，却起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着极不相同的作用。在腐朽的资本主义制度下，自然条件不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能得到合理的利用，甚至遭到严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的破坏，产生灾难性的后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果。在我</w:t>
      </w:r>
      <w:r>
        <w:rPr>
          <w:rStyle w:val="349"/>
          <w:b w:val="0"/>
          <w:bCs w:val="0"/>
          <w:i w:val="0"/>
          <w:iCs w:val="0"/>
          <w:smallCaps/>
          <w:strike w:val="0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社会主义制度下,劳动人民成为大自然的主人，在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毛主席革命路线指引下，可以移山填海，变沙漠为绿洲，变海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滩负良田，创造出人间的奇迹。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地理环境决定论是一种唯心主义的、形而上学的社会历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史观。在资本主义上升时期，它虽然对摆脱封建神道主义的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束缚，起过一定的作用，但同时却要使人们成为自然界的奴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隶。它妄图使人们相信：资本主义剥削制度是地理环境决定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5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的，是永远不能改变的6随着资本主义的没落,它就变成了用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地理原因来为帝国主义和社会帝国主义侵略辩护的“地理政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治论％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地理政?台论一种认为地理决定政治的帝国主义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理论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它宣扬地理环境直接决定国家的政治制度和政策，是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帝国主义和社会帝国主义实行殖民政策，发动侵略战争，争夺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世界霸权的思想武器。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十九世纪末1二十世纪初，被德国法西斯分子吹捧为“地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理政治之父”的拉采尔，系统地提出了"地理环境决定政治生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活"的反动论点，鼓吹“优秀”民族为了自己的“生存空间”，必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须扩张领土。第一次世界大战期间，瑞典资产阶级地理学家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哲伦，首先使用“政治地理^这个名词，鼓吹帝国主义大国由于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地理上的原因，必然要和弱小国家结成"综合体％第二次世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界大战时，希特勒的顾问豪斯霍菲尔更餺骨地宣扬：地理政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治是“分配地球空间的强有力的战斗手段'地理政治论被希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特勒匪帮宣布为“国社党的世界观”。当时日本军国主义也把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地理政治论作为鼓吹“亚洲共荣圈”的理论依据。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苏修社会帝国主义为了与美帝争夺世界霸权，大肆鼓吹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要从"最有利的自然条件”出发，来确定“国际分工"和实行“生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产专业化' 把一些东欧国家变成苏修的果菜园、畜牧场和附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属加工厂。它借口生产力的发展"超出了国界”，提出“取消边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界^的“经济一体化"计划，鼓吹建立什么“国家间的经济综合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体”，妄图把其他国家的领土综合”到苏修大帝国的版图中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去。这同当年希特勒分子莰吹的“经济综合体”和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44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大国统一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小国”是何等一致〖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马克思主义认为，战争是政治的继续，而政治是由经济基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础决定的。帝国主义的侵略扩张和殖民政策，帝国主义之间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争夺霸权的斗争，其深刻的根源在于追求超额利润的帝国主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义垄断制度，而决不是地理环境。今天苏修统治集团对内实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行民族压迫和法西斯统治，对外进行侵略扩张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当然不是由于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苏联的气候、河流或西伯利亚的沙漠有了变化，而是_于苏修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在国内复辟了资本主义，产生了官僚垄断资产阶级，变成社会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帝国主义的结果。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阶级和阶层由于人们在一定的生产关系中所处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地位不同，对生产资料的关系不同，在社会劳动组织中所起作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用不同，因而领得自己那份社会财富的方式和多少也不同，而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分成不同的社会集团，即是阶级。人们对生产资料的关系，是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划分阶级的主要依据，它决定了人们在生产关系中所处的地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位。列宁说，所谓阶级，就是这样一些集团，由于它们在一定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社会经济结构中所处的地位不同，其中一个集团能够占有另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个集团的劳动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列宁选集%第四卷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10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阶级不是从来就有的。在原始社会中，生产力极端低下，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人们生产的东西，除了自己消费之外，没有剩佘，人人都必须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劳动，没有产生阶级的可能。随着生产的发展，有了剩余产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品，出现了社会分工、生产资料和产品的私人占有制以及商品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交换，在这样的条件下，就逐渐出现了自己不劳动，靠占有他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人剩佘产品而生活的剥削阶级。奴隶主阶级便是最早出现的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剥削阶级。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451" w:type="first"/>
          <w:footerReference r:id="rId449" w:type="default"/>
          <w:footerReference r:id="rId450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马克思主义认为，阶级的产生、发展和消灭，都是不以人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们的意志为转移的，归根到底是由生产所决定的。恩格斯指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出，阶级的“这种划分是以生产的不足为基础的，它将被现代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生产力的充分发展所消灭' (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《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马克思恩格斯选集&gt;第二卷321页)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随着社会生产的髙度发展,对生产资料的阶级占有，®力劳动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和体力劳动的对立，社会划分为阶级，将《不仅成为多余的，而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且成为经济、政治和精神发展的障碍克思恩格斯选集</w:t>
      </w:r>
      <w:r>
        <w:rPr>
          <w:rStyle w:val="120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第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三卷</w:t>
      </w:r>
      <w:r>
        <w:rPr>
          <w:rStyle w:val="68"/>
          <w:b/>
          <w:bCs/>
          <w:i w:val="0"/>
          <w:iCs w:val="0"/>
          <w:smallCaps w:val="0"/>
          <w:strike w:val="0"/>
        </w:rPr>
        <w:t>322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觅)这时必然导致阶级的最后消灭。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阶级对立不仅表现于经济领域，同时还表现于政治、思想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等上层建筑领域中，其根源则深捎于经济领域之中。经济上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占统治地位的阶级,借助于国家政权在政治上也占统治地位。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不同的阶级地位，决定着人们的不同的政治态度和精神面貌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6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各个阶级社会.都存在着两个根本对立的阶级：在奴隶社会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中是奴隶主和奴隶;在封建社会中是地主和农民；在资本主义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社会中是资本家和工人；在社会主义社会中，仍然存在着阶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级、阶级矛盾和阶级斗争，基本的对立阶级还是无产阶级和资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产阶级。生产资料所有制方面的社会主义改造任务基本完成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以后，并不等于消灾了阶级。苏修叛徒集团否认苏联存在着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阶级和阶级斗争，是为了掩盖他们一小撮宫僚资产阶级和苏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联广大劳动人民之间的阶级对立的真相。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阶层是阶级的一部分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q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同一个阶级中，由于经济地位和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政治态度的不同而分成若千阶层。如地主阶级可分为大、中、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小三个阶层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资产阶级可分为大资产阶级和中等资产阶级两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个阶层等等。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一切革命同志,尤其是担负领导责任的同志，都要通过调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査，明了社会各阶级的经济、政治状况和各阶级的相互关系，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才能"</w:t>
      </w:r>
      <w:r>
        <w:rPr>
          <w:rStyle w:val="68"/>
          <w:b/>
          <w:bCs/>
          <w:i w:val="0"/>
          <w:iCs w:val="0"/>
          <w:smallCaps w:val="0"/>
          <w:strike w:val="0"/>
        </w:rPr>
        <w:t>得到正确的阶级估置，然后定出我们正确的斗争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策略'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反对本本主义&gt;)只有采取正确的政策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对待各个阶级和阶层,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5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才能团结一切可以团结的力量，组成广泛的革命故一战线，孤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立和战胜一小撮最顽固的阶级敌人。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690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阶级斗争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指剥削阶级和被剥削阶级，统治阶级和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被统治阶级之间的斗争。由于、各对立阶级之间存在着根本利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益的冲突，因而阶级斗争是不可避免的。恩格斯指出，(从原始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土地公有制解体以来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全部历史都是阶级斗争的历史"。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(&lt; 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思恩格斯选集&amp;第一卷232页）毛主席也指出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“阶级斗争，一些阶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级胜利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些阶级消灭了。这就是历史，这就是几千年的文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明史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《毛泽东选集》—卷本</w:t>
      </w:r>
      <w:r>
        <w:rPr>
          <w:rStyle w:val="138"/>
          <w:b/>
          <w:bCs/>
          <w:i w:val="0"/>
          <w:iCs w:val="0"/>
          <w:smallCaps w:val="0"/>
          <w:strike w:val="0"/>
        </w:rPr>
        <w:t>1376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马克思主义认为，阶级斗争是阶级社会发展的真正动力。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如果没有奴隶反对奴隶主、农民反对地主、工人反对资本家的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斗争，也就没有人类历史的发展^特别朵无产阶级反对资产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阶级的斗争，更是现代社会变革的巨大杠杆。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454" w:type="first"/>
          <w:footerReference r:id="rId452" w:type="default"/>
          <w:footerReference r:id="rId453" w:type="even"/>
          <w:pgSz w:w="11909" w:h="16834"/>
          <w:pgMar w:top="1430" w:right="1440" w:bottom="1430" w:left="1440" w:header="0" w:footer="3" w:gutter="0"/>
          <w:pgNumType w:start="403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无产阶级釆取三种基本形式向资产阶级展开斗争，即经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济斗争、思想斗争、政治斗争，其中政治斗争是最主要的斗争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形式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“</w:t>
      </w:r>
      <w:r>
        <w:rPr>
          <w:rStyle w:val="68"/>
          <w:b/>
          <w:bCs/>
          <w:i w:val="0"/>
          <w:iCs w:val="0"/>
          <w:smallCaps w:val="0"/>
          <w:strike w:val="0"/>
        </w:rPr>
        <w:t>一切阶级斗争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t>都是政</w:t>
      </w:r>
      <w:r>
        <w:rPr>
          <w:rStyle w:val="68"/>
          <w:b/>
          <w:bCs/>
          <w:i w:val="0"/>
          <w:iCs w:val="0"/>
          <w:smallCaps w:val="0"/>
          <w:strike w:val="0"/>
        </w:rPr>
        <w:t>治斗争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/(&lt;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 xml:space="preserve">马克思恩格斯选集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&gt; 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第一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卷</w:t>
      </w:r>
      <w:r>
        <w:rPr>
          <w:rStyle w:val="68"/>
          <w:b/>
          <w:bCs/>
          <w:i w:val="0"/>
          <w:iCs w:val="0"/>
          <w:smallCaps w:val="0"/>
          <w:strike w:val="0"/>
        </w:rPr>
        <w:t>260</w:t>
      </w:r>
      <w:r>
        <w:rPr>
          <w:color w:val="000000"/>
          <w:spacing w:val="0"/>
          <w:w w:val="100"/>
          <w:position w:val="0"/>
          <w:lang w:val="zh-CN" w:eastAsia="zh-CN" w:bidi="zh-CN"/>
        </w:rPr>
        <w:t>贾）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切阶级斗争都必然要发展成为夺取政权和巩固政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权的斗争。列宁强调指出，只有抓住了政治斗争中最本质的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东西即国家政权机构时，才是充分发展的阶级斗争。经济斗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争、思想斗争都是为政治斗争服务的。无产阶级反对资产阶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级的斗争，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perscript"/>
        </w:rPr>
        <w:t>s</w:t>
      </w:r>
      <w:r>
        <w:rPr>
          <w:rStyle w:val="68"/>
          <w:b/>
          <w:bCs/>
          <w:i w:val="0"/>
          <w:iCs w:val="0"/>
          <w:smallCaps w:val="0"/>
          <w:strike w:val="0"/>
        </w:rPr>
        <w:t>必然要导致无产阶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t>级专政”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恩格斯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选集》第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四卷</w:t>
      </w:r>
      <w:r>
        <w:rPr>
          <w:rStyle w:val="68"/>
          <w:b/>
          <w:bCs/>
          <w:i w:val="0"/>
          <w:iCs w:val="0"/>
          <w:smallCaps w:val="0"/>
          <w:strike w:val="0"/>
        </w:rPr>
        <w:t>332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页这是阶级斗争发展的规律，列宁说，谁要是仅仅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承认阶级斗争，那他还不是马克思主义者</w:t>
      </w:r>
      <w:r>
        <w:rPr>
          <w:rStyle w:val="138"/>
          <w:b/>
          <w:bCs/>
          <w:i w:val="0"/>
          <w:iCs w:val="0"/>
          <w:smallCaps w:val="0"/>
          <w:strike w:val="0"/>
        </w:rPr>
        <w:t>，“只有承认阶级斗</w:t>
      </w:r>
      <w:r>
        <w:rPr>
          <w:rStyle w:val="13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38"/>
          <w:b/>
          <w:bCs/>
          <w:i w:val="0"/>
          <w:iCs w:val="0"/>
          <w:smallCaps w:val="0"/>
          <w:strike w:val="0"/>
        </w:rPr>
        <w:t>争、同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时也承</w:t>
      </w:r>
      <w:r>
        <w:rPr>
          <w:rStyle w:val="68"/>
          <w:b/>
          <w:bCs/>
          <w:i w:val="0"/>
          <w:iCs w:val="0"/>
          <w:smallCaps w:val="0"/>
          <w:strike w:val="0"/>
        </w:rPr>
        <w:t>认无产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t>阶级专</w:t>
      </w:r>
      <w:r>
        <w:rPr>
          <w:rStyle w:val="68"/>
          <w:b/>
          <w:bCs/>
          <w:i w:val="0"/>
          <w:iCs w:val="0"/>
          <w:smallCaps w:val="0"/>
          <w:strike w:val="0"/>
        </w:rPr>
        <w:t>政的人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，才是</w:t>
      </w:r>
      <w:r>
        <w:rPr>
          <w:rStyle w:val="68"/>
          <w:b/>
          <w:bCs/>
          <w:i w:val="0"/>
          <w:iCs w:val="0"/>
          <w:smallCaps w:val="0"/>
          <w:strike w:val="0"/>
        </w:rPr>
        <w:t>马克思主义者。马克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思主义者同庸俗小资产者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（以</w:t>
      </w:r>
      <w:r>
        <w:rPr>
          <w:rStyle w:val="68"/>
          <w:b/>
          <w:bCs/>
          <w:i w:val="0"/>
          <w:iCs w:val="0"/>
          <w:smallCaps w:val="0"/>
          <w:strike w:val="0"/>
        </w:rPr>
        <w:t>及大资产者）之间的最大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E</w:t>
      </w:r>
      <w:r>
        <w:rPr>
          <w:rStyle w:val="68"/>
          <w:b/>
          <w:bCs/>
          <w:i w:val="0"/>
          <w:iCs w:val="0"/>
          <w:smallCaps w:val="0"/>
          <w:strike w:val="0"/>
        </w:rPr>
        <w:t>别就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在这里。必须用这块试金石来測验是否真正了解和承认马克</w:t>
      </w:r>
    </w:p>
    <w:p>
      <w:pPr>
        <w:pStyle w:val="14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471"/>
          <w:b/>
          <w:bCs/>
          <w:i w:val="0"/>
          <w:iCs w:val="0"/>
          <w:smallCaps w:val="0"/>
          <w:strike w:val="0"/>
        </w:rPr>
        <w:t>思主义，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列宁选集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第三卷</w:t>
      </w:r>
      <w:r>
        <w:rPr>
          <w:rStyle w:val="471"/>
          <w:b/>
          <w:bCs/>
          <w:i w:val="0"/>
          <w:iCs w:val="0"/>
          <w:smallCaps w:val="0"/>
          <w:strike w:val="0"/>
        </w:rPr>
        <w:t>199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机会主义者只要议会斗争、合法斗争，反对暴力革命，反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对无产阶级专政。无产阶级叛徒考茨基胡说:“无产阶级的政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治任务％“不是破坏国家政权”，而是“引起国家政权内部力量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对比的某种变动他力图把阶级斗争限制在确保资本主义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制度的范围之内，不许无产阶级夺取政权。赫鲁晓夫一勃列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日涅夫叛徒集团篡夺苏联党政大权之后宣称，社会主义解决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了一个巨大的社会问题——消灭剥削阶级以及产生人剝削人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的原因，公开取消无产阶级专政，代之以所谓“全民国家”,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实际上是大资产阶级专政，法西斯专政，他们代表一小撮新型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官僚资产阶级的利益，对苏联工人阶级和广大劳动人民实行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残酷的剥削和压迫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苏联人民反对苏修叛徒集团的斗争是你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死我活的对抗性的阶级斗争。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在社会主义社会里，仍然存在着阶级、阶级矛盾和阶级斗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争。正如毛主席所指出的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，无产阶级和资产阶级之间的阶级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斗争，备派玟治力置之间的阶级斗争，无产阶级和资产阶级之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间在廉识形态方面的阶级斗争，还是长时期的，曲折的，有时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甚至是很激烈的。无产阶级要按照</w:t>
      </w:r>
      <w:r>
        <w:rPr>
          <w:rStyle w:val="121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己的世界观改造世界，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资产阶级也要按照自己的世界观改造世界。在这一方面，社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会主义和资本主义之间谁胜谁负的问题还没有真正解决/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71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(«</w:t>
      </w:r>
      <w:r>
        <w:rPr>
          <w:rStyle w:val="271"/>
          <w:b w:val="0"/>
          <w:bCs w:val="0"/>
          <w:i w:val="0"/>
          <w:iCs w:val="0"/>
          <w:smallCaps w:val="0"/>
          <w:strike w:val="0"/>
        </w:rPr>
        <w:t>关于正确处理人民内部矛盾的问题</w:t>
      </w:r>
      <w:r>
        <w:rPr>
          <w:rStyle w:val="472"/>
          <w:b w:val="0"/>
          <w:bCs w:val="0"/>
          <w:i w:val="0"/>
          <w:iCs w:val="0"/>
          <w:smallCaps w:val="0"/>
          <w:strike w:val="0"/>
        </w:rPr>
        <w:t>建国以来，我国人民在</w:t>
      </w:r>
      <w:r>
        <w:rPr>
          <w:rStyle w:val="472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毛主席领导下，同国内外敌人，进行了反复、激烈的斗争，特别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是粉碎刘少奇、林彪两个资产阶级司令部的斗争，深刻地教育</w:t>
      </w:r>
    </w:p>
    <w:p>
      <w:pPr>
        <w:pStyle w:val="141"/>
        <w:keepNext w:val="0"/>
        <w:keepLines w:val="0"/>
        <w:widowControl w:val="0"/>
        <w:shd w:val="clear" w:color="auto" w:fill="auto"/>
        <w:bidi w:val="0"/>
        <w:spacing w:line="16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①《新策略&gt;</w:t>
      </w:r>
    </w:p>
    <w:p>
      <w:pPr>
        <w:pStyle w:val="141"/>
        <w:keepNext w:val="0"/>
        <w:keepLines w:val="0"/>
        <w:widowControl w:val="0"/>
        <w:shd w:val="clear" w:color="auto" w:fill="auto"/>
        <w:bidi w:val="0"/>
        <w:spacing w:line="16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@ 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苏联共产党纲领&gt;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5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我们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必须充分认识整个社会主义历史阶段阶级斗争的长期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性和复杂性。否则，就会走到斜路上去。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自在阶级和自为阶级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自在阶级指无产阶级对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资本主义社会的认识和斗争处于初期状态</w:t>
      </w:r>
      <w:r>
        <w:rPr>
          <w:rStyle w:val="68"/>
          <w:b/>
          <w:bCs/>
          <w:i w:val="0"/>
          <w:iCs w:val="0"/>
          <w:smallCaps w:val="0"/>
          <w:strike w:val="0"/>
        </w:rPr>
        <w:t>/只认识资本主义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各个现象的片面及其外部的联系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实践论还只限于和直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接剥削自己的资本家作斗争，还没有把资产阶级作为一个阶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级来反对，斗争是自发性的。自为阶级指无产阶级</w:t>
      </w:r>
      <w:r>
        <w:rPr>
          <w:rStyle w:val="138"/>
          <w:b/>
          <w:bCs/>
          <w:i w:val="0"/>
          <w:iCs w:val="0"/>
          <w:smallCaps w:val="0"/>
          <w:strike w:val="0"/>
        </w:rPr>
        <w:t>已“理解了资</w:t>
      </w:r>
      <w:r>
        <w:rPr>
          <w:rStyle w:val="13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本主义社会的本质，理解了社会阶级的剥削关系，理解了无产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阶级的历史任务</w:t>
      </w:r>
      <w:r>
        <w:rPr>
          <w:rStyle w:val="127"/>
          <w:b w:val="0"/>
          <w:bCs w:val="0"/>
          <w:i w:val="0"/>
          <w:iCs w:val="0"/>
          <w:smallCaps w:val="0"/>
          <w:strike w:val="0"/>
          <w:vertAlign w:val="superscript"/>
        </w:rPr>
        <w:t>p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 xml:space="preserve"> </w:t>
      </w:r>
      <w:r>
        <w:rPr>
          <w:rStyle w:val="68"/>
          <w:b/>
          <w:bCs/>
          <w:i w:val="0"/>
          <w:iCs w:val="0"/>
          <w:smallCaps w:val="0"/>
          <w:strike w:val="0"/>
        </w:rPr>
        <w:t>(读</w:t>
      </w:r>
      <w:r>
        <w:rPr>
          <w:color w:val="000000"/>
          <w:spacing w:val="0"/>
          <w:w w:val="100"/>
          <w:position w:val="0"/>
          <w:lang w:val="zh-CN" w:eastAsia="zh-CN" w:bidi="zh-CN"/>
        </w:rPr>
        <w:t>践论</w:t>
      </w:r>
      <w:r>
        <w:rPr>
          <w:rStyle w:val="68"/>
          <w:b/>
          <w:bCs/>
          <w:i w:val="0"/>
          <w:iCs w:val="0"/>
          <w:smallCaps w:val="0"/>
          <w:strike w:val="0"/>
        </w:rPr>
        <w:t>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意识到本阶级和资产阶级的对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抗关系，能够对资产阶级开展有组织的政治斗争积经济斗争，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无产阶级从自在阶级进到自为阶级经历了一个搜长的过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程。最早是破坏机器。十九世纪二十年代开始组织工会，进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行罢工斗争。至十九世纪三十至四十年代发展成为政治斗争，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直至举行武装起义。如一八三一年、一八三四年法国里昂工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人的起义，一八三六年开始的英国工人的宪章运动</w:t>
      </w:r>
      <w:r>
        <w:rPr>
          <w:rStyle w:val="473"/>
          <w:b/>
          <w:bCs/>
          <w:i w:val="0"/>
          <w:iCs w:val="0"/>
          <w:smallCaps w:val="0"/>
          <w:strike w:val="0"/>
        </w:rPr>
        <w:t>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八四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四年德国西里西亚工人的起义等等。经过马克思和恩格斯创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立无产阶级革命的科学理论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马克思主义，用以教育广大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无产者，使无产者逐步认识到资本主义制度的本质和自己的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历史使命，进而建立起自己的政党，这时就成为自为阶级</w:t>
      </w:r>
      <w:r>
        <w:rPr>
          <w:rStyle w:val="474"/>
          <w:b w:val="0"/>
          <w:bCs w:val="0"/>
          <w:i w:val="0"/>
          <w:iCs w:val="0"/>
          <w:smallCaps w:val="0"/>
          <w:strike w:val="0"/>
        </w:rPr>
        <w:t>。一</w:t>
      </w:r>
      <w:r>
        <w:rPr>
          <w:rStyle w:val="47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九二一年中国共产党的成立，标志着中国工人阶级由自在阶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级转化为自方阶级。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马克思主义的创立，对提髙无产阶级的觉悟和发展无产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阶级革命运动具有极其重大的意义。列宁说，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马克思与恩格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斯对工人阶级的功绩，可以用一句话来表示，他们教工人阶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级认识到和意识到自己的作用，用科学代替了梦想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列宁全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集》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第二卷2页〉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科学社会主义是马克思和恩格斯用无产阶级的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世界观总结无产阶级反对资产阶级斗争的经验，同时又批判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地吸取了人类历史上全部文化的精华而创立起来的。有了科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学社会主义的指导，无产阶级革命才走上正确的道路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自从无产阶级成为自为阶级以来，在马克思主义指导下，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国际无产阶级革命运动，在曲折的道路上蓬勃发展，世界进入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了一个新时代，即“</w:t>
      </w:r>
      <w:r>
        <w:rPr>
          <w:rStyle w:val="68"/>
          <w:b/>
          <w:bCs/>
          <w:i w:val="0"/>
          <w:iCs w:val="0"/>
          <w:smallCaps w:val="0"/>
          <w:strike w:val="0"/>
        </w:rPr>
        <w:t>资本主义决然死灭和社会主义决然兴盛的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时代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”。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毛泽东选集》一卷本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641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觉酲了的无产阶级一定能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够消灭人剥削人的制度，完成解放全人类的伟大使命。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在无产阶级文化大革命和批林批孔运动中，我国工人阶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级“认</w:t>
      </w:r>
      <w:r>
        <w:rPr>
          <w:rStyle w:val="68"/>
          <w:b/>
          <w:bCs/>
          <w:i w:val="0"/>
          <w:iCs w:val="0"/>
          <w:smallCaps w:val="0"/>
          <w:strike w:val="0"/>
        </w:rPr>
        <w:t>真看书学习，弄通马克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思主义"，不断提髙自己的阶级斗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争和路线斗争觉悟，充分发挥了主力军的作用。为了更好地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发挥工人阶级的领导作用，取得更大的胜利，我们一定要牢记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毛主席的教导</w:t>
      </w:r>
      <w:r>
        <w:rPr>
          <w:rStyle w:val="243"/>
          <w:b w:val="0"/>
          <w:bCs w:val="0"/>
          <w:i w:val="0"/>
          <w:iCs w:val="0"/>
          <w:smallCaps w:val="0"/>
          <w:strike w:val="0"/>
        </w:rPr>
        <w:t>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</w:t>
      </w:r>
      <w:r>
        <w:rPr>
          <w:rStyle w:val="68"/>
          <w:b/>
          <w:bCs/>
          <w:i w:val="0"/>
          <w:iCs w:val="0"/>
          <w:smallCaps w:val="0"/>
          <w:strike w:val="0"/>
        </w:rPr>
        <w:t>工人阶级要在阶级斗争中和向自然界的斗争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中改造整个社会，同时也就改造自己^工人阶级必须在工作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中不断学习，逐步克服自己的玦点，永远也不能停止^关亍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正确处</w:t>
      </w:r>
      <w:r>
        <w:rPr>
          <w:rStyle w:val="68"/>
          <w:b/>
          <w:bCs/>
          <w:i w:val="0"/>
          <w:iCs w:val="0"/>
          <w:smallCaps w:val="0"/>
          <w:strike w:val="0"/>
        </w:rPr>
        <w:t>理人民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内部矛盾的问题</w:t>
      </w:r>
      <w:r>
        <w:rPr>
          <w:rStyle w:val="11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阶级分析方丨去用马克思主义关于阶级和阶级斗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争的观点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察和分析一切社会现象，就是阶级分析方法。阶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级分析方法是马克思主义的根本方法，列宁说* “马克思主义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给我们指出了一条指导性的线索，使我们能在这种看来迷离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混沌的状态中发现规律性^这条线索就是阶级斗争的理论，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O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列宁选集&gt;第二卷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687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457" w:type="first"/>
          <w:footerReference r:id="rId455" w:type="default"/>
          <w:footerReference r:id="rId456" w:type="even"/>
          <w:pgSz w:w="11909" w:h="16834"/>
          <w:pgMar w:top="1430" w:right="1440" w:bottom="1430" w:left="1440" w:header="0" w:footer="3" w:gutter="0"/>
          <w:pgNumType w:start="386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无产阶级政党，只有运用阶级分析方法，研究各阶级的经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济地位及其对革命的态度，才能分清敌友，制定正确的路线和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政策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毛主席说/谁是我们的敌人？谁是我们的朋友？这个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问题是革命的首要问题。中国过去一切革命斗争成效甚少，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其基本原因就是因为不能团结真正的朋友，以攻击真正的敌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人</w:t>
      </w:r>
      <w:r>
        <w:rPr>
          <w:rStyle w:val="475"/>
          <w:b w:val="0"/>
          <w:bCs w:val="0"/>
          <w:i w:val="0"/>
          <w:iCs w:val="0"/>
          <w:smallCaps w:val="0"/>
          <w:strike w:val="0"/>
        </w:rPr>
        <w:t>《毛泽涂选集卷本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毛主席对半殖民地半封建的旧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中国社会的各个阶级，作过惮尽的具体分析，深刻地揭示了各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个阶级的特点及其相互关系，从而制定出无产阶级领导的，人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民大众的，反对帝国主义、封建主义和官僚资本主义的新民主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主义革命的总路线。在生产资料所有制方面的社会主义改造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基本完成以后，毛主席又对我国社会主义社会的阶级关系进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行了科学的分析，指出整个社会主义历史阶段仍然存在着阶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级、阶级矛盾和阶级斗争，存在着社会主义和资本主义两条道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路的斗争，存在着资本主义复辟的危险性，从而制定出党在整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个社会主义历史阶段的基本路线。这是运用马克思主义阶级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分析方法解决中国革命问题的光辉范例。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只有运用阶级分析方法，才能使我们正确地话计革命形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势，保持清醍的头脑。毛主席指出要“教育党员用马克思列宁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主义的方法去作政治形势的分析和阶级势力的</w:t>
      </w:r>
      <w:r>
        <w:rPr>
          <w:rStyle w:val="476"/>
          <w:b/>
          <w:bCs/>
          <w:i w:val="0"/>
          <w:iCs w:val="0"/>
          <w:smallCaps w:val="0"/>
          <w:strike w:val="0"/>
        </w:rPr>
        <w:t>估置，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以代替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主观主义的分析和</w:t>
      </w:r>
      <w:r>
        <w:rPr>
          <w:rStyle w:val="476"/>
          <w:b/>
          <w:bCs/>
          <w:i w:val="0"/>
          <w:iCs w:val="0"/>
          <w:smallCaps w:val="0"/>
          <w:strike w:val="0"/>
        </w:rPr>
        <w:t>估置”</w:t>
      </w:r>
      <w:r>
        <w:rPr>
          <w:rStyle w:val="477"/>
          <w:b w:val="0"/>
          <w:bCs w:val="0"/>
          <w:i w:val="0"/>
          <w:iCs w:val="0"/>
          <w:smallCaps w:val="0"/>
          <w:strike w:val="0"/>
        </w:rPr>
        <w:t>。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（《毛泽东选集》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一卷本90页〉这样，当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敌人暂时居于优势时，就不会被它的表面强大的现象所迷惑；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当敌人瀕于灭亡时，就不会被它伪装的可怜相所欺骗。毛主席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的《星星之火，可以燎原》、《愚公移山》、《关于重庆谈判》、《将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革命进行到底》、《丢掉幻想，准备斗争》等著作，都是运用马克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思主义的阶级分析方法，分析形势、指明方向、提出任务、鼓舞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斗志的光辉典范。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马克思主义的立场、脱点、方法是一致的。我们在对问题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作阶级分析时，既耍有坚定的无产阶级立场，又要以辩证唯物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5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主义和历史唯物主义的科学观点，运用一分为二的方法，去观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察、分析问题，才能从事物的内在联系中找出规律性的东西，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作出合乎实际的判断。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每个革命者都必须学会阶级分析方法•划清敌我界限，坚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定地站在人民群众一边，绝不能站到人民的敌人那一边去，这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是一个马克思列宁主义者的根本立场问题^凡是敌人反对的，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我们就要拥护;凡是敌人拥护的,我们就要反对。对于在革命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斗争中出现的这样或那样的问题,必须站在无产阶级立场上，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运用阶级分析方法分清本质与非本质，主流和非主流，九个指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头与一个指头。这样才不致于迷失方向，滑到斜路上去。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人的社会性和阶级性马克思主义关于人的本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质的基本观点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p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马克思在(〈关于费尔巴哈的提纲》中指出，“人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的本质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并不是单个人</w:t>
      </w:r>
      <w:r>
        <w:rPr>
          <w:rStyle w:val="68"/>
          <w:b/>
          <w:bCs/>
          <w:i w:val="0"/>
          <w:iCs w:val="0"/>
          <w:smallCaps w:val="0"/>
          <w:strike w:val="0"/>
        </w:rPr>
        <w:t>所固有的抽象物。在其现实性上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，它</w:t>
      </w:r>
      <w:r>
        <w:rPr>
          <w:rStyle w:val="68"/>
          <w:b/>
          <w:bCs/>
          <w:i w:val="0"/>
          <w:iCs w:val="0"/>
          <w:smallCaps w:val="0"/>
          <w:strike w:val="0"/>
        </w:rPr>
        <w:t>是一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切社会关系的总和。”</w:t>
      </w:r>
      <w:r>
        <w:rPr>
          <w:rStyle w:val="11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（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《马克思恩格斯选集</w:t>
      </w:r>
      <w:r>
        <w:rPr>
          <w:rStyle w:val="11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第一卷</w:t>
      </w:r>
      <w:r>
        <w:rPr>
          <w:rStyle w:val="11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1</w:t>
      </w:r>
      <w:r>
        <w:rPr>
          <w:rStyle w:val="199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社会中，一切社会关系本质上都是阶级关系，人的本质就是阶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级本质。这就是人的社会性和阶级性。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460" w:type="first"/>
          <w:footerReference r:id="rId458" w:type="default"/>
          <w:footerReference r:id="rId459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人与其他动物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的区别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主要在于劳动</w:t>
      </w:r>
      <w:r>
        <w:rPr>
          <w:rStyle w:val="77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（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即生产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在某种意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义上不得不说：劳动创造了人本身</w:t>
      </w:r>
      <w:r>
        <w:rPr>
          <w:rStyle w:val="215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（4: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马克思恩格斯选集》第三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卷</w:t>
      </w:r>
      <w:r>
        <w:rPr>
          <w:rStyle w:val="77"/>
          <w:b w:val="0"/>
          <w:bCs w:val="0"/>
          <w:i w:val="0"/>
          <w:iCs w:val="0"/>
          <w:smallCaps w:val="0"/>
          <w:strike w:val="0"/>
          <w:vertAlign w:val="superscript"/>
        </w:rPr>
        <w:t>5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〇8页）人类的生产，从来都是社会的生产。因此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，每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个人都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不是脱离社会生产关系的纯生物学上的人或纯个人。毛主席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在没有阶级的社会中，每个人以社会一员的资格，同其他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社会成员协力，结成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定的生产关系，从亊生产活动，以解决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人类物质生活问题在各种阶级的社会中，各阶级的社会成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员，則又以各种不同的方式，结成一定的生产关系，从事生产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活动，以解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决人类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物质生活问题/ 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(《实践论〇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在阶级社会中，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每个人都不是作为孤立的个人，而是作为一定阶级的成员，处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于一定的阶级关系之中。人的思想感情和言行，都是受他所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属的阶级利害关系所制约的^因此，只有带着阶级性的人性，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而没有什么超阶级的人性。资产阶级的人性（即阶级性）是难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利是图、损人利己、尔虞我诈。无产阶级的人性(即阶级性)是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大公无私、毫不利己、专门利人。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懂得人的社会性和阶级性，对加强阶级斗争和路线斗争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观念，加强无产阶级的党性，正确区分和处理两类不同性质的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矛盾，正确制定和执行党的政策，都具有十分重要的意义。只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有根据人的社会性和阶级性来分析历史和现实斗争，才能作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出正确的判断。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一切剥削阶级都大肆宣扬超阶级的“人性”。苏修叛徒集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团大讲什么“真正人性人类的共同感情％林彪胡说什么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“人的社会性就是团结协作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perscript"/>
        </w:rPr>
        <w:t>p</w:t>
      </w:r>
      <w:r>
        <w:rPr>
          <w:color w:val="000000"/>
          <w:spacing w:val="0"/>
          <w:w w:val="100"/>
          <w:position w:val="0"/>
          <w:lang w:val="zh-CN" w:eastAsia="zh-CN" w:bidi="zh-CN"/>
        </w:rPr>
        <w:t>等等，都是为了掩盖他们的地主、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资产阶级的本性，以利于欺骗和镇压劳动人民。实际上他们主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张的是地主、资产阶级的人性，不过口头上不这样说罢了。</w:t>
      </w:r>
    </w:p>
    <w:p>
      <w:pPr>
        <w:pStyle w:val="103"/>
        <w:keepNext/>
        <w:keepLines/>
        <w:widowControl w:val="0"/>
        <w:shd w:val="clear" w:color="auto" w:fill="auto"/>
        <w:bidi w:val="0"/>
        <w:ind w:left="0" w:firstLine="360"/>
        <w:jc w:val="left"/>
      </w:pPr>
      <w:bookmarkStart w:id="31" w:name="bookmark31"/>
      <w:r>
        <w:rPr>
          <w:color w:val="000000"/>
          <w:spacing w:val="0"/>
          <w:w w:val="100"/>
          <w:position w:val="0"/>
          <w:lang w:val="zh-CN" w:eastAsia="zh-CN" w:bidi="zh-CN"/>
        </w:rPr>
        <w:t>两类不同性质的社会矛盾</w:t>
      </w:r>
      <w:r>
        <w:rPr>
          <w:rStyle w:val="478"/>
          <w:b w:val="0"/>
          <w:bCs w:val="0"/>
          <w:i w:val="0"/>
          <w:iCs w:val="0"/>
          <w:smallCaps w:val="0"/>
          <w:strike w:val="0"/>
        </w:rPr>
        <w:t>敌我之间的矛盾</w:t>
      </w:r>
      <w:bookmarkEnd w:id="31"/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和人民内部的矛盾，是两类不同性质的社会矛盾。敌我矛盾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是由于敌对阶级根本利益冲突而产生的对抗性的矛盾；人民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内部矛盾，一般说来是在人民利益根本一致基础上的矛盾，在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劳动人民之间是非对抗性的，在被剥削阶级和剥削阶级之间，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除了对抗性的一面以外，还有非对抗性的一面。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两类不同性质的社会矛盾，在不同的国家及其不同历史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时期，有着不同的内容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拿我国的情况来说，在抗日战争时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期，一切抗日的阶级、阶层和社会集团都属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人民的范围^我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国人民和日本帝国主义、汉奸、亲日派之间的矛盾是敢我矛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盾。在社会主义革命和社会主义建设时期，一切赞成、拥护和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参加社会主义革命和社会主义建设的阶级、阶层和社会集团，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都属于人民的范围。人民与一切反抗社会主义革命，敌视、破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坏社会主义建设的社会势力及社会集团之间的矛盾，都是敌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我矛盾在我们国家里，工人</w:t>
      </w:r>
      <w:r>
        <w:rPr>
          <w:rStyle w:val="68"/>
          <w:b/>
          <w:bCs/>
          <w:i w:val="0"/>
          <w:iCs w:val="0"/>
          <w:smallCaps w:val="0"/>
          <w:strike w:val="0"/>
        </w:rPr>
        <w:t>阶级同民族资产阶级的矛盾1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于人民内部的矛盾。工人阶级和民族资产阶级的阶级斗争一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般地属于人民内部的阶级斗争，这是因为我固的民族资产阶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38"/>
          <w:b/>
          <w:bCs/>
          <w:i w:val="0"/>
          <w:iCs w:val="0"/>
          <w:smallCaps w:val="0"/>
          <w:strike w:val="0"/>
        </w:rPr>
        <w:t>级有两面性。</w:t>
      </w:r>
      <w:r>
        <w:rPr>
          <w:rStyle w:val="138"/>
          <w:b/>
          <w:bCs/>
          <w:i w:val="0"/>
          <w:iCs w:val="0"/>
          <w:smallCaps w:val="0"/>
          <w:strike w:val="0"/>
          <w:lang w:val="en-US" w:eastAsia="en-US" w:bidi="en-US"/>
        </w:rPr>
        <w:t>”(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《关于正确处理</w:t>
      </w:r>
      <w:r>
        <w:rPr>
          <w:rStyle w:val="138"/>
          <w:b/>
          <w:bCs/>
          <w:i w:val="0"/>
          <w:iCs w:val="0"/>
          <w:smallCaps w:val="0"/>
          <w:strike w:val="0"/>
        </w:rPr>
        <w:t>人民内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部矛盾的问题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人民内部矛盾和敢我矛盾是性质完全不同的两类矛盾。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我们一定要严格加以区分，不能混淆。由于敌我矛盾和人民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内部矛盾的性质不同，解决的方法也不相同。敌我矛盾采取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专政的方法去解决，即运用无产阶级的国家机器去压迫阶级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敌人，在一定时期内依法剥夺他们的政治权利，只许他们规规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矩矩，不许他们乱说乱动。同时给以生活出路，使他们在劳动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中改逭成为守法的自食其力的公民。并注意区别情况，分别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对待。处理人民内部矛盾必须按照</w:t>
      </w:r>
      <w:r>
        <w:rPr>
          <w:rStyle w:val="337"/>
          <w:b/>
          <w:bCs/>
          <w:i w:val="0"/>
          <w:iCs w:val="0"/>
          <w:smallCaps w:val="0"/>
          <w:strike w:val="0"/>
        </w:rPr>
        <w:t>“困结</w:t>
      </w:r>
      <w:r>
        <w:rPr>
          <w:rStyle w:val="337"/>
          <w:b/>
          <w:bCs/>
          <w:i w:val="0"/>
          <w:iCs w:val="0"/>
          <w:smallCaps w:val="0"/>
          <w:strike w:val="0"/>
          <w:lang w:val="en-US" w:eastAsia="en-US" w:bidi="en-US"/>
        </w:rPr>
        <w:t>-</w:t>
      </w:r>
      <w:r>
        <w:rPr>
          <w:rStyle w:val="337"/>
          <w:b/>
          <w:bCs/>
          <w:i w:val="0"/>
          <w:iCs w:val="0"/>
          <w:smallCaps w:val="0"/>
          <w:strike w:val="0"/>
        </w:rPr>
        <w:t>批评和自我批</w:t>
      </w:r>
      <w:r>
        <w:rPr>
          <w:rStyle w:val="337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评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——</w:t>
      </w:r>
      <w:r>
        <w:rPr>
          <w:rStyle w:val="68"/>
          <w:b/>
          <w:bCs/>
          <w:i w:val="0"/>
          <w:iCs w:val="0"/>
          <w:smallCaps w:val="0"/>
          <w:strike w:val="0"/>
        </w:rPr>
        <w:t>团结”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的公式，采取民主的方法。</w:t>
      </w:r>
      <w:r>
        <w:rPr>
          <w:rStyle w:val="68"/>
          <w:b/>
          <w:bCs/>
          <w:i w:val="0"/>
          <w:iCs w:val="0"/>
          <w:smallCaps w:val="0"/>
          <w:strike w:val="0"/>
        </w:rPr>
        <w:t>"谁是我们的敌人？谁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是我钔的朋友？这个问题是革命的首要问题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/(《毛泽东选集》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—卷本3页）</w:t>
      </w:r>
      <w:r>
        <w:rPr>
          <w:rStyle w:val="68"/>
          <w:b/>
          <w:bCs/>
          <w:i w:val="0"/>
          <w:iCs w:val="0"/>
          <w:smallCaps w:val="0"/>
          <w:strike w:val="0"/>
        </w:rPr>
        <w:t>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是无产阶级专政下继续革命</w:t>
      </w:r>
      <w:r>
        <w:rPr>
          <w:rStyle w:val="68"/>
          <w:b/>
          <w:bCs/>
          <w:i w:val="0"/>
          <w:iCs w:val="0"/>
          <w:smallCaps w:val="0"/>
          <w:strike w:val="0"/>
        </w:rPr>
        <w:t>的首要问题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。在社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会主义国家中，在一般情况下，大量出现的是人民内部矛盾，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只有认真解决好人民内部矛盾，</w:t>
      </w:r>
      <w:r>
        <w:rPr>
          <w:rStyle w:val="68"/>
          <w:b/>
          <w:bCs/>
          <w:i w:val="0"/>
          <w:iCs w:val="0"/>
          <w:smallCaps w:val="0"/>
          <w:strike w:val="0"/>
        </w:rPr>
        <w:t>才能把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广大群</w:t>
      </w:r>
      <w:r>
        <w:rPr>
          <w:rStyle w:val="68"/>
          <w:b/>
          <w:bCs/>
          <w:i w:val="0"/>
          <w:iCs w:val="0"/>
          <w:smallCaps w:val="0"/>
          <w:strike w:val="0"/>
        </w:rPr>
        <w:t>众的社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积极性充分调动起来。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两类不同性质的社会矛盾，在一定条件下可以相互转化。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敌我矛盾可能转化为人民内部矛盾，人民内部矛盾也可能转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化为敌我矛盾。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正确区别和处理两类不同性质的社会芳盾，是无产阶级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战胜资产阶级、社会主义战胜资本主义的客观需要。只有正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确区别和处理两类不同性质的社会矛盾,才能分清敢我，才能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团结占全国人口百分之九十五以上的干部和群众，组成浩浩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荡荡的革命大军去战胜敌人，加速我国社会主义建设的步伐，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巩固无产阶级专政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林彪及其一小撮死党分子，长期以来利用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人民内部矛盾，制造谣言、挑拨离间、混淆和颠倒两类不同性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质的矛盾，妄图分裂党，分裂干部，分裂群众，其罪恶目的就是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要改变棠在整个社会主义历史时期的基本路线，颠覆无产阶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级专政，复辟资本主义。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毛主席关于正确区别和处理两类不同性质的社会矛盾的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学说，是无产阶级专政下继续革命理论的重要组成部分。认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真学习和贯彻执行关于正确区分和处理两类不同性质矛盾的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学说和政策，对坚持无产阶级专政下的继续革命，具有极重要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的意义。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国家 国家是实行阶级压迫的工具，是一个阶级镇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压敢对阶级的暴力机器。国家政权的主要成份是军队、警察、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法庭、监狱等暴力机关。“对于敌对的阶级，它是压迫的工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具，它是暴力，并不是什么‘仁慈'的东西/</w:t>
      </w:r>
      <w:r>
        <w:rPr>
          <w:rStyle w:val="68"/>
          <w:b/>
          <w:bCs/>
          <w:i w:val="0"/>
          <w:iCs w:val="0"/>
          <w:smallCaps w:val="0"/>
          <w:strike w:val="0"/>
        </w:rPr>
        <w:t>毛泽东选集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》</w:t>
      </w:r>
      <w:r>
        <w:rPr>
          <w:rStyle w:val="68"/>
          <w:b/>
          <w:bCs/>
          <w:i w:val="0"/>
          <w:iCs w:val="0"/>
          <w:smallCaps w:val="0"/>
          <w:strike w:val="0"/>
        </w:rPr>
        <w:t>—卷本</w:t>
      </w:r>
    </w:p>
    <w:p>
      <w:pPr>
        <w:pStyle w:val="480"/>
        <w:keepNext w:val="0"/>
        <w:keepLines w:val="0"/>
        <w:widowControl w:val="0"/>
        <w:shd w:val="clear" w:color="auto" w:fill="auto"/>
        <w:bidi w:val="0"/>
        <w:spacing w:line="18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1365 页)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国家是阶级矛盾不可调和的产物。在原始社会里，没有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阶级,也就谈不上有阶级压迫工具的国家，那时只有管理社会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公共事务的氏族组织。当社会分裂为剥削阶级和被剥削阶级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以后，剥削阶级为了保护自己的经济利益和特权地位,就要镇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压被剥削阶级的反抗，于是就建立起专门从事阶级压迫的机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关，即国家。表面看来，国家似乎是管理社会公共事务的机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构，实际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上它只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代表统治阶级的利益。恩格斯说</w:t>
      </w:r>
      <w:r>
        <w:rPr>
          <w:rStyle w:val="167"/>
          <w:b/>
          <w:bCs/>
          <w:i w:val="0"/>
          <w:iCs w:val="0"/>
          <w:smallCaps w:val="0"/>
          <w:strike w:val="0"/>
        </w:rPr>
        <w:t>：“国家是整</w:t>
      </w:r>
      <w:r>
        <w:rPr>
          <w:rStyle w:val="167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个社会的正式代表，是社会在一个有形的组织中的集中表现，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但畏，说国家是这样的，这仅仅是说，它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是当时</w:t>
      </w:r>
      <w:r>
        <w:rPr>
          <w:color w:val="000000"/>
          <w:spacing w:val="0"/>
          <w:w w:val="100"/>
          <w:position w:val="0"/>
          <w:lang w:val="zh-CN" w:eastAsia="zh-CN" w:bidi="zh-CN"/>
        </w:rPr>
        <w:t>独自代表整个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社会的那个阶级的国家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在古代是占有奴隶的公民的国家，在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中世纪是封建贵族的国家，在我们的时代是资产阶级的国家。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当国家终于真正成为整个社会的代表时，它就使自己成为多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余的了 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/</w:t>
      </w:r>
      <w:r>
        <w:rPr>
          <w:rStyle w:val="271"/>
          <w:b w:val="0"/>
          <w:bCs w:val="0"/>
          <w:i w:val="0"/>
          <w:iCs w:val="0"/>
          <w:smallCaps w:val="0"/>
          <w:strike w:val="0"/>
        </w:rPr>
        <w:t>克思思格斯全集》第二十卷加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5</w:t>
      </w:r>
      <w:r>
        <w:rPr>
          <w:rStyle w:val="271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国家随着阶级的产生而产生，也将随着阶级的消灭而消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亡。毛主席说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，阶级消灭了，作为阶级斗争的工具的一切东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西，政党和国家机器，将因其丧失作用，没有需要，逐步地衰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亡下去，完结自己的历史使命，而走到更离级的人类社会/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(《毛</w:t>
      </w:r>
      <w:r>
        <w:rPr>
          <w:rStyle w:val="271"/>
          <w:b w:val="0"/>
          <w:bCs w:val="0"/>
          <w:i w:val="0"/>
          <w:iCs w:val="0"/>
          <w:smallCaps w:val="0"/>
          <w:strike w:val="0"/>
        </w:rPr>
        <w:t>泽东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选集》一卷本]357页〉为了给国家消亡创造条件，必须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加强无产阶级专政。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国家按其阶级性质，可分为奴隶主国家、封建主国家、资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产阶级国家、无产阶级国家，也有几个革命阶级联合专政的国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家（殖民地半殖民地国家的革命所采取的过渡的国家形式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）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现今，我国是工人阶级领导的以工农联盟为基础的无产阶级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专政的社会主义国家。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一切国家都有对内对外两方面的职能：剥削阶级的国家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对内是镇压广大劳动人民，对外是防御别国侵略或侵略别国，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保护和发展剥削阶级的利益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无产阶级的国家则与此相反，它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的职能：一是压迫国家内部的反动阶级、反动派和反抗社会主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义改造和社会主义建设的分子，镇压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切叛国的和反革命的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活动;二是防御国家外部敌人的颠覆活动和可能的侵略。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463" w:type="first"/>
          <w:footerReference r:id="rId461" w:type="default"/>
          <w:footerReference r:id="rId462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一切剥削阶级和修正主义者，总是力图隐瞒或歪曲国家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的实质，把国家说成是超阶级的或者是调和阶级矛盾的机关。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列宁驳斥这类谬论时指出/国家的存在表明阶级矛盾的不可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调和”。</w:t>
      </w:r>
      <w:r>
        <w:rPr>
          <w:rStyle w:val="138"/>
          <w:b/>
          <w:bCs/>
          <w:i w:val="0"/>
          <w:iCs w:val="0"/>
          <w:smallCaps w:val="0"/>
          <w:strike w:val="0"/>
        </w:rPr>
        <w:t>列宁选集》第三卷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175</w:t>
      </w:r>
      <w:r>
        <w:rPr>
          <w:rStyle w:val="138"/>
          <w:b/>
          <w:bCs/>
          <w:i w:val="0"/>
          <w:iCs w:val="0"/>
          <w:smallCaps w:val="0"/>
          <w:strike w:val="0"/>
        </w:rPr>
        <w:t>页</w:t>
      </w:r>
      <w:r>
        <w:rPr>
          <w:rStyle w:val="138"/>
          <w:b/>
          <w:bCs/>
          <w:i w:val="0"/>
          <w:iCs w:val="0"/>
          <w:smallCaps w:val="0"/>
          <w:strike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“如果阶级调和是可能的话，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国家就不会产生，也不会保持下去</w:t>
      </w:r>
      <w:r>
        <w:rPr>
          <w:rStyle w:val="138"/>
          <w:b/>
          <w:bCs/>
          <w:i w:val="0"/>
          <w:iCs w:val="0"/>
          <w:smallCaps w:val="0"/>
          <w:strike w:val="0"/>
        </w:rPr>
        <w:t>《列宁选集》第三卷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176</w:t>
      </w:r>
      <w:r>
        <w:rPr>
          <w:rStyle w:val="138"/>
          <w:b/>
          <w:bCs/>
          <w:i w:val="0"/>
          <w:iCs w:val="0"/>
          <w:smallCaps w:val="0"/>
          <w:strike w:val="0"/>
        </w:rPr>
        <w:t>页）</w:t>
      </w:r>
      <w:r>
        <w:rPr>
          <w:rStyle w:val="13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孔丘、孟轲鼓吹的“仁政”，以及苏修叛徒集团鼓吹的“全民国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家％统统都是骗人的鬼话。统治阶级对于被统洽阶级从来只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有残酷镇压，根本不讲"仁慈、只要国家还存在，它始终是阶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级统治的工具，根本不可能有什么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perscript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全民国家'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中华人民共和国建立以后，发生了翻天覆地的变化，贫穷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落后的旧中国，已经变成初步繁荣昌盛的社会主义新中国。帝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国主义、社会帝国主义的包围、封锁、侵略和颠覆活动，都一次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又一次地遭到可耻的失敗，我们的社会主义袓国更加巩固。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165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政权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也称国家政权。是统治阶级实行统治的权力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机构，由军队、瞀察、法庭及其他专政机关组成。它是阶级斗争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的产物和工具,具有强烈的阶级性。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任何国家政权都有镇压和保护两方面的任务。区别政权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的性质主要看它镇压谁、保护谁。对广大劳动人民是保护还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是镇压，这是无产阶级政权和一切剥削阶级政权的根本区别。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38"/>
          <w:b/>
          <w:bCs/>
          <w:i w:val="0"/>
          <w:iCs w:val="0"/>
          <w:smallCaps w:val="0"/>
          <w:strike w:val="0"/>
        </w:rPr>
        <w:t>全</w:t>
      </w:r>
      <w:r>
        <w:rPr>
          <w:color w:val="000000"/>
          <w:spacing w:val="0"/>
          <w:w w:val="100"/>
          <w:position w:val="0"/>
          <w:lang w:val="zh-CN" w:eastAsia="zh-CN" w:bidi="zh-CN"/>
        </w:rPr>
        <w:t>部阶级斗争的历史告诉人们，一切革命的根本问题是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国家政权问题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“政权在哪一个阶级手里，这一点决定一切/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38"/>
          <w:b/>
          <w:bCs/>
          <w:i w:val="0"/>
          <w:iCs w:val="0"/>
          <w:smallCaps w:val="0"/>
          <w:strike w:val="0"/>
        </w:rPr>
        <w:t>列宁全集》第二十五卷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357</w:t>
      </w:r>
      <w:r>
        <w:rPr>
          <w:rStyle w:val="68"/>
          <w:b/>
          <w:bCs/>
          <w:i w:val="0"/>
          <w:iCs w:val="0"/>
          <w:smallCaps w:val="0"/>
          <w:strike w:val="0"/>
        </w:rPr>
        <w:t xml:space="preserve">页&gt;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无产阶级要获得解放，必须推翻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资产阶级政权，用无产阶级专政代替资产阶级专恩格斯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说，工人阶级根据自己的经验深深地相倌，他们的地位要得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到任何可靠的攻善，不能够依靠别人，而应当亲自争取，首先应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当采取的办法是夺取政权，</w:t>
      </w:r>
      <w:r>
        <w:rPr>
          <w:rStyle w:val="68"/>
          <w:b/>
          <w:bCs/>
          <w:i w:val="0"/>
          <w:iCs w:val="0"/>
          <w:smallCaps w:val="0"/>
          <w:strike w:val="0"/>
        </w:rPr>
        <w:t>马克思思格斯全集》第七卷274页)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在长期的革命战争中，中国人民懂得了</w:t>
      </w:r>
      <w:r>
        <w:rPr>
          <w:rStyle w:val="68"/>
          <w:b/>
          <w:bCs/>
          <w:i w:val="0"/>
          <w:iCs w:val="0"/>
          <w:smallCaps w:val="0"/>
          <w:strike w:val="0"/>
        </w:rPr>
        <w:t>“枪杆子里面出政权</w:t>
      </w:r>
      <w:r>
        <w:rPr>
          <w:rStyle w:val="127"/>
          <w:b w:val="0"/>
          <w:bCs w:val="0"/>
          <w:i w:val="0"/>
          <w:iCs w:val="0"/>
          <w:smallCaps w:val="0"/>
          <w:strike w:val="0"/>
          <w:vertAlign w:val="superscript"/>
        </w:rPr>
        <w:t>D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(«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毛泽东选集卷本512页）和“没有一个人民的军队，便没有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481"/>
          <w:b/>
          <w:bCs/>
          <w:i w:val="0"/>
          <w:iCs w:val="0"/>
          <w:smallCaps w:val="0"/>
          <w:strike w:val="0"/>
        </w:rPr>
        <w:t>人民的一切毛泽东选集》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一卷本975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页)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这一马克思主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义的普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遍真理</w:t>
      </w:r>
      <w:r>
        <w:rPr>
          <w:rStyle w:val="305"/>
          <w:b w:val="0"/>
          <w:bCs w:val="0"/>
          <w:i w:val="0"/>
          <w:iCs w:val="0"/>
          <w:smallCaps w:val="0"/>
          <w:strike w:val="0"/>
          <w:vertAlign w:val="subscript"/>
        </w:rPr>
        <w:t>S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懂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得“被压迫阶级如果不努力学会掌握武器，获得武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67"/>
          <w:b/>
          <w:bCs/>
          <w:i w:val="0"/>
          <w:iCs w:val="0"/>
          <w:smallCaps w:val="0"/>
          <w:strike w:val="0"/>
        </w:rPr>
        <w:t>器，那它只配被人当作奴隶使唤”。(《列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宁全集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^第二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十三卷77页）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对于无产阶级革命来说，夺取政权仅仅是革命的开始，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“只是万</w:t>
      </w:r>
      <w:r>
        <w:rPr>
          <w:rStyle w:val="68"/>
          <w:b/>
          <w:bCs/>
          <w:i w:val="0"/>
          <w:iCs w:val="0"/>
          <w:smallCaps w:val="0"/>
          <w:strike w:val="0"/>
        </w:rPr>
        <w:t>里长征走完了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第一步”(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《</w:t>
      </w:r>
      <w:r>
        <w:rPr>
          <w:rStyle w:val="138"/>
          <w:b/>
          <w:bCs/>
          <w:i w:val="0"/>
          <w:iCs w:val="0"/>
          <w:smallCaps w:val="0"/>
          <w:strike w:val="0"/>
        </w:rPr>
        <w:t>毛择东选集</w:t>
      </w:r>
      <w:r>
        <w:rPr>
          <w:rStyle w:val="138"/>
          <w:b/>
          <w:bCs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38"/>
          <w:b/>
          <w:bCs/>
          <w:i w:val="0"/>
          <w:iCs w:val="0"/>
          <w:smallCaps w:val="0"/>
          <w:strike w:val="0"/>
        </w:rPr>
        <w:t>一卷本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1328</w:t>
      </w:r>
      <w:r>
        <w:rPr>
          <w:rStyle w:val="138"/>
          <w:b/>
          <w:bCs/>
          <w:i w:val="0"/>
          <w:iCs w:val="0"/>
          <w:smallCaps w:val="0"/>
          <w:strike w:val="0"/>
        </w:rPr>
        <w:t>页</w:t>
      </w:r>
      <w:r>
        <w:rPr>
          <w:rStyle w:val="138"/>
          <w:b/>
          <w:bCs/>
          <w:i w:val="0"/>
          <w:iCs w:val="0"/>
          <w:smallCaps w:val="0"/>
          <w:strike w:val="0"/>
          <w:lang w:val="en-US" w:eastAsia="en-US" w:bidi="en-US"/>
        </w:rPr>
        <w:t>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艰巨、更光荣的革命任务还在后头^古今中外，一切先进阶级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在夺取政权以后，总要经历长期反复的斗争，才能逐步巩固他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们的政权。无产阶级革命不同于一个剥削阶级取代另一个剥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削阶级的革命，它要逐步地达到彻底消灭剥削阶级和剥削制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度，直到消灭一切阶级差别。因此，巩固无产阶级专政的斗争，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势必更加激烈。二十多年来，我国人民往以毛主席为首的中国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共产党领导下，和国内外反动派进行了反复的较量，经历了极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其尖锐复杂的阶级斗争和路线斗争，粉碎了高岗、饶漱石、彭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德怀、刘少奇、林彪妄图对内复辟资本主义、对外投降卖国的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阴谋，从而不断巩固和加强了我国的无产阶级专政。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68"/>
          <w:b/>
          <w:bCs/>
          <w:i w:val="0"/>
          <w:iCs w:val="0"/>
          <w:smallCaps w:val="0"/>
          <w:strike w:val="0"/>
        </w:rPr>
        <w:t>“思想上政治上的路线正确与否是决定一切的/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无论中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国革命的经验</w:t>
      </w:r>
      <w:r>
        <w:rPr>
          <w:rStyle w:val="68"/>
          <w:b/>
          <w:bCs/>
          <w:i w:val="0"/>
          <w:iCs w:val="0"/>
          <w:smallCaps w:val="0"/>
          <w:strike w:val="0"/>
        </w:rPr>
        <w:t>，还是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国际共产主义运动的经验都是如此。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毛主席为我们党制定的在整个社会主义历史阶段的基本路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</w:t>
      </w:r>
      <w:r>
        <w:rPr>
          <w:rStyle w:val="68"/>
          <w:b/>
          <w:bCs/>
          <w:i w:val="0"/>
          <w:iCs w:val="0"/>
          <w:smallCaps w:val="0"/>
          <w:strike w:val="0"/>
        </w:rPr>
        <w:t>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巩固无产阶级专政、防止资本主义</w:t>
      </w:r>
      <w:r>
        <w:rPr>
          <w:rStyle w:val="68"/>
          <w:b/>
          <w:bCs/>
          <w:i w:val="0"/>
          <w:iCs w:val="0"/>
          <w:smallCaps w:val="0"/>
          <w:strike w:val="0"/>
        </w:rPr>
        <w:t>复辟的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马克思列宁主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义路线。我们必须坚持这条基本路线，竖持无产阶级专政下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继续革命，才能使我国的无产阶级专政更加巩固，使我们的社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会主义祖国更加强大。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360"/>
        <w:jc w:val="left"/>
        <w:sectPr>
          <w:footerReference r:id="rId466" w:type="first"/>
          <w:footerReference r:id="rId464" w:type="default"/>
          <w:footerReference r:id="rId465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国体和政体国体是社会各阶级在国家中的地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位，即谁是统治阶级，谁是被统治阶级，表明国家的阶级性质。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政体是指政权的组织形式，即一定阶级用何种形式去组织反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对敌人，保护-自己的政权机关。任何国体都有与之相适应的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政体。例如资产阶级专政国家的政体一般是资产阶级共和民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主制，无产阶级专政国家的政体则有人民代考大会制等0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对于政体来说</w:t>
      </w:r>
      <w:r>
        <w:rPr>
          <w:rStyle w:val="303"/>
          <w:b w:val="0"/>
          <w:bCs w:val="0"/>
          <w:i w:val="0"/>
          <w:iCs w:val="0"/>
          <w:smallCaps w:val="0"/>
          <w:strike w:val="0"/>
          <w:vertAlign w:val="subscript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国体是具有决定意义的方面。同一国体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可以釆取几种不同形式的政体，例如资产阶级专政国家的政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体，除了共和民主制外，还有君主立宪制、法西斯制。这主要取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决于社会各阶级力量的对比状況和统治阶级中各阶层力量的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对比状况。资产阶级共和民主制是资产阶级一个阶级独揽政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权的统治形式^君主立宪制是资产阶级和封建贵族妥协，实行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联合统治的形式^资产阶级总是隐瞒其统治阶级的地位，故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意把政体与国体混为一谈，使用“国民”、“民主”之类的名词来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掩盖其一个阶级专政之实质，无产阶级革命必须彻底摧毁资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产阶级的国家机器，代之以无产阶级专政，不能满足于政体的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改变。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政体又反作用于国体。“没有适当形式的政权机关，就不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能代表国家/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(&lt;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毛泽东选集》一卷本</w:t>
      </w:r>
      <w:r>
        <w:rPr>
          <w:color w:val="000000"/>
          <w:spacing w:val="0"/>
          <w:w w:val="100"/>
          <w:position w:val="0"/>
          <w:lang w:val="en-US" w:eastAsia="en-US" w:bidi="en-US"/>
        </w:rPr>
        <w:t>63</w:t>
      </w:r>
      <w:r>
        <w:rPr>
          <w:rStyle w:val="303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页〉对于已经取得政权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的无产阶级来说，要巩固无产阶级专政，主要是依靠自己政治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路线的正确，同时乂必须使自己的政体不断完善，不让阶级敌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人有可乘之机，将无产阶级专政蜕变成资产阶级专政。苏修叛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徒集团利用原有国家制度某些玮节上的缺陷，窃取国家最高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权力，复辟资产阶级专政,这是一个深刻的教训。林彪念念不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忘“克己复礼”，也是妄图利用政体问题来篡夺党和国家的最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髙权力，在我国复辟地主、资产阶级专政。为了加强无产阶级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对国家机构的领导，新宪法明确规定，我国是工人阶级领导的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以工农联盟为基础的无产阶级专政的社会主义国家，各级人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民代表大会以工农兵为主体，国家机关一律实行民主集中制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等等，这必将进一步加强和巩固我国的无产阶级专政，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484"/>
          <w:b w:val="0"/>
          <w:bCs w:val="0"/>
          <w:i w:val="0"/>
          <w:iCs w:val="0"/>
          <w:smallCaps w:val="0"/>
          <w:strike w:val="0"/>
        </w:rPr>
        <w:t>人民民主专政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对人民实行民主和对反动阶级、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动派实行专政，二者的结合，就是人民民主专政。毛主席说: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“我们的专政，叫做工人阶级领导的以工农联盟为基础的人民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民主专玟。这就表明，在人民内部实行民主制度，而由工人阶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级团结全钵有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公民权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的人民，首先是农民，向着反动阶级、反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动派和反抗社会主义改造和社会主义建设的分子实行专政/</w:t>
      </w:r>
    </w:p>
    <w:p>
      <w:pPr>
        <w:pStyle w:val="12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关于正确处理人民内部矛盾的问题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&gt;)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人民民主专政需要工人阶级的领导。因为只有工人阶级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最有远见，大公无私，最富于革命的彻底性</w:t>
      </w:r>
      <w:r>
        <w:rPr>
          <w:rStyle w:val="66"/>
          <w:b/>
          <w:bCs/>
          <w:i w:val="0"/>
          <w:iCs w:val="0"/>
          <w:smallCaps w:val="0"/>
          <w:strike w:val="0"/>
        </w:rPr>
        <w:t>。整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个革命历史证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明，没有工人阶级的领导，革命訧要失败，有了工人阶级的领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导，革命就胜利了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人民民主专政的基础是工人阶级和农民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阶级的联盟。这两个阶级占了我国人口的绝大多数，是革命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和建设的主力军；要对反动阶级、反动派实行专政，必须依靠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这两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个阶级的联盟。毛主席指出</w:t>
      </w:r>
      <w:r>
        <w:rPr>
          <w:rStyle w:val="66"/>
          <w:b/>
          <w:bCs/>
          <w:i w:val="0"/>
          <w:iCs w:val="0"/>
          <w:smallCaps w:val="0"/>
          <w:strike w:val="0"/>
        </w:rPr>
        <w:t>/总结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我们的</w:t>
      </w:r>
      <w:r>
        <w:rPr>
          <w:rStyle w:val="66"/>
          <w:b/>
          <w:bCs/>
          <w:i w:val="0"/>
          <w:iCs w:val="0"/>
          <w:smallCaps w:val="0"/>
          <w:strike w:val="0"/>
        </w:rPr>
        <w:t>经验，集中到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一点，就是工人阶级(经过共产党</w:t>
      </w:r>
      <w:r>
        <w:rPr>
          <w:rStyle w:val="66"/>
          <w:b/>
          <w:bCs/>
          <w:i w:val="0"/>
          <w:iCs w:val="0"/>
          <w:smallCaps w:val="0"/>
          <w:strike w:val="0"/>
          <w:lang w:val="en-US" w:eastAsia="en-US" w:bidi="en-US"/>
        </w:rPr>
        <w:t>)</w:t>
      </w:r>
      <w:r>
        <w:rPr>
          <w:rStyle w:val="66"/>
          <w:b/>
          <w:bCs/>
          <w:i w:val="0"/>
          <w:iCs w:val="0"/>
          <w:smallCaps w:val="0"/>
          <w:strike w:val="0"/>
        </w:rPr>
        <w:t>领导的以工农联盟为基础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的人民民主专政</w:t>
      </w:r>
      <w:r>
        <w:rPr>
          <w:rStyle w:val="376"/>
          <w:b w:val="0"/>
          <w:bCs w:val="0"/>
          <w:i w:val="0"/>
          <w:iCs w:val="0"/>
          <w:smallCaps w:val="0"/>
          <w:strike w:val="0"/>
        </w:rPr>
        <w:t>毛泽东选集》一卷本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1369</w:t>
      </w:r>
      <w:r>
        <w:rPr>
          <w:rStyle w:val="376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我国的人民民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主专政和国际革命力量是团结一致的，我们的斗争得到各国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人民广泛的同情和支持。我们的朋友遍天下。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人民民主专政的囯家对反动阶级、反动派和反抗社会主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义改造和社会主义建设的分子实行专政，压迫这些人,只许他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们规规矩矩，不许他们乱说乱动。如要乱说乱动，立即取缔，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予以制裁。“</w:t>
      </w:r>
      <w:r>
        <w:rPr>
          <w:rStyle w:val="66"/>
          <w:b/>
          <w:bCs/>
          <w:i w:val="0"/>
          <w:iCs w:val="0"/>
          <w:smallCaps w:val="0"/>
          <w:strike w:val="0"/>
        </w:rPr>
        <w:t>我们对于反动派和反动阶级的反动行为，决不施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仁政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《毛译东选集》一卷本1舰页〉只要他们不造反，不破坏，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不捣乱，也给以生活出路，让他们在劳动中改造自己，成为新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人。他们如果不愿意劳动，就要强迫他们劳动，同时也对他们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做宣传教育工作。这种对于反动阶级的改造工作，只有共产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党领导的人民民主专政的国家才能做到。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人民民主专政的国家是保护人民的。只有在建立了人民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民主专政以后,劳动人民才成了国家和社会的主人，才能管理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国家大事。也只有在人民民主专政的条件下，人民才有可能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在全国范围内和全体规模上，用民主的方法，教育自己和改造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自己，使自己脱离内外反动派的影响(这个影响现在还是很大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的，并将在长时期内存在着，不能很快地消灭），改造自己从旧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社会得来的坏习惯和坏思想，不使自己走入反动派指引的错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误道路上去，并继续前进，把社会主义革命进行到底。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我国社会主义革命时期的人民民主专政，也就是无产阶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级专政。人民民主专政是革命的专政，它和反革命的专政，性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质是相反的。无产阶级和一切革命的人民必须学会这一项对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待反革命阶级的统治方法，否则就不能维持政权，革命的政杈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就会被内外反动派所推闞，内外反动派就会在中国复辟，革命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人民就会遒块。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86"/>
          <w:b w:val="0"/>
          <w:bCs w:val="0"/>
          <w:i w:val="0"/>
          <w:iCs w:val="0"/>
          <w:smallCaps w:val="0"/>
          <w:strike w:val="0"/>
        </w:rPr>
        <w:t>资产阶级民主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是资产阶级享有的民主，又是资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产阶级专政的一种手段和制度。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毛主席指出，世界上只有具体的民主，没有抽象的民主,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民主属于上层建筑，属于政治的范畴。民主有时看来似乎是目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的，实际上只是一种手段，它是为经济基础服务的。在阶级社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会里，只有阶级的民主，没有也不可能有趙阶级的民主0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资产阶级民主同中世纪封建制度比较起来，在历史上是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一个进步，但它始终是虚伪的、骗人的。因为在资本主义制度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下“</w:t>
      </w:r>
      <w:r>
        <w:rPr>
          <w:rStyle w:val="66"/>
          <w:b/>
          <w:bCs/>
          <w:i w:val="0"/>
          <w:iCs w:val="0"/>
          <w:smallCaps w:val="0"/>
          <w:strike w:val="0"/>
        </w:rPr>
        <w:t>有了资产阶级的民主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，就没</w:t>
      </w:r>
      <w:r>
        <w:rPr>
          <w:rStyle w:val="66"/>
          <w:b/>
          <w:bCs/>
          <w:i w:val="0"/>
          <w:iCs w:val="0"/>
          <w:smallCaps w:val="0"/>
          <w:strike w:val="0"/>
        </w:rPr>
        <w:t>有无产阶级和劳动人民的民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主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关于正确处理人民内部矛盾的问题</w:t>
      </w:r>
      <w:r>
        <w:rPr>
          <w:rStyle w:val="107"/>
          <w:b w:val="0"/>
          <w:bCs w:val="0"/>
          <w:i w:val="0"/>
          <w:iCs w:val="0"/>
          <w:smallCaps w:val="0"/>
          <w:strike w:val="0"/>
        </w:rPr>
        <w:t>o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资产阶级的法律规定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私有财产是享有选举权的基本条件，这就剥夺了千百万无产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者的选</w:t>
      </w:r>
      <w:r>
        <w:rPr>
          <w:rStyle w:val="485"/>
          <w:b w:val="0"/>
          <w:bCs w:val="0"/>
          <w:i w:val="0"/>
          <w:iCs w:val="0"/>
          <w:smallCaps w:val="0"/>
          <w:strike w:val="0"/>
        </w:rPr>
        <w:t>举权。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资产阶级所谓的普选，实际上就是几年</w:t>
      </w:r>
      <w:r>
        <w:rPr>
          <w:rStyle w:val="485"/>
          <w:b w:val="0"/>
          <w:bCs w:val="0"/>
          <w:i w:val="0"/>
          <w:iCs w:val="0"/>
          <w:smallCaps w:val="0"/>
          <w:strike w:val="0"/>
        </w:rPr>
        <w:t>解决一</w:t>
      </w:r>
      <w:r>
        <w:rPr>
          <w:rStyle w:val="485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次统治阶级中什么人在国会和政府里充当压迫无产者和劳动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人民的代表1资产阶级所谓的“倩仰自由”，不过是容忍信仰各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种宗教的自由而已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对于无产阶级和劳动人民来说恰恰是要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从宗教的桎梏中解放出来。正如列宁所指出的那祥，资产阶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级民主“</w:t>
      </w:r>
      <w:r>
        <w:rPr>
          <w:rStyle w:val="66"/>
          <w:b/>
          <w:bCs/>
          <w:i w:val="0"/>
          <w:iCs w:val="0"/>
          <w:smallCaps w:val="0"/>
          <w:strike w:val="0"/>
        </w:rPr>
        <w:t>对富人是天堂，对被剥削者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、对</w:t>
      </w:r>
      <w:r>
        <w:rPr>
          <w:rStyle w:val="66"/>
          <w:b/>
          <w:bCs/>
          <w:i w:val="0"/>
          <w:iCs w:val="0"/>
          <w:smallCaps w:val="0"/>
          <w:strike w:val="0"/>
        </w:rPr>
        <w:t>穷人是陷阱和骗局</w:t>
      </w:r>
      <w:r>
        <w:rPr>
          <w:rStyle w:val="66"/>
          <w:b/>
          <w:bCs/>
          <w:i w:val="0"/>
          <w:iCs w:val="0"/>
          <w:smallCaps w:val="0"/>
          <w:strike w:val="0"/>
          <w:vertAlign w:val="superscript"/>
        </w:rPr>
        <w:t>7</w:t>
      </w:r>
      <w:r>
        <w:rPr>
          <w:rStyle w:val="66"/>
          <w:b/>
          <w:bCs/>
          <w:i w:val="0"/>
          <w:iCs w:val="0"/>
          <w:smallCaps w:val="0"/>
          <w:strike w:val="0"/>
        </w:rPr>
        <w:t>。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486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列宁选集》第三卷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630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页〉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每当资产阶级制度的奴隶们起来反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对主子、威胁到主子的统治时，这种民主，就表</w:t>
      </w:r>
      <w:r>
        <w:rPr>
          <w:rStyle w:val="66"/>
          <w:b/>
          <w:bCs/>
          <w:i w:val="0"/>
          <w:iCs w:val="0"/>
          <w:smallCaps w:val="0"/>
          <w:strike w:val="0"/>
        </w:rPr>
        <w:t>现为对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级的野蛮镇压。巴黎公社的遭遇，不过是其中的一个例子而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已。如果说，在一定条件下，无产阶级也利用了资产阶级民主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制的话，那仅仅是为了“战</w:t>
      </w:r>
      <w:r>
        <w:rPr>
          <w:rStyle w:val="66"/>
          <w:b/>
          <w:bCs/>
          <w:i w:val="0"/>
          <w:iCs w:val="0"/>
          <w:smallCaps w:val="0"/>
          <w:strike w:val="0"/>
        </w:rPr>
        <w:t>胜资产阶级和推翻资产阶级做好准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备\</w:t>
      </w:r>
      <w:r>
        <w:rPr>
          <w:color w:val="000000"/>
          <w:spacing w:val="0"/>
          <w:w w:val="100"/>
          <w:position w:val="0"/>
          <w:lang w:val="zh-CN" w:eastAsia="zh-CN" w:bidi="zh-CN"/>
        </w:rPr>
        <w:t>(《列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宁全集</w:t>
      </w:r>
      <w:r>
        <w:rPr>
          <w:rStyle w:val="101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第二十三卷</w:t>
      </w:r>
      <w:r>
        <w:rPr>
          <w:rStyle w:val="101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15</w:t>
      </w:r>
      <w:r>
        <w:rPr>
          <w:rStyle w:val="107"/>
          <w:b w:val="0"/>
          <w:bCs w:val="0"/>
          <w:i w:val="0"/>
          <w:iCs w:val="0"/>
          <w:smallCaps w:val="0"/>
          <w:strike w:val="0"/>
        </w:rPr>
        <w:t>H</w:t>
      </w:r>
      <w:r>
        <w:rPr>
          <w:rStyle w:val="101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&gt;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今天，在号称最“民主”的美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国，黑人不能同白人同校读书，同桌吃饭，同乘公共汽车或者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火车旅行。美国各级政府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、三</w:t>
      </w:r>
      <w:r>
        <w:rPr>
          <w:rStyle w:val="107"/>
          <w:b w:val="0"/>
          <w:bCs w:val="0"/>
          <w:i w:val="0"/>
          <w:iCs w:val="0"/>
          <w:smallCaps w:val="0"/>
          <w:strike w:val="0"/>
        </w:rPr>
        <w:t>K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党等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经常任意逮捕、拷打和残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杀黑人。帝国主义的法西斯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暴行淸</w:t>
      </w:r>
      <w:r>
        <w:rPr>
          <w:color w:val="000000"/>
          <w:spacing w:val="0"/>
          <w:w w:val="100"/>
          <w:position w:val="0"/>
          <w:lang w:val="zh-CN" w:eastAsia="zh-CN" w:bidi="zh-CN"/>
        </w:rPr>
        <w:t>楚地告诉人们，资产阶级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民主不过是一块遮羞布。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469" w:type="first"/>
          <w:footerReference r:id="rId467" w:type="default"/>
          <w:footerReference r:id="rId468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第二国际机会主义头子伯恩施坦、考茨基等吹捧资产阶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级的民主是“纯粹的”民主，给“无产阶级提供了和平取得政权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的充分机会％极力掩盖资产阶级专政的实质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5</w:t>
      </w:r>
      <w:r>
        <w:rPr>
          <w:color w:val="000000"/>
          <w:spacing w:val="0"/>
          <w:w w:val="100"/>
          <w:position w:val="0"/>
          <w:lang w:val="zh-CN" w:eastAsia="zh-CN" w:bidi="zh-CN"/>
        </w:rPr>
        <w:t>苏修叛徒集团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重复什么资产阶级议会是“全民的代表机构％“现在工人阶级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有可能利用议会民主的机构来夺取政权”等滥调。这充分说明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26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新老机会主义者都是资产阶级的忠实奴才</w:t>
      </w:r>
      <w:r>
        <w:rPr>
          <w:rStyle w:val="164"/>
          <w:b w:val="0"/>
          <w:bCs w:val="0"/>
          <w:i w:val="0"/>
          <w:iCs w:val="0"/>
          <w:smallCaps w:val="0"/>
          <w:strike w:val="0"/>
        </w:rPr>
        <w:t>b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自由、平等、博爱 </w:t>
      </w:r>
      <w:r>
        <w:rPr>
          <w:rStyle w:val="164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自由、平等、博爱”是十八世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纪法国资产阶级革命时提出的口号和纲领，写入当时的《人权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宣言心是资产阶级世界观在政治上的体现</w:t>
      </w:r>
      <w:r>
        <w:rPr>
          <w:rStyle w:val="164"/>
          <w:b w:val="0"/>
          <w:bCs w:val="0"/>
          <w:i w:val="0"/>
          <w:iCs w:val="0"/>
          <w:smallCaps w:val="0"/>
          <w:strike w:val="0"/>
        </w:rPr>
        <w:t>P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“自由、平等、博爱”的口号体现了处于上升时期的资产阶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级以人权反对王权，以人道反对神道，以人类理性反对宗教迷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信，以普遍平等反对封建等级特权等思想。它对批判封建制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度，启发人民革命意识，起过一定的进步作用。但是，它毕竟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是资产阶级用来维护他们阶级私利的虚伪口号。当资产阶级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进行民主革命时，他们用这一口号欺骗劳动人民，向封建地主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阶级夺权，建立资产阶级专政。资产阶级夺取政权以后，又用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这一口号麻痹劳动人民，掩饰他们的血腥统治，以巩固资产阶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级专敕。在资产阶级政权被无产阶级革命推翻之后，他们还企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图用这一口号，反对无产阶级专政，复辟资产阶级专政。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对于无产阶级和劳动人民来说，“自由、平等、博爱”的口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号始终是一个骗局。资产阶级的所谓自由，不过是要求有剥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削雇佣劳动的自由，有掠夺殖民地的自由；而在另一方面来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说，就聋劳动者只有被剥削的自由，就是殖民地人民只有被掠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夺的自由。资产阶级的所谓平等，不过是要求他们有剥削雇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佣劳动的平等;而对劳动人民来说，只有在被剥削这一点上是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平等的。资产阶级的所谓博爱，不过是要更多的人受他们的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剥削，受他们的奴役</w:t>
      </w:r>
      <w:r>
        <w:rPr>
          <w:rStyle w:val="164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而对于劳动人民来说，则是要求他们向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资产阶级的剥削感恩戴德</w:t>
      </w:r>
      <w:r>
        <w:rPr>
          <w:rStyle w:val="164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几十年以来的老社会民主党人和现代修正主义者，包括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中国共产党内的机会主义路线头子，都拿资产阶级的“自由、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平等、博爱”的纲领来冒充社会主义。实际上他们坚持资产阶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级压迫和剥削无产阶级的思想体系和资本主义制度，反对马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克思列宁主义的思想体系和社会主义制度，他们是资产阶级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和帝国主义的忠实走狗。列宁指出，谁想根据什么自由、平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等、一</w:t>
      </w:r>
      <w:r>
        <w:rPr>
          <w:rStyle w:val="66"/>
          <w:b/>
          <w:bCs/>
          <w:i w:val="0"/>
          <w:iCs w:val="0"/>
          <w:smallCaps w:val="0"/>
          <w:strike w:val="0"/>
        </w:rPr>
        <w:t>般民主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、劳动</w:t>
      </w:r>
      <w:r>
        <w:rPr>
          <w:rStyle w:val="66"/>
          <w:b/>
          <w:bCs/>
          <w:i w:val="0"/>
          <w:iCs w:val="0"/>
          <w:smallCaps w:val="0"/>
          <w:strike w:val="0"/>
        </w:rPr>
        <w:t>民主的平等这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类空话</w:t>
      </w:r>
      <w:r>
        <w:rPr>
          <w:rStyle w:val="66"/>
          <w:b/>
          <w:bCs/>
          <w:i w:val="0"/>
          <w:iCs w:val="0"/>
          <w:smallCaps w:val="0"/>
          <w:strike w:val="0"/>
        </w:rPr>
        <w:t>来解决从资本主义过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渡到社</w:t>
      </w:r>
      <w:r>
        <w:rPr>
          <w:rStyle w:val="66"/>
          <w:b/>
          <w:bCs/>
          <w:i w:val="0"/>
          <w:iCs w:val="0"/>
          <w:smallCaps w:val="0"/>
          <w:strike w:val="0"/>
        </w:rPr>
        <w:t>会主义的任务(象考茨基、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马尔托</w:t>
      </w:r>
      <w:r>
        <w:rPr>
          <w:rStyle w:val="66"/>
          <w:b/>
          <w:bCs/>
          <w:i w:val="0"/>
          <w:iCs w:val="0"/>
          <w:smallCaps w:val="0"/>
          <w:strike w:val="0"/>
        </w:rPr>
        <w:t>夫和伯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尔尼国</w:t>
      </w:r>
      <w:r>
        <w:rPr>
          <w:rStyle w:val="66"/>
          <w:b/>
          <w:bCs/>
          <w:i w:val="0"/>
          <w:iCs w:val="0"/>
          <w:smallCaps w:val="0"/>
          <w:strike w:val="0"/>
        </w:rPr>
        <w:t>际即黄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色国际其他英雄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们那样），谁就只</w:t>
      </w:r>
      <w:r>
        <w:rPr>
          <w:rStyle w:val="66"/>
          <w:b/>
          <w:bCs/>
          <w:i w:val="0"/>
          <w:iCs w:val="0"/>
          <w:smallCaps w:val="0"/>
          <w:strike w:val="0"/>
        </w:rPr>
        <w:t>是暴露出他在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思想方</w:t>
      </w:r>
      <w:r>
        <w:rPr>
          <w:rStyle w:val="66"/>
          <w:b/>
          <w:bCs/>
          <w:i w:val="0"/>
          <w:iCs w:val="0"/>
          <w:smallCaps w:val="0"/>
          <w:strike w:val="0"/>
        </w:rPr>
        <w:t>面奴隶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般地眼着资产阶级跑的小资产者、庸人和市侩的天性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列宁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487"/>
          <w:b w:val="0"/>
          <w:bCs w:val="0"/>
          <w:i w:val="0"/>
          <w:iCs w:val="0"/>
          <w:smallCaps w:val="0"/>
          <w:strike w:val="0"/>
        </w:rPr>
        <w:t>全集》第二十九卷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383</w:t>
      </w:r>
      <w:r>
        <w:rPr>
          <w:rStyle w:val="487"/>
          <w:b w:val="0"/>
          <w:bCs w:val="0"/>
          <w:i w:val="0"/>
          <w:iCs w:val="0"/>
          <w:smallCaps w:val="0"/>
          <w:strike w:val="0"/>
        </w:rPr>
        <w:t>页〉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苏修叛徒集团一面公然把这一资产阶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级的口号写进它的假共产主义纲领，叫嚷什么“一切人的博爱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方岁”，一面却对苏联广大人民实行残酷的法西斯专政，同时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疯狂地向外侵咯和扩张，这充分表明他们是无产阶级最的恶</w:t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4"/>
          <w:b w:val="0"/>
          <w:bCs w:val="0"/>
          <w:i w:val="0"/>
          <w:iCs w:val="0"/>
          <w:smallCaps w:val="0"/>
          <w:strike w:val="0"/>
        </w:rPr>
        <w:t>的</w:t>
      </w:r>
      <w:r>
        <w:rPr>
          <w:rStyle w:val="66"/>
          <w:b/>
          <w:bCs/>
          <w:i w:val="0"/>
          <w:iCs w:val="0"/>
          <w:smallCaps w:val="0"/>
          <w:strike w:val="0"/>
        </w:rPr>
        <w:t>敌人。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86"/>
          <w:b w:val="0"/>
          <w:bCs w:val="0"/>
          <w:i w:val="0"/>
          <w:iCs w:val="0"/>
          <w:smallCaps w:val="0"/>
          <w:strike w:val="0"/>
        </w:rPr>
        <w:t>宗教改革运动</w:t>
      </w:r>
      <w:r>
        <w:rPr>
          <w:color w:val="000000"/>
          <w:spacing w:val="0"/>
          <w:w w:val="100"/>
          <w:position w:val="0"/>
          <w:lang w:val="zh-CN" w:eastAsia="zh-CN" w:bidi="zh-CN"/>
        </w:rPr>
        <w:t>欧洲资本主义形成时期新兴资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产阶级和广大人民反对天主教罗马教皇封建统治的改革运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欧洲封建社会中，以罗马教皇为首的天主教会势力十分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强大，它与封建国王既争夺又勾结，完全垄断了社会的文化和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精神生活。所以，早期反封建的斗争首先指向教会，是以宗教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改革的形式进行的。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472" w:type="first"/>
          <w:footerReference r:id="rId470" w:type="default"/>
          <w:footerReference r:id="rId471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宗教改革的活动早在十二——十四世纪的意大利、法、英、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德等国就已发生。十五世纪初，捷克的胡斯战争（反对德国封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建主压迫和教会统治，后爆发为农民起义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是近代宗教改革运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动的先声^十六世纪德国的宗教改革运动规模最大，影响最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广。起初，以新兴资产阶级的代表、神学教授马丁 •路德为领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导，反对罗马教皇的控制和压榨，强调人们凭自己的信仰就可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“升天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perscript"/>
        </w:rPr>
        <w:t>ff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无需向教会捐献赎罪，主张没收教会财产，取消烦琐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的仪式，建立一个适合资产阶级利益的“廉价教会\由路德发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起的宗教改革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点燃了农民战争的熊</w:t>
      </w:r>
      <w:r>
        <w:rPr>
          <w:rStyle w:val="485"/>
          <w:b w:val="0"/>
          <w:bCs w:val="0"/>
          <w:i w:val="0"/>
          <w:iCs w:val="0"/>
          <w:smallCaps w:val="0"/>
          <w:strike w:val="0"/>
        </w:rPr>
        <w:t>熊烈火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。但在猛烈的革命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群众运动面前，路德由于害怕群众而倒向封建贵族，成为镇压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人民革命的帮凶</w:t>
      </w:r>
      <w:r>
        <w:rPr>
          <w:rStyle w:val="485"/>
          <w:b w:val="0"/>
          <w:bCs w:val="0"/>
          <w:i w:val="0"/>
          <w:iCs w:val="0"/>
          <w:smallCaps w:val="0"/>
          <w:strike w:val="0"/>
        </w:rPr>
        <w:t>。农民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和平民的代表、神甫闵采尔，起来反对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路德，继续领导了这场革命运动。他主</w:t>
      </w:r>
      <w:r>
        <w:rPr>
          <w:rStyle w:val="485"/>
          <w:b w:val="0"/>
          <w:bCs w:val="0"/>
          <w:i w:val="0"/>
          <w:iCs w:val="0"/>
          <w:smallCaps w:val="0"/>
          <w:strike w:val="0"/>
        </w:rPr>
        <w:t>张在现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实的世界中建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立起“天国％反映了农民和早期无产阶级对没有阶级差别、没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有私有财产的社会的向往。十六世纪三十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四十年代，法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485"/>
          <w:b w:val="0"/>
          <w:bCs w:val="0"/>
          <w:i w:val="0"/>
          <w:iCs w:val="0"/>
          <w:smallCaps w:val="0"/>
          <w:strike w:val="0"/>
        </w:rPr>
        <w:t>国人加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尔文在瑞士领导的宗教改革，比路德激进得多。他对教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会组织进行了重大改革，不仅简化了许多宗教仪式，而且使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教会采取民主和共和的政教组织形式:教会是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选民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perscript"/>
        </w:rPr>
        <w:t>p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的组织，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教职由选举产生，整个教会由定期召开的髙级宗教会议领导。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这一改革适合当时资产阶级中最澈进部分的要求，因而获得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了胜利。恩格斯说</w:t>
      </w:r>
      <w:r>
        <w:rPr>
          <w:rStyle w:val="66"/>
          <w:b/>
          <w:bCs/>
          <w:i w:val="0"/>
          <w:iCs w:val="0"/>
          <w:smallCaps w:val="0"/>
          <w:strike w:val="0"/>
        </w:rPr>
        <w:t>当路德的宗教改革在镝国已经蜕化并把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 xml:space="preserve">德国引向灭亡的时候，加尔文的宗教改革却成了 </w:t>
      </w:r>
      <w:r>
        <w:rPr>
          <w:rStyle w:val="488"/>
          <w:b w:val="0"/>
          <w:bCs w:val="0"/>
          <w:i w:val="0"/>
          <w:iCs w:val="0"/>
          <w:smallCaps w:val="0"/>
          <w:strike w:val="0"/>
        </w:rPr>
        <w:t>B</w:t>
      </w:r>
      <w:r>
        <w:rPr>
          <w:rStyle w:val="66"/>
          <w:b/>
          <w:bCs/>
          <w:i w:val="0"/>
          <w:iCs w:val="0"/>
          <w:smallCaps w:val="0"/>
          <w:strike w:val="0"/>
        </w:rPr>
        <w:t>内瓦、荷兰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和苏格兰共和党人的旗帜，……并为英国发生的资产阶级革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命的第二幕提供了意识形态的外衣</w:t>
      </w:r>
      <w:r>
        <w:rPr>
          <w:rStyle w:val="489"/>
          <w:b w:val="0"/>
          <w:bCs w:val="0"/>
          <w:i w:val="0"/>
          <w:iCs w:val="0"/>
          <w:smallCaps w:val="0"/>
          <w:strike w:val="0"/>
        </w:rPr>
        <w:t>，(心</w:t>
      </w:r>
      <w:r>
        <w:rPr>
          <w:rStyle w:val="488"/>
          <w:b w:val="0"/>
          <w:bCs w:val="0"/>
          <w:i w:val="0"/>
          <w:iCs w:val="0"/>
          <w:smallCaps w:val="0"/>
          <w:strike w:val="0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克思恩格斯选集&gt; 第四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卷252页）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宗教改革运动，前后延续二百多年，遍及欧洲各它是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新兴资产阶级反封建斗争的最初形式。由宗教改革而发展起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来的农民战争，沉重地打击了封建制度和罗马教皇的势力，成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为近代欧洲资产阶级和广大人民反对封建制度的第一次大决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战。由于宗教改革，在徳、法、瑞士、荷竺和苏格兰等国都先后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建立起具有新教义的新教派，成为新兴资产阶级夺取和巩固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政治统治的工具。</w:t>
      </w:r>
    </w:p>
    <w:p>
      <w:pPr>
        <w:pStyle w:val="65"/>
        <w:keepNext w:val="0"/>
        <w:keepLines w:val="0"/>
        <w:widowControl w:val="0"/>
        <w:shd w:val="clear" w:color="auto" w:fill="auto"/>
        <w:tabs>
          <w:tab w:val="left" w:pos="2660"/>
        </w:tabs>
        <w:bidi w:val="0"/>
        <w:ind w:left="0" w:firstLine="360"/>
        <w:jc w:val="left"/>
      </w:pPr>
      <w:r>
        <w:rPr>
          <w:rStyle w:val="491"/>
          <w:b w:val="0"/>
          <w:bCs w:val="0"/>
          <w:i w:val="0"/>
          <w:iCs w:val="0"/>
          <w:smallCaps w:val="0"/>
          <w:strike w:val="0"/>
        </w:rPr>
        <w:t>社会革命</w:t>
      </w:r>
      <w:r>
        <w:rPr>
          <w:rStyle w:val="491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指社会制度的根本变革。在阶级社会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里，就是革命阶级推翻反动阶级的统治，用先进的社会制度去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代替落码的社会制度的斗争。它是阶级斗争的必然产物和最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髙表现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283"/>
          <w:b w:val="0"/>
          <w:bCs w:val="0"/>
          <w:i w:val="0"/>
          <w:iCs w:val="0"/>
          <w:smallCaps w:val="0"/>
          <w:strike w:val="0"/>
        </w:rPr>
        <w:t>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革命是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K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史的火车头</w:t>
      </w:r>
      <w:r>
        <w:rPr>
          <w:rStyle w:val="283"/>
          <w:b w:val="0"/>
          <w:bCs w:val="0"/>
          <w:i w:val="0"/>
          <w:iCs w:val="0"/>
          <w:smallCaps w:val="0"/>
          <w:strike w:val="0"/>
        </w:rPr>
        <w:t xml:space="preserve">马克思恩格斯选集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&gt; </w:t>
      </w:r>
      <w:r>
        <w:rPr>
          <w:rStyle w:val="283"/>
          <w:b w:val="0"/>
          <w:bCs w:val="0"/>
          <w:i w:val="0"/>
          <w:iCs w:val="0"/>
          <w:smallCaps w:val="0"/>
          <w:strike w:val="0"/>
        </w:rPr>
        <w:t>第一卷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474</w:t>
      </w:r>
      <w:r>
        <w:rPr>
          <w:rStyle w:val="28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rStyle w:val="28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只有通过先进阶级的革命，才能变革社会制度，把社会推向前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进。毛主席指出：“在阶级社会中，革命和革命战争是不可避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免的，舍此不能完成社会发展的飞跃，不能推翻反动的统治阶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级，而使人民获得政权/ “</w:t>
      </w:r>
      <w:r>
        <w:rPr>
          <w:rStyle w:val="134"/>
          <w:b w:val="0"/>
          <w:bCs w:val="0"/>
          <w:i w:val="0"/>
          <w:iCs w:val="0"/>
          <w:smallCaps w:val="0"/>
          <w:strike w:val="0"/>
        </w:rPr>
        <w:t>矛盾你</w:t>
      </w:r>
      <w:r>
        <w:rPr>
          <w:color w:val="000000"/>
          <w:spacing w:val="0"/>
          <w:w w:val="100"/>
          <w:position w:val="0"/>
          <w:lang w:val="zh-CN" w:eastAsia="zh-CN" w:bidi="zh-CN"/>
        </w:rPr>
        <w:t>^从历史发展来看，社会革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命有几种不同的情况，第一种是以奴隶制代替原始公社制的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革命;第二种是以一种剥削制度代替另一种剥削制度的革命，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如封建制代替奴隶制，资本主义制度代替封建制1第三种是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以最后消灭任何剥削制度和任何阶级为目榇的革命"</w:t>
      </w:r>
      <w:r>
        <w:rPr>
          <w:rStyle w:val="134"/>
          <w:b w:val="0"/>
          <w:bCs w:val="0"/>
          <w:i w:val="0"/>
          <w:iCs w:val="0"/>
          <w:smallCaps w:val="0"/>
          <w:strike w:val="0"/>
        </w:rPr>
        <w:t>〇:关于</w:t>
      </w:r>
      <w:r>
        <w:rPr>
          <w:rStyle w:val="13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34"/>
          <w:b w:val="0"/>
          <w:bCs w:val="0"/>
          <w:i w:val="0"/>
          <w:iCs w:val="0"/>
          <w:smallCaps w:val="0"/>
          <w:strike w:val="0"/>
        </w:rPr>
        <w:t>胡风反革命集团的材料》），</w:t>
      </w:r>
      <w:r>
        <w:rPr>
          <w:rStyle w:val="114"/>
          <w:b w:val="0"/>
          <w:bCs w:val="0"/>
          <w:i w:val="0"/>
          <w:iCs w:val="0"/>
          <w:smallCaps w:val="0"/>
          <w:strike w:val="0"/>
        </w:rPr>
        <w:t>即社会主义和共产主义革命到了共</w:t>
      </w:r>
      <w:r>
        <w:rPr>
          <w:rStyle w:val="1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产主义社会,也还要从一个阶段转变到另一个更高阶段，这种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转变，也是飞跃，也是社会革命，只是内容和形式发生了裉本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变化。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马克思主义认为，社会革命的最深刻的根源在于生产力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和生产关系的矛盾，经济基础和上层建筑的矛盾。革命的最终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目的是根本变革经济制度，解放生产力</w:t>
      </w:r>
      <w:r>
        <w:rPr>
          <w:rStyle w:val="66"/>
          <w:b/>
          <w:bCs/>
          <w:i w:val="0"/>
          <w:iCs w:val="0"/>
          <w:smallCaps w:val="0"/>
          <w:strike w:val="0"/>
        </w:rPr>
        <w:t>，把</w:t>
      </w:r>
      <w:r>
        <w:rPr>
          <w:color w:val="000000"/>
          <w:spacing w:val="0"/>
          <w:w w:val="100"/>
          <w:position w:val="0"/>
          <w:lang w:val="zh-CN" w:eastAsia="zh-CN" w:bidi="zh-CN"/>
        </w:rPr>
        <w:t>社会推向前进。变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革经济制度的斗争必然要发展为夺取国家政权的斗争。马克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思指出</w:t>
      </w:r>
      <w:r>
        <w:rPr>
          <w:rStyle w:val="66"/>
          <w:b/>
          <w:bCs/>
          <w:i w:val="0"/>
          <w:iCs w:val="0"/>
          <w:smallCaps w:val="0"/>
          <w:strike w:val="0"/>
        </w:rPr>
        <w:t>/每一次革命都破坏旧社会，所以它是社会的。毎一次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革命都推翻</w:t>
      </w:r>
      <w:r>
        <w:rPr>
          <w:rStyle w:val="488"/>
          <w:b w:val="0"/>
          <w:bCs w:val="0"/>
          <w:i w:val="0"/>
          <w:iCs w:val="0"/>
          <w:smallCaps w:val="0"/>
          <w:strike w:val="0"/>
        </w:rPr>
        <w:t>B</w:t>
      </w:r>
      <w:r>
        <w:rPr>
          <w:rStyle w:val="66"/>
          <w:b/>
          <w:bCs/>
          <w:i w:val="0"/>
          <w:iCs w:val="0"/>
          <w:smallCaps w:val="0"/>
          <w:strike w:val="0"/>
        </w:rPr>
        <w:t>政权，所以它具有政治性</w:t>
      </w:r>
      <w:r>
        <w:rPr>
          <w:rStyle w:val="134"/>
          <w:b w:val="0"/>
          <w:bCs w:val="0"/>
          <w:i w:val="0"/>
          <w:iCs w:val="0"/>
          <w:smallCaps w:val="0"/>
          <w:strike w:val="0"/>
        </w:rPr>
        <w:t>马克思恩咯斯全集》</w:t>
      </w:r>
      <w:r>
        <w:rPr>
          <w:rStyle w:val="13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第一卷</w:t>
      </w:r>
      <w:r>
        <w:rPr>
          <w:rStyle w:val="134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48</w:t>
      </w:r>
      <w:r>
        <w:rPr>
          <w:rStyle w:val="492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134"/>
          <w:b w:val="0"/>
          <w:bCs w:val="0"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国家政权是上层建筑的主体，不推翻旧的国家机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器和建立新的国家机器，就不可能完成社会制度的根本变革。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因此列宁指出&lt; “一切革命的根本问题是国家政权问题列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200"/>
          <w:b w:val="0"/>
          <w:bCs w:val="0"/>
          <w:i w:val="0"/>
          <w:iCs w:val="0"/>
          <w:smallCaps w:val="0"/>
          <w:strike w:val="0"/>
        </w:rPr>
        <w:t>宁全集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第二十四卷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18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页〉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国家政权从反动阶级手里转到革命阶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级手里，是社会革命的首要的基本的标志。如杲是反革命阶级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从革命阶级手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夺取政权，那就是反革命政变和复辟行为6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暴力革命是社会革命的必由之路。被压迫阶级要夺取政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杈，完成革命任务，必须用革命暴力去消灭反革命暴力。马克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思指出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Style w:val="68"/>
          <w:b/>
          <w:bCs/>
          <w:i w:val="0"/>
          <w:iCs w:val="0"/>
          <w:smallCaps w:val="0"/>
          <w:strike w:val="0"/>
        </w:rPr>
        <w:t>“暴力是每一个孕育</w:t>
      </w:r>
      <w:r>
        <w:rPr>
          <w:color w:val="000000"/>
          <w:spacing w:val="0"/>
          <w:w w:val="100"/>
          <w:position w:val="0"/>
          <w:lang w:val="zh-CN" w:eastAsia="zh-CN" w:bidi="zh-CN"/>
        </w:rPr>
        <w:t>着新社</w:t>
      </w:r>
      <w:r>
        <w:rPr>
          <w:rStyle w:val="68"/>
          <w:b/>
          <w:bCs/>
          <w:i w:val="0"/>
          <w:iCs w:val="0"/>
          <w:smallCaps w:val="0"/>
          <w:strike w:val="0"/>
        </w:rPr>
        <w:t>会的旧社会的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助产婆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克思恩格斯全集</w:t>
      </w:r>
      <w:r>
        <w:rPr>
          <w:rStyle w:val="200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第二十三卷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819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历史上每次伟大的革命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无不经过你死我活的国内战争。现代修正主义者否认这个真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理，鼓吹什么“和平过渡％就是背叛革命。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“前途是光明的，道路是曲折的/(《毛泽东选集》—卷本1061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页</w:t>
      </w:r>
      <w:r>
        <w:rPr>
          <w:color w:val="000000"/>
          <w:spacing w:val="0"/>
          <w:w w:val="100"/>
          <w:position w:val="0"/>
          <w:lang w:val="en-US" w:eastAsia="en-US" w:bidi="en-US"/>
        </w:rPr>
        <w:t>);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千年来人类社会发展的历史表明，社会革命是沿着曲折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道路、螺旋式向前发展的^以往的革命，无论是封建制代替奴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隶制，资本主义制度代替封建制，围绕着前进与倒退、复辟与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反复辟，都经历了几十年或几百年反复、曲折的斗争。以最后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消灭任何剥削制度和任何阶级为目标的社会主义革命，较之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以往的任何革命，必然要经历更加曲折、更加激烈的斗争。革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命能否胜利，关键在于路线^无产阶级要取得社会主义革命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的胜利，只有坚持马克思列宁主义的革命路线，反对修正主义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路线才能实现。否则，即使有了革命形势，也不能夺得政权;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即使夺得了政权，也还会重新丧失。人民是历史的主人，人民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总是要革命的,任何反复和曲折都不能阻挡革命的前进。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670"/>
        </w:tabs>
        <w:bidi w:val="0"/>
        <w:spacing w:line="340" w:lineRule="exact"/>
        <w:ind w:left="0" w:firstLine="360"/>
        <w:jc w:val="left"/>
      </w:pPr>
      <w:r>
        <w:rPr>
          <w:rStyle w:val="195"/>
          <w:b w:val="0"/>
          <w:bCs w:val="0"/>
          <w:i w:val="0"/>
          <w:iCs w:val="0"/>
          <w:smallCaps w:val="0"/>
          <w:strike w:val="0"/>
        </w:rPr>
        <w:t>暴力革命</w:t>
      </w:r>
      <w:r>
        <w:rPr>
          <w:rStyle w:val="195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即进步阶级用武装斗争反对和推翻、反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动阶级的统治，是阶级斗争的最高形式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475" w:type="first"/>
          <w:footerReference r:id="rId473" w:type="default"/>
          <w:footerReference r:id="rId474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暴力革命的理论是历史上阶级斗争经验的科学总结。马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克思主义认为，一切革命的根本问题是国家政权问题。反动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阶级的政权，是维护他们反革命统治的暴力机器。被压迫阶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级只有用暴力去摧毁反动阶级的国家机器，才能夺取政权。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毛主席指出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“革命的中心任务和最离形式是武装夺取政权，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是战争解决问题。这个马克思列宁主义的革命原则是普遍地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对的，不论在中国在外国，一概都是对的/“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毛泽东选集 &gt;一卷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506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页</w:t>
      </w:r>
      <w:r>
        <w:rPr>
          <w:rStyle w:val="168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“舍此不能完成社会发展的飞跃</w:t>
      </w:r>
      <w:r>
        <w:rPr>
          <w:rStyle w:val="469"/>
          <w:b w:val="0"/>
          <w:bCs w:val="0"/>
          <w:i w:val="0"/>
          <w:iCs w:val="0"/>
          <w:smallCaps w:val="0"/>
          <w:strike w:val="0"/>
        </w:rPr>
        <w:t>矛盾论</w:t>
      </w:r>
      <w:r>
        <w:rPr>
          <w:rStyle w:val="469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469"/>
          <w:b w:val="0"/>
          <w:bCs w:val="0"/>
          <w:i w:val="0"/>
          <w:iCs w:val="0"/>
          <w:smallCaps w:val="0"/>
          <w:strike w:val="0"/>
        </w:rPr>
        <w:t>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暴力革命是普遍规律。从历史上看，法国的资产阶级革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命，经历了几次复辟与反复辟的斗争，每一次斗争都使用了暴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力。资产阶级革命，只是一个剥削阶级推翻另一个剝削阶级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的革命，尚且不能不经过国内战争。那末要消灭一切剥削阶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级和一切剥削制度的无产阶级革命，不经过国内战争，更是不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可能的巴黎公社正是在武装的革命同武装的反革命激烈搏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斗中诞生的。它所经历的七十二天，是武装起义、武装斗争、武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装自卫的七十二天。它所犯的一个致命的错误，就是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在于对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反革命过于宽大，没有立即向凡尔赛进军，消灭反动派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敌人以喘息之机，使他们能够反扑过来，屠杀革命人民。中国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新民主主义革命的历史,就是武装斗争的历史。毛主席说在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中国，离开了武装斗争，就没有无产阶级的地位，就没有人民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的地位，就没有共产党的地位，就没有革命的胜利。”（《毛泽东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一卷本573页）中国人民正是在中国共产党的领导下，通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过解放战争，消灭了蒋介石八百万反动军队，才取得人民民主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革命的伟大胜利的。历史证明，一切反动阶级的本性决定他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们不会自动交出政权。每当革命的紧要关头，反动阶级总是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首先使用暴力，发动内战，用刺刀来对付革命。因此列宁说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“历史上还设有过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次不经过国内战争的大革命，并且也没有</w:t>
      </w:r>
    </w:p>
    <w:p>
      <w:pPr>
        <w:pStyle w:val="261"/>
        <w:keepNext/>
        <w:keepLines/>
        <w:widowControl w:val="0"/>
        <w:shd w:val="clear" w:color="auto" w:fill="auto"/>
        <w:bidi w:val="0"/>
        <w:ind w:left="0" w:firstLine="0"/>
        <w:jc w:val="left"/>
      </w:pPr>
      <w:bookmarkStart w:id="32" w:name="bookmark32"/>
      <w:r>
        <w:rPr>
          <w:color w:val="000000"/>
          <w:spacing w:val="0"/>
          <w:w w:val="100"/>
          <w:position w:val="0"/>
          <w:lang w:val="zh-CN" w:eastAsia="zh-CN" w:bidi="zh-CN"/>
        </w:rPr>
        <w:t>—个严肃的马克思主义者会认为，不经过画内战争就能从资</w:t>
      </w:r>
      <w:bookmarkEnd w:id="32"/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本主义过渡到社会主义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《列宁选集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第三卷578页）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赞成还是反对暴力革命，是区分真假马克思主义的重要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标志9放弃暴力革命，搞什么“和平过渡'就是对无产阶级革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命的背叛。第二次世界大战中，陶里亚蒂、多列士等修正主义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头子，交出了人民的武装，以暂时换取资产阶级政府里的一官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半职，结果使光产阶级已经取得的革命成果全部丧失。苏修叛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徒集团一面反对暴力革命，重弹“和平过渡”的滥调，一面却用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暴力镇压国内人民革命和世界人民革命，充分暴露出社会帝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国主义的狰狞面目^叛徒、卖国贼林彪一面躲在阴暗的角落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里叫嚷“恃德者昌，恃;^者亡％用儒家的反动语言恶毒攻击革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命暴力，一面却阴谋发动反革命武装政变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这表明一切修正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主义者都是一丘之貉。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资产阶级革命即资产阶级领导的民主革命。这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种革命通常是资本主义生产方式在封建社会内部已经成熟的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条件下发生的，其基本任务是推翻封建制度，建立资产阶级专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政，为发展资本主义扫清道路^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6120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十七世纪中叶的英国和十八世纪末叶的法国资产阶级革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命，不仅促进了本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资本主义的迅速发展，而且打击了整个欧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洲的封建统治，推动了其它地区国家的反封建革命运动。马克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思肯定一六四八年英国革命和一七八九年法国革命的历史作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用时指出这两次革命不仅反映了它们本身发生的地区即英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法两国的要求，而且在更大得多的程度上反映了当时整个世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界的要求。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马克思恩格斯全集》第六卷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125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ab/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^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帝国主义和无产阶级革命时代，特别是十月革命的胜利，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结束了这种旧的资产阶级世界革命，开始了无产阶级社会主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义的世界革命。在帝国主义时代，殖民地、半殖民地、半封建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国家的最大压迫是民族压迫，这些国家发生的资产阶级革命，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必然要反对帝囯主义，从而不可避免地要遭到帝囯主义的镇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压，可是却得到社会主义国家和国际无产阶级的援助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此，不管参加这一革命的阶级、党派、个人是否自觉地意识到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这一点，这种革命都不再属于旧的世界资产阶级民主革命的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范畴，而成为新的无产阶级社会主义世界革命的同盟军。第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二次世界大战以后，亚洲、非洲和拉丁美洲广大地区的民族民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主革命运动，是直接打击帝国主义的强大力量,更是当代无产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阶级社会主义世界革命的同盟军。所以，对待亚、非、拉各国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民族民主革命运动采取什么态度，是区别对外政策中真假马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克思主义的重要标志。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资产阶级革命虽然是一种剥削制度代替另一种剥削制度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的革命，伹却经历了长期的复辟和反复辟@斗争。如英国资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产阶级革命开始于一六四0年，在推翻了国王后，接着就出现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了克伦威尔的独栽统治，一六六0年又出现旧王朝复辟，直到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一六六八年，资产阶级专改才稳定下来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法国资产阶级革命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从一七八九年爆发到一八七五年第三共和国成立，经历了八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十六年，中间交织着进步与反动，共和与帝制，革命的恐怖与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反革命的恐怖，征服外国与投降外国等十分复杂的斗争。这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说明任何一次真正的革命，都不是一帆风顺的，都要经过曲折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的道路，才能取得胜利。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765"/>
        </w:tabs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产业革命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亦称工业革命。包括技术变革和社会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  <w:sectPr>
          <w:footerReference r:id="rId478" w:type="first"/>
          <w:footerReference r:id="rId476" w:type="default"/>
          <w:footerReference r:id="rId477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变革两个方而。技术变革指由工场手工业过渡到机器大工业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的资本主义生产为的发展社会变革指生产关系的改变，郎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资本主义生产关系取得统治地位。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产业革命开始于十八谀纪六十年代的英国。十七到十八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世纪，英、法等国资产阶级革命的胜利，为生产力的发展扫清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了道路，资本主义工场芋工业为科学技术的发展，为向机器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大工业的过渡准侪好了条件。十八世纪八十年代，蒸汽机的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发明和应用，给英国整个工业部门提供了强大的动力，加速了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技术革新和英国的产业革命，使它成为第一个资本主义强国。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恩格斯曾指出产业革命对英国的意义，就象政治革命对于法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国，哲学革命对于德国一样。机器的大量制造和采用，又推动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了采掘、冶炼和化学工业以及运输技术的变革^到十九世纪中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期，继英国之后，法、德、美、日等国也先后完成了产业革命。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产业革命的结果是机器大工业代替了工场手工业，生产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力获得迅速发展，为资本主义制度战胜封建主义制度奠定了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物质基础。正如《共产党宣言》所指出的:“蒸汽</w:t>
      </w:r>
      <w:r>
        <w:rPr>
          <w:rStyle w:val="395"/>
          <w:b/>
          <w:bCs/>
          <w:i w:val="0"/>
          <w:iCs w:val="0"/>
          <w:smallCaps w:val="0"/>
          <w:strike w:val="0"/>
        </w:rPr>
        <w:t>和机器引起了</w:t>
      </w:r>
      <w:r>
        <w:rPr>
          <w:rStyle w:val="395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395"/>
          <w:b/>
          <w:bCs/>
          <w:i w:val="0"/>
          <w:iCs w:val="0"/>
          <w:smallCaps w:val="0"/>
          <w:strike w:val="0"/>
        </w:rPr>
        <w:t>工业生产的革命。现代大工业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代替了</w:t>
      </w:r>
      <w:r>
        <w:rPr>
          <w:rStyle w:val="395"/>
          <w:b/>
          <w:bCs/>
          <w:i w:val="0"/>
          <w:iCs w:val="0"/>
          <w:smallCaps w:val="0"/>
          <w:strike w:val="0"/>
        </w:rPr>
        <w:t>工场手工业；工业中的</w:t>
      </w:r>
      <w:r>
        <w:rPr>
          <w:rStyle w:val="395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395"/>
          <w:b/>
          <w:bCs/>
          <w:i w:val="0"/>
          <w:iCs w:val="0"/>
          <w:smallCaps w:val="0"/>
          <w:strike w:val="0"/>
        </w:rPr>
        <w:t>百万富翁，整批整批产业军的统领，现代资产者，代替了工业</w:t>
      </w:r>
      <w:r>
        <w:rPr>
          <w:rStyle w:val="395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395"/>
          <w:b/>
          <w:bCs/>
          <w:i w:val="0"/>
          <w:iCs w:val="0"/>
          <w:smallCaps w:val="0"/>
          <w:strike w:val="0"/>
        </w:rPr>
        <w:t>的中间等级/&lt;</w:t>
      </w:r>
      <w:r>
        <w:rPr>
          <w:rStyle w:val="395"/>
          <w:b/>
          <w:bCs/>
          <w:i w:val="0"/>
          <w:iCs w:val="0"/>
          <w:smallCaps w:val="0"/>
          <w:strike w:val="0"/>
          <w:vertAlign w:val="superscript"/>
        </w:rPr>
        <w:t>《</w:t>
      </w:r>
      <w:r>
        <w:rPr>
          <w:rStyle w:val="446"/>
          <w:b w:val="0"/>
          <w:bCs w:val="0"/>
          <w:i w:val="0"/>
          <w:iCs w:val="0"/>
          <w:smallCaps w:val="0"/>
          <w:strike w:val="0"/>
        </w:rPr>
        <w:t>马克思恩格斯选集</w:t>
      </w:r>
      <w:r>
        <w:rPr>
          <w:rStyle w:val="446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446"/>
          <w:b w:val="0"/>
          <w:bCs w:val="0"/>
          <w:i w:val="0"/>
          <w:iCs w:val="0"/>
          <w:smallCaps w:val="0"/>
          <w:strike w:val="0"/>
        </w:rPr>
        <w:t>第一卷</w:t>
      </w:r>
      <w:r>
        <w:rPr>
          <w:rStyle w:val="395"/>
          <w:b/>
          <w:bCs/>
          <w:i w:val="0"/>
          <w:iCs w:val="0"/>
          <w:smallCaps w:val="0"/>
          <w:strike w:val="0"/>
        </w:rPr>
        <w:t>252</w:t>
      </w:r>
      <w:r>
        <w:rPr>
          <w:rStyle w:val="446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494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495"/>
          <w:b w:val="0"/>
          <w:bCs w:val="0"/>
          <w:i w:val="0"/>
          <w:iCs w:val="0"/>
          <w:smallCaps w:val="0"/>
          <w:strike w:val="0"/>
        </w:rPr>
        <w:t>产业革命最重</w:t>
      </w:r>
      <w:r>
        <w:rPr>
          <w:color w:val="000000"/>
          <w:spacing w:val="0"/>
          <w:w w:val="100"/>
          <w:position w:val="0"/>
          <w:lang w:val="zh-CN" w:eastAsia="zh-CN" w:bidi="zh-CN"/>
        </w:rPr>
        <w:t>要的社</w:t>
      </w:r>
      <w:r>
        <w:rPr>
          <w:rStyle w:val="495"/>
          <w:b w:val="0"/>
          <w:bCs w:val="0"/>
          <w:i w:val="0"/>
          <w:iCs w:val="0"/>
          <w:smallCaps w:val="0"/>
          <w:strike w:val="0"/>
        </w:rPr>
        <w:t>会后果，是阶级对立的简单化，社会</w:t>
      </w:r>
      <w:r>
        <w:rPr>
          <w:rStyle w:val="495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495"/>
          <w:b w:val="0"/>
          <w:bCs w:val="0"/>
          <w:i w:val="0"/>
          <w:iCs w:val="0"/>
          <w:smallCaps w:val="0"/>
          <w:strike w:val="0"/>
        </w:rPr>
        <w:t>日益迅速地分裂为两个明显对立的阶级，即资产阶级与无产</w:t>
      </w:r>
      <w:r>
        <w:rPr>
          <w:rStyle w:val="495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495"/>
          <w:b w:val="0"/>
          <w:bCs w:val="0"/>
          <w:i w:val="0"/>
          <w:iCs w:val="0"/>
          <w:smallCaps w:val="0"/>
          <w:strike w:val="0"/>
        </w:rPr>
        <w:t>阶级。恩格斯指出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/新生的工血能够这样成长起来，只是因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为它用机器代替了手工工具，用工厂代替了作坊，从而杷中等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阶级中的劳动分子变成工人</w:t>
      </w:r>
      <w:r>
        <w:rPr>
          <w:rStyle w:val="495"/>
          <w:b w:val="0"/>
          <w:bCs w:val="0"/>
          <w:i w:val="0"/>
          <w:iCs w:val="0"/>
          <w:smallCaps w:val="0"/>
          <w:strike w:val="0"/>
        </w:rPr>
        <w:t>无产者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，杷从前的大商人变成了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厂主</w:t>
      </w:r>
      <w:r>
        <w:rPr>
          <w:rStyle w:val="496"/>
          <w:b w:val="0"/>
          <w:bCs w:val="0"/>
          <w:i w:val="0"/>
          <w:iCs w:val="0"/>
          <w:smallCaps w:val="0"/>
          <w:strike w:val="0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它排挤了小资产阶级，并杷居民间的一切差别化为工人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和资本家之间的对立</w:t>
      </w:r>
      <w:r>
        <w:rPr>
          <w:rStyle w:val="497"/>
          <w:b w:val="0"/>
          <w:bCs w:val="0"/>
          <w:i w:val="0"/>
          <w:iCs w:val="0"/>
          <w:smallCaps w:val="0"/>
          <w:strike w:val="0"/>
        </w:rPr>
        <w:t>马克思恩格斯全集</w:t>
      </w:r>
      <w:r>
        <w:rPr>
          <w:rStyle w:val="497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497"/>
          <w:b w:val="0"/>
          <w:bCs w:val="0"/>
          <w:i w:val="0"/>
          <w:iCs w:val="0"/>
          <w:smallCaps w:val="0"/>
          <w:strike w:val="0"/>
        </w:rPr>
        <w:t>笫二卷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296</w:t>
      </w:r>
      <w:r>
        <w:rPr>
          <w:rStyle w:val="497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产业革命带来了大工业的发展，而大工业的发展必然使</w:t>
      </w:r>
    </w:p>
    <w:p>
      <w:pPr>
        <w:pStyle w:val="499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  <w:sectPr>
          <w:footerReference r:id="rId481" w:type="first"/>
          <w:footerReference r:id="rId479" w:type="default"/>
          <w:footerReference r:id="rId480" w:type="even"/>
          <w:pgSz w:w="11909" w:h="16834"/>
          <w:pgMar w:top="1430" w:right="1440" w:bottom="1430" w:left="1440" w:header="0" w:footer="3" w:gutter="0"/>
          <w:pgNumType w:start="428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M0&amp; *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社会化的生产和资本主义私人占有制之间的矛盾日益尖锐。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随着大工业的发展，资产阶级对无产阶级的剥削日益加深，无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产阶级反对资产阶级的斗争也必然愈来愈激烈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正是资产阶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级自己产生了白身的掘墓人。无产阶级革命的胜利和资产阶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级的灭亡，都是不可避免的。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新民主主义革命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第一次帝国主义大战和十月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革命以后，无产阶级领导的殖民地、半殖民地国家的民族民主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革命，就是新民主主义革命。毛主席在《新民主主义论》、《中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国革命和中国共产党》、《&lt;共产党人〉发刊同》等许多著作中，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对新民主主义革命作了系统的论述。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新民主主义革命，虽然按其社会性质来说，仍然是资产阶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级的民主革命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但和旧的资产阶级民主革命有着原则的区别。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十月革命的胜利，改变了世界历史的方向，划分了世界历史的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时代。帝国主义是一切殖民地、半殖民地、半封建国家的主要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压迫者。列宁所领导的第一个社会主义国家和许多资本主义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国家的无产阶级，都宣布支持殖民地、半殖民地人民的解放运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动。在这个时代，任何殖民地、半殖民地国家反对帝国主义的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革命，都不再是世界资本主义反革命战线的同盟军，而变为无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产阶级社会主义世界革命的同盟军了，它是无产阶级社会主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义世界革命的一部分。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这种“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民主主义革命是社会主义革命的必要准备,社会主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500"/>
          <w:b/>
          <w:bCs/>
          <w:i w:val="0"/>
          <w:iCs w:val="0"/>
          <w:smallCaps w:val="0"/>
          <w:strike w:val="0"/>
        </w:rPr>
        <w:t>义革命是民主主义革命的必然趋势毛泽东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选集》一卷本614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页)中国共产党领导的中国革命的第一步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是改变殖民地、半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殖民地、半封建的社会形态，使之变成独立的民主主义社会。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第二步，经过社会主义革命，建立和建成社会主义社会。两个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阶段紧密衔接，不容横插一个资产阶级专政的阶段。以陈独秀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为代表的右倾机会主义者，顽固地坚持民主革命应由资产阶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级领导，建立资产阶级专政，发展资本主义，然后再搞“第二次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革命”，结果导致第一次大革命的失畋。“左”倾肓动主义者，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走到另一个极端，提出所谓“一次革命论”，妄想使民主革命与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社会主义革命“毕其功于一役％结果使革命遭到新的失败。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他们都不慊得或不愿意懂得民主革命和社会主义革命的联系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和区别。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无产阶级掌握领导权是新民主主义革命区别于旧民主主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义革命的根本标志。五四运动以前，资产阶级领导的中国民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主革命,属于旧民主主义革命的范畴。五四运动以后，无产阶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级成为中国民主革命的领导者，开始了新民主主义革命。中国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的民族资产阶级，遭受帝国主义的压迫,他们在一定时期和一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定程度上，具有反对帝国主义和封建统治的革命性^但由于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他们在经济上、政治上异常软弱，对于革命的敌人有妥协性，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所以即使在革命时，也不能彻底反帝反封建。只有工人阶级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最有远见，大公无私，最富于革命彻底性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</w:t>
      </w:r>
      <w:r>
        <w:rPr>
          <w:rStyle w:val="395"/>
          <w:b/>
          <w:bCs/>
          <w:i w:val="0"/>
          <w:iCs w:val="0"/>
          <w:smallCaps w:val="0"/>
          <w:strike w:val="0"/>
        </w:rPr>
        <w:t>«整个革命历史证</w:t>
      </w:r>
      <w:r>
        <w:rPr>
          <w:rStyle w:val="395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395"/>
          <w:b/>
          <w:bCs/>
          <w:i w:val="0"/>
          <w:iCs w:val="0"/>
          <w:smallCaps w:val="0"/>
          <w:strike w:val="0"/>
        </w:rPr>
        <w:t>明，没有工人阶级的领导，革命就要失败，有了工人阶级的领</w:t>
      </w:r>
      <w:r>
        <w:rPr>
          <w:rStyle w:val="395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395"/>
          <w:b/>
          <w:bCs/>
          <w:i w:val="0"/>
          <w:iCs w:val="0"/>
          <w:smallCaps w:val="0"/>
          <w:strike w:val="0"/>
        </w:rPr>
        <w:t>导，革命就胜利了。在帝国主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义时代</w:t>
      </w:r>
      <w:r>
        <w:rPr>
          <w:rStyle w:val="395"/>
          <w:b/>
          <w:bCs/>
          <w:i w:val="0"/>
          <w:iCs w:val="0"/>
          <w:smallCaps w:val="0"/>
          <w:strike w:val="0"/>
        </w:rPr>
        <w:t>，任</w:t>
      </w:r>
      <w:r>
        <w:rPr>
          <w:rStyle w:val="501"/>
          <w:b w:val="0"/>
          <w:bCs w:val="0"/>
          <w:i w:val="0"/>
          <w:iCs w:val="0"/>
          <w:smallCaps w:val="0"/>
          <w:strike w:val="0"/>
        </w:rPr>
        <w:t>k</w:t>
      </w:r>
      <w:r>
        <w:rPr>
          <w:rStyle w:val="395"/>
          <w:b/>
          <w:bCs/>
          <w:i w:val="0"/>
          <w:iCs w:val="0"/>
          <w:smallCaps w:val="0"/>
          <w:strike w:val="0"/>
        </w:rPr>
        <w:t>国家的任何别的阶</w:t>
      </w:r>
      <w:r>
        <w:rPr>
          <w:rStyle w:val="395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395"/>
          <w:b/>
          <w:bCs/>
          <w:i w:val="0"/>
          <w:iCs w:val="0"/>
          <w:smallCaps w:val="0"/>
          <w:strike w:val="0"/>
        </w:rPr>
        <w:t xml:space="preserve">级，都不能领导任何真正的革命达到胜利。” </w:t>
      </w:r>
      <w:r>
        <w:rPr>
          <w:rStyle w:val="234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毛泽东选集 卷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1368页&gt;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485" w:type="first"/>
          <w:footerReference r:id="rId483" w:type="default"/>
          <w:headerReference r:id="rId482" w:type="even"/>
          <w:footerReference r:id="rId484" w:type="even"/>
          <w:pgSz w:w="11909" w:h="16834"/>
          <w:pgMar w:top="1430" w:right="1440" w:bottom="1430" w:left="1440" w:header="0" w:footer="3" w:gutter="0"/>
          <w:pgNumType w:start="41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中国新民主主义革命的经验表明，必须有一个有纪律的，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有马克思列宁主义的理论武装的，釆取自我批评方法的，联系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人民群众的无产阶级政党，一个由这样的党领导的军队，一个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由这样的党领导的各革命阶级各革命派别的统一战线，才能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395"/>
          <w:b/>
          <w:bCs/>
          <w:i w:val="0"/>
          <w:iCs w:val="0"/>
          <w:smallCaps w:val="0"/>
          <w:strike w:val="0"/>
        </w:rPr>
        <w:t>取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得革命的胜利。毛主席说，</w:t>
      </w:r>
      <w:r>
        <w:rPr>
          <w:rStyle w:val="395"/>
          <w:b/>
          <w:bCs/>
          <w:i w:val="0"/>
          <w:iCs w:val="0"/>
          <w:smallCaps w:val="0"/>
          <w:strike w:val="0"/>
        </w:rPr>
        <w:t>“这三件是我们战胜敌人的主要</w:t>
      </w:r>
    </w:p>
    <w:p>
      <w:pPr>
        <w:pStyle w:val="103"/>
        <w:keepNext/>
        <w:keepLines/>
        <w:widowControl w:val="0"/>
        <w:shd w:val="clear" w:color="auto" w:fill="auto"/>
        <w:bidi w:val="0"/>
        <w:spacing w:line="260" w:lineRule="exact"/>
        <w:ind w:left="0" w:firstLine="360"/>
        <w:jc w:val="left"/>
      </w:pPr>
      <w:bookmarkStart w:id="33" w:name="bookmark33"/>
      <w:r>
        <w:rPr>
          <w:color w:val="000000"/>
          <w:spacing w:val="0"/>
          <w:w w:val="100"/>
          <w:position w:val="0"/>
          <w:lang w:val="zh-CN" w:eastAsia="zh-CN" w:bidi="zh-CN"/>
        </w:rPr>
        <w:t>马克思主义的不断革命论和革命发展阶段</w:t>
      </w:r>
      <w:bookmarkEnd w:id="33"/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1335"/>
        </w:tabs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马克思主义关于无产阶级革命的伟大理论，是无产阶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级革命路线和革命策略的理论基础。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无产阶级革命的最终目的是消灭资产阶级和一切剥削阶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级，实现共产主义。为了达到这个目的，必须根据社会基本矛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盾和阶级矛盾发展的客观情况，经过一系列互相连续又互相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区别的革命发展阶段。无产阶级政党指导革命，一定要明确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区别革命阶段的性质，不能把不同阶段的革命任务混淆起来，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“毕其功于一役' 同时又要使革命的前后两个阶段紧密地连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接起来，以便在一个革命阶段的任务基本实现以后，使革命不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停顿地发展到下一个更髙的阶段，直到完全实现共产主义。这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就是马克思主义的不断革命论和革命发展阶段论。这个革命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理论符合社会发展的规律，是完全正确的。按照这个理论办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事，革命就前进，就胜利;违反这个理论，就会犯右倾或“左”倾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机会主义路线的错误,必然导致革命的失敗^胃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264"/>
          <w:b w:val="0"/>
          <w:bCs w:val="0"/>
          <w:i w:val="0"/>
          <w:iCs w:val="0"/>
          <w:smallCaps w:val="0"/>
          <w:strike w:val="0"/>
        </w:rPr>
        <w:t>一八五</w:t>
      </w:r>
      <w:r>
        <w:rPr>
          <w:color w:val="000000"/>
          <w:spacing w:val="0"/>
          <w:w w:val="100"/>
          <w:position w:val="0"/>
          <w:lang w:val="zh-CN" w:eastAsia="zh-CN" w:bidi="zh-CN"/>
        </w:rPr>
        <w:t>0年，马克思和恩格斯第一次明确地提出无产阶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级的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tt</w:t>
      </w:r>
      <w:r>
        <w:rPr>
          <w:rStyle w:val="395"/>
          <w:b/>
          <w:bCs/>
          <w:i w:val="0"/>
          <w:iCs w:val="0"/>
          <w:smallCaps w:val="0"/>
          <w:strike w:val="0"/>
        </w:rPr>
        <w:t>战斗〇号应该是，‘不断革命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马克思恩格斯选集</w:t>
      </w:r>
      <w:r>
        <w:rPr>
          <w:rStyle w:val="264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第一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卷392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他们指出无产阶级在民主革命之后，决不能结束革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命，而要不间断地进行革命，推翻资产阶级的统治，建立无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产阶级专政</w:t>
      </w:r>
      <w:r>
        <w:rPr>
          <w:rStyle w:val="395"/>
          <w:b/>
          <w:bCs/>
          <w:i w:val="0"/>
          <w:iCs w:val="0"/>
          <w:smallCaps w:val="0"/>
          <w:strike w:val="0"/>
        </w:rPr>
        <w:t>达到消灭一切阶级差别，达到消灭这些盖别所</w:t>
      </w:r>
      <w:r>
        <w:rPr>
          <w:rStyle w:val="395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503"/>
          <w:b/>
          <w:bCs/>
          <w:i w:val="0"/>
          <w:iCs w:val="0"/>
          <w:smallCaps w:val="0"/>
          <w:strike w:val="0"/>
        </w:rPr>
        <w:t>由产</w:t>
      </w:r>
      <w:r>
        <w:rPr>
          <w:rStyle w:val="395"/>
          <w:b/>
          <w:bCs/>
          <w:i w:val="0"/>
          <w:iCs w:val="0"/>
          <w:smallCaps w:val="0"/>
          <w:strike w:val="0"/>
        </w:rPr>
        <w:t>生的一切生产关系，达到消灭和这些生产关系相适应的</w:t>
      </w:r>
      <w:r>
        <w:rPr>
          <w:rStyle w:val="395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395"/>
          <w:b/>
          <w:bCs/>
          <w:i w:val="0"/>
          <w:iCs w:val="0"/>
          <w:smallCaps w:val="0"/>
          <w:strike w:val="0"/>
        </w:rPr>
        <w:t>_切社会关系，达到改变由这些社会关系产生出来的一切观</w:t>
      </w:r>
      <w:r>
        <w:rPr>
          <w:rStyle w:val="395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念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马克思恩格斯选集</w:t>
      </w:r>
      <w:r>
        <w:rPr>
          <w:rStyle w:val="264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第一卷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479—480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贾）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pgSz w:w="11909" w:h="16834"/>
          <w:pgMar w:top="1430" w:right="1440" w:bottom="1430" w:left="1440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以伯恩施坦为首的第二黾际修正主.义者提出了“革命间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歇论％反对马克思主义的不断革命论。他们否认民主革命可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以转变为社会主义革命，主张民主革命以后有一个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fl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间歇阶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段'叛徒托洛茨基则以极“左”的面目出现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抛出反革命的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“不断革命论％他抹杀农民的革命作用，否定工农联盟，否定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无产阶级对农民的领导权，主张抛开农民，跳过民主革命阶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段，“向空一跃”，“一次”实现社会主义，实际上是要“一次”断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送无产阶级革命。后来托洛茨基又抛出所谓“世界革命论％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反对列宁关于社会主义革命可以在一国首先取得胜利的革命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理论。列宁痛斥了这些反革命谬论，并明确指出：“我们主张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不断革命。我们决不半途而废</w:t>
      </w:r>
      <w:r>
        <w:rPr>
          <w:rStyle w:val="11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/(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《列宁全集》第九卷221页〉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毛主席在领导我国革命的伟大实践中，捍卫和发展了马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克思主义的不断革命论和革命发展阶段论，制定了中国革命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的正确路线。在民主革命时期，毛主席既秕判了右倾机会主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义路线的头子陈独秀一伙把民主革命和社会主义革命割裂开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来的“二次革命论'又反对了 “左”倾机会主义路线的头子瞿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秋白、李立三和王明把两个革命阶段混淆起来的“一次革命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论”，明确指出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Style w:val="68"/>
          <w:b/>
          <w:bCs/>
          <w:i w:val="0"/>
          <w:iCs w:val="0"/>
          <w:smallCaps w:val="0"/>
          <w:strike w:val="0"/>
        </w:rPr>
        <w:t>“中国革命不能不慠两步走，第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一</w:t>
      </w:r>
      <w:r>
        <w:rPr>
          <w:rStyle w:val="68"/>
          <w:b/>
          <w:bCs/>
          <w:i w:val="0"/>
          <w:iCs w:val="0"/>
          <w:smallCaps w:val="0"/>
          <w:strike w:val="0"/>
        </w:rPr>
        <w:t>步是新民主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主义，第二步才是社会主义/“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毛择东选集》一卷本卿页</w:t>
      </w:r>
      <w:r>
        <w:rPr>
          <w:rStyle w:val="11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）</w:t>
      </w:r>
      <w:r>
        <w:rPr>
          <w:rStyle w:val="68"/>
          <w:b/>
          <w:bCs/>
          <w:i w:val="0"/>
          <w:iCs w:val="0"/>
          <w:smallCaps w:val="0"/>
          <w:strike w:val="0"/>
        </w:rPr>
        <w:t>“两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个革命阶段中，第一个为第二个准备条件，而两个阶段必须衔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接，不容横插_个资产阶级专政的阶</w:t>
      </w:r>
      <w:r>
        <w:rPr>
          <w:color w:val="000000"/>
          <w:spacing w:val="0"/>
          <w:w w:val="100"/>
          <w:position w:val="0"/>
          <w:lang w:val="zh-CN" w:eastAsia="zh-CN" w:bidi="zh-CN"/>
        </w:rPr>
        <w:t>段”。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毛泽东选集》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一卷本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646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抗日战争胜利后，毛主席坚决反对叛徒刘少奇所谓“和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平民主新阶段”的投降主义路线，领导中国人民取得了新民主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主义革命的伟大胜利；后来又枇判了刘少奇关于“巩固新民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主主义秩序"的反动纲领，取得了社会主义革命和社会主义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建设的伟大胜利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在生产资料所有制的社会主义改造基本完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成以后，毛主席全面地提出了无产阶级专攻下继续革命的伟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大学说，制定了党在整个社会主义历央阶段的墓本路线。在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无产阶级文化大革命取得祎大胜利的时刻，毛主席又提出了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正确认识社会主义国家的最后胜利问题^在无产阶级文化大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革命和批林批孔运动中，毛主席领导全国人民粉碎了刘少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奇，林彪的反革命修正主义路线和复辟资本主义的阴谋活动，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并在全国范围内掀起了学习无产阶级专政理论的热潮，保证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了我国沿着社会主义道路继续前进^这是毛主席在理论和实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践上对马克思主义的不断革命论和革命发展阶段论的杰出贡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献。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135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政变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代表一定阶级、阶层利益的政治集团，釆取突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然袭击的方式，用政治或军事手段夺取政权，就是政变。在剥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削阶级统治的社会中，这是常见的现象。在社会主义社会中，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如果丧失蓍锡，也会发生政变。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对政变必须作具体的阶级的分析</w:t>
      </w:r>
      <w:r>
        <w:rPr>
          <w:rStyle w:val="474"/>
          <w:b w:val="0"/>
          <w:bCs w:val="0"/>
          <w:i w:val="0"/>
          <w:iCs w:val="0"/>
          <w:smallCaps w:val="0"/>
          <w:strike w:val="0"/>
        </w:rPr>
        <w:t>。一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种是剝削阶级统治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集团内部的权力再分配，如我国封建社会中出现的统治集团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中争夺皇位的政变。其中有的是统治集团中的革新派反对顽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固派的政变，有的是顽固派打齿革新派的政变^另一种是被推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翻了的反动阶级实行反革命复辟的政变。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任何政变的出观，都不是由于政变人物的“癖好％而是阶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级斗争的产物。马克思在论述路易•波拿巴政变时指出，正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是法国当时的阶级斗争“造成了 _种条件和局势，使得_个平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庸而可笑的人物有可能扮演了英雄的角色”。（《马克思恩格斯选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rStyle w:val="158"/>
          <w:b w:val="0"/>
          <w:bCs w:val="0"/>
          <w:i w:val="0"/>
          <w:iCs w:val="0"/>
          <w:smallCaps w:val="0"/>
          <w:strike w:val="0"/>
        </w:rPr>
        <w:t>第一卷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5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gg</w:t>
      </w:r>
      <w:r>
        <w:rPr>
          <w:rStyle w:val="158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叛徒、卖国贼林彪从反动的英雄史观出发，把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几千年的中国历史说成是政变“英雄”的历史。他根本否认“在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中■封建社会里，只有这种农民的阶级斗争、农民的起义和</w:t>
      </w:r>
    </w:p>
    <w:p>
      <w:pPr>
        <w:pStyle w:val="111"/>
        <w:keepNext/>
        <w:keepLines/>
        <w:widowControl w:val="0"/>
        <w:shd w:val="clear" w:color="auto" w:fill="auto"/>
        <w:bidi w:val="0"/>
        <w:spacing w:line="345" w:lineRule="exact"/>
        <w:ind w:left="0" w:firstLine="0"/>
        <w:jc w:val="left"/>
      </w:pPr>
      <w:bookmarkStart w:id="34" w:name="bookmark34"/>
      <w:r>
        <w:rPr>
          <w:color w:val="000000"/>
          <w:spacing w:val="0"/>
          <w:w w:val="100"/>
          <w:position w:val="0"/>
          <w:lang w:val="zh-CN" w:eastAsia="zh-CN" w:bidi="zh-CN"/>
        </w:rPr>
        <w:t>农民的战争，才是历史发展的真正动力”</w:t>
      </w:r>
      <w:r>
        <w:rPr>
          <w:rStyle w:val="505"/>
          <w:b w:val="0"/>
          <w:bCs w:val="0"/>
          <w:i w:val="0"/>
          <w:iCs w:val="0"/>
          <w:smallCaps w:val="0"/>
          <w:strike w:val="0"/>
        </w:rPr>
        <w:t>毛泽东选集</w:t>
      </w:r>
      <w:r>
        <w:rPr>
          <w:rStyle w:val="505"/>
          <w:b w:val="0"/>
          <w:bCs w:val="0"/>
          <w:i w:val="0"/>
          <w:iCs w:val="0"/>
          <w:smallCaps w:val="0"/>
          <w:strike w:val="0"/>
          <w:vertAlign w:val="superscript"/>
          <w:lang w:val="en-US" w:eastAsia="en-US" w:bidi="en-US"/>
        </w:rPr>
        <w:t>》</w:t>
      </w:r>
      <w:r>
        <w:rPr>
          <w:rStyle w:val="505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卷本</w:t>
      </w:r>
      <w:bookmarkEnd w:id="34"/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5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>8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根本否认几千年的历史是阶级斗争史，根本否认人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民群众是历史的创造者。他起劲地大讲政变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正楚为了搞反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革命政变。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一切反革命的政变即使得逞，至多是造成局部历史的暂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时倒退，既阻止不了历史的前进，也改变不了历史发展的总趋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势。卖国贼袁世凯篡夺辛亥革命的果实，只做了八十三天的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皇帝。封建余孽张勋只演了十二天的复辟丑剧，就被人民轰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下了台^蒋介石算是最长的了，人民一造反，他就倒了。林彪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集古今中外反革命政变经验之大成，迫不及待地跳出来和无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产阶级较量，结果落得粉身碎骨，死无葬身之地。正如毛主席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所断言的那样/</w:t>
      </w:r>
      <w:r>
        <w:rPr>
          <w:rStyle w:val="68"/>
          <w:b/>
          <w:bCs/>
          <w:i w:val="0"/>
          <w:iCs w:val="0"/>
          <w:smallCaps w:val="0"/>
          <w:strike w:val="0"/>
        </w:rPr>
        <w:t>中国如发生反共的右派政变，我断定他们也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是不得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安宁的</w:t>
      </w:r>
      <w:r>
        <w:rPr>
          <w:rStyle w:val="68"/>
          <w:b/>
          <w:bCs/>
          <w:i w:val="0"/>
          <w:iCs w:val="0"/>
          <w:smallCaps w:val="0"/>
          <w:strike w:val="0"/>
        </w:rPr>
        <w:t>，很可能是短命的，因为代表百分之九十以上人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民利益的一切革命者是不会容忍的/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无产阶级政党无产阶级的先锋队组织，是无产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阶级利益的代表者和无产阶级意志的集中者。毛主席指出</w:t>
      </w:r>
      <w:r>
        <w:rPr>
          <w:rStyle w:val="506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r>
        <w:rPr>
          <w:rStyle w:val="506"/>
          <w:b w:val="0"/>
          <w:bCs w:val="0"/>
          <w:i w:val="0"/>
          <w:iCs w:val="0"/>
          <w:smallCaps w:val="0"/>
          <w:strike w:val="0"/>
          <w:vertAlign w:val="subscript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"党组织应是无产阶级先进分子所组成，应能领导无产阶级和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革命群众对干阶级敌人进行战斗的朝气蓬勃的先锋队组织。”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489" w:type="first"/>
          <w:footerReference r:id="rId487" w:type="default"/>
          <w:headerReference r:id="rId486" w:type="even"/>
          <w:footerReference r:id="rId488" w:type="even"/>
          <w:pgSz w:w="11909" w:h="16834"/>
          <w:pgMar w:top="1430" w:right="1440" w:bottom="1430" w:left="1440" w:header="0" w:footer="3" w:gutter="0"/>
          <w:pgNumType w:start="432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无产阶级政党是无产阶级反对资产阶级的斗争发展到一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定阶段的产物，是无产阶级在政治上成熟的标志^ 一八四七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年，在马克思和恩格斯亲自指导下建立的“共产主义者同盟％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是无产阶级政党的雏型。马克思和恩格斯为这一组织起草的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《共产觉宣言》，是无产阶级政党第一个周详的理论和实践的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纲领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国际共产主义运动的一个最重要的经验是：无产阶级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要取得革命事业的胜利，必须有一个马克思列宁主义的革命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78"/>
          <w:b/>
          <w:bCs/>
          <w:i w:val="0"/>
          <w:iCs w:val="0"/>
          <w:smallCaps w:val="0"/>
          <w:strike w:val="0"/>
        </w:rPr>
        <w:t>的党。毛</w:t>
      </w:r>
      <w:r>
        <w:rPr>
          <w:rStyle w:val="77"/>
          <w:b/>
          <w:bCs/>
          <w:i w:val="0"/>
          <w:iCs w:val="0"/>
          <w:smallCaps w:val="0"/>
          <w:strike w:val="0"/>
        </w:rPr>
        <w:t>主席说</w:t>
      </w:r>
      <w:r>
        <w:rPr>
          <w:rStyle w:val="78"/>
          <w:b/>
          <w:bCs/>
          <w:i w:val="0"/>
          <w:iCs w:val="0"/>
          <w:smallCaps w:val="0"/>
          <w:strike w:val="0"/>
        </w:rPr>
        <w:t>，没有一个革命的党，没有</w:t>
      </w:r>
      <w:r>
        <w:rPr>
          <w:rStyle w:val="78"/>
          <w:b/>
          <w:bCs/>
          <w:i w:val="0"/>
          <w:iCs w:val="0"/>
          <w:smallCaps w:val="0"/>
          <w:strike w:val="0"/>
          <w:lang w:val="en-US" w:eastAsia="en-US" w:bidi="en-US"/>
        </w:rPr>
        <w:t>一</w:t>
      </w:r>
      <w:r>
        <w:rPr>
          <w:rStyle w:val="78"/>
          <w:b/>
          <w:bCs/>
          <w:i w:val="0"/>
          <w:iCs w:val="0"/>
          <w:smallCaps w:val="0"/>
          <w:strike w:val="0"/>
        </w:rPr>
        <w:t>个按照马克思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列宁主义的革命理论和革命风格建立起来的革命党，就不可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500"/>
          <w:b/>
          <w:bCs/>
          <w:i w:val="0"/>
          <w:iCs w:val="0"/>
          <w:smallCaps w:val="0"/>
          <w:strike w:val="0"/>
        </w:rPr>
        <w:t>能领导工人阶级和广大人民群众战胜帝国主义及其走狗/</w:t>
      </w:r>
    </w:p>
    <w:p>
      <w:pPr>
        <w:pStyle w:val="31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w w:val="100"/>
          <w:position w:val="0"/>
          <w:lang w:val="zh-CN" w:eastAsia="zh-CN" w:bidi="zh-CN"/>
        </w:rPr>
        <w:t>(《毛泽东选集》—卷本1249页）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无产阶级政党以实现共产主义为最终目的，以马克思列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宁主义作为指导思想的理论基础。列宁说;</w:t>
      </w:r>
      <w:r>
        <w:rPr>
          <w:rStyle w:val="68"/>
          <w:b/>
          <w:bCs/>
          <w:i w:val="0"/>
          <w:iCs w:val="0"/>
          <w:smallCaps w:val="0"/>
          <w:strike w:val="0"/>
        </w:rPr>
        <w:t>“只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有以先</w:t>
      </w:r>
      <w:r>
        <w:rPr>
          <w:rStyle w:val="68"/>
          <w:b/>
          <w:bCs/>
          <w:i w:val="0"/>
          <w:iCs w:val="0"/>
          <w:smallCaps w:val="0"/>
          <w:strike w:val="0"/>
        </w:rPr>
        <w:t>进理论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为指南的党，才能实现先进战士的作用。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”(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《列宁全集》第五卷</w:t>
      </w:r>
      <w:r>
        <w:rPr>
          <w:rStyle w:val="68"/>
          <w:b/>
          <w:bCs/>
          <w:i w:val="0"/>
          <w:iCs w:val="0"/>
          <w:smallCaps w:val="0"/>
          <w:strike w:val="0"/>
        </w:rPr>
        <w:t>337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页）中圉共产党第十次全国代表大会通过的党章明确规定&gt;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“中国共产党以马克思主义、列宁主义、毛泽东思想作为指导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思想的理论基础。^中国共产党的基本纲领，是彻底推翻资产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阶级和一切剥削阶级，用无产阶级专政代替资产阶级专政，用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社会主义战胜资本主义。党的最终目的，是实现共产主义。”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无产阶级政党是在反对右的和“左”的机会主义路线的斗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争中巩固和发展起</w:t>
      </w:r>
      <w:r>
        <w:rPr>
          <w:rStyle w:val="68"/>
          <w:b/>
          <w:bCs/>
          <w:i w:val="0"/>
          <w:iCs w:val="0"/>
          <w:smallCaps w:val="0"/>
          <w:strike w:val="0"/>
        </w:rPr>
        <w:t>来的。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半个世</w:t>
      </w:r>
      <w:r>
        <w:rPr>
          <w:color w:val="000000"/>
          <w:spacing w:val="0"/>
          <w:w w:val="100"/>
          <w:position w:val="0"/>
          <w:lang w:val="zh-CN" w:eastAsia="zh-CN" w:bidi="zh-CN"/>
        </w:rPr>
        <w:t>纪以来，中国共产党经历了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十次重大的略线斗争，取得了新民主主义革命的彻底胜利，社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会主义革命和社会主义建设的伟大胜利，以及无产阶级文化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大革命和批林批孔运动的伟大胜利，这一切胜利，归根结蒂，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都是以毛主席为代表的马克思列宁主义路线的胜利。毛主席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在总结中国共产党十次路线斗争的经验，特別是粉碎林彪反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党集团的经验时指出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：“S</w:t>
      </w:r>
      <w:r>
        <w:rPr>
          <w:rStyle w:val="68"/>
          <w:b/>
          <w:bCs/>
          <w:i w:val="0"/>
          <w:iCs w:val="0"/>
          <w:smallCaps w:val="0"/>
          <w:strike w:val="0"/>
        </w:rPr>
        <w:t>想上政治上的路线正确与否是决定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一切的％</w:t>
      </w:r>
      <w:r>
        <w:rPr>
          <w:color w:val="000000"/>
          <w:spacing w:val="0"/>
          <w:w w:val="100"/>
          <w:position w:val="0"/>
          <w:lang w:val="zh-CN" w:eastAsia="zh-CN" w:bidi="zh-CN"/>
        </w:rPr>
        <w:t>把两条路线斗争的实质深刻地概括为</w:t>
      </w:r>
      <w:r>
        <w:rPr>
          <w:rStyle w:val="68"/>
          <w:b/>
          <w:bCs/>
          <w:i w:val="0"/>
          <w:iCs w:val="0"/>
          <w:smallCaps w:val="0"/>
          <w:strike w:val="0"/>
        </w:rPr>
        <w:t>“要搞马克思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主义，不要擒修正主义；要团结，不要分裂</w:t>
      </w:r>
      <w:r>
        <w:rPr>
          <w:rStyle w:val="12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rStyle w:val="68"/>
          <w:b/>
          <w:bCs/>
          <w:i w:val="0"/>
          <w:iCs w:val="0"/>
          <w:smallCaps w:val="0"/>
          <w:strike w:val="0"/>
        </w:rPr>
        <w:t>要光明正大，不要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搞阴谋诡计”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三项基本原则。每个共产党员都要根据这三项原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则，坚持正确路线、反对错误路线。赫鲁晓夫、勃列日涅夫叛徒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集团背叛马克思列宁主义路线，把列宁亲手缔造的布尔什维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克党变为所谓“全民党％即把无产阶级政党变为资产阶级政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党.法西斯党，这是国际共产主义运动中的一个深刻的教训。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无产阶级政党是无产阶级组织的最髙形式。“工1农、商、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学、兵、政、党这七个方面，党是领导一切的”。党的组织原则是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民主集中制，党员个人服从组织，少数服从多数，下级服从上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级，全党服认中央。各级党组织都耍在中*正确路线的领导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下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，统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一认识，统一政策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，统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一计划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，统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一指挥，统一行动，造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成一个又有集中又有民主，又有纪律又有自由，又有统_意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志、又有个人心情舒畅、生动活泼，那样_种政治局面\全党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都要坚持理论联系实际，密切联系群众，批评与自我批评的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作风。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在国転事务中，无产阶级政党必须坚持国际主义,反对形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形色色的沙文主义和民族利己主义，坚决同全世界真正的马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克思列宁主义政党和组织团结在一起，同全世界无产阶级、被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压迫人民和被0迫民族团结在一起，为打倒帝国主义、现代修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正主义和各国反动派，为在地球上消灭人剥削人的制度，使整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个人类都得到解放而共同奋斗。中国共产党第十次全国代表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大会《关于修改党章的报告》号召我们：“全党同志耍牢记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毛主席的教导，一百年也不要骄傲，二十一世纪以后也不能翘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尾巴％ "努力完成我们应尽的国际主义义务％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为了保证党的事业永远沿着马克思主义、列宁主义、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毛泽东思想指引的道路前进，无产阶级政党还必须在革命斗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争中不断进行“吐故纳新”，培养和造就千百万无产阶级革命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事业的接班人。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655"/>
        </w:tabs>
        <w:bidi w:val="0"/>
        <w:spacing w:line="335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路线斗争</w:t>
      </w:r>
      <w:r>
        <w:rPr>
          <w:rStyle w:val="63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在阶级社会中，两个敌对阶级之间，或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—个阶级中不同集团之间的重大思想政治斗争，都是路线斗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争。共产觉内的路线斗争是社会上阶级斗争在党内的反映。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思想路线斗争和政治、军事、经济、文化教育等各个方面的路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线斗争，是紧密相联的。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路线斗争的中心问题是政权问题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—个阶级能杏夺取政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权和巩固政权，决定于路线是否正确。毛主席说，思想上政治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上的路线芷确与否是决定一切的/历史上的新兴阶级能够顺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应历史潮流，提出并推行一条解决当时社会主要矛盾的正确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路线，而一切没落阶级总是顽固地坚持阻挡历史前进的反动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路线。在我国封建制代替奴隶制时，法家代表新兴地主阶级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的革新路线，儒家代表没落奴隶主阶级的复辟路线。秦始皇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统一中国，建立中央集权的封建国家，正是依靠了这条法家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路线。秦始皇死后，赵高发动沙丘反革命政变,代表奴隶主贵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族篡夺了政权，中断了法家路线，代之以儒家路线，这是秦王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朝迅速灭亡的主要原因。无产阶级要夺取革命的胜利，必须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以马克思列宁主义路线为指导。一九二七年我国大革命的失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败，主要是由于陈独秀右倾机会主义路线的统治所造成的。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后来，革命重新发展起来直至取得全国的胜利，主要是</w:t>
      </w:r>
      <w:r>
        <w:rPr>
          <w:rStyle w:val="320"/>
          <w:b w:val="0"/>
          <w:bCs w:val="0"/>
          <w:i w:val="0"/>
          <w:iCs w:val="0"/>
          <w:smallCaps w:val="0"/>
          <w:strike w:val="0"/>
        </w:rPr>
        <w:t>因为有</w:t>
      </w:r>
      <w:r>
        <w:rPr>
          <w:rStyle w:val="3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毛主席为代表的马克思列宁主义路线的指导。路线正确，没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有军队会有军队，没有政权会有政权；路线不正确，即使有了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军队，掌握了政权，也会垮台。中国共产党的历史经验、国际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共产主义运动的历史经验都证明了这</w:t>
      </w:r>
      <w:r>
        <w:rPr>
          <w:rStyle w:val="320"/>
          <w:b w:val="0"/>
          <w:bCs w:val="0"/>
          <w:i w:val="0"/>
          <w:iCs w:val="0"/>
          <w:smallCaps w:val="0"/>
          <w:strike w:val="0"/>
        </w:rPr>
        <w:t>一点。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492" w:type="first"/>
          <w:footerReference r:id="rId490" w:type="default"/>
          <w:footerReference r:id="rId491" w:type="even"/>
          <w:pgSz w:w="11909" w:h="16834"/>
          <w:pgMar w:top="1430" w:right="1440" w:bottom="1430" w:left="1440" w:header="0" w:footer="3" w:gutter="0"/>
          <w:pgNumType w:start="416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正确的路线不是自然平安地产生和发展起来的，而是从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斗争中产生和发展起来的。在我国，封建制代替奴隶制，经过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了新兴地主阶级和没落奴隶主阶级长期激烈的斗争，新兴地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主阶级在各诸侯国，儿度夺得政权，又几度失去政权。从商鞅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变法到秦始皇统一中国，就长达一百三十多年之久。新兴地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主阶级在长期的斗争实践中逐步形成一条成熟的法家路线，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终于战胜了儒家的反动路线，用地主阶级专政代替了奴隶主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阶级专政。半个世纪以来，在我们党内，以毛主席为代表的无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产阶级革‘路线，也是在和陈独秀、王明、刘少奇、林彪等人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的机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会主义路线进行长期斗争中发展起来的。粉碎林彪反聋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集团是我党在九大以后取得的最大的胜利，但是我们党内路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线斗争并未结束。毛主席在总结中国共产党十次路线斗争的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经验，特别是粉碎林彪反党集团的斗争经验时，号召全党</w:t>
      </w:r>
      <w:r>
        <w:rPr>
          <w:rStyle w:val="332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rStyle w:val="332"/>
          <w:b w:val="0"/>
          <w:bCs w:val="0"/>
          <w:i w:val="0"/>
          <w:iCs w:val="0"/>
          <w:smallCaps w:val="0"/>
          <w:strike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“要搞马克思主义，不要搞修正主义；要团结，不要分裂</w:t>
      </w:r>
      <w:r>
        <w:rPr>
          <w:rStyle w:val="326"/>
          <w:b w:val="0"/>
          <w:bCs w:val="0"/>
          <w:i w:val="0"/>
          <w:iCs w:val="0"/>
          <w:smallCaps w:val="0"/>
          <w:strike w:val="0"/>
        </w:rPr>
        <w:t>i</w:t>
      </w:r>
      <w:r>
        <w:rPr>
          <w:rStyle w:val="68"/>
          <w:b/>
          <w:bCs/>
          <w:i w:val="0"/>
          <w:iCs w:val="0"/>
          <w:smallCaps w:val="0"/>
          <w:strike w:val="0"/>
        </w:rPr>
        <w:t>要光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明正大，不要搞阴谋诡计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，这三项原则是划分正确路线和错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误路线的标准</w:t>
      </w:r>
      <w:r>
        <w:rPr>
          <w:rStyle w:val="68"/>
          <w:b/>
          <w:bCs/>
          <w:i w:val="0"/>
          <w:iCs w:val="0"/>
          <w:smallCaps w:val="0"/>
          <w:strike w:val="0"/>
        </w:rPr>
        <w:t>/不是东风压倒西风，就是西风压倒东风，在路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线问题上没有调和的余地。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”每个共产党员都要遵守这三项原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则，坚持这三项原则，敢于反潮流，和一切错误路线作坚决的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阶级斗争的长期性决定了路线斗争的长期性</w:t>
      </w:r>
      <w:r>
        <w:rPr>
          <w:rStyle w:val="68"/>
          <w:b/>
          <w:bCs/>
          <w:i w:val="0"/>
          <w:iCs w:val="0"/>
          <w:smallCaps w:val="0"/>
          <w:strike w:val="0"/>
        </w:rPr>
        <w:t>。在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义历史阶段中，始终存在着阶级、阶级矛盾和阶级斗争，存在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着社会主义同资本主义两条道路的斗争，存在着资本主义复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辟的危险性，存在着帝国主义、社会帝国主义进行顛覆和侵略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的威胁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因此，反映这些矛盾的党内两条路线的斗争，必将长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期存在，还会出现十次、二十次、三十次,这是不以人们的意志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为转移的。就是将来阶级消灭了，上层建筑同经济基础之间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的矛盾，生产关系和生产力之间的矛盾，仍然存在。反映这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些矛盾的先进和落后、正确和错误两条路线的斗争，将仍然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存在。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3380"/>
        </w:tabs>
        <w:bidi w:val="0"/>
        <w:spacing w:line="26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党的基本路线</w:t>
      </w:r>
      <w:r>
        <w:rPr>
          <w:rStyle w:val="63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即党在整个社会主义历史阶段的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基本路线/</w:t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社会主义社会是一个相当长的历史阶段。在社会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主义这个历史阶段中，还存在着阶级、阶级矛盾和阶级斗争，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存在着社会主义同资本主义两条道路的斗争，存在着资本主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义复辟的危险性^要认识这种斗争的长期性和复杂性。要提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高警惕。要进行社会主义教育。要正确理解和处理阶级矛盾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和阶级斗争问题，正确区别和处理敌我矛盾和人民内部矛盾。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不然的话，我们这样的社会主义国家，就会走向反面，就会变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质，就会出现复辟。我们从现在起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，必须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年年讲，月月讲，天天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讲，使我们对这个问题，有比较清醒的认识，有一条马克思列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宁主义的路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线/这是毛主席全面地总结了无产阶级专政的正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反两个方面的历史经验，于一九六二年九月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，在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党的八届十中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全会上，为我们党制定的整个社会主义历史盼段的基本路线。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党的九大、十大，都再次肯定了这条基本路线。国内外阶级斗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争的实践，无产阶级文化大革命和批林枇孔运动的胜利，都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证明了党的基本路线是完全正确的。它是我们党和国家的生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命线。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495" w:type="first"/>
          <w:footerReference r:id="rId493" w:type="default"/>
          <w:footerReference r:id="rId494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党的基本路线是以马克思主义、列宁主义、毛泽东思想为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指导的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。它揭示了社会主义历史阶段阶级斗争的客观规律，指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出了社会主义社会中盼主要矛盾和解决矛盾的方法，规定了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无产阶级专政下继续革命的战略任务，制定了正确区别和处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理两类不同性质矛盾的总政策。这条基本路线是党的一切工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作的总纲，是照耀我们前进的灯塔。一切具体工作的路线和政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策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，都是由党的基本路线决定的。历史的经验告诉我们：如果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忘记了党的基本路线</w:t>
      </w:r>
      <w:r>
        <w:rPr>
          <w:rStyle w:val="68"/>
          <w:b/>
          <w:bCs/>
          <w:i w:val="0"/>
          <w:iCs w:val="0"/>
          <w:smallCaps w:val="0"/>
          <w:strike w:val="0"/>
        </w:rPr>
        <w:t>，我们就将是一个盲目的不完全的不清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屋的革命者，在我们执行具体工作路线和具体政策的时候，就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 xml:space="preserve">会迷失方向，就会左右摇摆，就会贻误我们的工作/ </w:t>
      </w:r>
      <w:r>
        <w:rPr>
          <w:rStyle w:val="127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毛译东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rStyle w:val="167"/>
          <w:b/>
          <w:bCs/>
          <w:i w:val="0"/>
          <w:iCs w:val="0"/>
          <w:smallCaps w:val="0"/>
          <w:strike w:val="0"/>
        </w:rPr>
        <w:t>选集》一卷本1211页）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党的基本路线是在同高岗、烧漱石、彭徳怀的机会主义路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线，特别是同刘少奇、林彪修正主义路线的斗争中发展起来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的。早在党的七届二中全会上，毛主席明确指出&lt; 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夺取全国敏权之后，国内的主要矛盾是工人阶级和资产阶级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的矛盾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。建国以来，毛主席领导全国人民在经济、政治、思想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战线上开展了一系列对资产阶级的斗争，有力地反击了刘少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奇鼓吹的资产阶级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剥削得越多功劳越大'“巩固新民主主义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秩序”等反动谬论。一九五六年，我国生产资料所有制方面的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社会主义改造基本完成后，毛主席及时发表了《关于正确处理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人民内部矛盾的问题》等光辉著作，明确指出“社会主义和资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本主义之间谁胜谁负的问题还没有真正解决”，有力地批判了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刘少奇一伙宣扬的^阶级斗争熄灭论唯生产力论”等谬论。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毛主席还领导了一九五七年反对资产阶级右派的斗争、一九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五九年庐山会议揭露彭德怀反党集团的斗争，以及社会主义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教育运动中两条路线的斗争。特别是毛主席亲自发动井领导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的无产阶级文化大革命和批林批孔运动，有力地捍卫和发展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了党的这条基本路线。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坚持走社会主义道路，还是复辟资本主义，这是无产阶级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和资产阶级、马克思主义和修正主义斗争的焦点。建国以来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党内四次大的路线斗争都是围绕着这个问题进行的。林彪反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党集团推行的反革命修正主义路线的极右实质，就是妄图从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根本上改变党在整个社会主义历史阶段的基本路线和政策，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复辟资本主义，把中国变为苏修社会帝国主义的殖民地。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毛主席总结了党内路线斗争的经验，特别是粉碎林彪反党集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团的斗争经验，号召全党/要搞马克思主义，不要搞修正主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义 &gt; 要团结，不要分裂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要光明正大，不罢搞阴谋诡计，这就为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我们指出了划分正确路线和错误路线的标准，指出了在路线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斗争中必须遵守的三项基本原则，这对捍卫和坚持党的基本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路线具有极其重要的意义。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党的十大的政治报告向全党指出，要特别重视党的基本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路线和政策，这是我们党取得更大胜利的基本保证/只要我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们坚持这条基本路线，正确地进行党内两条路线的斗争，我们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的党就会更加兴旺发达，更加团结巩固，更加富有战斗力，我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们就一定能眵克服一扨困难，战胜国内外敌人，夺取更大的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胜利。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反潮流 指敢于以无产阶级的彻底革命精神去战胜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各种反动逆流、反动思潮。毛主席说反潮流是马列主义的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个原则”，这是党内两条路线斗争屮的一个十分重要的问题。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反潮流就是要敢于造旧世界的反，敢于彻底批判剥削阶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级的传统观念。当资本主义统治全世界的时候，马克思和恩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格斯就以压倒敌人的伟大气魄，宣告资本主义必然灭亡，共产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主义必然胜利</w:t>
      </w:r>
      <w:r>
        <w:rPr>
          <w:rStyle w:val="509"/>
          <w:b w:val="0"/>
          <w:bCs w:val="0"/>
          <w:i w:val="0"/>
          <w:iCs w:val="0"/>
          <w:smallCaps w:val="0"/>
          <w:strike w:val="0"/>
        </w:rPr>
        <w:t>。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4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让统治阶级在共产主义革命面前发抖吧。无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产者在这个革命中失去的只是锁链^他们获得的将是整个世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/(«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思恩格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斯选集》第一卷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>2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>6—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286页）马克思主义的本质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就是批判的、革命的，就是反潮流的。无产阶级的革命导师们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都是敢于反潮流的典范。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马克思主义必须在斗争中才能发展，无产阶级革命路线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也只能在和各种机会主义路线斗争中才能发展。毛主席说；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“共产党的哲学就是斗争哲学，要坚持马克思列宁主义，坚持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无产阶级革命路线，就必须坚持斗争哲学，敢于反潮流。当一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种错误倾向象潮水般涌来时，每一个真正的马克思主义者，必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须挺身而出，以"舍得一身剐，敢把皇帝拉下马"的大无畏精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神，顶住反动逆流,战胜反动逆流。当第二国际大多数领袖都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背叛了马克思主义的时候，列宁不怕孤立，坚决顶住这股反动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逆流，无情地揭露和批判了修正主义，捍卫和发展了马克思主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义。同样，毛主席在我党十次路线斗争和反对国际上的现代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修正主义的斗争中，始终坚定地站在马克思列宁主义立场上，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领导全党和全国人民一次又一次地粉碎了修正主义的进攻，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继承、捍卫和发展了马克思列宁主义。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要善于识别各种反动的逆流。在社会主义历史阶段，阶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级斗争和路线斗争是极为复杂的。当一种倾向被另一种倾向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掩盖着的时候，往往不易引起人们的注意，加上阶级敌人搞阴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谍诡计，故意制造假象，更增加了识别反动逆流的因难。但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是，只要我们刻苦攻读马列著作和毛主席著作，认真研究和总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结历史上阶级斗争和路线斗争的经验，积极参加革命斗争实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践，努力改造世界观，就一定能够不断提髙识别真假马克思主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义的能力，击退反动逆流。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503"/>
          <w:b/>
          <w:bCs/>
          <w:i w:val="0"/>
          <w:iCs w:val="0"/>
          <w:smallCaps w:val="0"/>
          <w:strike w:val="0"/>
        </w:rPr>
        <w:t>群众路线</w:t>
      </w:r>
      <w:r>
        <w:rPr>
          <w:color w:val="000000"/>
          <w:spacing w:val="0"/>
          <w:w w:val="100"/>
          <w:position w:val="0"/>
          <w:lang w:val="zh-CN" w:eastAsia="zh-CN" w:bidi="zh-CN"/>
        </w:rPr>
        <w:t>依靠群众，相信群众，</w:t>
      </w:r>
      <w:r>
        <w:rPr>
          <w:rStyle w:val="68"/>
          <w:b/>
          <w:bCs/>
          <w:i w:val="0"/>
          <w:iCs w:val="0"/>
          <w:smallCaps w:val="0"/>
          <w:strike w:val="0"/>
        </w:rPr>
        <w:t>“从群众中来，到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群众中去％</w:t>
      </w:r>
      <w:r>
        <w:rPr>
          <w:color w:val="000000"/>
          <w:spacing w:val="0"/>
          <w:w w:val="100"/>
          <w:position w:val="0"/>
          <w:lang w:val="zh-CN" w:eastAsia="zh-CN" w:bidi="zh-CN"/>
        </w:rPr>
        <w:t>放手发动群众，大搞群众运动，是我们党一切工作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的根本路线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498" w:type="first"/>
          <w:footerReference r:id="rId496" w:type="default"/>
          <w:footerReference r:id="rId497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党的群众路线是以历史唯掬主义的群众观点为基础的，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马克思主义认为，人民群众是历史的创造者，是推动社会发展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的决定性力量。革命事业是千百万群众的事业，革命一定要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依靠人民群众。共产党区别于其他任何政党的显著标志之一，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就是和最广大的人民群众取得最密切的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联系。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共产党人一切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都要从人民的利益出发，而不是从个人或小集®的利益出发。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只要我们依靠人民群众，坚决地相信人民群众的创造力是无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穷无尽的，因而信任人民，和人民打成一片，把亿万群众充分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发动起来，我们就能无敌于天下，就能苋服一切困难，做好一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切工作，战胜一切敌人，不断夺取革命的胜利。列宁指出：“</w:t>
      </w:r>
      <w:r>
        <w:rPr>
          <w:rStyle w:val="68"/>
          <w:b/>
          <w:bCs/>
          <w:i w:val="0"/>
          <w:iCs w:val="0"/>
          <w:smallCaps w:val="0"/>
          <w:strike w:val="0"/>
        </w:rPr>
        <w:t>把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千百万劳动群众组织起来，这是革命最有利的条件，这是革命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503"/>
          <w:b/>
          <w:bCs/>
          <w:i w:val="0"/>
          <w:iCs w:val="0"/>
          <w:smallCaps w:val="0"/>
          <w:strike w:val="0"/>
        </w:rPr>
        <w:t>胜利最深的泉源/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“列宁全集^第二十九卷</w:t>
      </w:r>
      <w:r>
        <w:rPr>
          <w:rStyle w:val="68"/>
          <w:b/>
          <w:bCs/>
          <w:i w:val="0"/>
          <w:iCs w:val="0"/>
          <w:smallCaps w:val="0"/>
          <w:strike w:val="0"/>
        </w:rPr>
        <w:t>68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毛主席说</w:t>
      </w:r>
      <w:r>
        <w:rPr>
          <w:rStyle w:val="68"/>
          <w:b/>
          <w:bCs/>
          <w:i w:val="0"/>
          <w:iCs w:val="0"/>
          <w:smallCaps w:val="0"/>
          <w:strike w:val="0"/>
        </w:rPr>
        <w:t>：“共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产党基本的一条，就是直接依靠广大革命人民群众/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党的群众路线深刻地体现了马克思主义的认识论，是与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辩证唯物主义认识路线完全一致的。马克思主义的认识论菇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以群众的社会实践为基础的。人的正确认识，只能来源于社会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实践。而人民群众是社会实践的主体，只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有通过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人民群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众的斗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争实践，才能认识世界和改造世界，也只有千百万人民的革命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实践，才是检验真理的尺度。毛主席指出</w:t>
      </w:r>
      <w:r>
        <w:rPr>
          <w:rStyle w:val="167"/>
          <w:b/>
          <w:bCs/>
          <w:i w:val="0"/>
          <w:iCs w:val="0"/>
          <w:smallCaps w:val="0"/>
          <w:strike w:val="0"/>
        </w:rPr>
        <w:t>：“在我党的一切实</w:t>
      </w:r>
      <w:r>
        <w:rPr>
          <w:rStyle w:val="167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际工作中，凡属正确的领导，必须是从群众中来，到群众中去。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这就是说,将群众的意见(分散的无系统的意见)</w:t>
      </w:r>
      <w:r>
        <w:rPr>
          <w:rStyle w:val="510"/>
          <w:b/>
          <w:bCs/>
          <w:i w:val="0"/>
          <w:iCs w:val="0"/>
          <w:smallCaps w:val="0"/>
          <w:strike w:val="0"/>
        </w:rPr>
        <w:t>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中起来(经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过研究，化为集中的系统的意见），又到群众中去作宣传解释,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化为群众的意见，使群众坚持下去，见之于行动，并在群众行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动中考验这些意见是否正确。然后再从群众中集中起来，再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到群众中坚持下去。如此无限循环，一次比一次地更正确</w:t>
      </w:r>
      <w:r>
        <w:rPr>
          <w:rStyle w:val="510"/>
          <w:b/>
          <w:bCs/>
          <w:i w:val="0"/>
          <w:iCs w:val="0"/>
          <w:smallCaps w:val="0"/>
          <w:strike w:val="0"/>
        </w:rPr>
        <w:t>、更</w:t>
      </w:r>
      <w:r>
        <w:rPr>
          <w:rStyle w:val="510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生动、更丰富。这就是马克思主义的认识论/ </w:t>
      </w:r>
      <w:r>
        <w:rPr>
          <w:rStyle w:val="242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毛泽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东选集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卷本854页）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从群众中集中起来，又到群众中竖持下去，这是群众路线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的拫本方法，也是党的基本的领导方法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毛主席指出，在集中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和坚持过程中，必须采用一般号召和个别指导相结合，领导和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群众相结合的方法。领导人员必须从许多个别指导中形成一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般意见(一般号召），又拿这一般意见到许多个别单位中去考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验，然卮集中新的经验(总结经验），做成新的指示去普遍地指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导群众，并杷领导骨干的积极性和广大群众的积极性结合起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来，把群众的积极性引导到正确的方向和提到高级的程度。这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个群众路线的领导方法，正确地处理了物质和精神、实践和认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识、感性和理性、个别和一般、个性和共性、领导和群众、认识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谠界和改造世界的辩证关系。它把马克思主义认识论和历史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唯物主义相结合，是无产阶级在三大革命实践中认识世界和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改造世界的思想武器，也是反对官僚主义和修正主义的重要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武器。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实行从群众中来，到群众中去的群众路线，是我们党的优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良传统^几十年来，我们党天天做群众工作，天天讲群众路线，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每一次革命斗争的胜利，都是在正确的政治路线指引下，坚持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群众路线的结果。人民群众创造的大鸣、大放、大辩论、大字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报是社会主义革命的新形式，也是群众路线的新发展。我们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要依靠人民群众运用“四大”武器，“造成一个又有集中又有民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主，又有纪律又有自由，又有统一意志、又有个人心情舒畅、生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动活泼，那样一种政治局面”，以利于巩固中国共产党对国家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的领导，巩固无产阶级专政，杷社会主义革命和建设不断推向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前进。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群众、阶级、政党、领袖马克思列宁主义关于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这个问题的基本原理是：群众是划分为阶级的；阶级通常是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由政党来领导的;政党通常是由比较稳定的集团来主持的，而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这个集团是由最有威信、最有影响、最有经验、被选出担任最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重要职务而称为领袖的人们组成的。</w:t>
      </w:r>
    </w:p>
    <w:p>
      <w:pPr>
        <w:pStyle w:val="513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机会主义者总是歪曲群众、阶级、政党，领袖之间的枏互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关系。他们从实用主义出发，时而攻击革命领袖，一笔抹杀革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命领袖推动历史的伟大功绩;时而标榜自己是主宰历史的"英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雄\根本无视群众创造历史的决定性祚用。他们的“理论”与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马克思主义毫无相同之处。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马克思主义认为，党是阶级的先锋队，它领导阶级进行战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斗，无产阶级要革命，就要有一个革命的党。马克思和恩格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斯指出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无产阶级只有组成“与有产阶级建立的一切旧政党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对立的独立政党，才能作为一个阶级来行动％“为的是要保证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社会革命获得胜利和实现这一革命的最终目标——消灭阶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级"。（《马克思思格斯全集》第十七卷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>455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K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无产阶级的政党是无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产阶级的先锋队，无产阶级对群众的领导作用，是通过共产党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的领导来实现的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离开了党的领导，革命就要失败。而无产阶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级的政党，要真正成为自己阶级的先锋队，领导群众进行革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命，就必须按照民主集中制的原则，组成一个强有力的领导核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心。这个核心，要由一批久经考验的、善于把马列主义普遍真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理同革命具体实践结合起来的领袖们组成。无产阶级一定要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培养一批自己的有经验的、有极髙威信的领袖。列宁说；“不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这样做，无产阶级专政、无产阶级的‘意志统一’，就会成为一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句空话列宁全勢第三十二卷505页)资产阶级野心家、阴谋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家林彪鼓吹自发论，宣扬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群众运动天然合理”，否定党和领袖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的作用，甚至妄图谋害伟大领袖毛主席，充分暴露了他是无产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阶级专政的死敌。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01" w:type="first"/>
          <w:footerReference r:id="rId499" w:type="default"/>
          <w:footerReference r:id="rId500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无产阶级的领袖和群众的关系是“鱼水关系'无产阶级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的领袖不是自封的，不是人为地树立起来的，而是在革命群众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运动中产生的，在阶级斗争的大风大浪中成长起来的他们立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党为公，不谋私利，和群众有血肉联系，善于把群众的意见集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中起来，到群众中坚持下去。他们领导群众，团结群众，得到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群众的信任和拥护，是群众的真正代表;群众则是革命领袖的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力量的源泉。正如毛主席所说的：力置的来源是人民群众。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不反映人民群众的要求，哪_个也不行。要在人民群众那里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学得知识，制定政策，然后再去教育人民群众。”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110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权威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权威是在生产斗争、阶级斗争和科学实验中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产生的最有威望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或最有强制力）、最有支配作用的力量。恩格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斯在著名的《论权威》—文中，深刻地阐明了权威的重要性和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产生权威的社会根源，有力地批判了反权威主义。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权威的产生是有它的物质基础和客观必然性的。一定的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经济关系和社会生活，需要一定的权威^在现代化的工厂、铁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路、邮政、轮船等企业中，许多人在一起工作，彼此在时间上需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要统一步调，技术上需要互相配合，业务上需要协同合作，如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果没有一个权威的统一指挥，就不能组织起来，进行正常的活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动。恩格斯在批判巴枯宁反权烕主义的错误时说没有一个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做最后决定的意志，没有统一的领导，人们究竟怎样开动工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厂，管理铁路，驾驶轮船，这一点他们当然没有告诉我们/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(《马党思忍袼斯选集》第四卷401页）反权威主义者闭眼不看一切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使权威成为必要的事实，不懂得如果消灭大工业中的权威，就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等于消灭大工业本身。历史上一切革命阶级都要推选出自己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的有权威的领袖人物，按照一定的权威思想，组成有权威的集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团领导群众，进行革命斗争，以夺取政权和巩固政权。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  <w:sectPr>
          <w:footerReference r:id="rId504" w:type="first"/>
          <w:footerReference r:id="rId502" w:type="default"/>
          <w:footerReference r:id="rId503" w:type="even"/>
          <w:pgSz w:w="11909" w:h="16834"/>
          <w:pgMar w:top="1430" w:right="1440" w:bottom="1430" w:left="1440" w:header="0" w:footer="3" w:gutter="0"/>
          <w:pgNumType w:start="446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革命无疑是天下最权威的东西/ 马克思恩格斯选集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二</w:t>
      </w:r>
      <w:r>
        <w:rPr>
          <w:color w:val="000000"/>
          <w:spacing w:val="0"/>
          <w:w w:val="100"/>
          <w:position w:val="0"/>
          <w:lang w:val="en-US" w:eastAsia="en-US" w:bidi="en-US"/>
        </w:rPr>
        <w:t>#654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K</w:t>
      </w:r>
      <w:r>
        <w:rPr>
          <w:color w:val="000000"/>
          <w:spacing w:val="0"/>
          <w:w w:val="100"/>
          <w:position w:val="0"/>
          <w:lang w:val="en-US" w:eastAsia="en-US" w:bidi="en-US"/>
        </w:rPr>
        <w:t>&gt;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无产阶级需要有自己的荜命权威，才能把整个阶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级团结成统一的战斗力贵，摧毁旧世界，建立新丨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it</w:t>
      </w:r>
      <w:r>
        <w:rPr>
          <w:color w:val="000000"/>
          <w:spacing w:val="0"/>
          <w:w w:val="100"/>
          <w:position w:val="0"/>
          <w:lang w:val="zh-CN" w:eastAsia="zh-CN" w:bidi="zh-CN"/>
        </w:rPr>
        <w:t>界。无产阶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级取得政权之后，不仅要用无产阶级专政这个权威力量去镇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压阶级敌人的反抗，而且需要有自己的权威，颌导人民群众进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行社会主义革命和社会主义建设。恩袼斯指出要是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E</w:t>
      </w:r>
      <w:r>
        <w:rPr>
          <w:color w:val="000000"/>
          <w:spacing w:val="0"/>
          <w:w w:val="100"/>
          <w:position w:val="0"/>
          <w:lang w:val="zh-CN" w:eastAsia="zh-CN" w:bidi="zh-CN"/>
        </w:rPr>
        <w:t>黎公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社不依靠对付资产阶级的武装人民这个权威，它能支持一天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以上吗？反过来说，难道我们没有理由责备公社把这个权威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用得太少了吗？” &lt;《马克思恩格斯选集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第二卷554页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邦实，反权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威主义者不是不要权威，只是要他们自己的“权威％现代修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正主义头子赫魯晓夫借口“反对个人崇拜％丑化伟大的马克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思列宁主义者斯大林，竭力抬高自己的地位，自封为“权威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实际上是无产阶级革命的叛徒。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权烕是有阶级性的。资产阶级有资产阶级的权威，无产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阶级有无产阶级的权威。为了夺取无产阶级革命的胜利和巩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固无产阶级专政，我们必须坚定地捍卫无产阶级权威，打倒资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产阶级权威。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切权威都是相对的，从来没有无条件的绝对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权威。权威不是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封的，而是在革命斗争中自然地形成的，自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封的权威一定要垮台。林彪妄图“大树特树”自己的“绝对权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威％阴谋篇夺党和国家的最高权力，结果落得粉身碎骨的可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耻下场，这就是最好的明证。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800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爱国主义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爱国主义这个概念在不同的国家和各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个国家的不同历史时期，有着不同的内容。毛主席说爱国主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义的具体内容，看在什么样的历史条件之下来决定/(《毛泽东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236"/>
          <w:b w:val="0"/>
          <w:bCs w:val="0"/>
          <w:i w:val="0"/>
          <w:iCs w:val="0"/>
          <w:smallCaps w:val="0"/>
          <w:strike w:val="0"/>
        </w:rPr>
        <w:t>选集卷本</w:t>
      </w:r>
      <w:r>
        <w:rPr>
          <w:rStyle w:val="236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4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SS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页）有时帝国主义者为了发动侵略战争，也打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起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爱国主义”的旗号，这种所谓“爱国主义"完全是为了诱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骗群众为他们的侵略去卖命，必须坚决反对，揭穿它的反动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实质。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各个剥削阶级在上升时期都有自己的爱国主义，如地主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阶级的爱国主义，资产阶级的爱国主义。它们虽然在历史上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也起过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定的进步作用，但都有自己的阶级局限性，都是不彻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底的如十八世纪法国资产阶级在反对国内外封建复辟势力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的斗争中，曾高喊“祖国在危险中”的爱国主义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号，动员无产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阶级和劳动人民起来“保卫祖国”。但是，当民族利益和资产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阶级利益发生冲突时，资产阶级的"爱国主义％就变成卖国主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义。在普法战争中，当工人自动武装起来保卫巴黎时,梯也尔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的资产阶级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国防政府”就毫不犹豫地向俾斯麦投降，联合入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侵之敌，共同镇压工人的爱国行动。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无产阶级是彻底的爱国主义者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中国无产阶级登上政治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舞台以后，在中国共产党的领导下，经过长期艰苦卓绝的斗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争，推翻了帝国主义及其走狗在中国的统治。解放以后，中国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无产阶级又和帝国主义、社会帝国主义的包围、封锁、侵略和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颠覆活动进行针锋相对的斗争，并以极大的爱国热情，奋发图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强，在短頰的二十多年时间里就把贫穷落后的旧中国变成初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步繁荣昌盛的社会主义新中国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5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08" w:type="first"/>
          <w:footerReference r:id="rId506" w:type="default"/>
          <w:headerReference r:id="rId505" w:type="even"/>
          <w:footerReference r:id="rId507" w:type="even"/>
          <w:pgSz w:w="11909" w:h="16834"/>
          <w:pgMar w:top="1430" w:right="1440" w:bottom="1430" w:left="1440" w:header="0" w:footer="3" w:gutter="0"/>
          <w:pgNumType w:start="428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对被压迫民族和国家的无产阶级来说，爱国主义与国际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主义是完全一致的。毛主席曾指出爱国主义就是国际主义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在民族解放战争中的实施/ 毛泽东选集》一卷本</w:t>
      </w:r>
      <w:r>
        <w:rPr>
          <w:color w:val="000000"/>
          <w:spacing w:val="0"/>
          <w:w w:val="100"/>
          <w:position w:val="0"/>
          <w:lang w:val="en-US" w:eastAsia="en-US" w:bidi="en-US"/>
        </w:rPr>
        <w:t>4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>7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页）如我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国的抗日战争，抗美援朝战争，朝鲜、越南人民的抗美救国战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争，都既是反侵略的爱国战争，又是对别画人民革命的支援。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世界各国人民的革命斗争从来都是相互支援的，当前，第三世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界各国反对两个超级大国的侵略、颠覆、干涉、控制和欺侮的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斗争，既是正义的爱国斗争，同时又是对整个世界革命的有力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685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国际主义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各国无产阶级在反对阶级压迫、民族压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迫的斗争中，在为实现社会主义和共产主义的斗争中，必须互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相支援，才能达到胜利/全世界无产者，联合起来丨”“马克思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恩格斯选集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第一卷286页&gt;这就是无产阶级的国际主义，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马克思和恩格斯指出，无产阶级要获得解放，必须</w:t>
      </w:r>
      <w:r>
        <w:rPr>
          <w:rStyle w:val="68"/>
          <w:b/>
          <w:bCs/>
          <w:i w:val="0"/>
          <w:iCs w:val="0"/>
          <w:smallCaps w:val="0"/>
          <w:strike w:val="0"/>
        </w:rPr>
        <w:t>“坚持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整个无产阶级的不分民族的共同利益</w:t>
      </w:r>
      <w:r>
        <w:rPr>
          <w:color w:val="000000"/>
          <w:spacing w:val="0"/>
          <w:w w:val="100"/>
          <w:position w:val="0"/>
          <w:lang w:val="en-US" w:eastAsia="en-US" w:bidi="en-US"/>
        </w:rPr>
        <w:t>'(</w:t>
      </w:r>
      <w:r>
        <w:rPr>
          <w:color w:val="000000"/>
          <w:spacing w:val="0"/>
          <w:w w:val="100"/>
          <w:position w:val="0"/>
          <w:lang w:val="zh-CN" w:eastAsia="zh-CN" w:bidi="zh-CN"/>
        </w:rPr>
        <w:t>码克思恩格斯选集》第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一卷264页）既然资本主义把位界各国的无产阶级和劳动人民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置于它的奴役之下，因而也就把各国无产阶级和劳动人民的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命运联结在一起。特别是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rStyle w:val="68"/>
          <w:b/>
          <w:bCs/>
          <w:i w:val="0"/>
          <w:iCs w:val="0"/>
          <w:smallCaps w:val="0"/>
          <w:strike w:val="0"/>
        </w:rPr>
        <w:t>自从帝国主义这个怪物出世之后，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世界的事情就联成一气了，要想割开也不可能了”。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（《毛泽东选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集&gt;一卷本147页）因此，资本主义国家的无产阶级要拥护殖民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地、半殖民地人民的解放斗争，坚决反对本国政府的侵略、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压迫政策。恩格斯说</w:t>
      </w:r>
      <w:r>
        <w:rPr>
          <w:rStyle w:val="68"/>
          <w:b/>
          <w:bCs/>
          <w:i w:val="0"/>
          <w:iCs w:val="0"/>
          <w:smallCaps w:val="0"/>
          <w:strike w:val="0"/>
        </w:rPr>
        <w:t>压迫其他民族的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民族是</w:t>
      </w:r>
      <w:r>
        <w:rPr>
          <w:rStyle w:val="68"/>
          <w:b/>
          <w:bCs/>
          <w:i w:val="0"/>
          <w:iCs w:val="0"/>
          <w:smallCaps w:val="0"/>
          <w:strike w:val="0"/>
        </w:rPr>
        <w:t>不能获得解放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马克思恩格斯全集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第十八卷577页）同样，殖民地、半殖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民迪国家的无产阶级要拥护资本主义国家无产阶级的解放斗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世界各国人民的革命，从来都是相互支援的</w:t>
      </w:r>
      <w:r>
        <w:rPr>
          <w:rStyle w:val="167"/>
          <w:b/>
          <w:bCs/>
          <w:i w:val="0"/>
          <w:iCs w:val="0"/>
          <w:smallCaps w:val="0"/>
          <w:strike w:val="0"/>
        </w:rPr>
        <w:t>。“在帝国主</w:t>
      </w:r>
      <w:r>
        <w:rPr>
          <w:rStyle w:val="167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167"/>
          <w:b/>
          <w:bCs/>
          <w:i w:val="0"/>
          <w:iCs w:val="0"/>
          <w:smallCaps w:val="0"/>
          <w:strike w:val="0"/>
        </w:rPr>
        <w:t>义存在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的时代</w:t>
      </w:r>
      <w:r>
        <w:rPr>
          <w:rStyle w:val="167"/>
          <w:b/>
          <w:bCs/>
          <w:i w:val="0"/>
          <w:iCs w:val="0"/>
          <w:smallCaps w:val="0"/>
          <w:strike w:val="0"/>
        </w:rPr>
        <w:t>，任何国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家的真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正的人民革命，如果没有国际革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命力最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在各种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不同方式上的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援助，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要取得</w:t>
      </w:r>
      <w:r>
        <w:rPr>
          <w:rStyle w:val="506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己的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胜利是不可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能的。胜利了，要巩固，也是不可能的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rStyle w:val="517"/>
          <w:b w:val="0"/>
          <w:bCs w:val="0"/>
          <w:i w:val="0"/>
          <w:iCs w:val="0"/>
          <w:smallCaps w:val="0"/>
          <w:strike w:val="0"/>
        </w:rPr>
        <w:t>《毛泽东选集》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—卷本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  <w:sectPr>
          <w:pgSz w:w="11909" w:h="16834"/>
          <w:pgMar w:top="1430" w:right="1440" w:bottom="1430" w:left="1440" w:header="0" w:footer="3" w:gutter="0"/>
          <w:cols w:space="720" w:num="1"/>
          <w:rtlGutter w:val="0"/>
          <w:docGrid w:linePitch="360" w:charSpace="0"/>
        </w:sectPr>
      </w:pPr>
      <w:r>
        <w:rPr>
          <w:rStyle w:val="168"/>
          <w:b w:val="0"/>
          <w:bCs w:val="0"/>
          <w:i w:val="0"/>
          <w:iCs w:val="0"/>
          <w:smallCaps w:val="0"/>
          <w:strike w:val="0"/>
        </w:rPr>
        <w:t>巧⑵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一1363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对一切反对帝国主义、社会帝国主义侵略和压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迫的国家的无产阶级来说，国际主义和爱国主义是完全一致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的。因方反对帝国主义、社会帝国主义的侵略战争，同时也就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是帮助了别国人民的解放斗争。这既是爱国主义又是国际主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义,这种爱国主义就是国际主义在民族解放战争中的实施。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无产阶级只有解放全人类，才能最后解放自己。因此，一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切真正的社会主义国家，都必须竖持无产阶级国际主义，坚决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支持世界各国人民的革命斗争，把他们的斗争看作是对自己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最有力的支持，杷他们的胜利看作是自己的胜利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毛主席特别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强调要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坚决、彻底</w:t>
      </w:r>
      <w:r>
        <w:rPr>
          <w:rStyle w:val="138"/>
          <w:b/>
          <w:bCs/>
          <w:i w:val="0"/>
          <w:iCs w:val="0"/>
          <w:smallCaps w:val="0"/>
          <w:strike w:val="0"/>
        </w:rPr>
        <w:t>，千净、全部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地消灭大国主义^，永远不称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霸，不做“超级大国”，永远站在全世界被压迫人民和被压迫民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族一边。苏修叛徒集团却在“国际主义”的旗号下，推行大国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沙文主义和箱权主义，干着帝国主义的罪恶勾当，这充分证明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它是地地道道的社会帝囯主义。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中国共产党第十次全国代表大会号召我国人民一定要坚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持无产阶级国际主义，加强同全世界无产阶级、被压迫人民和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被压迫民族的团结，加强同一切受帝国主义侵略、颠覆、干涉、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控制和欺侮的国家的团结，组成最广泛的统一战线，反对帝国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主义和新老殖民主义，特别要反对美苏商个超级大国的霸权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主义。为此，就必须把我们中国的事情办好，努力把我国建设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成一个强大的社会主义国家，以便更好地完成我们应尽的国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际主义义务，对人类作出较大的贡献。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12" w:type="first"/>
          <w:footerReference r:id="rId510" w:type="default"/>
          <w:headerReference r:id="rId509" w:type="even"/>
          <w:footerReference r:id="rId511" w:type="even"/>
          <w:pgSz w:w="11909" w:h="16834"/>
          <w:pgMar w:top="1430" w:right="1440" w:bottom="1430" w:left="1440" w:header="0" w:footer="3" w:gutter="0"/>
          <w:pgNumType w:start="450"/>
          <w:cols w:space="720" w:num="1"/>
          <w:rtlGutter w:val="0"/>
          <w:docGrid w:linePitch="360" w:charSpace="0"/>
        </w:sectPr>
      </w:pPr>
      <w:r>
        <w:rPr>
          <w:rStyle w:val="348"/>
          <w:b w:val="0"/>
          <w:bCs w:val="0"/>
          <w:i w:val="0"/>
          <w:iCs w:val="0"/>
          <w:smallCaps w:val="0"/>
          <w:strike w:val="0"/>
        </w:rPr>
        <w:t>第三世界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指亚洲、非洲、拉丁美洲和其他地区的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发展中的国家。它包括一百多个国家，约有三十亿人口，占世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界总人口的百分之七十以上。第三世界的国家，过去长期遭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受殖民主义、帝国主义的压迫和剥削，经济上大多比较落后。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现在，在政治上取得了独立，在经济上也开始站起来了，但都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面临着反对霸权主义，肃清殖民主义残余势力，发展民族经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济，巩固民族独立的历史任务。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第三世界是在第二次世界大战以后，世界上各种政治力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量经过长期的较量和斗争，发生急剧分化和改组后形成的。起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初，美国取代了德、意、日法西斯的地位，妄图独霸世界。当时，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以美国为首的西方资本主义世界被称为第一世界》由苏联和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其他社会主义国家组成的社会主义阵营，被称为第二世界;广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大亚、非、拉地区的民族独立国家和正在争取独立的国家被称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为第三世界。从五十年代后期到六十年代和七十年代，情况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发生了很大的变化：电于资本主义发展不平衡的规律，西方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帝国主义集团已四分五裂;由于苏联蜕变为社会帝国主义，使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战后一个时期曾经存在的社会主义阵营已不复存在&gt; 特别是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民族解放运动蓬勃发展，一系列亚、非、拉国家纷纷取得独立，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在国际事务中发挥愈来愈大的作用。现在的世界实际上存在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着互相联系又互相矛盾着的三个方面、三个世界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美苏两个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超级大国是第一世界。亚、非、拉和其他地区的发展中国家是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第三世界，处于这两者之间的发达国家是第二世界。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第三世界的觉醒和壮大是当代国际关系中的一件大事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0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第三世界人口众多，资源丰富，过去受的剥削与压迫最深，今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天仍然面临着帝国主义、社会帝国主义的侵略、干涉、颠覆、控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制和掠夺1因此，他们反对压迫，谋求解放和发展的要求最为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强烈。他们在争取民族解放和国家独立的斗争中，显示了无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比巨大的威力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不断地取得了辉煌的胜利。他们和全世界人民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互相支援，互相鼓励，团结战斗，沉重地打击了两个超级大国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妄图称霸世界的野心。国家要独立、民族要解放、人民要革命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的历史潮流奔腾向前。第三世界国家已经成为反对两霸的革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命斗争的主力军。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13" w:type="default"/>
          <w:footerReference r:id="rId514" w:type="even"/>
          <w:pgSz w:w="11909" w:h="16834"/>
          <w:pgMar w:top="1430" w:right="1440" w:bottom="1430" w:left="1440" w:header="0" w:footer="3" w:gutter="0"/>
          <w:pgNumType w:start="432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我国是一个无产阶级专政的社会主义国家，也是一个发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展中国家。正如毛主席所说我们都叫做第三世界，是发展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中国家。”我国政府和人民，一贯遵循毛主席的教导，把支持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一切被压迫人民和被压迫民族反帝、反霸，争取和维护民族独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立，保护本国资源，发展民族经济的斗争，看成是我们应尽的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国际主义义务，只要第三世界和全世界人民团结一致，并且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联合一切可以联合的力量,坚持长期斗争，就一定能够取得反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帝、反殖、反霸斗争的更大胜利。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045"/>
        </w:tabs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民想</w:t>
      </w:r>
      <w:r>
        <w:rPr>
          <w:rStyle w:val="332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"民族是人们在历史上形成的一个有共同语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言、共同地域、共同经济生活以及表现于共同文化上的共同心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理素质的稳定的共同体/ </w:t>
      </w:r>
      <w:r>
        <w:rPr>
          <w:rStyle w:val="299"/>
          <w:b w:val="0"/>
          <w:bCs w:val="0"/>
          <w:i w:val="0"/>
          <w:iCs w:val="0"/>
          <w:smallCaps w:val="0"/>
          <w:strike w:val="0"/>
        </w:rPr>
        <w:t>4斯大林全集》第二卷294页）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民族的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形成和发展受社会生产和社会制度所制约。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世界上许多民族都有悠久的历史，都经历了各个不同的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社会历史阶段。在资本主义上升时期，民族进一步发展起来，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形成了资产阶级民族。资产阶级民族是建立在资本主义所有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制基础上的。资产阶级是民族压迫的主角，资本主义剥削是民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族灾难的根源。在帝国主义时代，民族压迫成了普遍现象，形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成了帝国主义压迫民族和殖民地被压迫民族的尖锐对立。民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族矛盾是阶级矛盾的产物。毛主席说，民族斗争，说到底，是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_个阶级斗争问题。”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15" w:type="default"/>
          <w:footerReference r:id="rId516" w:type="even"/>
          <w:pgSz w:w="11909" w:h="16834"/>
          <w:pgMar w:top="1430" w:right="1440" w:bottom="1430" w:left="1440" w:header="0" w:footer="3" w:gutter="0"/>
          <w:pgNumType w:start="452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我们中华民族是一个由多民族结合而成的民族^几千年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来，中华民族不但以刻苦耐劳著称于世，同时又是酷爱自由，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富于革命传统的民族。中国共产党和毛主席领导的新民主主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义革命和社会主义革命的伟大胜利，使中华民族从帝国主义、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封建主义和官僚资本主义的反动统洽下解放出来，走上了社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会主义道路，实现了国内各民族的真正平等和革命大团结。我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国各少数民族在政治上、经济上、文化上都得到了解放和发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展，少数民族的语言、文宇、风俗、习惯和宗教信仰都受到保护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和尊重。四届人大通过的《中华人民共和国宪法》规定了各兄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弟民族的权利，规定了_家机关要“积极支持各少数民族进行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社会主义革命和社会主义建设*\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反对大国沙文主义和资产阶级民族主义是马克思列宁主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一个重要原则。对这个原则</w:t>
      </w:r>
      <w:r>
        <w:rPr>
          <w:rStyle w:val="68"/>
          <w:b/>
          <w:bCs/>
          <w:i w:val="0"/>
          <w:iCs w:val="0"/>
          <w:smallCaps w:val="0"/>
          <w:strike w:val="0"/>
        </w:rPr>
        <w:t>采取什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么态度是区别真假马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克思主义和真假社会主义的一个重要标志。苏修叛徒集团上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台以后，宣扬极端反动的种族主义和民族利己主义，拾起老沙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皇民族压迫的棍子,对内实行法西斯专政，以民族压迫代替了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民族平等，以资产阶级的“弱肉强食”代替了各民族之间的互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助友爱;对外推行大国沙文主义，掠夺别国领土和资源，反对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民族解放运动，彻底暴露了他们是口头上的社会主义实际上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的帝国主义。马克思主义认为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被压迫民族、被压迫人民同帝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国主义和社会帝国主义的矛盾是不可调和的。一切被压迫民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族只有加强团结，坚持斗争，彻底推翻帝国主义和社会帝国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主义的殖民统治,才能获得解放。而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rStyle w:val="68"/>
          <w:b/>
          <w:bCs/>
          <w:i w:val="0"/>
          <w:iCs w:val="0"/>
          <w:smallCaps w:val="0"/>
          <w:strike w:val="0"/>
        </w:rPr>
        <w:t>只有民族得到解放，才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有使无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</w:t>
      </w:r>
      <w:r>
        <w:rPr>
          <w:rStyle w:val="68"/>
          <w:b/>
          <w:bCs/>
          <w:i w:val="0"/>
          <w:iCs w:val="0"/>
          <w:smallCaps w:val="0"/>
          <w:strike w:val="0"/>
        </w:rPr>
        <w:t>和劳动人民得到解放的可能</w:t>
      </w:r>
      <w:r>
        <w:rPr>
          <w:color w:val="000000"/>
          <w:spacing w:val="0"/>
          <w:w w:val="100"/>
          <w:position w:val="0"/>
          <w:lang w:val="zh-CN" w:eastAsia="zh-CN" w:bidi="zh-CN"/>
        </w:rPr>
        <w:t>\ 毛泽东选集》一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卷本4明页〉只有一切被压迫民族得到完全解放，在全世界实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现了共产主义，各民族才能融为一体。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17" w:type="default"/>
          <w:footerReference r:id="rId518" w:type="even"/>
          <w:pgSz w:w="11909" w:h="16834"/>
          <w:pgMar w:top="1430" w:right="1440" w:bottom="1430" w:left="1440" w:header="0" w:footer="3" w:gutter="0"/>
          <w:pgNumType w:start="434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国家要独立，民族要解放，人民要革命，已经成为当前国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际形势的主流。亚、非、拉各族人民日益觉醒，第三世界各国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掀起了维护国家主权、掌握民族资源、发展民族经济、反对帝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国主义特别是超级大国的剥削和掠夺的巨大浪潮，新老殖民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主义和种族主义正在袞亡。我们一定要高举“全世界无</w:t>
      </w:r>
      <w:r>
        <w:rPr>
          <w:rStyle w:val="68"/>
          <w:b/>
          <w:bCs/>
          <w:i w:val="0"/>
          <w:iCs w:val="0"/>
          <w:smallCaps w:val="0"/>
          <w:strike w:val="0"/>
        </w:rPr>
        <w:t>产者和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被压迫民族联合起来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”的伟大革命旗帜，坚决支持民族解放运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动，把反对超级大国的覇权主义和强权政治的斗争进行到底。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毛主席一贯教导我们，要加强各民族的团结，这是毛主席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革命路线的重要组成部分。毛主席在《关于正确处理人民内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部矛盾的问题》这一光辉著作中，把</w:t>
      </w:r>
      <w:r>
        <w:rPr>
          <w:rStyle w:val="68"/>
          <w:b/>
          <w:bCs/>
          <w:i w:val="0"/>
          <w:iCs w:val="0"/>
          <w:smallCaps w:val="0"/>
          <w:strike w:val="0"/>
        </w:rPr>
        <w:t>“有利干团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结全国</w:t>
      </w:r>
      <w:r>
        <w:rPr>
          <w:rStyle w:val="68"/>
          <w:b/>
          <w:bCs/>
          <w:i w:val="0"/>
          <w:iCs w:val="0"/>
          <w:smallCaps w:val="0"/>
          <w:strike w:val="0"/>
        </w:rPr>
        <w:t>备族人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民，而不是分裂人民”，作力我国人民政治生活中判断是非的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六条标准的第一条。我国是统一的多民族的国家，我们要遵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循毛主席的教导，不断加强全国各民族的大团结，夺取社会主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义革命和社会主义建设的更大胜利。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民族主义资产阶级关于民族问题的政治主张，即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打着维护民族利益的旗号，来维护和扩大资产阶级的统治地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519"/>
          <w:b w:val="0"/>
          <w:bCs w:val="0"/>
          <w:i/>
          <w:iCs/>
          <w:smallCaps w:val="0"/>
          <w:strike w:val="0"/>
        </w:rPr>
        <w:t>位。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民族主义是在资本主义制度下产生的。资产阶级利用本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民族在经济生活、文化生活和居住区域等方面具有共同性的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特点，以“全民利益”的代表自居，要求本民族的一切阶级和阶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层，去反对别的民族，以维护和扩大它的统治地位。资产阶级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改良派和修正主义者往往利用民族主义，使无产阶级漠视阶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级矛盾，从而破坏无产阶级革命和无产阶级的国际主义。斯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大林说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：</w:t>
      </w:r>
      <w:r>
        <w:rPr>
          <w:rStyle w:val="68"/>
          <w:b/>
          <w:bCs/>
          <w:i w:val="0"/>
          <w:iCs w:val="0"/>
          <w:smallCaps w:val="0"/>
          <w:strike w:val="0"/>
        </w:rPr>
        <w:t>"民族主义傾向就是使工人阶级的国际主义政策迁就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资产阶级的民族主义政策。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列宁主义问题</w:t>
      </w:r>
      <w:r>
        <w:rPr>
          <w:rStyle w:val="138"/>
          <w:b/>
          <w:bCs/>
          <w:i w:val="0"/>
          <w:iCs w:val="0"/>
          <w:smallCaps w:val="0"/>
          <w:strike w:val="0"/>
        </w:rPr>
        <w:t>》563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</w:t>
      </w:r>
      <w:r>
        <w:rPr>
          <w:rStyle w:val="68"/>
          <w:b/>
          <w:bCs/>
          <w:i w:val="0"/>
          <w:iCs w:val="0"/>
          <w:smallCaps w:val="0"/>
          <w:strike w:val="0"/>
        </w:rPr>
        <w:t>说/民族斗争，说到底，是一个阶级斗争问题</w:t>
      </w:r>
      <w:r>
        <w:rPr>
          <w:color w:val="000000"/>
          <w:spacing w:val="0"/>
          <w:w w:val="100"/>
          <w:position w:val="0"/>
          <w:lang w:val="zh-CN" w:eastAsia="zh-CN" w:bidi="zh-CN"/>
        </w:rPr>
        <w:t>/在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阶级社会里，一切民族的人们都是划分为阶级的，而工农和其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他劳动人民总是占大多数的。民族压迫者是各国的反动统治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阶级，而不是这些国家的劳动人民。这些国家的劳动人民也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受本民族统治阶级的剥削和压迫。压迫其他民族的民族是不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能获得解放的。恩格斯曾经指出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Style w:val="68"/>
          <w:b/>
          <w:bCs/>
          <w:i w:val="0"/>
          <w:iCs w:val="0"/>
          <w:smallCaps w:val="0"/>
          <w:strike w:val="0"/>
        </w:rPr>
        <w:t>“只要俄国士兵还侵占着波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兰，俄国人民栽既不能获得政治解放，也不能获得社会解放/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6035"/>
        </w:tabs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码克思恩格斯全集》第十八卷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>577—578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页）压迫民族的劳动人民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只有在无产阶级领导之下，和被压迫民族的人民联合起来，推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翻本国的反动统治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+</w:t>
      </w:r>
      <w:r>
        <w:rPr>
          <w:color w:val="000000"/>
          <w:spacing w:val="0"/>
          <w:w w:val="100"/>
          <w:position w:val="0"/>
          <w:lang w:val="zh-CN" w:eastAsia="zh-CN" w:bidi="zh-CN"/>
        </w:rPr>
        <w:t>建立起社会丰叉制度，才能消除民族之间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的对立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“民族内部的阶级对立一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失，民族之间的敌对关系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就会随之消失，（《马克思恩格斯选集&gt;第一卷汉〇页）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、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无产阶级对不同国家不同时期的民族主义应作阶级的具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体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的分析，区别对待。列宁说</w:t>
      </w:r>
      <w:r>
        <w:rPr>
          <w:rStyle w:val="68"/>
          <w:b/>
          <w:bCs/>
          <w:i w:val="0"/>
          <w:iCs w:val="0"/>
          <w:smallCaps w:val="0"/>
          <w:strike w:val="0"/>
        </w:rPr>
        <w:t>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</w:t>
      </w:r>
      <w:r>
        <w:rPr>
          <w:rStyle w:val="68"/>
          <w:b/>
          <w:bCs/>
          <w:i w:val="0"/>
          <w:iCs w:val="0"/>
          <w:smallCaps w:val="0"/>
          <w:strike w:val="0"/>
        </w:rPr>
        <w:t>必须把压迫民族的民族主义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和桩压迫民族的民族主义区别开来，把大民族的民族主义和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小民族的民族主义区别开来</w:t>
      </w:r>
      <w:r>
        <w:rPr>
          <w:rStyle w:val="154"/>
          <w:b w:val="0"/>
          <w:bCs w:val="0"/>
          <w:i w:val="0"/>
          <w:iCs w:val="0"/>
          <w:smallCaps w:val="0"/>
          <w:strike w:val="0"/>
        </w:rPr>
        <w:t>《列？全集</w:t>
      </w:r>
      <w:r>
        <w:rPr>
          <w:rStyle w:val="154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54"/>
          <w:b w:val="0"/>
          <w:bCs w:val="0"/>
          <w:i w:val="0"/>
          <w:iCs w:val="0"/>
          <w:smallCaps w:val="0"/>
          <w:strike w:val="0"/>
        </w:rPr>
        <w:t>第三十六卷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631</w:t>
      </w:r>
      <w:r>
        <w:rPr>
          <w:rStyle w:val="154"/>
          <w:b w:val="0"/>
          <w:bCs w:val="0"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迫民族、大民族的民族主义适应资产阶级扩张政策的需要，完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全是反</w:t>
      </w:r>
      <w:r>
        <w:rPr>
          <w:rStyle w:val="320"/>
          <w:b w:val="0"/>
          <w:bCs w:val="0"/>
          <w:i w:val="0"/>
          <w:iCs w:val="0"/>
          <w:smallCaps w:val="0"/>
          <w:strike w:val="0"/>
        </w:rPr>
        <w:t>动的。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帝国主义和殖民主义总是在“民族利益”的掩饰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下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佼略</w:t>
      </w:r>
      <w:r>
        <w:rPr>
          <w:rStyle w:val="154"/>
          <w:b w:val="0"/>
          <w:bCs w:val="0"/>
          <w:i w:val="0"/>
          <w:iCs w:val="0"/>
          <w:smallCaps w:val="0"/>
          <w:strike w:val="0"/>
        </w:rPr>
        <w:t>、压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迫和掠夺其他国家和民族。苏修社会帝国主义就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是这样，它对外推行大国沙文主义，对内推行歧视和压迫各小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民族的大俄罗斯主义，被压迫民族、弱小民族的民族主义具有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两重性。它主张国家独立和民族解放，反抗帝国主义和大民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族的侵略和压迫，具有一定的进步性。但是它的反抗仅以符合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本民族统治阶级的利益为限，对其他民族的一切阶级都表现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为仇视或不信任。同时由于这些民族主义者不敢充分发动人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民群众参加反帝斗争，因而不可能彻底解决民族独立的问题，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有时甚至会屈服于帝国主义的压力，而栖牲本民族的利益。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在民族问題上，无产阶级政党的世界观是国际主义，不是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民族主义。在革命斗争中，无产阶级政党支持进步的民族主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义，反对反动的民族主义。在任何时候,无产阶级政党都必须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闻资产阶级民族主义划清界限，不做它的俘虏，无产阶级反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对狭隘的民族主义，反对一切民族压迫，主张解放世界一切被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压迫的民族。因为"只有民族得到解放，才有使无产阶级和劳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动人民得到解放的可能”。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《毛泽东选集卷本486页）</w:t>
      </w:r>
    </w:p>
    <w:p>
      <w:pPr>
        <w:pStyle w:val="103"/>
        <w:keepNext/>
        <w:keepLines/>
        <w:widowControl w:val="0"/>
        <w:shd w:val="clear" w:color="auto" w:fill="auto"/>
        <w:bidi w:val="0"/>
        <w:ind w:left="0" w:firstLine="360"/>
        <w:jc w:val="left"/>
      </w:pPr>
      <w:bookmarkStart w:id="35" w:name="bookmark35"/>
      <w:r>
        <w:rPr>
          <w:rStyle w:val="520"/>
          <w:b w:val="0"/>
          <w:bCs w:val="0"/>
          <w:i w:val="0"/>
          <w:iCs w:val="0"/>
          <w:smallCaps w:val="0"/>
          <w:strike w:val="0"/>
        </w:rPr>
        <w:t>社会主义社会的基本矛盾</w:t>
      </w:r>
      <w:r>
        <w:rPr>
          <w:rStyle w:val="105"/>
          <w:b w:val="0"/>
          <w:bCs w:val="0"/>
          <w:i w:val="0"/>
          <w:iCs w:val="0"/>
          <w:smallCaps w:val="0"/>
          <w:strike w:val="0"/>
        </w:rPr>
        <w:t>生产力和生产关</w:t>
      </w:r>
      <w:bookmarkEnd w:id="35"/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系的矛盾、经济基础和上层建筑的矛盾是一切社会的基本矛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盾，也是社会主义社会的基本矛盾。因为在社会主义社会中，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这两大基本矛盾的存在和发展，仍然规定或影响着其他社会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矛盾的存在和发展；社会主义社会仍然是在生产力和生产关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系的矛盾、经济基础和上层建筑的矛盾运动中前进的。即使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将来到了共产主义社会，这两大基本矛盾仍然存在。各个社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会的矛盾性质不同，解决矛盾的方式也不同，但任何社会的发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展，总是在这一基本矛盾运动中实现的。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21" w:type="first"/>
          <w:footerReference r:id="rId519" w:type="default"/>
          <w:footerReference r:id="rId520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否认社会主义社会仍然存在着生产力和生产关系的矛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盾、经济基础和上层建筑的矛盾，就是否认辩证法。社会主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义制度比较资本主义制度要优胜得多，社会主义生产关系比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较旧时代生产关系更能适应生产力发展的性质。但是社会主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义生产关系和生产力的发展，既是相适应的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这是基本的方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面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乂是相矛盾的。因为新建立起来的社会主义生产关系不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能很快就稳固，要布一个巩固和发展的过程。除了生产关系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和生产力发展的这种又相适应又相矛盾的情况以外，还有上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层建筑和经济基础的又相适应又相矛盾的情况。无产阶级的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国家制度和法律，以马克思列宁主义为指导的社会主义意识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形态，这些上层建筑对于我国社会主义改造的胜利和社会主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义劳动组织的建立、巩固和发展起了积极的推动作甩，它和社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会主义的经济基础是相适应的。但是，资产阶级意识形态的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存茌和影响，国家机构中某些不正之风的存在，国家制度中某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些环节上炔陷的存在,又是和社会主义经济基础相矛盾的。一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个矛盾解决之后，叉会出现另一个矛盾，矛盾不断出现，又不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断解决，推动着社会主义社会不断向前发展。总之，必须正确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认识社会主义社会的基本矛盾，要看到由于资产阶级法权的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继续存在，在生产资料所有制方面，人们的相互关系方面和分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配方面，资本主义的东西不可能完全或很快就消失，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在社会主义社会中，生产力和生产关系的矛盾，经济基础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和上层建筑的矛盾仍然表现为无产阶级与资产阶级的矛盾，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无产阶级和广大劳动人民，坚定不移地要走社会主义道路，要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求不断地变革生产关系中与生产力发展不相适应的部分，变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革上层建筑中与社会主义经济基础不相适应的部分，以巩固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社会主义经济基础，即社会主义的生产关系，保护和发展生产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力。新老资产阶级及其在党内的代理人，则拚死反抗这种变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革，力图复辟资本主义^因此，在整个社会主义历史阶段中，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无产阶级与资产阶级的斗争，社会主义道路与资本主义道路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的斗争始终存在，阶级斗争仍然是社会主义社会发展的动力。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但是，社会主义社会的矛盾与旧社会的矛盾具有根本不同的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性质和情况</w:t>
      </w:r>
      <w:r>
        <w:rPr>
          <w:rStyle w:val="68"/>
          <w:b/>
          <w:bCs/>
          <w:i w:val="0"/>
          <w:iCs w:val="0"/>
          <w:smallCaps w:val="0"/>
          <w:strike w:val="0"/>
        </w:rPr>
        <w:t>，"它可以经过社会主义制度本身，不断地得到解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决</w:t>
      </w:r>
      <w:r>
        <w:rPr>
          <w:rStyle w:val="405"/>
          <w:b w:val="0"/>
          <w:bCs w:val="0"/>
          <w:i w:val="0"/>
          <w:iCs w:val="0"/>
          <w:smallCaps w:val="0"/>
          <w:strike w:val="0"/>
        </w:rPr>
        <w:t>。”（</w:t>
      </w:r>
      <w:r>
        <w:rPr>
          <w:rStyle w:val="405"/>
          <w:b w:val="0"/>
          <w:bCs w:val="0"/>
          <w:i w:val="0"/>
          <w:iCs w:val="0"/>
          <w:smallCaps w:val="0"/>
          <w:strike w:val="0"/>
          <w:vertAlign w:val="superscript"/>
        </w:rPr>
        <w:t>《</w:t>
      </w:r>
      <w:r>
        <w:rPr>
          <w:rStyle w:val="405"/>
          <w:b w:val="0"/>
          <w:bCs w:val="0"/>
          <w:i w:val="0"/>
          <w:iCs w:val="0"/>
          <w:smallCaps w:val="0"/>
          <w:strike w:val="0"/>
        </w:rPr>
        <w:t>关于正确处理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人民内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部矛盾的问题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并且随着正确地解决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社会主义社会的矛盾，社会主义制度就不断巩固、发展，这是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社会主义制度优越性的表现。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毛主席从分析社会主义社会的基本矛盾出发，科学地论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述了社会主义社会的阶级、阶级矛盾和阶级斗争问题，制定了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党在整个社会主义历史阶段的基本路线，从理论和实践上解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决了无产阶级专政下继续革命的重大课题。毛主席亲自发动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和领导的我国无产阶级文化大革命和批林批孔运动以及学习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无产阶级专政理论的运动，都是为了解决社会主义社会的基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本矛盾，从拫本上战胜资产阶级，达到反修防修的目的。为此，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就必须在一切领域、在革命发展的一切阶段，始终坚持对资产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阶级的全面专政，杷充产阶级专政下的继续革命进行到底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至实现共产主义。</w:t>
      </w:r>
    </w:p>
    <w:p>
      <w:pPr>
        <w:pStyle w:val="103"/>
        <w:keepNext/>
        <w:keepLines/>
        <w:widowControl w:val="0"/>
        <w:shd w:val="clear" w:color="auto" w:fill="auto"/>
        <w:tabs>
          <w:tab w:val="left" w:pos="5640"/>
        </w:tabs>
        <w:bidi w:val="0"/>
        <w:spacing w:line="260" w:lineRule="exact"/>
        <w:ind w:left="0" w:firstLine="0"/>
        <w:jc w:val="left"/>
      </w:pPr>
      <w:bookmarkStart w:id="36" w:name="bookmark36"/>
      <w:r>
        <w:rPr>
          <w:rStyle w:val="520"/>
          <w:b w:val="0"/>
          <w:bCs w:val="0"/>
          <w:i w:val="0"/>
          <w:iCs w:val="0"/>
          <w:smallCaps w:val="0"/>
          <w:strike w:val="0"/>
        </w:rPr>
        <w:t>社会主义社会的阶级和阶级斗争</w:t>
      </w:r>
      <w:r>
        <w:rPr>
          <w:rStyle w:val="520"/>
          <w:b w:val="0"/>
          <w:bCs w:val="0"/>
          <w:i w:val="0"/>
          <w:iCs w:val="0"/>
          <w:smallCaps w:val="0"/>
          <w:strike w:val="0"/>
        </w:rPr>
        <w:tab/>
      </w:r>
      <w:r>
        <w:rPr>
          <w:rStyle w:val="105"/>
          <w:b w:val="0"/>
          <w:bCs w:val="0"/>
          <w:i w:val="0"/>
          <w:iCs w:val="0"/>
          <w:smallCaps w:val="0"/>
          <w:strike w:val="0"/>
        </w:rPr>
        <w:t>马克思</w:t>
      </w:r>
      <w:bookmarkEnd w:id="36"/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和列宁都从原则上指出，从资本主义向共产主义过渡的整个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历史时期，仍然存在着阶级和阶级斗争。毛主席科学地总结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了无产阶级专政正反两方面的实践经验，进一步指出，无产阶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级取得了政权，基本上完成生产资料所有制的社会主义改造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以后，还存在着阶级、阶级矛盾和阶级斗争，这是对马克思列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宁主义阶级斗争学说的重大发展。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列宁说/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杜会主义革命不是一次行动，不是一条战线上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的一次战斗，而是充满了阐烈的阶级冲突的整整一个时代”。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68"/>
          <w:b/>
          <w:bCs/>
          <w:i w:val="0"/>
          <w:iCs w:val="0"/>
          <w:smallCaps w:val="0"/>
          <w:strike w:val="0"/>
        </w:rPr>
        <w:t>列宁选集&gt;第二卷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717</w:t>
      </w:r>
      <w:r>
        <w:rPr>
          <w:rStyle w:val="68"/>
          <w:b/>
          <w:bCs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资产阶级和其他一切剥削阶级虽然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己被推翻，但这些人还在，这些阶级还存在，他们决不甘心自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己的失畋，千方瓦计地要恢复被夺去的“天堂”;在社会主义劳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动群众集体所有制还没有提髙到社会主义全民所有制以前，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私有经济的残余尚未消失以前，仍然保留着资本主义生长的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土壤，因为</w:t>
      </w:r>
      <w:r>
        <w:rPr>
          <w:rStyle w:val="521"/>
          <w:b w:val="0"/>
          <w:bCs w:val="0"/>
          <w:i w:val="0"/>
          <w:iCs w:val="0"/>
          <w:smallCaps w:val="0"/>
          <w:strike w:val="0"/>
        </w:rPr>
        <w:t>M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、</w:t>
      </w:r>
      <w:r>
        <w:rPr>
          <w:rStyle w:val="68"/>
          <w:b/>
          <w:bCs/>
          <w:i w:val="0"/>
          <w:iCs w:val="0"/>
          <w:smallCaps w:val="0"/>
          <w:strike w:val="0"/>
        </w:rPr>
        <w:t>生产是经常地、每日每时地、自发地和大批地产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生着资本主义和资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</w:t>
      </w:r>
      <w:r>
        <w:rPr>
          <w:rStyle w:val="138"/>
          <w:b/>
          <w:bCs/>
          <w:i w:val="0"/>
          <w:iCs w:val="0"/>
          <w:smallCaps w:val="0"/>
          <w:strike w:val="0"/>
        </w:rPr>
        <w:t>的”。〇列宁选集&gt;第四卷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181</w:t>
      </w:r>
      <w:r>
        <w:rPr>
          <w:rStyle w:val="138"/>
          <w:b/>
          <w:bCs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由于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资产阶级法权的存在和资产阶级思想的腐蚀，除了在小生产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中会产生资本主义之外，在一部分党员中，在一部分工人中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f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在一部分国家干部和知识分子中，也会产生出新的资产阶级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分子。毛主席科学地总结了我国社会主义时期阶级斗争的实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践经验，指出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在我国，虽然社会主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义改造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，在所有制方面说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来，已经基本完成”，“但是，被推翻的地主买办断级的残余还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是存在，资产阶级还是存在，小资产阶级刚刚在改造。阶级斗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争并没有结束。无产阶级和资产阶级之间的阶级斗争，各派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政治力1之间的阶级斗争，无产阶级和资产阶级之间在意识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形态方面的阶级斗争，还是长时期的，曲折的，有时甚至是很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激烈的</w:t>
      </w:r>
      <w:r>
        <w:rPr>
          <w:rStyle w:val="506"/>
          <w:b w:val="0"/>
          <w:bCs w:val="0"/>
          <w:i w:val="0"/>
          <w:iCs w:val="0"/>
          <w:smallCaps w:val="0"/>
          <w:strike w:val="0"/>
        </w:rPr>
        <w:t>G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关于正确处理人民内部矛盾的问题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同时，国际上帝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国主义和社会帝国主义也决不甘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心他们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的失败，必然</w:t>
      </w:r>
      <w:r>
        <w:rPr>
          <w:color w:val="000000"/>
          <w:spacing w:val="0"/>
          <w:w w:val="100"/>
          <w:position w:val="0"/>
          <w:lang w:val="zh-CN" w:eastAsia="zh-CN" w:bidi="zh-CN"/>
        </w:rPr>
        <w:t>要和我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们作拚死的斗争。因此，在整个社会主义历史阶段，阶级斗争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是不以人们意志为转移的客观规律。世界上第一个社会主义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国家苏联，由于赫鲁晓夫一勃列日涅夫叛徒集团的篡党夺权，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社会主义就蜕变成社会帝国主义，这是社会主义社会存在着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和阶级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斗争的一个最有力的证明。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在无产阶级掌握政权的情况下，阶级斗争釆取了新的形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式。被椎翻的刹削阶级除了公开反对社会主义制度以外，往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往打着拥护马克思主义，拥护共产党，拥护社会主义的旗号，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进行反马克思主义、反党、反社会主义的阴谋活动。在政治上，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他们千方百计地钻进党和国家机关，篡夺各部门的领导权，一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旦时机成熟，就把无产阶级专政变为资产阶级专政。在经济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上，他们用经济主义冒充社会主义，扶植和复辟资本主义势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力，破坏社会主义全民所有制和集体所有制。在思想文化上，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他们用资产阶级的人性论等腐朽的东西冒充和代替马克思列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宁主义，腐蚀无产阶级和劳动人民。不管釆取什么形式，斗争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的中心始终是围绕着走社会主义道路还是走资本主义道路,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坚持无产阶级专政坯是复辟资产阶级专政的问题。在我国，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在基本上实现了所有制方面的社会主义改造以后，先后经历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了反对资产阶级右派，反对右倾机会主义，以及社会主义教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育运动，无产阶级文化大革命等一系列重大的阶级斗争，在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毛主席革命路线指引下，都取得了伟大胜利，一个群众性的学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习无产阶级专政理论的运动，艾正在全国與起。总之，整个社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会主义历史阶段，始终存在着阶级和阶级斗争，它时起时伏，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髙一阵低一阵，波浪式地前进，低是高的继续，高是低的发展。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在玫治、经济和思想领域中，每过若干年就有一次重大的斗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争，这种斗争需要进行一百年到几百年的时间才能解决。因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此，作为真正的马克思主义者，必须始终坚持马克思主义的阶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级斗争理论和实践，坚持党的基本路线，坚持在无产阶级专政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条件下继续革命。</w:t>
      </w:r>
    </w:p>
    <w:p>
      <w:pPr>
        <w:pStyle w:val="103"/>
        <w:keepNext/>
        <w:keepLines/>
        <w:widowControl w:val="0"/>
        <w:shd w:val="clear" w:color="auto" w:fill="auto"/>
        <w:bidi w:val="0"/>
        <w:ind w:left="0" w:firstLine="360"/>
        <w:jc w:val="left"/>
      </w:pPr>
      <w:bookmarkStart w:id="37" w:name="bookmark37"/>
      <w:r>
        <w:rPr>
          <w:rStyle w:val="520"/>
          <w:b w:val="0"/>
          <w:bCs w:val="0"/>
          <w:i w:val="0"/>
          <w:iCs w:val="0"/>
          <w:smallCaps w:val="0"/>
          <w:strike w:val="0"/>
        </w:rPr>
        <w:t>走资本主义道路的当权派</w:t>
      </w:r>
      <w:r>
        <w:rPr>
          <w:rStyle w:val="522"/>
          <w:b w:val="0"/>
          <w:bCs w:val="0"/>
          <w:i w:val="0"/>
          <w:iCs w:val="0"/>
          <w:smallCaps w:val="0"/>
          <w:strike w:val="0"/>
        </w:rPr>
        <w:t>简称“走资派％</w:t>
      </w:r>
      <w:bookmarkEnd w:id="37"/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是社会主义国家中资产阶级在共产党内的代理人。他们披着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马克思列宁主义的外衣,打着共产党员的旗号，混在党甩、政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府里、军队里和文化教育界里，窃据领导地位</w:t>
      </w:r>
      <w:r>
        <w:rPr>
          <w:color w:val="000000"/>
          <w:spacing w:val="0"/>
          <w:w w:val="100"/>
          <w:position w:val="0"/>
          <w:lang w:val="en-US" w:eastAsia="en-US" w:bidi="en-US"/>
        </w:rPr>
        <w:t>,一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旦时机成熟，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就夺取政权，把无产阶级专政变为资产阶级专政。他们是无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产阶级专政最危险的敌人。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24" w:type="first"/>
          <w:footerReference r:id="rId522" w:type="default"/>
          <w:footerReference r:id="rId523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在社会主义国家的共产党内出现走资派是不奇怪的，这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是社会上两个阶级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无产阶级和资产阶级）、两条道路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义和资本主义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的斗争在共产党内的反映。国内外的阶级敌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人都懂得，堡垒最容易从内部攻破。在社会主义国家中，地主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和资本家的名声很臭，由混进党内的走资派出来颠覆无产阶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级专政，要比他们自己亲自出马好得多，他们一定要在共产党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内寻找自己的代理人，这是一条规律。在苏联，斯大林逝世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后，赫鲁晓夫一勃列日涅夫叛徒集团，篡夺了苏联的党政大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权，推行反革命修正主义路线，把社会主义国家变为社会帝国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主义国家。毛主席说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修正主义上台，也就是资产阶级上台”，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“现在的苏联是资产阶级专政，是大资产阶级专政，德国法西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斯式的专政，希恃勒式的专政、刘少奇和林彪是长期隐藏在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中国共产党内的走资派的总头目。刘少奇在中国革命的各个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历史时期一贯反对毛主席的无产阶级革命路线，特别是进入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社会主义革命历史时期以后，他变本加厉地推行反革命修正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主义路线，妄图复辟资本主义，重新变中国为帝国主义、社会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帝国主义的殖民地。林彪在历次革命的重要关头，总是犯右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倾错误，又总是耍两面派，用假象欺骗党和人民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随着革命的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深入，他再也隐藏不住了，自己跳了出来，妄图发动反革命武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装政变，推翻我国无产阶级专政，复辟资本主义。这种疯狂性，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反映了丧失政权和生产资料的反动派，为夺回他们失去的剥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削阶级的阵地，必然要用尽一切他们所能采取的手段。他们象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亡命的赌徒，孤注一掷，失败后，就叛国投敌。他们不仅代表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已彼打倒了的地主资产阶级复辟的愿望，而且代表了社会主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义社会中新产生的资产阶级分子篡权的愿望。这充分表明走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资派是我们国家和党内的隐患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JE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如毛主席所说的那样，一旦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他们上台，就不可避免地要出现全国性的反革命复辟，马列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主义的党就一定会变成修正主义的党，变成法西斯党,整个中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国就要改变颜色了/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走资派是无产阶级专政条件下革命的主要对象，他们和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无产阶级以及广大劳动人民之间的矛盾是对抗性的矛盾，是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无产阶级和资产阶级的斗争，是社会主义道路和资本主义道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路的斗争的集中表现。发动无产阶级向党内一小撮走资派夺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权，是毛主席解决这个矛盾的重大战略措施。无产阶级必须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从走资派手中夺回被篡夺去的权力，才能从根本上打败他们。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对于狙走资派”错误的干部，只要他们不坚持错误，认真改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正，并取得广大革命群众谅解后，仍然可以站起来继续革命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毛书席十分重视和“走资派"作斗争，早在一九六二年就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提出要瞀惕出修正主义，</w:t>
      </w:r>
      <w:r>
        <w:rPr>
          <w:rStyle w:val="68"/>
          <w:b/>
          <w:bCs/>
          <w:i w:val="0"/>
          <w:iCs w:val="0"/>
          <w:smallCaps w:val="0"/>
          <w:strike w:val="0"/>
        </w:rPr>
        <w:t>“特别是要警惕在中央出修</w:t>
      </w:r>
      <w:r>
        <w:rPr>
          <w:rStyle w:val="521"/>
          <w:b w:val="0"/>
          <w:bCs w:val="0"/>
          <w:i w:val="0"/>
          <w:iCs w:val="0"/>
          <w:smallCaps w:val="0"/>
          <w:strike w:val="0"/>
        </w:rPr>
        <w:t>IE</w:t>
      </w:r>
      <w:r>
        <w:rPr>
          <w:rStyle w:val="138"/>
          <w:b/>
          <w:bCs/>
          <w:i w:val="0"/>
          <w:iCs w:val="0"/>
          <w:smallCaps w:val="0"/>
          <w:strike w:val="0"/>
        </w:rPr>
        <w:t>主义。”</w:t>
      </w:r>
      <w:r>
        <w:rPr>
          <w:rStyle w:val="13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一九六五年，在毛主席亲自主持制定的《农村社会主义教育运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动中目前提出的一些问题》中指出，社会主义教育运动的重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点“</w:t>
      </w:r>
      <w:r>
        <w:rPr>
          <w:rStyle w:val="68"/>
          <w:b/>
          <w:bCs/>
          <w:i w:val="0"/>
          <w:iCs w:val="0"/>
          <w:smallCaps w:val="0"/>
          <w:strike w:val="0"/>
        </w:rPr>
        <w:t>是整党内那些走资本主义道路的当权派、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一九六六年，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毛主席又在亲自主持制定的中共中央五月十六日《通知》中，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提醒全党注意混进革命队伍里的反革命修正主义分子，指出：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“这些人物，有些已被我们识破了，有些则还没有被识破，有些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正在受到我们信用，被培养为我们的接班人，例如赫魯晓夫那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样的人物，他们现正睡在我们的身旁，各级党委必须充分注意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这一点</w:t>
      </w:r>
      <w:r>
        <w:rPr>
          <w:color w:val="000000"/>
          <w:spacing w:val="0"/>
          <w:w w:val="100"/>
          <w:position w:val="0"/>
          <w:lang w:val="zh-CN" w:eastAsia="zh-CN" w:bidi="zh-CN"/>
        </w:rPr>
        <w:t>/接着，毛主席又以无产阶级革命家的伟大气魄，亲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自发动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和领导了我国无产阶级文化大革命</w:t>
      </w:r>
      <w:r>
        <w:rPr>
          <w:rStyle w:val="68"/>
          <w:b/>
          <w:bCs/>
          <w:i w:val="0"/>
          <w:iCs w:val="0"/>
          <w:smallCaps w:val="0"/>
          <w:strike w:val="0"/>
        </w:rPr>
        <w:t>，粉碎了刘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少奇和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林彪两个资产阶级司令部，巩固了无产阶级专政</w:t>
      </w:r>
      <w:r>
        <w:rPr>
          <w:rStyle w:val="68"/>
          <w:b/>
          <w:bCs/>
          <w:i w:val="0"/>
          <w:iCs w:val="0"/>
          <w:smallCaps w:val="0"/>
          <w:strike w:val="0"/>
        </w:rPr>
        <w:t>，防止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了资本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主义复辟。这不仅对我国社会主义革命和社会主义建设</w:t>
      </w:r>
      <w:r>
        <w:rPr>
          <w:rStyle w:val="68"/>
          <w:b/>
          <w:bCs/>
          <w:i w:val="0"/>
          <w:iCs w:val="0"/>
          <w:smallCaps w:val="0"/>
          <w:strike w:val="0"/>
        </w:rPr>
        <w:t>，而且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对国际共产主义运动，都具有深远的历史意义。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无产阶级专政即无产阶级对资产阶级和一切反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动阶级的专政，同时，在人民内部实行民主。无产阶级专政是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人类历史上最进步的也是最后的专政。它所担负的伟大历史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使命，是消灭一</w:t>
      </w:r>
      <w:r>
        <w:rPr>
          <w:rStyle w:val="68"/>
          <w:b/>
          <w:bCs/>
          <w:i w:val="0"/>
          <w:iCs w:val="0"/>
          <w:smallCaps w:val="0"/>
          <w:strike w:val="0"/>
        </w:rPr>
        <w:t>切剥削</w:t>
      </w:r>
      <w:r>
        <w:rPr>
          <w:color w:val="000000"/>
          <w:spacing w:val="0"/>
          <w:w w:val="100"/>
          <w:position w:val="0"/>
          <w:lang w:val="zh-CN" w:eastAsia="zh-CN" w:bidi="zh-CN"/>
        </w:rPr>
        <w:t>阶级，实现共产主义。无产阶级专政的理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论是马克思主义的精髓，马克思和恩格斯在《共产党宣言》首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次提出了这一思想。一八五二年马克思在《致约•魏德迈》的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信中对关于什么是无产阶级对资产阶级的全面专政概括为,</w:t>
      </w:r>
    </w:p>
    <w:p>
      <w:pPr>
        <w:pStyle w:val="524"/>
        <w:keepNext/>
        <w:keepLines/>
        <w:widowControl w:val="0"/>
        <w:shd w:val="clear" w:color="auto" w:fill="auto"/>
        <w:bidi w:val="0"/>
        <w:ind w:left="0" w:firstLine="360"/>
        <w:jc w:val="left"/>
      </w:pPr>
      <w:bookmarkStart w:id="38" w:name="bookmark38"/>
      <w:r>
        <w:rPr>
          <w:rStyle w:val="525"/>
          <w:b/>
          <w:bCs/>
          <w:i w:val="0"/>
          <w:iCs w:val="0"/>
          <w:smallCaps w:val="0"/>
          <w:strike w:val="0"/>
        </w:rPr>
        <w:t>印甲辛仅仅同宇</w:t>
      </w:r>
      <w:r>
        <w:rPr>
          <w:rStyle w:val="526"/>
          <w:b w:val="0"/>
          <w:bCs w:val="0"/>
          <w:i w:val="0"/>
          <w:iCs w:val="0"/>
          <w:smallCaps w:val="0"/>
          <w:strike w:val="0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率早</w:t>
      </w:r>
      <w:r>
        <w:rPr>
          <w:rStyle w:val="526"/>
          <w:b w:val="0"/>
          <w:bCs w:val="0"/>
          <w:i w:val="0"/>
          <w:iCs w:val="0"/>
          <w:smallCaps w:val="0"/>
          <w:strike w:val="0"/>
        </w:rPr>
        <w:t>P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了；甲丰巧學相联系;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(2)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br w:type="textWrapping"/>
      </w:r>
      <w:r>
        <w:rPr>
          <w:rStyle w:val="527"/>
          <w:b w:val="0"/>
          <w:bCs w:val="0"/>
          <w:i w:val="0"/>
          <w:iCs w:val="0"/>
          <w:smallCaps w:val="0"/>
          <w:strike w:val="0"/>
        </w:rPr>
        <w:t>阶级导致手+命4+卓，不过是达到</w:t>
      </w:r>
      <w:r>
        <w:rPr>
          <w:rStyle w:val="52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525"/>
          <w:b/>
          <w:bCs/>
          <w:i w:val="0"/>
          <w:iCs w:val="0"/>
          <w:smallCaps w:val="0"/>
          <w:strike w:val="0"/>
        </w:rPr>
        <w:t>枣不了；，竽和进入+过渡</w:t>
      </w:r>
      <w:r>
        <w:rPr>
          <w:rStyle w:val="528"/>
          <w:b w:val="0"/>
          <w:bCs w:val="0"/>
          <w:i w:val="0"/>
          <w:iCs w:val="0"/>
          <w:smallCaps w:val="0"/>
          <w:strike w:val="0"/>
        </w:rPr>
        <w:t>/0:马克思恩格斯选集</w:t>
      </w:r>
      <w:r>
        <w:rPr>
          <w:rStyle w:val="528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bookmarkEnd w:id="38"/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rStyle w:val="113"/>
          <w:b w:val="0"/>
          <w:bCs w:val="0"/>
          <w:i w:val="0"/>
          <w:iCs w:val="0"/>
          <w:smallCaps w:val="0"/>
          <w:strike w:val="0"/>
        </w:rPr>
        <w:t>第四卷</w:t>
      </w:r>
      <w:r>
        <w:rPr>
          <w:rStyle w:val="529"/>
          <w:b/>
          <w:bCs/>
          <w:i w:val="0"/>
          <w:iCs w:val="0"/>
          <w:smallCaps w:val="0"/>
          <w:strike w:val="0"/>
        </w:rPr>
        <w:t xml:space="preserve">332 </w:t>
      </w:r>
      <w:r>
        <w:rPr>
          <w:rStyle w:val="501"/>
          <w:b w:val="0"/>
          <w:bCs w:val="0"/>
          <w:i w:val="0"/>
          <w:iCs w:val="0"/>
          <w:smallCaps w:val="0"/>
          <w:strike w:val="0"/>
        </w:rPr>
        <w:t>k</w:t>
      </w:r>
      <w:r>
        <w:rPr>
          <w:rStyle w:val="529"/>
          <w:b/>
          <w:bCs/>
          <w:i w:val="0"/>
          <w:iCs w:val="0"/>
          <w:smallCaps w:val="0"/>
          <w:strike w:val="0"/>
          <w:lang w:val="en-US" w:eastAsia="en-US" w:bidi="en-US"/>
        </w:rPr>
        <w:t>)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t>这一科学完整地表达了无产阶级专政发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生、发展和消亡的全过程,包括了无产阶级专政的全部任务和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实际内容。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列宁指出：“从资本主义过渡到共产主义是一整个历史时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代。只要这个时代没有结束，剥削者就必然存着复辟希望，并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把这种希望变为复辟行动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《列宁选集》第三卷640页）他还指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320"/>
          <w:b w:val="0"/>
          <w:bCs w:val="0"/>
          <w:i w:val="0"/>
          <w:iCs w:val="0"/>
          <w:smallCaps w:val="0"/>
          <w:strike w:val="0"/>
        </w:rPr>
        <w:t>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，在社会主义社会中，仍然存在着产生新的资产阶级分子的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土壤，反复强调"无产阶级专政是必要的％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《列宁选集》第四卷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181 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事实证明，无产阶级要完成自己的历史任务，必须依靠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320"/>
          <w:b w:val="0"/>
          <w:bCs w:val="0"/>
          <w:i w:val="0"/>
          <w:iCs w:val="0"/>
          <w:smallCaps w:val="0"/>
          <w:strike w:val="0"/>
        </w:rPr>
        <w:t>自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己的政治统治，建立、巩固和发展社会主义。没有无产阶级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专政，社会主义就建立不起来，即便建立了，也不能巩固和发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320"/>
          <w:b w:val="0"/>
          <w:bCs w:val="0"/>
          <w:i w:val="0"/>
          <w:iCs w:val="0"/>
          <w:smallCaps w:val="0"/>
          <w:strike w:val="0"/>
        </w:rPr>
        <w:t>展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。毛主席指出，无产阶级专政“对于胜利了的人民，这是如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同布帛菽栗一样地不可以须臾离开的东西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'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毛泽东选集&gt;一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卷本：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L</w:t>
      </w:r>
      <w:r>
        <w:rPr>
          <w:color w:val="000000"/>
          <w:spacing w:val="0"/>
          <w:w w:val="100"/>
          <w:position w:val="0"/>
          <w:lang w:val="en-US" w:eastAsia="en-US" w:bidi="en-US"/>
        </w:rPr>
        <w:t>391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页）苏联从一个无产阶级专政的社会主义国家，蜕变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为法西斯专政的社会帝国主义国家，我们必须牢圮这一深刻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的历史教训。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  <w:sectPr>
          <w:footerReference r:id="rId527" w:type="first"/>
          <w:footerReference r:id="rId525" w:type="default"/>
          <w:footerReference r:id="rId526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我国现在是工人阶级领导的以工农联盟为基础的无产阶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级专政的社会主义国家。我国无产阶级专政的第一个作用，是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压迫国家内部的反动派和反抗社会主义改造和社会主义建设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的分子，镇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E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—切叛国的和反革命的活动，解决国内敌我之间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的矛盾.其第二个作用，就是防御国家外部敌人的颠覆活动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和可能的侵略，解决对外的敌我之间的矛盾。它是我国人民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战胜敌人，保护自己的法宝。只有依靠无产阶级专政，并不断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加强和巩固无产阶级专政，才能把我国建设成为一个具有现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代工业、现代农业和现代科学文化的社会主义强国，为向共产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主义过渡倒造物质和精神的条件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一切机会主义的要害，就是背叛无产阶级专政毛主席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强调指出，列宁为什么说对资产阶级专政，这个问题要搞请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楚。这个问题不搞清楚，就会变修正主义。要使全国知道。"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叛徒、卖国贼林彪大骂代表新兴地主阶级镇压奴隶主阶级反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抗的秦始皇，恶毒地攻击无产阶级专政是“执秦始皇之法”，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就是妄图推翻我国无产阶级专政，复辟地主买办资产阶级的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法西斯专敏。苏修叛徒集团与林彪遥相呼应，也在那里咒骂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秦始皇，攻击和坻毁我国无产阶级专政。其实/骂我们实行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‘独裁’或‘极权主义’的外国反动派，就是实行独裁或极权主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义的人们。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《毛泽东选集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卷本1367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苏修叛徒集团就是这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样的反动派，他们取消苏联的无产阶级专政，实行大资产阶级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专政、法西斯专政。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无产阶级和劳动人民必须进行长期的斗争，付出极大的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努力，才能巩固无产阶级专政。历史上地主阶级专政代替奴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隶主阶级专政，资产阶级专政代替地主阶级专政，都经历了复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辟和反复辟的长期斗争。以消灭任何剥削制度和任何阶级为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目标的无产阶级专政代替资产阶级专政，较以往任何一次革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命都要深刻彻底，因此，不可避免地要经历更长期、更艰苦的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斗争。历史经验表明，无产阶级能否战胜资产阶级，关键在于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能否在一切领域、在革命发展的一切阶段始终坚持对资产阶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级的全面专政，毛主席总结了列宁以后无产阶级专政的新经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验，系统地阏答了所有制改变以后出现的各种问题，规定了无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产阶级专政的任务和政策，奠定了党的基本躋线和无产阶级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350" w:lineRule="exact"/>
        <w:ind w:left="0" w:firstLine="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专政下继续革命的理论基础。他强调"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无产阶级必须在上层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建筑其中包括各个文化领域中对资产阶级实行全面的专政”，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用马克思主义去占领一切阵地，将巩固无产阶级专政的任务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落实到每个工厂、农村、机关、学校和一切基层单位。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无产阶级民主又叫“社会主义民主\是以无产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阶级为主体的广大劳动人民的民主，又是实行无产阶绂专政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的一种手段和制度。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在无产阶级专政的社会主义国家中，一切权力属于人民。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广大人民有权参加国家管理，有权监督党和国家的各级干部，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在政治、经济、文化各方面都享有广泛的民主权利。列宁</w:t>
      </w:r>
      <w:r>
        <w:rPr>
          <w:rStyle w:val="68"/>
          <w:b/>
          <w:bCs/>
          <w:i w:val="0"/>
          <w:iCs w:val="0"/>
          <w:smallCaps w:val="0"/>
          <w:strike w:val="0"/>
        </w:rPr>
        <w:t>说：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“绝大多数人事受民主，对那些剥削和压迫人民的分子实行强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力領压，，即不允许他们参加民主生活，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——</w:t>
      </w:r>
      <w:r>
        <w:rPr>
          <w:rStyle w:val="68"/>
          <w:b/>
          <w:bCs/>
          <w:i w:val="0"/>
          <w:iCs w:val="0"/>
          <w:smallCaps w:val="0"/>
          <w:strike w:val="0"/>
        </w:rPr>
        <w:t>这就是从资本主义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到共</w:t>
      </w:r>
      <w:r>
        <w:rPr>
          <w:rStyle w:val="68"/>
          <w:b/>
          <w:bCs/>
          <w:i w:val="0"/>
          <w:iCs w:val="0"/>
          <w:smallCaps w:val="0"/>
          <w:strike w:val="0"/>
        </w:rPr>
        <w:t>产主义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的过渡</w:t>
      </w:r>
      <w:r>
        <w:rPr>
          <w:rStyle w:val="68"/>
          <w:b/>
          <w:bCs/>
          <w:i w:val="0"/>
          <w:iCs w:val="0"/>
          <w:smallCaps w:val="0"/>
          <w:strike w:val="0"/>
        </w:rPr>
        <w:t>时期的民主制/ 列宁全集&gt;第二十五卷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44</w:t>
      </w:r>
      <w:r>
        <w:rPr>
          <w:rStyle w:val="521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521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页）我国人民享有言论、逋讯、出版、集会、结社、游行</w:t>
      </w:r>
      <w:r>
        <w:rPr>
          <w:rStyle w:val="68"/>
          <w:b/>
          <w:bCs/>
          <w:i w:val="0"/>
          <w:iCs w:val="0"/>
          <w:smallCaps w:val="0"/>
          <w:strike w:val="0"/>
        </w:rPr>
        <w:t>、示</w:t>
      </w:r>
      <w:r>
        <w:rPr>
          <w:color w:val="000000"/>
          <w:spacing w:val="0"/>
          <w:w w:val="100"/>
          <w:position w:val="0"/>
          <w:lang w:val="zh-CN" w:eastAsia="zh-CN" w:bidi="zh-CN"/>
        </w:rPr>
        <w:t>威、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罢工的自由，有信仰宗教的自由和不信仰宗教</w:t>
      </w:r>
      <w:r>
        <w:rPr>
          <w:rStyle w:val="68"/>
          <w:b/>
          <w:bCs/>
          <w:i w:val="0"/>
          <w:iCs w:val="0"/>
          <w:smallCaps w:val="0"/>
          <w:strike w:val="0"/>
        </w:rPr>
        <w:t>、宣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传无祌论的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自由等广泛民主权利。同时，国家还保障人民群众运用"大鸣、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大放、大字报、大辩论”这种社会主义革命的形式来加</w:t>
      </w:r>
      <w:r>
        <w:rPr>
          <w:rStyle w:val="68"/>
          <w:b/>
          <w:bCs/>
          <w:i w:val="0"/>
          <w:iCs w:val="0"/>
          <w:smallCaps w:val="0"/>
          <w:strike w:val="0"/>
        </w:rPr>
        <w:t>强无产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阶级专政，维护社会主义民主。毛主席说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;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“我们</w:t>
      </w:r>
      <w:r>
        <w:rPr>
          <w:rStyle w:val="68"/>
          <w:b/>
          <w:bCs/>
          <w:i w:val="0"/>
          <w:iCs w:val="0"/>
          <w:smallCaps w:val="0"/>
          <w:strike w:val="0"/>
        </w:rPr>
        <w:t>的这个社会主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义的民主是任何资产阶级国家所不可能有的最广大的民主/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关于正确处理人民内部矛盾的问题〇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对无产阶级和劳动人民的民主,和对阶级敌人的专政，是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相反相成的两个方面。只有在无产阶级和劳动人民内部实行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广泛的民主，并和高度的集中结合起来，才能团结绝大多数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人，对阶级敌人实行强有力的专政。同时，只有对阶级敌人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实荇强有力的专政，才能保障无产阶级和广大劳动人民的民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主^第二国际机会主义头子考茨基胡说什么"专政就是取消民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主％并恶毒地攻击列宁所领导的十月革命和无产阶级专政。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林彪及其一小撮死党恶毒地攻击我国无产阶级专政是“暴政”，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叫嚷要重新解放已被打倒了的地、富、反、坏、右，妄图实现孔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丘所没有实现的"兴灭国，继绝世，举逸民”的反动纲领。这充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分证明一切被推翻的剥削阶级无论如何是要经由它们的反革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命政党、集团或某些个人出来反抗的。已经夺取了国家权力的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工人阶级和人民大众，必须团结起来坚决、彻底、干净、全部地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将这些反动势力镇压下去，绝不允许他们乱说乱动。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无产阶级民主与小资产阶级的绝对民主化是完全不相容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的，它只能促进团结,加强纪律性和战斗力，绝不能破坏纪律,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,破坏团结*削弱战斗力。我国人民在毛主席和党中央的领导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下，始终坚持“团结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批评和自我批评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团结”的公式，不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断加强革命的大团结，才一次又一次地粉碎了国内外阶级敌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人妄图破坏我国人民的团结的阴谋^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965"/>
        </w:tabs>
        <w:bidi w:val="0"/>
        <w:spacing w:line="340" w:lineRule="exact"/>
        <w:ind w:left="0" w:firstLine="360"/>
        <w:jc w:val="left"/>
      </w:pPr>
      <w:r>
        <w:rPr>
          <w:rStyle w:val="129"/>
          <w:b w:val="0"/>
          <w:bCs w:val="0"/>
          <w:i w:val="0"/>
          <w:iCs w:val="0"/>
          <w:smallCaps w:val="0"/>
          <w:strike w:val="0"/>
        </w:rPr>
        <w:t>民主集中制</w:t>
      </w:r>
      <w:r>
        <w:rPr>
          <w:rStyle w:val="129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民主和集中的统一，自由和纪律的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统一，在民主基础上实行集中，在集中指导下实行民主，这就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是无产阶级的民主集中制。它是无产阶级政党、国家机关和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一切群众团体的组织原则。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30" w:type="first"/>
          <w:footerReference r:id="rId528" w:type="default"/>
          <w:footerReference r:id="rId529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在无产阶级和人民内部，民主是对集中而言，自由是对纪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律而言。它们既是矛盾的，又是统一的，不应片面强调某一个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侧面而否定另一个侧面。不可以没有民主，也不可以没有集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中；不可以没有自由，也不可以没有纪律，而要坚持民主和集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中、自由和纪律的统一。只有充分发扬民主，通过大家讨论,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才能把正确的意见集中起来</w:t>
      </w:r>
      <w:r>
        <w:rPr>
          <w:rStyle w:val="530"/>
          <w:b w:val="0"/>
          <w:bCs w:val="0"/>
          <w:i w:val="0"/>
          <w:iCs w:val="0"/>
          <w:smallCaps w:val="0"/>
          <w:strike w:val="0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做到统一认识，统一政策，统一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78"/>
          <w:b/>
          <w:bCs/>
          <w:i w:val="0"/>
          <w:iCs w:val="0"/>
          <w:smallCaps w:val="0"/>
          <w:strike w:val="0"/>
        </w:rPr>
        <w:t>计划</w:t>
      </w:r>
      <w:r>
        <w:rPr>
          <w:rStyle w:val="77"/>
          <w:b/>
          <w:bCs/>
          <w:i w:val="0"/>
          <w:iCs w:val="0"/>
          <w:smallCaps w:val="0"/>
          <w:strike w:val="0"/>
        </w:rPr>
        <w:t>，统一指挥，统一行动。同时，只有实行集中指导下的民</w:t>
      </w:r>
      <w:r>
        <w:rPr>
          <w:rStyle w:val="77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7"/>
          <w:b/>
          <w:bCs/>
          <w:i w:val="0"/>
          <w:iCs w:val="0"/>
          <w:smallCaps w:val="0"/>
          <w:strike w:val="0"/>
        </w:rPr>
        <w:t>主，实行有领#的自由，才不至陷于无政府状态。毛主席指</w:t>
      </w:r>
      <w:r>
        <w:rPr>
          <w:rStyle w:val="77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7"/>
          <w:b/>
          <w:bCs/>
          <w:i w:val="0"/>
          <w:iCs w:val="0"/>
          <w:smallCaps w:val="0"/>
          <w:strike w:val="0"/>
        </w:rPr>
        <w:t>出</w:t>
      </w:r>
      <w:r>
        <w:rPr>
          <w:rStyle w:val="78"/>
          <w:b/>
          <w:bCs/>
          <w:i w:val="0"/>
          <w:iCs w:val="0"/>
          <w:smallCaps w:val="0"/>
          <w:strike w:val="0"/>
        </w:rPr>
        <w:t>，不充分实行无产阶级的民主制，就不可能有真正的无产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妍级的集中制，没有高度的民主，不可能有高度的集中，而没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有高度的集中，就不可能建立社会主义经济/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民主集中制是党的“从群众中来，到群众中去”、“集中起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来，坚持下去”的群众路线在党和国家生活中的应用。它要求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一切领导机关都要相信群众，依靠群众，虚心倾听群众的批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评。实行“知无不言，言无不尽言者无罪，闻者足戒'决不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允许压制批评，打击报复，提倡“群育堂”，反对“一言堂”。凡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属人民群众的正确意见，必须依据具体情况，领导群众，加以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实现^同时实行个人服从组织，少数脲从多数，下级眼从上级，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全党服从中央的无产阶级纪律。对人民群众中出现的错误意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见，要坚持原则，教育群众，加以改正，决不能放任自流。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毛主席十分重</w:t>
      </w:r>
      <w:r>
        <w:rPr>
          <w:rStyle w:val="320"/>
          <w:b w:val="0"/>
          <w:bCs w:val="0"/>
          <w:i w:val="0"/>
          <w:iCs w:val="0"/>
          <w:smallCaps w:val="0"/>
          <w:strike w:val="0"/>
        </w:rPr>
        <w:t>视在党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的正确领导下，既要充分发扬民主，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又要实行高度的集中，以</w:t>
      </w:r>
      <w:r>
        <w:rPr>
          <w:rStyle w:val="68"/>
          <w:b/>
          <w:bCs/>
          <w:i w:val="0"/>
          <w:iCs w:val="0"/>
          <w:smallCaps w:val="0"/>
          <w:strike w:val="0"/>
        </w:rPr>
        <w:t>便在人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民内部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rStyle w:val="68"/>
          <w:b/>
          <w:bCs/>
          <w:i w:val="0"/>
          <w:iCs w:val="0"/>
          <w:smallCaps w:val="0"/>
          <w:strike w:val="0"/>
        </w:rPr>
        <w:t>造成</w:t>
      </w:r>
      <w:r>
        <w:rPr>
          <w:color w:val="000000"/>
          <w:spacing w:val="0"/>
          <w:w w:val="100"/>
          <w:position w:val="0"/>
          <w:lang w:val="zh-CN" w:eastAsia="zh-CN" w:bidi="zh-CN"/>
        </w:rPr>
        <w:t>_</w:t>
      </w:r>
      <w:r>
        <w:rPr>
          <w:rStyle w:val="68"/>
          <w:b/>
          <w:bCs/>
          <w:i w:val="0"/>
          <w:iCs w:val="0"/>
          <w:smallCaps w:val="0"/>
          <w:strike w:val="0"/>
        </w:rPr>
        <w:t>个又有集中又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有民主，又有纪律又有自由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*</w:t>
      </w:r>
      <w:r>
        <w:rPr>
          <w:rStyle w:val="68"/>
          <w:b/>
          <w:bCs/>
          <w:i w:val="0"/>
          <w:iCs w:val="0"/>
          <w:smallCaps w:val="0"/>
          <w:strike w:val="0"/>
        </w:rPr>
        <w:t>又有统一意志、又有个人心情舒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畅、生动活泼，那样一种政治局面</w:t>
      </w:r>
      <w:r>
        <w:rPr>
          <w:color w:val="000000"/>
          <w:spacing w:val="0"/>
          <w:w w:val="100"/>
          <w:position w:val="0"/>
          <w:lang w:val="zh-CN" w:eastAsia="zh-CN" w:bidi="zh-CN"/>
        </w:rPr>
        <w:t>'这是民主集中制的生动体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现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，它对加强觉的领导和人民内部的团结</w:t>
      </w:r>
      <w:r>
        <w:rPr>
          <w:rStyle w:val="68"/>
          <w:b/>
          <w:bCs/>
          <w:i w:val="0"/>
          <w:iCs w:val="0"/>
          <w:smallCaps w:val="0"/>
          <w:strike w:val="0"/>
        </w:rPr>
        <w:t>，调</w:t>
      </w:r>
      <w:r>
        <w:rPr>
          <w:color w:val="000000"/>
          <w:spacing w:val="0"/>
          <w:w w:val="100"/>
          <w:position w:val="0"/>
          <w:lang w:val="zh-CN" w:eastAsia="zh-CN" w:bidi="zh-CN"/>
        </w:rPr>
        <w:t>动一切</w:t>
      </w:r>
      <w:r>
        <w:rPr>
          <w:rStyle w:val="68"/>
          <w:b/>
          <w:bCs/>
          <w:i w:val="0"/>
          <w:iCs w:val="0"/>
          <w:smallCaps w:val="0"/>
          <w:strike w:val="0"/>
        </w:rPr>
        <w:t>积极因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素，巩固无产阶级专政，具荷极重要的意义。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33" w:type="first"/>
          <w:footerReference r:id="rId531" w:type="default"/>
          <w:footerReference r:id="rId532" w:type="even"/>
          <w:pgSz w:w="11909" w:h="16834"/>
          <w:pgMar w:top="1430" w:right="1440" w:bottom="1430" w:left="1440" w:header="0" w:footer="3" w:gutter="0"/>
          <w:pgNumType w:start="467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民主集中制是贯彻无产阶级革命路线，防止和粉碎混入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党内的资产阶级野心家、阴谋家反党篡权阴谋活动的组织保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证。因此，觉内的机会主义者总要千方百计地破坏这一制度。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半个世纪来，中国共产党内以毛主席为代表的无产阶级革命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路线，同以陈独秀、王明、刘少奇、林彪一类骗子为代表的机会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主义路线进行长期的斗争，一次又一次地粉碎了他们破坏民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主集中制，妄图分裂党、搞垮党的阴谋，使我们的党不</w:t>
      </w:r>
      <w:r>
        <w:rPr>
          <w:rStyle w:val="320"/>
          <w:b w:val="0"/>
          <w:bCs w:val="0"/>
          <w:i w:val="0"/>
          <w:iCs w:val="0"/>
          <w:smallCaps w:val="0"/>
          <w:strike w:val="0"/>
        </w:rPr>
        <w:t>断巩固</w:t>
      </w:r>
      <w:r>
        <w:rPr>
          <w:rStyle w:val="3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和壮大。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531"/>
          <w:b w:val="0"/>
          <w:bCs w:val="0"/>
          <w:i w:val="0"/>
          <w:iCs w:val="0"/>
          <w:smallCaps w:val="0"/>
          <w:strike w:val="0"/>
        </w:rPr>
        <w:t xml:space="preserve">社会主义革命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工人阶级领导的、以工农联盟为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基础的广大劳动人民，沏底推翻资产阶级和一切剥削阶级，用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无产阶级专政代替资产阶级专政,用社会主义战胜资本主义，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最终实现共产主义的革命。毛主席指出</w:t>
      </w:r>
      <w:r>
        <w:rPr>
          <w:rStyle w:val="66"/>
          <w:b/>
          <w:bCs/>
          <w:i w:val="0"/>
          <w:iCs w:val="0"/>
          <w:smallCaps w:val="0"/>
          <w:strike w:val="0"/>
        </w:rPr>
        <w:t>社会主义制度终究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要代替资本主</w:t>
      </w:r>
      <w:r>
        <w:rPr>
          <w:rStyle w:val="532"/>
          <w:b w:val="0"/>
          <w:bCs w:val="0"/>
          <w:i w:val="0"/>
          <w:iCs w:val="0"/>
          <w:smallCaps w:val="0"/>
          <w:strike w:val="0"/>
        </w:rPr>
        <w:t>X</w:t>
      </w:r>
      <w:r>
        <w:rPr>
          <w:rStyle w:val="66"/>
          <w:b/>
          <w:bCs/>
          <w:i w:val="0"/>
          <w:iCs w:val="0"/>
          <w:smallCaps w:val="0"/>
          <w:strike w:val="0"/>
        </w:rPr>
        <w:t>制度，这是一个不以人们自</w:t>
      </w:r>
      <w:r>
        <w:rPr>
          <w:rStyle w:val="532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E</w:t>
      </w:r>
      <w:r>
        <w:rPr>
          <w:rStyle w:val="66"/>
          <w:b/>
          <w:bCs/>
          <w:i w:val="0"/>
          <w:iCs w:val="0"/>
          <w:smallCaps w:val="0"/>
          <w:strike w:val="0"/>
        </w:rPr>
        <w:t>的意志为转移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的客观规律。不管反动派怎样企图阻止历史车轮的前进，革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命或迟或早总会发生，并且将必然取得胜利。”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社会主义革命是人类历史上最广泛、最深刻、最彻底的革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命，它和资产阶级革命及以往的一切革命都有着根本的区别。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资产阶级革命是在资本主义经济形式已经具备时发生的，社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会主义革命则是在社会主义经济形式没有具备时发生的。资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产阶级革命在夺取政权之后就基本完成;社会主义革命，夺取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政权只是开始,还要依靠政权来改造旧社会，建设新社会。资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产阶级革命只是一个剥削阶级代替另一个剥削阶级的革命，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它无须摧毁旧的国家机器；社会主义革命是要消灭一切剥削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阶级的革命，必须摧毁旧的国家机器，代之以新的国家机器。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资产阶级革命是为少数剥削者谋利益的革命，因此资产阶级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不能和广大劳动群众保持长期的联盟；社会主义革命的最终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目标是要消灭任何阶级，解放全人类，因此无产阶级必须而且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能够永远团结广大劳动群众，直到共产主义。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社会主义革命的性质决定，必须用暴力打碎资产阶级的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国家机器，建立和巩固无产阶级专政，用剥夺或赎买、改造的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办法变资本主义生产资料所有制为社会主义全民所有制，通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过合作化的道路变个体劳动者所有制为社会主义劳动群众集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体所有制，并在条件具备时，再由社会主义劳动群众集体所有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制发展为社会主义全民所有制，建立统一的社会主义经济制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度,解放和发展半:产力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要依持把经济战线、政治战线和思想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文化战线的社会主义革命进行到底，要开展无产阶级文化大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革命，批判资产阶级和修正主义，改革一切不适应社会主义经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济基础的上层建筑，以防止资本主义复辟。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中国共产党领导的整个中国革命运动，包括民主主义革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命和社会主义革命两个阶段。民主主义革命是社会主义革命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的必要准备，社会主义革命是民主主义革命的必然趋势。中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华人民共和国成立标志着我国从新民主主义革命转变为社会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主义革命。这一革命是在无产阶级和资产阶级、社会主义道路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和资本主义道路、马克思列宁主义路线与修正主义路线的激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烈斗争中，曲折地向前发展的。在对农业、手工业、资本主义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工</w:t>
      </w:r>
      <w:r>
        <w:rPr>
          <w:color w:val="000000"/>
          <w:spacing w:val="0"/>
          <w:w w:val="100"/>
          <w:position w:val="0"/>
          <w:lang w:val="zh-CN" w:eastAsia="zh-CN" w:bidi="zh-CN"/>
        </w:rPr>
        <w:t>商业进行社会主义改造阶段，我国开展了 “肃反'“三反”、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“五反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perscript"/>
        </w:rPr>
        <w:t>n</w:t>
      </w:r>
      <w:r>
        <w:rPr>
          <w:color w:val="000000"/>
          <w:spacing w:val="0"/>
          <w:w w:val="100"/>
          <w:position w:val="0"/>
          <w:lang w:val="zh-CN" w:eastAsia="zh-CN" w:bidi="zh-CN"/>
        </w:rPr>
        <w:t>等运动，同时揭露和粉碎了高岗、饶漱石反党集团，取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得了生产资料所有制方面的社会主义改造的基本胜利。但资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产阶级并不甘心于自己的失败，特别是资产阶级右派利用中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国共产党开展整风运动的机会，向党发起猖狂的进攻，全党和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全国人民打退了他们的进攻，有力地推动了我国社会主义革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命和社会主义建设的迅猛发展。接着，彭德怀反党集团眺出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来疯狂地攻击总路线、大跃进和人民公社，妄图阻止社会主义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的潮流奔腾向前，他们的阴谋又及时被全党和全国人民粉碎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了。随着社会主义革命的深入，刘少奇修正主义集团，从政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治、经济、思想各个领域，继续大搞复辟资本主义的罪恶活动。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无产阶级文化大革命，粉碎了以刘少奇为头子的资产阶级司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令部。但斗争并不从此结束，资产阶级野心家、阴谋家林彪文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跳出来否定无产阶级文化大革命，攻击社会主义新生事物，并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阴谋发动反革命武装政变，推翻无产阶级专政，复辟资本主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义，毛主席又及时领导命党和命国人民揭露和粉碎了林彪反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党集团的反革命阴谋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P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毛主席亲自发动和领导的批林批孔运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动，是无产价级文化大革命的继续和深入。毛主席关于理论问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题的重要指示，进一步为无产阶级专政下的继续革命指明了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道路。事实证明，社会主义革命的每一个胜利都要经过反复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的斗争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过去如此，今后仍将如此。毛主席指出</w:t>
      </w:r>
      <w:r>
        <w:rPr>
          <w:rStyle w:val="66"/>
          <w:b/>
          <w:bCs/>
          <w:i w:val="0"/>
          <w:iCs w:val="0"/>
          <w:smallCaps w:val="0"/>
          <w:strike w:val="0"/>
        </w:rPr>
        <w:t>：^我们己经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取得了伟大的胜利。但是，失效的阶级还要挣扎。这些人还在，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这个阶级还在。所以，我们不能说鼉后的腔利。几十年都不能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说这个话。不能丧失瞥惕。按照列宁主义的观点，一个社会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主义国家的最后胜利，不但需要本国无产阶级和广大人民群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众的努力，而且有待于世界革命的胜利,有待干在整个地球上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消灭人剥削人的制度，使整个人类都得到解放/</w:t>
      </w:r>
    </w:p>
    <w:p>
      <w:pPr>
        <w:pStyle w:val="103"/>
        <w:keepNext/>
        <w:keepLines/>
        <w:widowControl w:val="0"/>
        <w:shd w:val="clear" w:color="auto" w:fill="auto"/>
        <w:bidi w:val="0"/>
        <w:spacing w:line="260" w:lineRule="exact"/>
        <w:ind w:left="0" w:firstLine="360"/>
        <w:jc w:val="left"/>
      </w:pPr>
      <w:bookmarkStart w:id="39" w:name="bookmark39"/>
      <w:r>
        <w:rPr>
          <w:rStyle w:val="520"/>
          <w:b w:val="0"/>
          <w:bCs w:val="0"/>
          <w:i w:val="0"/>
          <w:iCs w:val="0"/>
          <w:smallCaps w:val="0"/>
          <w:strike w:val="0"/>
        </w:rPr>
        <w:t>无产阶级专政下继续革命的理论为了巩</w:t>
      </w:r>
      <w:bookmarkEnd w:id="39"/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固无产阶级专政，防止资本主义复辟，毛主席全面地总结了无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产阶级专政的正反两个方面的历史经验，提出了无产阶级专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政下继续革命的理论，这是对无产阶级革命和无产阶级专政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理论的重大发展。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536" w:type="first"/>
          <w:footerReference r:id="rId534" w:type="default"/>
          <w:footerReference r:id="rId535" w:type="even"/>
          <w:pgSz w:w="11909" w:h="16834"/>
          <w:pgMar w:top="1430" w:right="1440" w:bottom="1430" w:left="1440" w:header="0" w:footer="3" w:gutter="0"/>
          <w:pgNumType w:start="449"/>
          <w:cols w:space="720" w:num="1"/>
          <w:titlePg/>
          <w:rtlGutter w:val="0"/>
          <w:docGrid w:linePitch="360" w:charSpace="0"/>
        </w:sectPr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马克思在十九世纪五十年代曾提出</w:t>
      </w:r>
      <w:r>
        <w:rPr>
          <w:rStyle w:val="317"/>
          <w:b w:val="0"/>
          <w:bCs w:val="0"/>
          <w:i w:val="0"/>
          <w:iCs w:val="0"/>
          <w:smallCaps w:val="0"/>
          <w:strike w:val="0"/>
        </w:rPr>
        <w:t>：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社会主义就是宣布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67"/>
          <w:b/>
          <w:bCs/>
          <w:i w:val="0"/>
          <w:iCs w:val="0"/>
          <w:smallCaps w:val="0"/>
          <w:strike w:val="0"/>
        </w:rPr>
        <w:t>不断革命\(</w:t>
      </w:r>
      <w:r>
        <w:rPr>
          <w:rStyle w:val="167"/>
          <w:b/>
          <w:bCs/>
          <w:i w:val="0"/>
          <w:iCs w:val="0"/>
          <w:smallCaps w:val="0"/>
          <w:strike w:val="0"/>
          <w:vertAlign w:val="superscript"/>
        </w:rPr>
        <w:t>《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马克思恩格斯选集》第一卷479页&gt;并强调无产阶级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要进行“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到人类社会制度的最后形式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共产主义得到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实现为止”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马克思恩格斯全集 &gt; 第七卷605页）列宁认为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“夺得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了国家政权的无产阶级并不因此停止自己的阶级斗争，而是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14"/>
          <w:b w:val="0"/>
          <w:bCs w:val="0"/>
          <w:i w:val="0"/>
          <w:iCs w:val="0"/>
          <w:smallCaps w:val="0"/>
          <w:strike w:val="0"/>
        </w:rPr>
        <w:t>用另外</w:t>
      </w:r>
      <w:r>
        <w:rPr>
          <w:rStyle w:val="14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一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种形式、另外一种方法把斗争继续逬行下去。无严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阶级专政是无产阶级利用国家政权这个工具所进行的阶级斗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争、</w:t>
      </w:r>
      <w:r>
        <w:rPr>
          <w:rStyle w:val="144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列宁选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集</w:t>
      </w:r>
      <w:r>
        <w:rPr>
          <w:rStyle w:val="77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第四卷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133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毛主席坚持用对立统</w:t>
      </w:r>
      <w:r>
        <w:rPr>
          <w:rStyle w:val="77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一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规律观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察社会主义社会，指出：“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社会主义社会是一个相当长的历史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阶段。在社会主义这个历史阶段中，还存在着阶级、阶级矛盾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和阶级斗争，存在着社会主义同资本主义两条道路的斗争，存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在着资本主义复辟的危险性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/与此同时，国际上还存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在着帝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国主义和社会帝国主义进行颠覆和侵略的威胁^因此，夺取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政权，对无产阶级来说，还只是万里长征走完了第一步。无产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阶级不仅要把经济战线上的社会主义革命迸行到底，同时还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要把政治和思想战线上的社会主义革命进行到底。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我国社会主义革命的实践证明，在经济战线，无产阶级同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资产阶级的斗争，社会主义道路同资本主义道路的斗争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并没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有因为所有制的基本改变而结朿在农村，没有改造好</w:t>
      </w:r>
      <w:r>
        <w:rPr>
          <w:rStyle w:val="66"/>
          <w:b/>
          <w:bCs/>
          <w:i w:val="0"/>
          <w:iCs w:val="0"/>
          <w:smallCaps w:val="0"/>
          <w:strike w:val="0"/>
        </w:rPr>
        <w:t>的地、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富、反、坏、右并没有停止破坏活动，一部分农民还在不同程度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上保持着小生产者的习惯，资本主义自发势力经常抬头。在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工矿企业中，有些单位，形式上是社会主义所有制，实际领导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权井不掌握在马克思主义者和广大工人手里^同时，社会主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义社会还实行商品制度，还存在着货币交换和三大差别，还存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在着资产阶级法权。在政治、经济、思想文化各个领域中的资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产阶级思想还会长期存在，它是资产阶级向无产阶级进攻，制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造复辟资本主义舆论的主要手段^因此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必须坚持无产阶级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专政条件下的继续革命。毛主席指出</w:t>
      </w:r>
      <w:r>
        <w:rPr>
          <w:rStyle w:val="66"/>
          <w:b/>
          <w:bCs/>
          <w:i w:val="0"/>
          <w:iCs w:val="0"/>
          <w:smallCaps w:val="0"/>
          <w:strike w:val="0"/>
        </w:rPr>
        <w:t>我们要保持过去革命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战争时期的那么一股劲，那么一股革命热情，那么一种拚命精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神，把革命工作做到底/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元产阶级专政下继续革命的根本问题，仍然是政权问题，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即资产阶级要推翻无产阶级专政，复辟资本主义》无产阶级要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巩固和加强无产阶级专政，坚持社会主义道路。因此，复辟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与反复辟的斗争，就成为无产阶级专政下阶级斗争的焦点。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毛主席强调指出</w:t>
      </w:r>
      <w:r>
        <w:rPr>
          <w:rStyle w:val="66"/>
          <w:b/>
          <w:bCs/>
          <w:i w:val="0"/>
          <w:iCs w:val="0"/>
          <w:smallCaps w:val="0"/>
          <w:strike w:val="0"/>
        </w:rPr>
        <w:t>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t>级必须</w:t>
      </w:r>
      <w:r>
        <w:rPr>
          <w:rStyle w:val="66"/>
          <w:b/>
          <w:bCs/>
          <w:i w:val="0"/>
          <w:iCs w:val="0"/>
          <w:smallCaps w:val="0"/>
          <w:strike w:val="0"/>
        </w:rPr>
        <w:t>在上层建筑其中包括各个文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化领域中对资产阶级实行全面的专政”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，必须</w:t>
      </w:r>
      <w:r>
        <w:rPr>
          <w:rStyle w:val="66"/>
          <w:b/>
          <w:bCs/>
          <w:i w:val="0"/>
          <w:iCs w:val="0"/>
          <w:smallCaps w:val="0"/>
          <w:strike w:val="0"/>
        </w:rPr>
        <w:t>建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设一支</w:t>
      </w:r>
      <w:r>
        <w:rPr>
          <w:rStyle w:val="66"/>
          <w:b/>
          <w:bCs/>
          <w:i w:val="0"/>
          <w:iCs w:val="0"/>
          <w:smallCaps w:val="0"/>
          <w:strike w:val="0"/>
        </w:rPr>
        <w:t>宏大的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马克思主义理论队伍，用马克思主义占领上层建筑领域的一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切阵地。这样才能防止资本主义复辟，巩固无产阶级专政，发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展社会主义制度。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无产阶级专政下继续革命的主要对象，是党内那些走资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本主义道路的当权派。他们是混进党里、政府里、军队里和各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种文化界的资产阶级代表人物，是一批反革命的修正主义分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子，一旦时机成熟，他们就要夺取政权，变无产阶级专政为资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产阶级专政。无产阶级必须加倍瞀惕，及时识破睡在我们的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身旁的赫鲁晓夫那样的人物，防止这样的坏人篡夺党和国家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的各级领导权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无产阶级专政下继续革命的重要形式是开展无产阶级文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化大革命，运用无产阶级专政下的大民主的方法，自下而上地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放手发动群众,批判修正主义，批判资产阶级和一切剥削阶级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的意识形态，坚决夺回被走资派篡夺了的部分权力，改革一切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不适应社会主义经济基础的上层建筑。而且要多次地进行这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样的政治大革命，才能不断巩固无产阶级专政，夺取社会主义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事业的新胜利。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无产阶级专政下继续革命的任务，就是不断铲除滋生修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正主义的土壤，达到消灭一切阶级差别,消灭这些差别所由产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生的一切生产关系，消灭和这些生产关系相适应的一切社会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哭系，和由这些社会关系产生出来的一切观念，象列宁所说的</w:t>
      </w:r>
    </w:p>
    <w:p>
      <w:pPr>
        <w:pStyle w:val="111"/>
        <w:keepNext/>
        <w:keepLines/>
        <w:widowControl w:val="0"/>
        <w:shd w:val="clear" w:color="auto" w:fill="auto"/>
        <w:bidi w:val="0"/>
        <w:spacing w:line="340" w:lineRule="exact"/>
        <w:ind w:left="0" w:firstLine="0"/>
        <w:jc w:val="left"/>
      </w:pPr>
      <w:bookmarkStart w:id="40" w:name="bookmark40"/>
      <w:r>
        <w:rPr>
          <w:color w:val="000000"/>
          <w:spacing w:val="0"/>
          <w:w w:val="100"/>
          <w:position w:val="0"/>
          <w:lang w:val="zh-CN" w:eastAsia="zh-CN" w:bidi="zh-CN"/>
        </w:rPr>
        <w:t>那样，</w:t>
      </w:r>
      <w:r>
        <w:rPr>
          <w:rStyle w:val="534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遑成使资产睑级既不能存在，也不齙苒产生的条件。"</w:t>
      </w:r>
      <w:bookmarkEnd w:id="40"/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101"/>
          <w:b w:val="0"/>
          <w:bCs w:val="0"/>
          <w:i w:val="0"/>
          <w:iCs w:val="0"/>
          <w:smallCaps w:val="0"/>
          <w:strike w:val="0"/>
        </w:rPr>
        <w:t>(《列宁选集</w:t>
      </w:r>
      <w:r>
        <w:rPr>
          <w:rStyle w:val="101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01"/>
          <w:b w:val="0"/>
          <w:bCs w:val="0"/>
          <w:i w:val="0"/>
          <w:iCs w:val="0"/>
          <w:smallCaps w:val="0"/>
          <w:strike w:val="0"/>
        </w:rPr>
        <w:t>第三卷498页）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决不能半途而废。这个任务是重大无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比的，决不是一代两代人所能完成的。为此，就必须培养和造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就千百万无产阶级革命事业的接班人，以保证无产阶级革命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始终沿着马克思列宁主义路线继续前进，直至实现共产主义。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刘少奇、林彪以及赫鲁晓夫、勃列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涅夫之流，都是无产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阶级的叛徒，都是复辟狂，因而对毛主席的无产阶级专政下继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续革命的理论，怕得要死，恨得要命，千方百计地加以歪曲和诬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蔑，这充分暴露出他们的反革命面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。毛主席亲自发动和领导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的无产阶级文化大革命和批林批孔运动，有力地证明了无产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阶级专政下继续革命的重要性和必要性，同时深刻地教育我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们，如果对无产阶级专政下继续革命的理论和实践问题，在思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想上是糊涂的，在行动上就不可能是有力的，甚至是错误的^不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把无产阶级对资产阶级专政的问题搞清楚，就会变修正主义。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418"/>
          <w:b w:val="0"/>
          <w:bCs w:val="0"/>
          <w:i w:val="0"/>
          <w:iCs w:val="0"/>
          <w:smallCaps w:val="0"/>
          <w:strike w:val="0"/>
        </w:rPr>
        <w:t>无产阶级文化大革命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无产阶级文化大革命，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就是在社会主义条件下，无产阶级反对资产阶级和一切剥削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阶级，巩固无产阶级专政，防止资本主义复辟的政治大革命。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它是中国共产党及其领导下的广大革命群众和国民党反动派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长期斗争的继续，是无产阶级和资产阶级斗争的继续；同时，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也是国际上无产阶级同资产阶级、马克思列宁主义同修正主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义大搏斗在我国的尖锐反映，是毛主席关于无产阶级专政下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继续革命理论的伟大发展。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无产阶级文化大革命是在毛主席亲自发动和领导下进行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的。一九六五年毛主席开始发动对大毒草《海瑞罢官》的批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判，一九六六年亲自主持制定中共中央五月十六日的《通知》，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八月亲自写信</w:t>
      </w:r>
      <w:r>
        <w:rPr>
          <w:rStyle w:val="76"/>
          <w:b w:val="0"/>
          <w:bCs w:val="0"/>
          <w:i w:val="0"/>
          <w:iCs w:val="0"/>
          <w:smallCaps w:val="0"/>
          <w:strike w:val="0"/>
        </w:rPr>
        <w:t>热烈支</w:t>
      </w:r>
      <w:r>
        <w:rPr>
          <w:color w:val="000000"/>
          <w:spacing w:val="0"/>
          <w:w w:val="100"/>
          <w:position w:val="0"/>
          <w:lang w:val="zh-CN" w:eastAsia="zh-CN" w:bidi="zh-CN"/>
        </w:rPr>
        <w:t>持红卫兵运动，还写了《炮打司令部》的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大字报，并主持召开党的八届十一中全会，制定《中国共产党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中央委员会关于无产阶级文化大革命的决定》这一纲领性文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献。一九六七年，毛主席及时总结了上海一月革命风暴的经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验，号召全国，无产阶级革命派联合起来，向党内一小摄走资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本主义道路当权派夺权!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perscript"/>
        </w:rPr>
        <w:t>P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有力地推动了全国的夺权斗争。在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无产阶级文化大革命的各个时期，毛主席发出了一系列的指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示，正确地分析了这场大革命的性质、形势、任务，系统地阐述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了无产阶级文化大革命的理论、路线1方针和政策。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无产阶级文化大革命的目的，是反对修正主义，夺回被资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产阶级篡夺了的那一部分权力，在上层建筑包括各个文化领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域实行无产阶级对资产阶级的全面专政，巩固和加强社会主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义经济基础，保证我国沿着社会主义道路大踏步地前进^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footerReference r:id="rId539" w:type="first"/>
          <w:footerReference r:id="rId537" w:type="default"/>
          <w:footerReference r:id="rId538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无产阶级文化大革命的一个根本特点，就是直接发动亿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万群众，运甩大鸣、大放、大字报、大辩论的武器，进行反修防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修的伟大斗争。列宁说，革命杷旧地基掘得愈深，旧制度复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辟就愈困难。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列宁全集&gt;第十三卷304页）无产阶级文化大革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命正是为铲除滋长剥削制度土壤而进行的深刻革命。马克思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主义从来认为人民群众是历史的创造者，在无产阶级专政条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件下，更是如此。广泛深入地发动亿万群众进行反修防修斗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争，是由无产阶级专政的性质所决定的，因为无产阶级专政是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以无产阶级为主体的绝大多数人对少数剥削者的专政。广大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工农兵群众是将社会主义革命进行到底的主力军，无产阶级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文化大革命正是广大工农兵群众反对修正主义上台的一次大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练兵，也是防止资本主义复辟的一次大演习。有些人对发动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亿万人民群众直接参加反修防修的路线斗争很不理解，这是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因为他们的世界观是唯心主义的，不懂得和不承认人民群众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是创造历史的动力这一马克思主义的基本原理。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无产阶级文化大革命，打垮了刘少奇、林彪两个资产阶级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司令部，粉碎了他们妄图推翻无产阶级专政，复辟资木主义的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反革命阴谋，清除了无产阶级专政机构内部的隐患，加强了全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党、全军和全国各族人民的革命大团结，进一步巩固了我国的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无产阶级专政，保证我国坚定地站在全世界被压迫人民、被压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迫民族一边，无产阶级文化大革命教育了干部，锻炼了群众，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使大家深刻地懂得路线的重要性，懂得了</w:t>
      </w:r>
      <w:r>
        <w:rPr>
          <w:rStyle w:val="66"/>
          <w:b/>
          <w:bCs/>
          <w:i w:val="0"/>
          <w:iCs w:val="0"/>
          <w:smallCaps w:val="0"/>
          <w:strike w:val="0"/>
        </w:rPr>
        <w:t>'思想上政治上的路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线正确与否是决定一切的”这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个真理，这对继续开展反修防修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斗争具有十分重大的意义。无产阶级文化大革命改革了上层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建筑中若干不适应于经济基础的部分，进一步解放和促进了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生产力的发展无产阶级文化大革命在上层建筑其中包括各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个文化领域，深入批判了资产阶级和修正主义，加强了无产阶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级的领导权，促使社会主义新生事物蓬勃地向前发展，人们的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精神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面貌发生了很大变化。正如毛主席所指出的；“这次</w:t>
      </w:r>
      <w:r>
        <w:rPr>
          <w:rStyle w:val="66"/>
          <w:b/>
          <w:bCs/>
          <w:i w:val="0"/>
          <w:iCs w:val="0"/>
          <w:smallCaps w:val="0"/>
          <w:strike w:val="0"/>
        </w:rPr>
        <w:t>无产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阶级文化大革命，对于巩固无产阶级专政，防止资本主义复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辟,建设社会主义，是完全必要的，是非常及时的/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毛主席亲自发动和领导的批林批孔运动，是无产阶级文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化大革命的继续和深入。只有把林彪的修正主义路线及其毒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根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腐朽，反动的孔孟之道一起批深批透，才能进一步搞好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反修防修的伟大斗争^从叛徒、卖国贼林彪到苏修社会帝国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主义，从地、富、反，坏、右到蒋介石卖国集团，都恶毒地咒骂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无产阶级文化大革命和批林批孔运动，诋毁无产阶级文化大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革命和枇林批孔运动的胜利成果，就是因为无产阶级文化大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革命的胜利，粉晬了他们妄图在我国复辟资本主义的迷梦，这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充分说明无产阶级文化大革命的伟大和正确。我们时刻都要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牢记毛主席的教导现在的文化大革命，仅仅是笫一次，以后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还必然要进行多次。……不要以为有一二次、三四次文化大革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命，就可以太平无車了。千万注意，决不可丧失瞀惕。”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20"/>
          <w:b w:val="0"/>
          <w:bCs w:val="0"/>
          <w:i w:val="0"/>
          <w:iCs w:val="0"/>
          <w:smallCaps w:val="0"/>
          <w:strike w:val="0"/>
        </w:rPr>
        <w:t>资产阶级法权资产阶级法权是资本主义生产关</w:t>
      </w:r>
      <w:r>
        <w:rPr>
          <w:rStyle w:val="12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系的法律表现(即法定权利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资产阶级所谓在“法律面前人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人平等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，不过是以虚伪的词句来掩饰实际上的不平等。资产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阶级法权的实质，就在于维护资产阶级的剥削制度和等级制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度。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42" w:type="first"/>
          <w:footerReference r:id="rId540" w:type="default"/>
          <w:footerReference r:id="rId541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在社会主义制度下，生产资料的社会主义公有制代替了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资本主义私有制，无产阶级专政代替了资产阶级专政。但是,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社会主义社会还是“刚刚从资本主义社会中产生出来的，因此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它在各方面，在经济、道德和精神方面都还带着它脱胎出来的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那个旧社会的痕迹”。（码克思恩袼斯选集&gt;第三卷10 拿我国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来说，资产阶级法权在所有制方面还没有完全取消，在人们的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相互关系方面还严重存在，在分配方面还占统治地位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在上层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建筑的各个领域，有些方面实际上仍然被资产阶级把持着，资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产阶级还占着优势，有些正在改革，改革的成果也并不巩固，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旧思想、旧习愤势力还顽强地阻碍着社会主义新生事物的生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长。"各尽所能,按劳分配”的社会主义原则，虽然是对资本主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义社会分配原则的一次深刻革命，但是由于劳动者的体力有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强弱，子女有多少等等，“在劳动成果相同、从而由社会消费品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中分得的份额相同的条件下，某一个人事实上所得到的比另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一个人多些，也就比另一个人富些' “马克思恩格斯选集》第三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卷12觅)这种富裕程度的不同，就是不平等。这种不平等在社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77"/>
          <w:b/>
          <w:bCs/>
          <w:i w:val="0"/>
          <w:iCs w:val="0"/>
          <w:smallCaps w:val="0"/>
          <w:strike w:val="0"/>
        </w:rPr>
        <w:t>会主义历史阶段，是不可避免的。苏修叛徒集团逋过扩大资</w:t>
      </w:r>
      <w:r>
        <w:rPr>
          <w:rStyle w:val="77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7"/>
          <w:b/>
          <w:bCs/>
          <w:i w:val="0"/>
          <w:iCs w:val="0"/>
          <w:smallCaps w:val="0"/>
          <w:strike w:val="0"/>
        </w:rPr>
        <w:t>产阶级法权,在苏联实现了资本主义复辟，林彪反觉集团用以</w:t>
      </w:r>
      <w:r>
        <w:rPr>
          <w:rStyle w:val="77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7"/>
          <w:b/>
          <w:bCs/>
          <w:i w:val="0"/>
          <w:iCs w:val="0"/>
          <w:smallCaps w:val="0"/>
          <w:strike w:val="0"/>
        </w:rPr>
        <w:t>煽动或挑拨各个阶级中某些人反对无产阶级专政，也正是利</w:t>
      </w:r>
      <w:r>
        <w:rPr>
          <w:rStyle w:val="77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用</w:t>
      </w:r>
      <w:r>
        <w:rPr>
          <w:rStyle w:val="77"/>
          <w:b/>
          <w:bCs/>
          <w:i w:val="0"/>
          <w:iCs w:val="0"/>
          <w:smallCaps w:val="0"/>
          <w:strike w:val="0"/>
        </w:rPr>
        <w:t>资产阶级法权。毛士席指出</w:t>
      </w:r>
      <w:r>
        <w:rPr>
          <w:rStyle w:val="78"/>
          <w:b/>
          <w:bCs/>
          <w:i w:val="0"/>
          <w:iCs w:val="0"/>
          <w:smallCaps w:val="0"/>
          <w:strike w:val="0"/>
        </w:rPr>
        <w:t>中固羼千社会主义国家9解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放前跟资本主义差不多</w:t>
      </w:r>
      <w:r>
        <w:rPr>
          <w:rStyle w:val="77"/>
          <w:b/>
          <w:bCs/>
          <w:i w:val="0"/>
          <w:iCs w:val="0"/>
          <w:smallCaps w:val="0"/>
          <w:strike w:val="0"/>
        </w:rPr>
        <w:t>。现</w:t>
      </w:r>
      <w:r>
        <w:rPr>
          <w:rStyle w:val="78"/>
          <w:b/>
          <w:bCs/>
          <w:i w:val="0"/>
          <w:iCs w:val="0"/>
          <w:smallCaps w:val="0"/>
          <w:strike w:val="0"/>
        </w:rPr>
        <w:t>在还实行八级工资制，按劳分配，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货币交换，这些跟旧社会没有多少差别。所不同的是所有制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变更了$我国现在实行的是商品制度，工资制度也不平等，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有八级工资制，等等</w:t>
      </w:r>
      <w:r>
        <w:rPr>
          <w:rStyle w:val="535"/>
          <w:b/>
          <w:bCs/>
          <w:i w:val="0"/>
          <w:iCs w:val="0"/>
          <w:smallCaps w:val="0"/>
          <w:strike w:val="0"/>
          <w:vertAlign w:val="subscript"/>
        </w:rPr>
        <w:t>p</w:t>
      </w:r>
      <w:r>
        <w:rPr>
          <w:rStyle w:val="78"/>
          <w:b/>
          <w:bCs/>
          <w:i w:val="0"/>
          <w:iCs w:val="0"/>
          <w:smallCaps w:val="0"/>
          <w:strike w:val="0"/>
        </w:rPr>
        <w:t>这只徒在无产阶级专政下加以限制。所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以，林彪一类如上台，搞资本主义制度很容易/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根据马克思主义的不断革命论和革命发展阶段论的原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理，在社会主义社会中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,一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方面要适应社会主义社会发展的规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律，承认上述这种</w:t>
      </w:r>
      <w:r>
        <w:rPr>
          <w:rStyle w:val="68"/>
          <w:b/>
          <w:bCs/>
          <w:i w:val="0"/>
          <w:iCs w:val="0"/>
          <w:smallCaps w:val="0"/>
          <w:strike w:val="0"/>
        </w:rPr>
        <w:t>“不可避免的不平等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</w:t>
      </w:r>
      <w:r>
        <w:rPr>
          <w:rStyle w:val="338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（</w:t>
      </w:r>
      <w:r>
        <w:rPr>
          <w:rStyle w:val="338"/>
          <w:b w:val="0"/>
          <w:bCs w:val="0"/>
          <w:i w:val="0"/>
          <w:iCs w:val="0"/>
          <w:smallCaps w:val="0"/>
          <w:strike w:val="0"/>
        </w:rPr>
        <w:t>《列宁全集》第二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十五卷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453页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同时又必须限制它。要巩固和发展社会主义全民所有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制和劳动群众集体所有制，防止在这方面已被取消的资产阶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级法权复辟，并继渎完成所有制改造方面尚未完成的那一部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分任务</w:t>
      </w:r>
      <w:r>
        <w:rPr>
          <w:rStyle w:val="332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要在人与人的相互关系和分配关系方面，限制资产阶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级法权，不断削弱产生资本主义的基础;要坚持上层建筑领域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中的革命，深入批判修正主义，批判资产阶级法权思想和一切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旧思想，将无产阶级专政下的继续革命进行到底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</w:p>
    <w:p>
      <w:pPr>
        <w:pStyle w:val="103"/>
        <w:keepNext/>
        <w:keepLines/>
        <w:widowControl w:val="0"/>
        <w:shd w:val="clear" w:color="auto" w:fill="auto"/>
        <w:bidi w:val="0"/>
        <w:ind w:left="0" w:firstLine="360"/>
        <w:jc w:val="left"/>
      </w:pPr>
      <w:bookmarkStart w:id="41" w:name="bookmark41"/>
      <w:r>
        <w:rPr>
          <w:rStyle w:val="520"/>
          <w:b w:val="0"/>
          <w:bCs w:val="0"/>
          <w:i w:val="0"/>
          <w:iCs w:val="0"/>
          <w:smallCaps w:val="0"/>
          <w:strike w:val="0"/>
        </w:rPr>
        <w:t>脑力劳动和体力劳动之间的对立和差别</w:t>
      </w:r>
      <w:bookmarkEnd w:id="41"/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体力劳动和脑力劳动本来是结合在一起的^它们的分离和对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立，是从奴隶制形成过程中开始的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由于奴隶劳动的大量应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用，社会剩余产品的显著增加，有些奴隶主便可以专门管理国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家事务，或者从事政治、科学和艺术活动，从此就产生了脱离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劳动，鄙视劳动人民的官吏和知识分子,形成了脑力劳动和体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力劳动的对立。这种对立也就是阶级对立。它使劳动者终身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从事体力劳动并不得不受剥削者的统治。在资本主义制度下，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国家机构、科学文化和技术知识完全为资产阶级所垄断和控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制^因此，科学与技术的进步，不但不能减轻工人的劳动，反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而强化了资本家对工人的统治和剥削，加深了脑力劳动和体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力劳动的对立。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历史上一切剥削阶级，都力图把脑力劳动和体力劳动的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对立巩固起来，胡说这种对立是天然合理和永世长存的„我国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没落奴隶主阶级的思想代表孔丘，为了 “克己复礼'复辟奴隶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制度，极力鼓吹“唯上智与下愚不移〃①民可使由之，不可使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知之”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©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。孔丘的继承者盂轲也叫嚷劳心者治人，劳力者治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于人”®，“无君子莫治野人，无野人莫养君子。林彪之流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继承孔孟之道，大肆鼓吹“读书做官％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‘智育第一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和“天才史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观％归根到底，是为了反对消灭脑力劳动和体力劳动的对立,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妄图颠覆无产阶级专政，复辟资本主义，使劳动人民永远做他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们的牛马。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马克思主义认为，只有无产阶级革命的胜利，才能消灭脑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力劳动和体力劳动的对立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社会主义革命的实践证明了这个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真理。在我国社会主义制度下，无产阶级和劳动人民登上了政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治舞台，成为国家的主人。由于生产资料所有制的社会主义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改造取得了胜利，脑力劳动和体力劳动对立的经济基础已经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被消灭。资产阶级知识分子正在改造之中，无产阶级知识分子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队伍正在茁壮成长。但是，在社会主义社会还存在着阶级和</w:t>
      </w:r>
    </w:p>
    <w:p>
      <w:pPr>
        <w:pStyle w:val="247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val="left" w:pos="1440"/>
        </w:tabs>
        <w:bidi w:val="0"/>
        <w:spacing w:line="150" w:lineRule="exact"/>
        <w:ind w:left="0" w:firstLine="0"/>
        <w:jc w:val="left"/>
      </w:pPr>
      <w:r>
        <w:rPr>
          <w:color w:val="000000"/>
          <w:w w:val="100"/>
          <w:position w:val="0"/>
          <w:lang w:val="zh-CN" w:eastAsia="zh-CN" w:bidi="zh-CN"/>
        </w:rPr>
        <w:t>&lt;论语■阳^</w:t>
      </w:r>
    </w:p>
    <w:p>
      <w:pPr>
        <w:pStyle w:val="247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val="left" w:pos="1440"/>
        </w:tabs>
        <w:bidi w:val="0"/>
        <w:spacing w:line="150" w:lineRule="exact"/>
        <w:ind w:left="0" w:firstLine="0"/>
        <w:jc w:val="left"/>
      </w:pPr>
      <w:r>
        <w:rPr>
          <w:color w:val="000000"/>
          <w:w w:val="100"/>
          <w:position w:val="0"/>
          <w:lang w:val="zh-CN" w:eastAsia="zh-CN" w:bidi="zh-CN"/>
        </w:rPr>
        <w:t>4论语•奉伯&gt;</w:t>
      </w:r>
    </w:p>
    <w:p>
      <w:pPr>
        <w:pStyle w:val="141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val="left" w:pos="1400"/>
        </w:tabs>
        <w:bidi w:val="0"/>
        <w:spacing w:line="160" w:lineRule="exact"/>
        <w:ind w:left="0" w:firstLine="0"/>
        <w:jc w:val="left"/>
      </w:pPr>
      <w:r>
        <w:rPr>
          <w:rStyle w:val="157"/>
          <w:b w:val="0"/>
          <w:bCs w:val="0"/>
          <w:i w:val="0"/>
          <w:iCs w:val="0"/>
          <w:smallCaps w:val="0"/>
          <w:strike w:val="0"/>
        </w:rPr>
        <w:t xml:space="preserve">® 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盂子•嫌文公上: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阶级矛盾，存在着无产阶级和资产阶级、社会主义道路和资本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主义道路的斗争，因此在消灭脑力劳动和体力劳动的差别问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题上,还存在着尖锐的斗争，同时，由于生产水平的限制和丨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rj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社会遗留下来的影晌,在社会主义历史阶段，脑力劳动和体力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劳动之间的重大差别不是一下子就能消除的，只有积极创造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条件，才能逐步缩小和最后消灭这种差别。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毛主席关于“劳动人民要知识化，知识分子要劳动化”以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及一九六六年提出的具有深远历史意义的“五•七”指示，为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逐步缩小和消灭脑力劳动和体力劳动的差别指出了根本途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径。实现这个任务是一场极为广泛和深刻的社会主义革命。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无产阶级文化大革命以来，各族人民广泛开展学习马克思主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义、列宁主义、毛泽东思想的群众运动，领导机构的老中青三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结合、无产阶级文艺革命、教育革命、广大干部和工农兵学商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坚持五七道路、赤脚医生、知识青年上山下乡、工农兵理论队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伍、亿万人民共同研究儒法斗争和整个阶级斗争的历史经验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等社会主义的新生事物不断涌现，使劳动人民和知识分子的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面貌发生了深刻的变化，为缩小我国脑力劳动和体力劳动之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间的差别创造了极其有利的条件。</w:t>
      </w:r>
    </w:p>
    <w:p>
      <w:pPr>
        <w:pStyle w:val="103"/>
        <w:keepNext/>
        <w:keepLines/>
        <w:widowControl w:val="0"/>
        <w:shd w:val="clear" w:color="auto" w:fill="auto"/>
        <w:bidi w:val="0"/>
        <w:ind w:left="0" w:firstLine="360"/>
        <w:jc w:val="left"/>
      </w:pPr>
      <w:bookmarkStart w:id="42" w:name="bookmark42"/>
      <w:r>
        <w:rPr>
          <w:rStyle w:val="520"/>
          <w:b w:val="0"/>
          <w:bCs w:val="0"/>
          <w:i w:val="0"/>
          <w:iCs w:val="0"/>
          <w:smallCaps w:val="0"/>
          <w:strike w:val="0"/>
        </w:rPr>
        <w:t xml:space="preserve">城市和乡村之间的对立和差别 </w:t>
      </w:r>
      <w:r>
        <w:rPr>
          <w:rStyle w:val="537"/>
          <w:b w:val="0"/>
          <w:bCs w:val="0"/>
          <w:i w:val="0"/>
          <w:iCs w:val="0"/>
          <w:smallCaps w:val="0"/>
          <w:strike w:val="0"/>
        </w:rPr>
        <w:t>城乡对立</w:t>
      </w:r>
      <w:bookmarkEnd w:id="42"/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  <w:sectPr>
          <w:footerReference r:id="rId545" w:type="first"/>
          <w:footerReference r:id="rId543" w:type="default"/>
          <w:footerReference r:id="rId544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是随着社会分工的发展和阶级的产生而形成的。从城市的出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现，即开始存在着城乡之间的对立和差别。乡村养活着城市，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城市统治着乡村。这种城乡对立，在资本主义社会特别是半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殖民地半封建社会最为尖锐和普遍。在旧中国，帝国主义国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家通过侵略战争和不平等条约，把中国许多城市开为“商埠％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建立“租界'实行帝国主义的殖民制度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帝国主义和中国买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77"/>
          <w:b/>
          <w:bCs/>
          <w:i w:val="0"/>
          <w:iCs w:val="0"/>
          <w:smallCaps w:val="0"/>
          <w:strike w:val="0"/>
        </w:rPr>
        <w:t>办大资产阶级一起统治这些城市，残酷地剥削和掠夺中国广</w:t>
      </w:r>
      <w:r>
        <w:rPr>
          <w:rStyle w:val="77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7"/>
          <w:b/>
          <w:bCs/>
          <w:i w:val="0"/>
          <w:iCs w:val="0"/>
          <w:smallCaps w:val="0"/>
          <w:strike w:val="0"/>
        </w:rPr>
        <w:t>大乡村，造成城乡严重对立，使农业雕蔽，农民日益贫困破产，</w:t>
      </w:r>
      <w:r>
        <w:rPr>
          <w:rStyle w:val="77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7"/>
          <w:b/>
          <w:bCs/>
          <w:i w:val="0"/>
          <w:iCs w:val="0"/>
          <w:smallCaps w:val="0"/>
          <w:strike w:val="0"/>
        </w:rPr>
        <w:t>他们把域市变成了剝削阶级冒险家的乐园，把乡村变成了劳</w:t>
      </w:r>
      <w:r>
        <w:rPr>
          <w:rStyle w:val="77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7"/>
          <w:b/>
          <w:bCs/>
          <w:i w:val="0"/>
          <w:iCs w:val="0"/>
          <w:smallCaps w:val="0"/>
          <w:strike w:val="0"/>
        </w:rPr>
        <w:t>动人民的地狱。</w:t>
      </w:r>
      <w:r>
        <w:rPr>
          <w:rStyle w:val="535"/>
          <w:b/>
          <w:bCs/>
          <w:i w:val="0"/>
          <w:iCs w:val="0"/>
          <w:smallCaps w:val="0"/>
          <w:strike w:val="0"/>
        </w:rPr>
        <w:t>Jf</w:t>
      </w:r>
      <w:r>
        <w:rPr>
          <w:rStyle w:val="78"/>
          <w:b/>
          <w:bCs/>
          <w:i w:val="0"/>
          <w:iCs w:val="0"/>
          <w:smallCaps w:val="0"/>
          <w:strike w:val="0"/>
          <w:lang w:val="en-US" w:eastAsia="en-US" w:bidi="en-US"/>
        </w:rPr>
        <w:t>_</w:t>
      </w:r>
      <w:r>
        <w:rPr>
          <w:rStyle w:val="77"/>
          <w:b/>
          <w:bCs/>
          <w:i w:val="0"/>
          <w:iCs w:val="0"/>
          <w:smallCaps w:val="0"/>
          <w:strike w:val="0"/>
        </w:rPr>
        <w:t>如毛主席所说</w:t>
      </w:r>
      <w:r>
        <w:rPr>
          <w:rStyle w:val="167"/>
          <w:b/>
          <w:bCs/>
          <w:i w:val="0"/>
          <w:iCs w:val="0"/>
          <w:smallCaps w:val="0"/>
          <w:strike w:val="0"/>
        </w:rPr>
        <w:t>：“经济上城市和乡村的矛盾，</w:t>
      </w:r>
      <w:r>
        <w:rPr>
          <w:rStyle w:val="167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在资本主义社会里面（那里资产阶级统治的城市残酷地掠夺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乡村在中国的画民党统治区域里面</w:t>
      </w:r>
      <w:r>
        <w:rPr>
          <w:rStyle w:val="78"/>
          <w:b/>
          <w:bCs/>
          <w:i w:val="0"/>
          <w:iCs w:val="0"/>
          <w:smallCaps w:val="0"/>
          <w:strike w:val="0"/>
          <w:lang w:val="en-US" w:eastAsia="en-US" w:bidi="en-US"/>
        </w:rPr>
        <w:t>(</w:t>
      </w:r>
      <w:r>
        <w:rPr>
          <w:rStyle w:val="78"/>
          <w:b/>
          <w:bCs/>
          <w:i w:val="0"/>
          <w:iCs w:val="0"/>
          <w:smallCaps w:val="0"/>
          <w:strike w:val="0"/>
        </w:rPr>
        <w:t>那里外囿帝国主义和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本囤买办大资产阶级所统治的城市极野蛮地掠夺乡村），那是</w:t>
      </w:r>
      <w:r>
        <w:rPr>
          <w:rStyle w:val="7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78"/>
          <w:b/>
          <w:bCs/>
          <w:i w:val="0"/>
          <w:iCs w:val="0"/>
          <w:smallCaps w:val="0"/>
          <w:strike w:val="0"/>
        </w:rPr>
        <w:t>极其对抗的矛盾</w:t>
      </w:r>
      <w:r>
        <w:rPr>
          <w:rStyle w:val="77"/>
          <w:b/>
          <w:bCs/>
          <w:i w:val="0"/>
          <w:iCs w:val="0"/>
          <w:smallCaps w:val="0"/>
          <w:strike w:val="0"/>
        </w:rPr>
        <w:t>矛盾论</w:t>
      </w:r>
      <w:r>
        <w:rPr>
          <w:rStyle w:val="78"/>
          <w:b/>
          <w:bCs/>
          <w:i w:val="0"/>
          <w:iCs w:val="0"/>
          <w:smallCaps w:val="0"/>
          <w:strike w:val="0"/>
          <w:lang w:val="en-US" w:eastAsia="en-US" w:bidi="en-US"/>
        </w:rPr>
        <w:t>&gt;)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我国解放后，由于推翻了帝国主义、封建主义和官僚资本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主义的反动统治，建立了无产阶级专政和社会主义经济，便消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灭了城市对乡村的剥削和统治，消灭了城乡之间的对立。代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替这种对立的，是完全新型的社会主义城乡关系。这里城市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领导着乡村，乡村支持着城市，相互支援，相互促进，使城乡面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貌焕然一新。但是，由于城乡实行着两种不同形式的公有制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(城市主要是社会主义全民所有制，乡村主要是社会主义劳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动群众集体所有制因而在生产方式、经济收入和生活条件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等方面，还存在着重大差別。同时历史上城乡对立所造成的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后果，如城市人口的高度集中，乡村的分散，交通不便，以及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工业分布的不合理等，也不是一下子就能消除的</w:t>
      </w:r>
      <w:r>
        <w:rPr>
          <w:rStyle w:val="304"/>
          <w:b w:val="0"/>
          <w:bCs w:val="0"/>
          <w:i w:val="0"/>
          <w:iCs w:val="0"/>
          <w:smallCaps w:val="0"/>
          <w:strike w:val="0"/>
        </w:rPr>
        <w:t>。因此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们既要承认这种差别的存在，又要逐步缩小和最后消灭这种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差别。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毛主席指出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城乡必须兼顾，必须使城市工作和乡村工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作，使工人和农民,使工业和农此，紧密地联系起来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《毛泽东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69"/>
          <w:b w:val="0"/>
          <w:bCs w:val="0"/>
          <w:i w:val="0"/>
          <w:iCs w:val="0"/>
          <w:smallCaps w:val="0"/>
          <w:strike w:val="0"/>
        </w:rPr>
        <w:t>选集&gt;一卷本1对</w:t>
      </w:r>
      <w:r>
        <w:rPr>
          <w:rStyle w:val="69"/>
          <w:b w:val="0"/>
          <w:bCs w:val="0"/>
          <w:i w:val="0"/>
          <w:iCs w:val="0"/>
          <w:smallCaps w:val="0"/>
          <w:strike w:val="0"/>
          <w:vertAlign w:val="superscript"/>
        </w:rPr>
        <w:t>7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这是正确处理城乡关系，缩小城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t>乡差别</w:t>
      </w:r>
      <w:r>
        <w:rPr>
          <w:rStyle w:val="6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的根本方针。为了实现这一方针，解放以后，特别是无产阶级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文化大革命以来,觉和国家采取了一系列政策和措施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如积极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发展地方工业，建立和发展中小城市，以粮为纲，全面发展农、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林、牧、副、渔，各行各业大力支援农业，农业学大寨，知识青年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上山下乡，医务人员到农村去等等这对加强社会主义城乡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联系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7</w:t>
      </w:r>
      <w:r>
        <w:rPr>
          <w:color w:val="000000"/>
          <w:spacing w:val="0"/>
          <w:w w:val="100"/>
          <w:position w:val="0"/>
          <w:lang w:val="zh-CN" w:eastAsia="zh-CN" w:bidi="zh-CN"/>
        </w:rPr>
        <w:t>建设社会主义新农村，逐步消灾城乡差别，具有极为深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远的意义。</w:t>
      </w:r>
    </w:p>
    <w:p>
      <w:pPr>
        <w:pStyle w:val="103"/>
        <w:keepNext/>
        <w:keepLines/>
        <w:widowControl w:val="0"/>
        <w:shd w:val="clear" w:color="auto" w:fill="auto"/>
        <w:bidi w:val="0"/>
        <w:ind w:left="0" w:firstLine="360"/>
        <w:jc w:val="left"/>
      </w:pPr>
      <w:bookmarkStart w:id="43" w:name="bookmark43"/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工业和农业之间的对立和差别 </w:t>
      </w:r>
      <w:r>
        <w:rPr>
          <w:rStyle w:val="406"/>
          <w:b w:val="0"/>
          <w:bCs w:val="0"/>
          <w:i w:val="0"/>
          <w:iCs w:val="0"/>
          <w:smallCaps w:val="0"/>
          <w:strike w:val="0"/>
        </w:rPr>
        <w:t>工业和农</w:t>
      </w:r>
      <w:bookmarkEnd w:id="43"/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业是两个最基本的物质生产部门，它们的状况如何，对于整个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社会生产的发展，具有决定意义。在原始社会，原始的农业和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手工业结合在一起，是原始公社能够独立存在和不断再生产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的基本经济条件。在出现了生产资料私有制和工农业的社会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大分工以后，手工业逐渐集中于城市，脱离农业而独立发展，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主要为统治阶级服务。但是在奴隶社会和封建社会的广大农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村中，农业和手工业仍然在小私有制的基础上紧密结合着，成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为小农经济得以独立存在的条件。到了资本主义社会，这种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工农业结合的自然状态被彻底破坏，工农业的分离积对立达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到了顶点。列宁说，资本主义不仅没有消除工农业之间的矛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盾，反而扩大了这种矛盾，使矛盾更加尖锐/ 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列宁全集》第二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十二卷84页）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马克思主义认为，只有无产阶级取得社会主义革命的胜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利，用社会主义制度代替资本主义制度,才能消灭工农业之间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的对立。在旧中国，主要的轻工业和重工业为帝国主义列强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所经营，它们直接利用中国的农产品原料和从广大农村雇佣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廉价的劳动力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从中圉的通商都市直至穷乡僻壤，造成了一个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买办的和商业高利贷的剥削网，剥削广大的中國农民和其他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人民大众。同时又把中国变成它们的工业品市场，使中国的农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业生产服从于帝国主义的需要^这样就造成了旧中国工业和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农业的对立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我国解放后，_于推翻了帝国主义、封建主义和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官僚资本主义的反动统治，并实现了对农业、手工业、资本主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义工荷亚的社会主义改造，把工业和农业建立在社会主义经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济基础上，因而消除了工农业的对立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但是，在社会主义制度下，工农业之间仍然存在着重大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差别。除了:日社会造成的生产技术条件和生活水平等方面的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差别外，主要表现在：工业中占主要地位的是社会主义全民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所有制，农业中占主要地位的是社会主义劳动群众的集体所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有制。这就决定了这两个生产部门中人们在生产中的相互关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系和分配关系也不相同^这种差别不是一下子就能消除的，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我们的任务是积极创造条件，逐步缩小和最后消灭这种差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别。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中华人民共和国成立以来，特别是无产阶级文化大革命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以来，我国发生了翻天覆地的变化</w:t>
      </w:r>
      <w:r>
        <w:rPr>
          <w:rStyle w:val="538"/>
          <w:b w:val="0"/>
          <w:bCs w:val="0"/>
          <w:i w:val="0"/>
          <w:iCs w:val="0"/>
          <w:smallCaps w:val="0"/>
          <w:strike w:val="0"/>
        </w:rPr>
        <w:t>。一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个以社会主义农业为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基础的、独立的、比较完整的工业体系和国民经济体系正在形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成。我国社会主义建设的实践证明，毛主席提出的"独立自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主、自力更生”路线和“以农业为基础、工业为主导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国民经济的总方针，是实现工农业结合，逐步缩小直到消灭工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农差别的根本保证。为了实现这一目标，我们必须坚持党的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基本路线，加强无产阶级专政，加强工农联盟，加强国营经济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对集体经济的领导，加强工业对农业的支援，加强政治思想教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育，进一步搞好工业学大庆，农业学大裹和知识青年上山下乡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的群众运动，使工农业生产得到全面的发展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q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360"/>
        <w:jc w:val="left"/>
        <w:sectPr>
          <w:footerReference r:id="rId548" w:type="first"/>
          <w:footerReference r:id="rId546" w:type="default"/>
          <w:footerReference r:id="rId547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帝国主义是资本主义的垄断阶段，是寄生的，腐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朽的和垂死的资本主义，也是资本主义的最髙和最后阶段。资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本主义发展到帝圉主义阶段，是资本主义生产方式和社会基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本矛盾发展的必然结果。自由竞争的资本主义在十九世纪六、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七十年代发展到了顶峰，开始向垄断资本主义发展。十九世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纪末二十世纪初，垄断资本主义最后形成，自由竞争的资本主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义发展为帝国主义。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帝国主义有五个基本经济待征：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一)在生产和资本髙度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集中的基础上产生的垄断组织，在经济生活中起决定作用，这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帝国主义最根本的经济特征，（二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银行资本和工业资本溶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合成“金融资本"，造成了金融寡头；（三)和商品输出不同的资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本输出有了特别重要的意义1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四)瓜分世界的资本家</w:t>
      </w:r>
      <w:r>
        <w:rPr>
          <w:rStyle w:val="68"/>
          <w:b/>
          <w:bCs/>
          <w:i w:val="0"/>
          <w:iCs w:val="0"/>
          <w:smallCaps w:val="0"/>
          <w:strike w:val="0"/>
        </w:rPr>
        <w:t>国际垄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断同盟已经形成五)最大资本主义列强已把批界上的领土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分割完毕。列宁在《帝国主义是资本主义的最高阶段》一书中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指出</w:t>
      </w:r>
      <w:r>
        <w:rPr>
          <w:rStyle w:val="68"/>
          <w:b/>
          <w:bCs/>
          <w:i w:val="0"/>
          <w:iCs w:val="0"/>
          <w:smallCaps w:val="0"/>
          <w:strike w:val="0"/>
        </w:rPr>
        <w:t>/帝国主义是发展到垄断组织和金融资本的统治已经确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立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、资</w:t>
      </w:r>
      <w:r>
        <w:rPr>
          <w:rStyle w:val="68"/>
          <w:b/>
          <w:bCs/>
          <w:i w:val="0"/>
          <w:iCs w:val="0"/>
          <w:smallCaps w:val="0"/>
          <w:strike w:val="0"/>
        </w:rPr>
        <w:t>本输出具有特别重大的意义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、国际托拉</w:t>
      </w:r>
      <w:r>
        <w:rPr>
          <w:rStyle w:val="68"/>
          <w:b/>
          <w:bCs/>
          <w:i w:val="0"/>
          <w:iCs w:val="0"/>
          <w:smallCaps w:val="0"/>
          <w:strike w:val="0"/>
        </w:rPr>
        <w:t>斯开始分割世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界、最大的资本主义国家已把世界全部领土分</w:t>
      </w:r>
      <w:r>
        <w:rPr>
          <w:rStyle w:val="127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68"/>
          <w:b/>
          <w:bCs/>
          <w:i w:val="0"/>
          <w:iCs w:val="0"/>
          <w:smallCaps w:val="0"/>
          <w:strike w:val="0"/>
        </w:rPr>
        <w:t>完毕这一阶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段的资本主</w:t>
      </w:r>
      <w:r>
        <w:rPr>
          <w:rStyle w:val="12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X</w:t>
      </w:r>
      <w:r>
        <w:rPr>
          <w:rStyle w:val="68"/>
          <w:b/>
          <w:bCs/>
          <w:i w:val="0"/>
          <w:iCs w:val="0"/>
          <w:smallCaps w:val="0"/>
          <w:strike w:val="0"/>
        </w:rPr>
        <w:t>。” (《列宁选集咱二卷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80</w:t>
      </w:r>
      <w:r>
        <w:rPr>
          <w:rStyle w:val="127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68"/>
          <w:b/>
          <w:bCs/>
          <w:i w:val="0"/>
          <w:iCs w:val="0"/>
          <w:smallCaps w:val="0"/>
          <w:strike w:val="0"/>
        </w:rPr>
        <w:t>页&gt;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帝国主义就是侵略，就是战争。追求垄断资本的高额利润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是帝国主义的根本目的。为了这个目的，它对内加强对无产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阶级和劳动人民的剥削，实行法西斯专政，对外推行侵略政策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和既争政策，残酷地奴役、掠夺殖民地和附属国人民，镇压民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族解放运动</w:t>
      </w:r>
      <w:r>
        <w:rPr>
          <w:rStyle w:val="68"/>
          <w:b/>
          <w:bCs/>
          <w:i w:val="0"/>
          <w:iCs w:val="0"/>
          <w:smallCaps w:val="0"/>
          <w:strike w:val="0"/>
        </w:rPr>
        <w:t>。"帝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国主</w:t>
      </w:r>
      <w:r>
        <w:rPr>
          <w:rStyle w:val="68"/>
          <w:b/>
          <w:bCs/>
          <w:i w:val="0"/>
          <w:iCs w:val="0"/>
          <w:smallCaps w:val="0"/>
          <w:strike w:val="0"/>
        </w:rPr>
        <w:t>义的一个重要的特点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，是</w:t>
      </w:r>
      <w:r>
        <w:rPr>
          <w:rStyle w:val="68"/>
          <w:b/>
          <w:bCs/>
          <w:i w:val="0"/>
          <w:iCs w:val="0"/>
          <w:smallCaps w:val="0"/>
          <w:strike w:val="0"/>
        </w:rPr>
        <w:t>几个大国都想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争夺霸权，即争夺领土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\ 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列宁选集》第二卷</w:t>
      </w:r>
      <w:r>
        <w:rPr>
          <w:rStyle w:val="127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10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在帝国主义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经济、政治发展不平衡规律的支配下，为了重新瓜分世界，争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夺世界霸权，必然导致帝国主义战争。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帝国主义是无产阶级社会革命的前夜^帝国主义已经彻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底腐朽了，它严重地阻碍社会生产力的发展。帝国主义的三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大矛盾，即帝国主义国家中无产阶级和资产阶级的矛盾，帝国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主义国家之间的矛盾，殖民地、半殖民地国家和帝国主义宗主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国之间的矛盾，日益扩大和尖锐，这表明“社会主义的客观条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件已完全成熟％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以列宁全集》第二十一卷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324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</w:t>
      </w:r>
      <w:r>
        <w:rPr>
          <w:rStyle w:val="11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）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杜会革命的时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代已经开始了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，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列宁全集&gt;第二十七卷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120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当前，我们仍然处在帝国主义和无产阶级革命的时代。近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半个世纪来，世界形势发生了很大变化，但是时代没有变，帝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国主义的本性也没</w:t>
      </w:r>
      <w:r>
        <w:rPr>
          <w:rStyle w:val="539"/>
          <w:b w:val="0"/>
          <w:bCs w:val="0"/>
          <w:i w:val="0"/>
          <w:iCs w:val="0"/>
          <w:smallCaps w:val="0"/>
          <w:strike w:val="0"/>
        </w:rPr>
        <w:t>有变。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世界上各种基本矛盾，特别是苏修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社会帝国主义和美帝国主义两个超级大国同世界各国人民之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间的矛盾，两个超级大国之间的矛盾，都在进一步激化^ 一次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比一次更严重的经济危机正在动摇着帝国主义统治的基础。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世界各国人民反对殖民主义、帝国主义、霸权主义的斗争，取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得了重大的胜利。毛主席指出可以肯定，殖民主义、帝国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i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义和一切剥削制度的彻底崩溃，世界上一切被压迫人民、被压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迫民族的彻底明</w:t>
      </w:r>
      <w:r>
        <w:rPr>
          <w:rStyle w:val="332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身，已经为期不远了/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52" w:type="first"/>
          <w:footerReference r:id="rId550" w:type="default"/>
          <w:headerReference r:id="rId549" w:type="even"/>
          <w:footerReference r:id="rId551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毛主席教导我们，帝国主义既是活老虎，铁老虎，真老虎，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又必然要转化成纸老虎,死老虎，豆腐老虎。我们必须在战略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上藐视它，在战术上重视它。毛主席这个科学论断，是我们战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胜帝国主义的强大的思想武器。当前世界人民的革命运动蓬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勃发展。国家要独立，民族要解放，人民要革命，已成为不可抗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拒的历史潮流。广大的第三世界国家已经成为反对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霸的主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力军。美苏两个超级大国争夺世界霸权总有一天要导致世界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大战。我们对此必须有所准备。目前革命和战争的因素都在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増长，但是国际形势总是朝着有利于人民的方向发展。帝国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主义必然灭亡，社会主义必然胜利这一世界历史发展的总趋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49"/>
          <w:b w:val="0"/>
          <w:bCs w:val="0"/>
          <w:i w:val="0"/>
          <w:iCs w:val="0"/>
          <w:smallCaps w:val="0"/>
          <w:strike w:val="0"/>
        </w:rPr>
        <w:t>社会帝国主义打着社会主义”旗号的帝国主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1914—1918年第一次世界大战期间，第二国际的叛徒伯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恩施坦，考茨基和俄国的普列汉诺夫之流，无耻地美化帝国主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义，否认帝国主义是战争的根源，公开为帝国主义的殖民战争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和野蛮掠夺辩护。列宁愤怒地斥责他们是一伙社会帝国主义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者，是“口失上的社会主义实际上的帝国主义，即机会主义变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成了帝国主义《列宁全集》第二十九卷458页）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苏修叛徒集团继承老修正主义者的衣钵，把社会主义的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苏联蜕变为一个社会帝国主义国家。他们篡夺了苏联党政大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权，资产阶级特权阶层大大膨胀了自己的玫治权力和经济权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力，在党、政、军和经济、文化领域占据了统治地位，并且从中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形成了一个掌握全部国家机器和支配整个社会财富的官僚垄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断资产阶级，即新型的大资产阶级。这个官僚垄断资产阶级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利用被他们所控制的国家政权，把社会主义所有制变为资本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主义所有制，把社会主义经济变为资本主义经济和国家垄断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资本主义经济。这个新型的官僚垄断资产阶级，残酷地剥削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和掠夺苏联人民，过着骄奢淫逸的腐朽生活，成为骑在人民头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上的新沙皇贵族。列宁指出保持和巩面自己小市民‘上层’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或工人阶级贵族（和官僚)的特权地位' “这就是现代社会帝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国主义的经济基础列宁全集&gt;第二十一卷219页)新型的官僚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垄断资产阶级，是苏修社会帝国主义的阶级基础。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pgSz w:w="11909" w:h="16834"/>
          <w:pgMar w:top="1430" w:right="1440" w:bottom="1430" w:left="1440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在政治上，这个新型的官僚垄断资产阶级对苏联人民实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行极其残暴的法西斯统治，奴役各民族人民，使政治、经济、民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族矛盾日益深化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c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这正如毛主席所指出的:“现在的苏联是资</w:t>
      </w:r>
    </w:p>
    <w:p>
      <w:pPr>
        <w:pStyle w:val="542"/>
        <w:keepNext/>
        <w:keepLines/>
        <w:widowControl w:val="0"/>
        <w:shd w:val="clear" w:color="auto" w:fill="auto"/>
        <w:bidi w:val="0"/>
        <w:ind w:left="0" w:firstLine="0"/>
        <w:jc w:val="left"/>
      </w:pPr>
      <w:bookmarkStart w:id="44" w:name="bookmark44"/>
      <w:r>
        <w:rPr>
          <w:color w:val="000000"/>
          <w:spacing w:val="0"/>
          <w:w w:val="100"/>
          <w:position w:val="0"/>
          <w:lang w:val="zh-CN" w:eastAsia="zh-CN" w:bidi="zh-CN"/>
        </w:rPr>
        <w:t>产阶级专政，是大资产阶级专政，德国法西斯式的专政，希特</w:t>
      </w:r>
      <w:bookmarkEnd w:id="44"/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0"/>
        <w:jc w:val="left"/>
      </w:pPr>
      <w:r>
        <w:rPr>
          <w:rStyle w:val="162"/>
          <w:b/>
          <w:bCs/>
          <w:i w:val="0"/>
          <w:iCs w:val="0"/>
          <w:smallCaps w:val="0"/>
          <w:strike w:val="0"/>
        </w:rPr>
        <w:t>勒式的专政/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这就</w:t>
      </w:r>
      <w:r>
        <w:rPr>
          <w:rStyle w:val="543"/>
          <w:b w:val="0"/>
          <w:bCs w:val="0"/>
          <w:i w:val="0"/>
          <w:iCs w:val="0"/>
          <w:smallCaps w:val="0"/>
          <w:strike w:val="0"/>
        </w:rPr>
        <w:t>激起了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苏联劳动人民越来越强烈的</w:t>
      </w:r>
      <w:r>
        <w:rPr>
          <w:rStyle w:val="162"/>
          <w:b/>
          <w:bCs/>
          <w:i w:val="0"/>
          <w:iCs w:val="0"/>
          <w:smallCaps w:val="0"/>
          <w:strike w:val="0"/>
        </w:rPr>
        <w:t>不满和</w:t>
      </w:r>
      <w:r>
        <w:rPr>
          <w:rStyle w:val="162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反抗。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苏修社会帝国主义对外进行侵略扩张，与美帝国主义又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勾结又争夺，妄图称霸世界。社会帝国主义和一切帝国主义一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样具有侵略性和冒险性，但它的欺骗性和危险性更大。苏修社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会帝国主义以“国际主义"为名，剥削、奴役和控制各个所谓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“兄弟国家”，并在那里驻扎重兵，用剌刀推行修正主义路线》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以“援助”为名，对亚、非、拉国家实行殖民主义政策，帮助各国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反动派镇压民族解放运动。它侵占捷克斯洛伐克，陈兵中国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边境，出兵蒙古，支持朗诺卖国集团，镇压波兰工人造反，干涉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埃及，肢解巴基斯坦，在许多亚,非国家进行颠覆活动。它口头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上声称“缓和裁军”、“限制战略武器％实际上和美国进行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更大、更激烈的争夺，展开空前激烈的军备竞赛，进行军事冒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险。这一系列事实，充分暴露了它“</w:t>
      </w:r>
      <w:r>
        <w:rPr>
          <w:rStyle w:val="68"/>
          <w:b/>
          <w:bCs/>
          <w:i w:val="0"/>
          <w:iCs w:val="0"/>
          <w:smallCaps w:val="0"/>
          <w:strike w:val="0"/>
        </w:rPr>
        <w:t>□头上的社会主义实际上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的帝国主义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”的反动本质。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49"/>
          <w:b w:val="0"/>
          <w:bCs w:val="0"/>
          <w:i w:val="0"/>
          <w:iCs w:val="0"/>
          <w:smallCaps w:val="0"/>
          <w:strike w:val="0"/>
        </w:rPr>
        <w:t>法西斯主义法西斯是意大利语的音译^法西斯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主义的创始人是墨索里尼。这是一种最反动的资产阶级专政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形式和思想体系。法西斯制度首先于1922年出现于意大利,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随后在德、日、西班牙等国相继出现，蒋介石王朝和苏修叛徒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集团的反动统治，也都是法西斯专政。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56" w:type="first"/>
          <w:footerReference r:id="rId554" w:type="default"/>
          <w:headerReference r:id="rId553" w:type="even"/>
          <w:footerReference r:id="rId555" w:type="even"/>
          <w:pgSz w:w="11909" w:h="16834"/>
          <w:pgMar w:top="1430" w:right="1440" w:bottom="1430" w:left="1440" w:header="0" w:footer="3" w:gutter="0"/>
          <w:pgNumType w:start="486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法西斯主义的主要特征是:抛弃资产阶级“民主”的外衣，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公开实行白色怒怖统治，用暴力摧残一切进步群众组织，残酷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镇压无产阶级革命和一切进步运动，叫嚣“优等种族”有权统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治“劣等种族％发动侵略战争。法西斯主义就是资产阶级向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劳动群众施行的最残酷的进攻，就是横行无忌的民族侵略主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义和强盗的战争，就是疯狂地反对革命。法西斯主义者是工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人阶级和全体劳动人民的死敌。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法西斯主义是帝国主义矛盾空前澈化的产物。法西斯独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裁政权的出现并不是表明资产阶级的强大，而恰恰证明了它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的虚弱和走向灭亡。斯大林说/法西斯主义在好战的资产阶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级政治家中间现在</w:t>
      </w:r>
      <w:r>
        <w:rPr>
          <w:rStyle w:val="395"/>
          <w:b/>
          <w:bCs/>
          <w:i w:val="0"/>
          <w:iCs w:val="0"/>
          <w:smallCaps w:val="0"/>
          <w:strike w:val="0"/>
        </w:rPr>
        <w:t>成了最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时髦的</w:t>
      </w:r>
      <w:r>
        <w:rPr>
          <w:rStyle w:val="395"/>
          <w:b/>
          <w:bCs/>
          <w:i w:val="0"/>
          <w:iCs w:val="0"/>
          <w:smallCaps w:val="0"/>
          <w:strike w:val="0"/>
        </w:rPr>
        <w:t>商品”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，但“应当把它看做资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产阶级软弱的表现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11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。(《斯大林全集》第十三卷260页)毛主席也指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出，在人类历史上，凡属将要灭亡的反动势力，总是要向革命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势力进行最后挣扎的”，实际上是“敌人快要消灭（《毛泽东选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集》一卷本840页）曾经不可一世的德、意、日法西斯专政，最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终还是被全世界人民打倒。反法西斯的第二次世界大战的胜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利，给全世界无产阶级和被压迫民族的解放斗争开辟了广阔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的道路。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彻底背叛了马列主义的苏修叛徒集团，步老法西斯主义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者的后尘，把无产阶级专政变为法西斯专政，奴役各族人民，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残酷地镇压真正的马克思列宁主义者和一切反对他们的人，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对外推行"有限主权论”等法西斯强权政治，直至公开出兵占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领捷克斯洛伐克。凡此一切，充分证明了他们是地地道道的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社会法西斯主义。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57" w:type="default"/>
          <w:footerReference r:id="rId558" w:type="even"/>
          <w:pgSz w:w="11909" w:h="16834"/>
          <w:pgMar w:top="1430" w:right="1440" w:bottom="1430" w:left="1440" w:header="0" w:footer="3" w:gutter="0"/>
          <w:pgNumType w:start="468"/>
          <w:cols w:space="720" w:num="1"/>
          <w:rtlGutter w:val="0"/>
          <w:docGrid w:linePitch="360" w:charSpace="0"/>
        </w:sectPr>
      </w:pPr>
      <w:r>
        <w:rPr>
          <w:rStyle w:val="149"/>
          <w:b w:val="0"/>
          <w:bCs w:val="0"/>
          <w:i w:val="0"/>
          <w:iCs w:val="0"/>
          <w:smallCaps w:val="0"/>
          <w:strike w:val="0"/>
        </w:rPr>
        <w:t>现代军国主义飾国民经济军事化，鼓吹并推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行侵略战争政策的帝国主义，就是军国主义,它是帝国主义各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种矛盾极端尖锐化的产物和集中表现。列宁在分析现代军国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主义的对内对外两种形式时指出一种是资本主义国家在发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生外部冲突时所使用的军事力置■•…，一种是统治阶级用来-</w:t>
      </w:r>
    </w:p>
    <w:p>
      <w:pPr>
        <w:pStyle w:val="542"/>
        <w:keepNext/>
        <w:keepLines/>
        <w:widowControl w:val="0"/>
        <w:shd w:val="clear" w:color="auto" w:fill="auto"/>
        <w:bidi w:val="0"/>
        <w:spacing w:line="200" w:lineRule="exact"/>
        <w:ind w:left="0" w:firstLine="0"/>
        <w:jc w:val="left"/>
      </w:pPr>
      <w:bookmarkStart w:id="45" w:name="bookmark45"/>
      <w:r>
        <w:rPr>
          <w:color w:val="000000"/>
          <w:spacing w:val="0"/>
          <w:w w:val="100"/>
          <w:position w:val="0"/>
          <w:lang w:val="zh-CN" w:eastAsia="zh-CN" w:bidi="zh-CN"/>
        </w:rPr>
        <w:t>镇压无产阶级各种(经济的和政治的)运动的武器</w:t>
      </w:r>
      <w:r>
        <w:rPr>
          <w:rStyle w:val="544"/>
          <w:b w:val="0"/>
          <w:bCs w:val="0"/>
          <w:i w:val="0"/>
          <w:iCs w:val="0"/>
          <w:smallCaps w:val="0"/>
          <w:strike w:val="0"/>
          <w:vertAlign w:val="superscript"/>
        </w:rPr>
        <w:t>ff</w:t>
      </w:r>
      <w:r>
        <w:rPr>
          <w:rStyle w:val="544"/>
          <w:b w:val="0"/>
          <w:bCs w:val="0"/>
          <w:i w:val="0"/>
          <w:iCs w:val="0"/>
          <w:smallCaps w:val="0"/>
          <w:strike w:val="0"/>
        </w:rPr>
        <w:t>。</w:t>
      </w:r>
      <w:r>
        <w:rPr>
          <w:rStyle w:val="545"/>
          <w:b w:val="0"/>
          <w:bCs w:val="0"/>
          <w:i w:val="0"/>
          <w:iCs w:val="0"/>
          <w:smallCaps w:val="0"/>
          <w:strike w:val="0"/>
        </w:rPr>
        <w:t>o</w:t>
      </w:r>
      <w:r>
        <w:rPr>
          <w:rStyle w:val="546"/>
          <w:b w:val="0"/>
          <w:bCs w:val="0"/>
          <w:i w:val="0"/>
          <w:iCs w:val="0"/>
          <w:smallCaps w:val="0"/>
          <w:strike w:val="0"/>
        </w:rPr>
        <w:t>列宁全</w:t>
      </w:r>
      <w:bookmarkEnd w:id="45"/>
    </w:p>
    <w:p>
      <w:pPr>
        <w:pStyle w:val="20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集方第十五卷166页）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在军国主义统治下的国家，必然要拚命发展军需工业，无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限制地增加军事预算，不断加强对工人阶级和广大劳动人民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的剥削，并实行野蛮的军事独裁统治，疯狂地鼓吹和发动侵略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战争等。第一次和第二次世界大战，都是几个帝国主义国家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推行军国主义政策的结果，它给世界人民造成极大的灾难。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美帝、苏修两个超级大囯，是现在世界上最大的军国主义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国家。美帝自侵朝战争失畋后开始走下坡路，不得不承认自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己日益衰落1在越南人民抗美救国战争打击下和全世界人民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的反对下，它不得不从越南撤退。但帝国主义的本性是不会改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变的。苏修社会帝国主义正在加紧国民经济军事化，推行希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特勒的“要大炮不要黄油”的政策和核讹诈政策，疯狂地向全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世界扩张侵咯。它公然侵犯我国的领土珍宝岛，并采取颠倒事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实真相的拙劣手段,煽动苏联人民“不要吝惜自己的鲜血和生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命保卫祖国％大搞所谓“军事爱国主义教育”。它还狂妄地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吹嘘&amp;己在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全球对抗的整个战线上”处于历史性的攻势”，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等等。毛主席指出</w:t>
      </w:r>
      <w:r>
        <w:rPr>
          <w:rStyle w:val="243"/>
          <w:b w:val="0"/>
          <w:bCs w:val="0"/>
          <w:i w:val="0"/>
          <w:iCs w:val="0"/>
          <w:smallCaps w:val="0"/>
          <w:strike w:val="0"/>
        </w:rPr>
        <w:t>：</w:t>
      </w:r>
      <w:r>
        <w:rPr>
          <w:rStyle w:val="68"/>
          <w:b/>
          <w:bCs/>
          <w:i w:val="0"/>
          <w:iCs w:val="0"/>
          <w:smallCaps w:val="0"/>
          <w:strike w:val="0"/>
        </w:rPr>
        <w:t>“一切反动势力在他们行将灭亡的时候，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总是要进行垂死挣扎的^他们必然要采取军事冒险和政洽欺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鞴的种种手段，来挽救自己的灭亡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。”正象当年希特勒和东条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英机曾经猖</w:t>
      </w:r>
      <w:r>
        <w:rPr>
          <w:rStyle w:val="68"/>
          <w:b/>
          <w:bCs/>
          <w:i w:val="0"/>
          <w:iCs w:val="0"/>
          <w:smallCaps w:val="0"/>
          <w:strike w:val="0"/>
        </w:rPr>
        <w:t>猓一时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一样，他们的猖獗正是为自己的灭亡淮备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条件。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59" w:type="default"/>
          <w:footerReference r:id="rId560" w:type="even"/>
          <w:pgSz w:w="11909" w:h="16834"/>
          <w:pgMar w:top="1430" w:right="1440" w:bottom="1430" w:left="1440" w:header="0" w:footer="3" w:gutter="0"/>
          <w:pgNumType w:start="488"/>
          <w:cols w:space="720" w:num="1"/>
          <w:rtlGutter w:val="0"/>
          <w:docGrid w:linePitch="360" w:charSpace="0"/>
        </w:sectPr>
      </w:pPr>
      <w:r>
        <w:rPr>
          <w:rStyle w:val="149"/>
          <w:b w:val="0"/>
          <w:bCs w:val="0"/>
          <w:i w:val="0"/>
          <w:iCs w:val="0"/>
          <w:smallCaps w:val="0"/>
          <w:strike w:val="0"/>
        </w:rPr>
        <w:t>权主义几个帝国主义</w:t>
      </w:r>
      <w:r>
        <w:rPr>
          <w:rStyle w:val="149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（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包括社会帝国主义〉强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国瓜分世界,主宰世界的反动思想和政策。列宁指出：“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4</w:t>
      </w:r>
      <w:r>
        <w:rPr>
          <w:rStyle w:val="68"/>
          <w:b/>
          <w:bCs/>
          <w:i w:val="0"/>
          <w:iCs w:val="0"/>
          <w:smallCaps w:val="0"/>
          <w:strike w:val="0"/>
        </w:rPr>
        <w:t>世界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霸权’是帝国主义政策的内容”。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列宁全集》第二十三卷汸页〉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以强凌弱，以大欺小，以富压穷，从实力地位出发，骑在别国人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學头上称王称霸,这是帝国主义的本性。由于帝国主义时代，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切矛盾都极端尖锐化，一些国家后来居上，超过另一些国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家，把另一些国家从世界市场上排挤出去，这一发展不平衡的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规律，必然导致几个帝国主义强国争夺世界霸权。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第二次世界大战以前是英、法、德、日等帝国主义争霸世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界。第二次世界大战后，德、日、意法西斯主义被打败了，英、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法两国也衰落下去，美帝国主义和苏修社会帝国主义成为当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前世界的两霸。但是，它们一个把手伸得太长，顾此失彼，进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退维谷，另一个的处境更加不妙，野心很大，力量不足，困难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很多。它们都已处于“无可奈何花落去”的境地。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苏修社会帝国主义打着“社会主义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77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的旗号，继承老沙皇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的衣钵，怀着比老沙皇更加狂妄的野心，同美帝争霸，妄图建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立一个社会帝国主义的世界霸权。它髙唱“和平' “安全”和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裁军”，实际上是加紧扩军备战，变本加厉地推行侵略政策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和战争政策；它标榜“国际主义％鼓吹1土会主义大家庭的利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益'实际上是把它的伙伴变成自己的殖民地和附属国；它叫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嚷"援助民族解放运动”，实际上是在亚、非、拉各国搞新殖民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主义，从政治、经济、军事上控制这些国家，它宣扬“支持各国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人民革命”，实际上是玩弄反革命两手，勾结世界上一切最反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动的势力，出卖各国人民的革命事业。正如马克思揭露老沙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皇的反动本质时所指出的这一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帮人有多大本领就能干出多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大的伤天害理的事情”。</w:t>
      </w:r>
      <w:r>
        <w:rPr>
          <w:rStyle w:val="446"/>
          <w:b w:val="0"/>
          <w:bCs w:val="0"/>
          <w:i w:val="0"/>
          <w:iCs w:val="0"/>
          <w:smallCaps w:val="0"/>
          <w:strike w:val="0"/>
        </w:rPr>
        <w:t>(《马克思思格斯全集》第二十二卷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17</w:t>
      </w:r>
      <w:r>
        <w:rPr>
          <w:rStyle w:val="446"/>
          <w:b w:val="0"/>
          <w:bCs w:val="0"/>
          <w:i w:val="0"/>
          <w:iCs w:val="0"/>
          <w:smallCaps w:val="0"/>
          <w:strike w:val="0"/>
        </w:rPr>
        <w:t>页&gt;为</w:t>
      </w:r>
      <w:r>
        <w:rPr>
          <w:rStyle w:val="446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了推行霸权主义，苏修抛出“有限主权论”，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国际专政论％ “社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会主义大家庭论” /国际分工论％ “利益有关论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B</w:t>
      </w:r>
      <w:r>
        <w:rPr>
          <w:rStyle w:val="446"/>
          <w:b w:val="0"/>
          <w:bCs w:val="0"/>
          <w:i w:val="0"/>
          <w:iCs w:val="0"/>
          <w:smallCaps w:val="0"/>
          <w:strike w:val="0"/>
        </w:rPr>
        <w:t>等无耻</w:t>
      </w:r>
      <w:r>
        <w:rPr>
          <w:color w:val="000000"/>
          <w:spacing w:val="0"/>
          <w:w w:val="100"/>
          <w:position w:val="0"/>
          <w:lang w:val="zh-CN" w:eastAsia="zh-CN" w:bidi="zh-CN"/>
        </w:rPr>
        <w:t>谰言，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妄图使人相信别人的主权是有限的，它的主权是无限的，别人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的利益必须服从它的利益，最后一切都得统到它的大帝国里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去，这充分暴露出新沙皇“口头上的社会主义实际上的帝国主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义”的反动本质。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霸权主义者是决不会有好结局的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zh-CN" w:eastAsia="zh-CN" w:bidi="zh-CN"/>
        </w:rPr>
        <w:t>西班牙帝国称霸不到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一世纪，在拉丁美洲殖民地民族解放运动和国内人民革命烈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火中倒了下去;号称“海上霸王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#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的大英帝国，十九世纪曾覇占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了比本国领土大一百多倍的殖民地，现在已经大大衰落了！第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二次世界大战后神气十足的美帝国主义，在侵朝战争、侵越战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争中接连失败，正在一步步地走向没落，处于内外交困的境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地，当前，资本主义世界面临最严重的经济危机，美苏两个超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级大国争夺世界霸权的斗争遍及世界各个角落，而且越来越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激烈。马克思指出：“奴役其他民族的民族是在为自身锻造镣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铐％ 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(码克思恩格斯选集&gt;第二卷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312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这是历史的辩证法，矛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盾着的对立面双方互相斗争的结果，无不在一定条件下互相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转化</w:t>
      </w:r>
      <w:r>
        <w:rPr>
          <w:rStyle w:val="149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/(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《关于正确处理人民内部矛盾的问题》）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超级大国同被压迫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民族、被压迫国家之间的侵略和反侵略、称霸和反霸的斗争，必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定要引起双方各自朝着相反的方向转化。霸权主义者的逻辑，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就是不断侵略扩张和自取灭亡的逻辑。毛主席说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“在人类历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史上，凡属将要灭亡的反动势力，总是要向革命势力进行最后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挣扎的”。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毛泽东选集》一卷本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840</w:t>
      </w:r>
      <w:r>
        <w:rPr>
          <w:rStyle w:val="150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不管美苏两霸如何猖獗,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它们既阻挡不了历史前进的潮流，也挽救不了自身的灭亡。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49"/>
          <w:b w:val="0"/>
          <w:bCs w:val="0"/>
          <w:i w:val="0"/>
          <w:iCs w:val="0"/>
          <w:smallCaps w:val="0"/>
          <w:strike w:val="0"/>
        </w:rPr>
        <w:t>沙文主义一种反动的资产阶级民族主义。十八世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纪末十九世纪初，因法国士兵沙文狂热地拥护拿破仑一世的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侵略扩张政策而得名。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资产阶级常常利用“保卫祖国”、“民族利益，等口号，推行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侵略和压迫其他民族的反动政策。民族压迫政策是资产阶级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在本民族内实行阶级压迫政策的继续。马克思指出：“资产阶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级的沙文主义只不过是一种虚假的装饰，它给资产阶级的种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种无理要求罩上一件民族的外衣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马克思趑格斯选集&gt; 第二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卷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</w:rPr>
        <w:t>7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页）这就是沙文主义的反动本质。第二国际机会主义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者，平时偸揄地在工人阶级内部做着资产阶级的工作，危机吋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期，立即公开与资产阶级结成同盟，支持本国资产阶级的殖民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政策^为了掩盖帝国主义侵略战争的本质，他们号召无产阶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级“保卫祖国'列宁指出/社会沙文主义者实行的是反对无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产阶级的资产阶级政策</w:t>
      </w:r>
      <w:r>
        <w:rPr>
          <w:rStyle w:val="332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％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154"/>
          <w:b w:val="0"/>
          <w:bCs w:val="0"/>
          <w:i w:val="0"/>
          <w:iCs w:val="0"/>
          <w:smallCaps w:val="0"/>
          <w:strike w:val="0"/>
        </w:rPr>
        <w:t>列宁全集》第二十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一卷286页)资本家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用趙额利润中的一小部分收买工人中上层分子，是产生社会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沙文主义经济的根源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苏修叛徒集团继承了老沙皇的衣钵，对内推行大俄罗斯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主义*对非嵌罗斯民族政治上严格控制、经济上残酷掠夺、文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化上强行摧残，把苏联重新变成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K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各族入民的监狱”</w:t>
      </w:r>
      <w:r>
        <w:rPr>
          <w:rStyle w:val="151"/>
          <w:b w:val="0"/>
          <w:bCs w:val="0"/>
          <w:i w:val="0"/>
          <w:iCs w:val="0"/>
          <w:smallCaps w:val="0"/>
          <w:strike w:val="0"/>
        </w:rPr>
        <w:t>《列宁全</w:t>
      </w:r>
      <w:r>
        <w:rPr>
          <w:rStyle w:val="151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集》第二十一卷392页</w:t>
      </w:r>
      <w:r>
        <w:rPr>
          <w:color w:val="000000"/>
          <w:spacing w:val="0"/>
          <w:w w:val="100"/>
          <w:position w:val="0"/>
          <w:lang w:val="en-US" w:eastAsia="en-US" w:bidi="en-US"/>
        </w:rPr>
        <w:t>)？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对外在“国际主义”的幌子下，对东欧各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国实行超经济的剥削，把它们变成自己的附属囯与殖民地，又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在“援助”的幌子下，对亚、非、拉地区国家进行渗透和掠夺，把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它们纳入自己的势力范围。这是地地道道的社会沙文主义。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49"/>
          <w:b w:val="0"/>
          <w:bCs w:val="0"/>
          <w:i w:val="0"/>
          <w:iCs w:val="0"/>
          <w:smallCaps w:val="0"/>
          <w:strike w:val="0"/>
        </w:rPr>
        <w:t>种族主义种族主义把人类不同种族的差别视为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种族不平等的根源，并认为这种不平等是天然合理的，目的是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为了维护和扩大反动阶级的统治地位。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63" w:type="first"/>
          <w:footerReference r:id="rId561" w:type="default"/>
          <w:footerReference r:id="rId562" w:type="even"/>
          <w:pgSz w:w="11909" w:h="16834"/>
          <w:pgMar w:top="1430" w:right="1440" w:bottom="1430" w:left="1440" w:header="0" w:footer="3" w:gutter="0"/>
          <w:pgNumType w:start="47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种族主义把人类分成“高等种族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和“低等种族”，认为“高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等种族”有创造文化和物质财富的能力，注定要做“低等种族”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的统治者</w:t>
      </w:r>
      <w:r>
        <w:rPr>
          <w:rStyle w:val="332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“低等种族”没有任何创造能力，生来就应该做“髙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等种族”的奴隶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并胡说这是“永恒不变的规律'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种族主义者宣扬血统“纯洁、则意志统一，社会安定；血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统“混杂％則思想混杂，社会动乱，甚至造成现存社会制度崩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溃。他们主张用禁止异族通婚的办法防止这种危害，有的主张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“改良人种”，即淘汰“劣种”，繁殖“优种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perscript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，名曰“优生学'目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的都是为了保证所谞髙等种族”的统治地位。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现代种族主义的鼻祖是法国反动社会学家戈比诺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（1816</w:t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rStyle w:val="549"/>
          <w:b w:val="0"/>
          <w:bCs w:val="0"/>
          <w:i w:val="0"/>
          <w:iCs w:val="0"/>
          <w:smallCaps w:val="0"/>
          <w:strike w:val="0"/>
        </w:rPr>
        <w:t xml:space="preserve">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18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年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他在《论人类各种族的不平等》一书中，得出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髙等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种族”必定战胜“低等种族”的荒谬结论。后来种族主义和马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尔萨斯主义、社会达尔文主义等反动学说结合起来，成为帝国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主义压迫、奴役其他民族的反动思想工具。德国的反动哲学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家和社会学家尼采，从种族主义出发，把人类分为强者”和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“弱者'称前者是有统治本能的“老爷种族'后者是只有服从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本能的“奴隶种族％他的这一反动主张大受法西斯恶棍们的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喝采和赏识。现今，美国的一千九百多万黑人，仍处于被奴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役、被压迫和被歧视的地位，南非白种人种族主义者统治的政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府，正在奉行一神极端反动的种族歧视和种族隔离政策，迫害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当地的有色种族，而苏修叛徒集团却公开主张"改良人种”，鼓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吹臭名昭著的“优生学％这表明他们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堕落到了何等地步1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毛主席在一九六八年《支持美国黑人抗暴斗争的声明》中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550"/>
          <w:b/>
          <w:bCs/>
          <w:i w:val="0"/>
          <w:iCs w:val="0"/>
          <w:smallCaps w:val="0"/>
          <w:strike w:val="0"/>
        </w:rPr>
        <w:t>指出美国的种族歧视，是殖民主义、帝国主义制度的产物。</w:t>
      </w:r>
      <w:r>
        <w:rPr>
          <w:rStyle w:val="550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550"/>
          <w:b/>
          <w:bCs/>
          <w:i w:val="0"/>
          <w:iCs w:val="0"/>
          <w:smallCaps w:val="0"/>
          <w:strike w:val="0"/>
        </w:rPr>
        <w:t>美国广大黑人同美国统治集团之间的矛盾，是阶级矛盾。只</w:t>
      </w:r>
      <w:r>
        <w:rPr>
          <w:rStyle w:val="550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550"/>
          <w:b/>
          <w:bCs/>
          <w:i w:val="0"/>
          <w:iCs w:val="0"/>
          <w:smallCaps w:val="0"/>
          <w:strike w:val="0"/>
        </w:rPr>
        <w:t>有推翻美国垄断资产阶级的反动统治，摧毁殖民主义、帝国主</w:t>
      </w:r>
      <w:r>
        <w:rPr>
          <w:rStyle w:val="550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550"/>
          <w:b/>
          <w:bCs/>
          <w:i w:val="0"/>
          <w:iCs w:val="0"/>
          <w:smallCaps w:val="0"/>
          <w:strike w:val="0"/>
        </w:rPr>
        <w:t>义制度，美国黑人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才能够</w:t>
      </w:r>
      <w:r>
        <w:rPr>
          <w:rStyle w:val="550"/>
          <w:b/>
          <w:bCs/>
          <w:i w:val="0"/>
          <w:iCs w:val="0"/>
          <w:smallCaps w:val="0"/>
          <w:strike w:val="0"/>
        </w:rPr>
        <w:t>取得彻底解放</w:t>
      </w:r>
      <w:r>
        <w:rPr>
          <w:color w:val="000000"/>
          <w:spacing w:val="0"/>
          <w:w w:val="100"/>
          <w:position w:val="0"/>
          <w:lang w:val="zh-CN" w:eastAsia="zh-CN" w:bidi="zh-CN"/>
        </w:rPr>
        <w:t>/这一论述不仅探刻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揭露出美圉种族歧视政策的根源和性质，为美国黑人的斗争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550"/>
          <w:b/>
          <w:bCs/>
          <w:i w:val="0"/>
          <w:iCs w:val="0"/>
          <w:smallCaps w:val="0"/>
          <w:strike w:val="0"/>
        </w:rPr>
        <w:t>指明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了方向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同时也对全世界人民的反种族主义斗争给以极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大的支持和鼓舞</w:t>
      </w:r>
      <w:r>
        <w:rPr>
          <w:rStyle w:val="443"/>
          <w:b w:val="0"/>
          <w:bCs w:val="0"/>
          <w:i w:val="0"/>
          <w:iCs w:val="0"/>
          <w:smallCaps w:val="0"/>
          <w:strike w:val="0"/>
        </w:rPr>
        <w:t>3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552"/>
          <w:b w:val="0"/>
          <w:bCs w:val="0"/>
          <w:i w:val="0"/>
          <w:iCs w:val="0"/>
          <w:smallCaps w:val="0"/>
          <w:strike w:val="0"/>
        </w:rPr>
        <w:t>世界主义一种资产阶级妄图统治世界的反动理</w:t>
      </w:r>
      <w:r>
        <w:rPr>
          <w:rStyle w:val="552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论。它主张消除“民族界限％ “国家界限^和"建立世界政府”。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世界主义是资本主义生产方式的产物，最早产生于欧美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发达的资本主义国家。马克思和恩格斯在《共产党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宣言》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里写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道，不断扩大产品销路的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要，驱使资产阶级奔走干全球各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地。它必须到处落户，到处创业，到处建立联系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t>马克思恩格</w:t>
      </w:r>
      <w:r>
        <w:rPr>
          <w:rStyle w:val="168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斯</w:t>
      </w:r>
      <w:r>
        <w:rPr>
          <w:rStyle w:val="154"/>
          <w:b w:val="0"/>
          <w:bCs w:val="0"/>
          <w:i w:val="0"/>
          <w:iCs w:val="0"/>
          <w:smallCaps w:val="0"/>
          <w:strike w:val="0"/>
        </w:rPr>
        <w:t>选集》第一卷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254</w:t>
      </w:r>
      <w:r>
        <w:rPr>
          <w:rStyle w:val="154"/>
          <w:b w:val="0"/>
          <w:bCs w:val="0"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原有的民族、国家界限成了资产阶级奔走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全球、扩大市场、争夺原料产地和投资场所的障碍。因而资产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阶级的御用哲学家们提出了世界主义的主张，鼓吹世界是“每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个人的祖国”，取消“狭隘的民族观念”，抛弃“多余的爱国主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义％建立一个“欧洲合众国〃或“世界政府”。其目的是要世界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各国人民漠视本民族利益和国家主权，忍受资产阶级强国的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压榨和奴役。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  <w:sectPr>
          <w:footerReference r:id="rId566" w:type="first"/>
          <w:footerReference r:id="rId564" w:type="default"/>
          <w:footerReference r:id="rId565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在帝国主义时代，世界主义为殖民主义和霸权主义提供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理论依据。第一次世界大战后，美、英等帝国主义国家的资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产阶级代表人物，极力宣扬国家主权是“过时的概念％“各民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族的民族主义的趋向”是一种“严重的危险％应该制定一个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“世界宪法％建立世界联邦”、"世界政府”等“世界的权力机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构'要有“世界的计划”、“世界的文化”等等。他们制造这套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谬论，无非是为了压制各国人民反对帝国主义和殖民主义，争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取民族独立和国家主权的革命斗争，以实现他们称霸全世界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的野心。苏修叛徒集团鼓吹的“有限主权论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perscript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、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perscript"/>
        </w:rPr>
        <w:t>K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国际专政论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"，</w:t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完全是世界主义的翻版，这充分暴露出社会帝国主义的反动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395"/>
          <w:b/>
          <w:bCs/>
          <w:i w:val="0"/>
          <w:iCs w:val="0"/>
          <w:smallCaps w:val="0"/>
          <w:strike w:val="0"/>
        </w:rPr>
        <w:t xml:space="preserve">战争与和平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在阶级</w:t>
      </w:r>
      <w:r>
        <w:rPr>
          <w:rStyle w:val="395"/>
          <w:b/>
          <w:bCs/>
          <w:i w:val="0"/>
          <w:iCs w:val="0"/>
          <w:smallCaps w:val="0"/>
          <w:strike w:val="0"/>
        </w:rPr>
        <w:t>社会中，敌对的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阶级或国家，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为实现一定的政治目的所釆取的两种斗争手段。战争是和平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时期政治的继续，和平是战争时期政治的继续。</w:t>
      </w:r>
      <w:r>
        <w:rPr>
          <w:rStyle w:val="395"/>
          <w:b/>
          <w:bCs/>
          <w:i w:val="0"/>
          <w:iCs w:val="0"/>
          <w:smallCaps w:val="0"/>
          <w:strike w:val="0"/>
        </w:rPr>
        <w:t>“政治是不流</w:t>
      </w:r>
      <w:r>
        <w:rPr>
          <w:rStyle w:val="395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395"/>
          <w:b/>
          <w:bCs/>
          <w:i w:val="0"/>
          <w:iCs w:val="0"/>
          <w:smallCaps w:val="0"/>
          <w:strike w:val="0"/>
        </w:rPr>
        <w:t>血的战争，战争是流血的政治，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(《毛泽东选集</w:t>
      </w:r>
      <w:r>
        <w:rPr>
          <w:rStyle w:val="200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一卷本447页）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在阶级</w:t>
      </w:r>
      <w:r>
        <w:rPr>
          <w:rStyle w:val="395"/>
          <w:b/>
          <w:bCs/>
          <w:i w:val="0"/>
          <w:iCs w:val="0"/>
          <w:smallCaps w:val="0"/>
          <w:strike w:val="0"/>
        </w:rPr>
        <w:t>社会中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，阶级矛盾发展到一定阶段</w:t>
      </w:r>
      <w:r>
        <w:rPr>
          <w:rStyle w:val="395"/>
          <w:b/>
          <w:bCs/>
          <w:i w:val="0"/>
          <w:iCs w:val="0"/>
          <w:smallCaps w:val="0"/>
          <w:strike w:val="0"/>
        </w:rPr>
        <w:t>，必然爆发战</w:t>
      </w:r>
      <w:r>
        <w:rPr>
          <w:rStyle w:val="395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395"/>
          <w:b/>
          <w:bCs/>
          <w:i w:val="0"/>
          <w:iCs w:val="0"/>
          <w:smallCaps w:val="0"/>
          <w:strike w:val="0"/>
        </w:rPr>
        <w:t>争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。毛主</w:t>
      </w:r>
      <w:r>
        <w:rPr>
          <w:rStyle w:val="395"/>
          <w:b/>
          <w:bCs/>
          <w:i w:val="0"/>
          <w:iCs w:val="0"/>
          <w:smallCaps w:val="0"/>
          <w:strike w:val="0"/>
        </w:rPr>
        <w:t>席指出战争是民族和民族、国家和国家、阶级和阶</w:t>
      </w:r>
      <w:r>
        <w:rPr>
          <w:rStyle w:val="395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395"/>
          <w:b/>
          <w:bCs/>
          <w:i w:val="0"/>
          <w:iCs w:val="0"/>
          <w:smallCaps w:val="0"/>
          <w:strike w:val="0"/>
        </w:rPr>
        <w:t>级、政治集团和政治集团之间互相斗争的最高形式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毛泽东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选集》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一卷本166</w:t>
      </w:r>
      <w:r>
        <w:rPr>
          <w:rStyle w:val="200"/>
          <w:b w:val="0"/>
          <w:bCs w:val="0"/>
          <w:i w:val="0"/>
          <w:iCs w:val="0"/>
          <w:smallCaps w:val="0"/>
          <w:strike w:val="0"/>
        </w:rPr>
        <w:t>员）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几千年来，人类生活中充满了战争,到了帝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国主义时代，战争的规模越来越大。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历史上所有的战争依其政治性质可以分为两大类。一类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是正义战争</w:t>
      </w:r>
      <w:r>
        <w:rPr>
          <w:rStyle w:val="553"/>
          <w:b w:val="0"/>
          <w:bCs w:val="0"/>
          <w:i w:val="0"/>
          <w:iCs w:val="0"/>
          <w:smallCaps w:val="0"/>
          <w:strike w:val="0"/>
        </w:rPr>
        <w:t>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切革命战争都是正义战争；一类是非正义战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争，一切反革命战争都是非正义战争。马克思主义不是无条件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地反对一切战争，只是反对一切非正义战争。对于正义战争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不仅不反对，而且要积极支持或参加。只有依靠各国人民的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团结和斗争(包括武装斗争)去战胜帝国主义和社会帝国主义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的侵略战争，才能取得世界和平。只要阶级还存在</w:t>
      </w:r>
      <w:r>
        <w:rPr>
          <w:rStyle w:val="395"/>
          <w:b/>
          <w:bCs/>
          <w:i w:val="0"/>
          <w:iCs w:val="0"/>
          <w:smallCaps w:val="0"/>
          <w:strike w:val="0"/>
        </w:rPr>
        <w:t>，帝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国主义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和社会帝国主义还存在，战争是不可避免的，消灭战争的唯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一办法</w:t>
      </w:r>
      <w:r>
        <w:rPr>
          <w:rStyle w:val="395"/>
          <w:b/>
          <w:bCs/>
          <w:i w:val="0"/>
          <w:iCs w:val="0"/>
          <w:smallCaps w:val="0"/>
          <w:strike w:val="0"/>
        </w:rPr>
        <w:t>，“就是用战争反对战争，用革命战争反对反革命战争，</w:t>
      </w:r>
      <w:r>
        <w:rPr>
          <w:rStyle w:val="395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395"/>
          <w:b/>
          <w:bCs/>
          <w:i w:val="0"/>
          <w:iCs w:val="0"/>
          <w:smallCaps w:val="0"/>
          <w:strike w:val="0"/>
        </w:rPr>
        <w:t>用民族革命战争反对民族反革命战争，用阶级革命战争反对</w:t>
      </w:r>
      <w:r>
        <w:rPr>
          <w:rStyle w:val="395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395"/>
          <w:b/>
          <w:bCs/>
          <w:i w:val="0"/>
          <w:iCs w:val="0"/>
          <w:smallCaps w:val="0"/>
          <w:strike w:val="0"/>
        </w:rPr>
        <w:t>阶级反革命战争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 </w:t>
      </w:r>
      <w:r>
        <w:rPr>
          <w:rStyle w:val="554"/>
          <w:b w:val="0"/>
          <w:bCs w:val="0"/>
          <w:i w:val="0"/>
          <w:iCs w:val="0"/>
          <w:smallCaps w:val="0"/>
          <w:strike w:val="0"/>
        </w:rPr>
        <w:t>《毛泽东选集卷本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158</w:t>
      </w:r>
      <w:r>
        <w:rPr>
          <w:rStyle w:val="554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69" w:type="first"/>
          <w:footerReference r:id="rId567" w:type="default"/>
          <w:footerReference r:id="rId568" w:type="even"/>
          <w:pgSz w:w="11909" w:h="16834"/>
          <w:pgMar w:top="1430" w:right="1440" w:bottom="1430" w:left="1440" w:header="0" w:footer="3" w:gutter="0"/>
          <w:pgNumType w:start="494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苏修叛徒集团叫嚣核武器出现以后，战争不再是政治的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继续,不再有正义和非正义之分了。因为"原子弹不遵循阶级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原则将毁灭一切生物”，大肆制造核恐怖。徂是，事实表明，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核武器的出现，既不能取消当代世界的各种基本矛盾，也不能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改变战争是政治的继续这个原理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—切不愿做奴隶的人民从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来不怕帝国主义和社会帝国主义的恐吓，也不相信他们的“和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乎”谎言。要全世界一切被压迫民族和被压迫国家俯首帖耳地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屈服于美苏两个超级大国，这只能是痴心妄想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列宁多次指出，帝国丰义就是侵略，就是战争。美苏两个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超级大国是当代最大的国际压迫者、剥削者和新的世界战争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的策源地。当前，世界各种基本矛盾进一步激化。一方面是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世界人民的革命运动蓬勃发展，国家要独立，民族要解放，人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民要革命，已成为不可抗拒的历史潮流。另一方面是美苏两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个超级大国争夺世界霸权越来越激烈，它们的激烈争夺，总有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一天要导致世界大战。各国人民对此必须有所准备。目前，革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命和战争的因素都在增长，不论是战争引起革命，还是革命制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395"/>
          <w:b/>
          <w:bCs/>
          <w:i w:val="0"/>
          <w:iCs w:val="0"/>
          <w:smallCaps w:val="0"/>
          <w:strike w:val="0"/>
        </w:rPr>
        <w:t>止战争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，国际形势总是朝着有利于人民的方向发展，世界的前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途是光明的。我们必须认真贯彻毛主席关于“深挖洞</w:t>
      </w:r>
      <w:r>
        <w:rPr>
          <w:rStyle w:val="557"/>
          <w:b/>
          <w:bCs/>
          <w:i w:val="0"/>
          <w:iCs w:val="0"/>
          <w:smallCaps w:val="0"/>
          <w:strike w:val="0"/>
        </w:rPr>
        <w:t>、广积粮、</w:t>
      </w:r>
      <w:r>
        <w:rPr>
          <w:rStyle w:val="557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395"/>
          <w:b/>
          <w:bCs/>
          <w:i w:val="0"/>
          <w:iCs w:val="0"/>
          <w:smallCaps w:val="0"/>
          <w:strike w:val="0"/>
        </w:rPr>
        <w:t>不称煽备战、备荒、为人民</w:t>
      </w:r>
      <w:r>
        <w:rPr>
          <w:rStyle w:val="395"/>
          <w:b/>
          <w:bCs/>
          <w:i w:val="0"/>
          <w:iCs w:val="0"/>
          <w:smallCaps w:val="0"/>
          <w:strike w:val="0"/>
          <w:vertAlign w:val="superscript"/>
        </w:rPr>
        <w:t>77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的伟大战略方针。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战争与和平是对立的统一，在一定条件下是可以相互转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化的。战争可以转化为和乎，和乎可以转化为战争，历史的事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实早已证明这一辩证规律。修正主义者对辩证法一窍不通，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他们拚命地反对这个道理，他们的历史知识等于零。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49"/>
          <w:b w:val="0"/>
          <w:bCs w:val="0"/>
          <w:i w:val="0"/>
          <w:iCs w:val="0"/>
          <w:smallCaps w:val="0"/>
          <w:strike w:val="0"/>
        </w:rPr>
        <w:t>唯武器论一种认为武器优劣决定战争胜败的资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产阶级理论。美苏两个超级大国，特别是苏修社会帝国主义,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395"/>
          <w:b/>
          <w:bCs/>
          <w:i w:val="0"/>
          <w:iCs w:val="0"/>
          <w:smallCaps w:val="0"/>
          <w:strike w:val="0"/>
        </w:rPr>
        <w:t>大</w:t>
      </w:r>
      <w:r>
        <w:rPr>
          <w:color w:val="000000"/>
          <w:spacing w:val="0"/>
          <w:w w:val="100"/>
          <w:position w:val="0"/>
          <w:lang w:val="zh-CN" w:eastAsia="zh-CN" w:bidi="zh-CN"/>
        </w:rPr>
        <w:t>肆暄嚷核战争将毁灭全人类</w:t>
      </w:r>
      <w:r>
        <w:rPr>
          <w:rStyle w:val="395"/>
          <w:b/>
          <w:bCs/>
          <w:i w:val="0"/>
          <w:iCs w:val="0"/>
          <w:smallCaps w:val="0"/>
          <w:strike w:val="0"/>
        </w:rPr>
        <w:t>，竭</w:t>
      </w:r>
      <w:r>
        <w:rPr>
          <w:color w:val="000000"/>
          <w:spacing w:val="0"/>
          <w:w w:val="100"/>
          <w:position w:val="0"/>
          <w:lang w:val="zh-CN" w:eastAsia="zh-CN" w:bidi="zh-CN"/>
        </w:rPr>
        <w:t>力制造核恐怖，推行核讹诈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政策，这是典型的“唯武器论”。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70" w:type="default"/>
          <w:footerReference r:id="rId571" w:type="even"/>
          <w:pgSz w:w="11909" w:h="16834"/>
          <w:pgMar w:top="1430" w:right="1440" w:bottom="1430" w:left="1440" w:header="0" w:footer="3" w:gutter="0"/>
          <w:pgNumType w:start="476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马克思主义认为，武器是战争中的重要因素，但不是决定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的因素，决定的因素是人不是物。武器与人相比，人总是第一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位的，武器是第二位的，任何武器都要靠人去掌握和运用。核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60"/>
          <w:b w:val="0"/>
          <w:bCs w:val="0"/>
          <w:i w:val="0"/>
          <w:iCs w:val="0"/>
          <w:smallCaps w:val="0"/>
          <w:strike w:val="0"/>
        </w:rPr>
        <w:t>武器虽然是一神进行大规模屠杀的武器，但是决定战争胜败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的是人民，不是核武器。毛主席说</w:t>
      </w:r>
      <w:r>
        <w:rPr>
          <w:rStyle w:val="164"/>
          <w:b w:val="0"/>
          <w:bCs w:val="0"/>
          <w:i w:val="0"/>
          <w:iCs w:val="0"/>
          <w:smallCaps w:val="0"/>
          <w:strike w:val="0"/>
        </w:rPr>
        <w:t>i</w:t>
      </w:r>
      <w:r>
        <w:rPr>
          <w:rStyle w:val="160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 xml:space="preserve"> 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“原子弹不能使</w:t>
      </w:r>
      <w:r>
        <w:rPr>
          <w:rStyle w:val="164"/>
          <w:b w:val="0"/>
          <w:bCs w:val="0"/>
          <w:i w:val="0"/>
          <w:iCs w:val="0"/>
          <w:smallCaps w:val="0"/>
          <w:strike w:val="0"/>
        </w:rPr>
        <w:t>B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本投降；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只有原子弹而没有人民的斗争，原子弹是空的</w:t>
      </w:r>
      <w:r>
        <w:rPr>
          <w:rStyle w:val="160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/(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《毛泽东选集</w:t>
      </w:r>
      <w:r>
        <w:rPr>
          <w:rStyle w:val="160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60"/>
          <w:b w:val="0"/>
          <w:bCs w:val="0"/>
          <w:i w:val="0"/>
          <w:iCs w:val="0"/>
          <w:smallCaps w:val="0"/>
          <w:strike w:val="0"/>
          <w:vertAlign w:val="superscript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 xml:space="preserve">一卷本1031 </w:t>
      </w:r>
      <w:r>
        <w:rPr>
          <w:rStyle w:val="164"/>
          <w:b w:val="0"/>
          <w:bCs w:val="0"/>
          <w:i w:val="0"/>
          <w:iCs w:val="0"/>
          <w:smallCaps w:val="0"/>
          <w:strike w:val="0"/>
        </w:rPr>
        <w:t>K</w:t>
      </w:r>
      <w:r>
        <w:rPr>
          <w:rStyle w:val="160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)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—切战争都是政治的继续，核武器的发明和发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展，没有也不能改变这条真理。事实证明，核武器的出现既没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有取消当代世界的各种基本矛盾，也没有改变阶级斗争的规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律，更没有取消被压迫人民的革命。相反地，愈来愈多的中小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国家日益联合起来，敢于和两个拥有大量核武器的超级大国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进行针锋相对的斗争。而两个超级大国却内外交困，日子愈来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愈不好过，处于“无可奈何花落去”的境地</w:t>
      </w:r>
      <w:r>
        <w:rPr>
          <w:rStyle w:val="290"/>
          <w:b w:val="0"/>
          <w:bCs w:val="0"/>
          <w:i w:val="0"/>
          <w:iCs w:val="0"/>
          <w:smallCaps w:val="0"/>
          <w:strike w:val="0"/>
        </w:rPr>
        <w:t>^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归根到底</w:t>
      </w:r>
      <w:r>
        <w:rPr>
          <w:rStyle w:val="290"/>
          <w:b w:val="0"/>
          <w:bCs w:val="0"/>
          <w:i w:val="0"/>
          <w:iCs w:val="0"/>
          <w:smallCaps w:val="0"/>
          <w:strike w:val="0"/>
        </w:rPr>
        <w:t>,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决定世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界命运的是亿万人民，而不是用一两件新式武器武装起来的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反动派。正如毛主席指出的那样切反动派都是纸老虎。看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起来，反动派的样子是可怕的，但是实际上并没有什么了不起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的力量。从长远的观点看问题，真正强大的力量不是属子反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 xml:space="preserve">动派，而是属于人民/ </w:t>
      </w:r>
      <w:r>
        <w:rPr>
          <w:rStyle w:val="290"/>
          <w:b w:val="0"/>
          <w:bCs w:val="0"/>
          <w:i w:val="0"/>
          <w:iCs w:val="0"/>
          <w:smallCaps w:val="0"/>
          <w:strike w:val="0"/>
        </w:rPr>
        <w:t>^毛泽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东选集&gt;</w:t>
      </w:r>
      <w:r>
        <w:rPr>
          <w:rStyle w:val="290"/>
          <w:b w:val="0"/>
          <w:bCs w:val="0"/>
          <w:i w:val="0"/>
          <w:iCs w:val="0"/>
          <w:smallCaps w:val="0"/>
          <w:strike w:val="0"/>
        </w:rPr>
        <w:t>一卷本1091页）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72" w:type="default"/>
          <w:footerReference r:id="rId573" w:type="even"/>
          <w:pgSz w:w="11909" w:h="16834"/>
          <w:pgMar w:top="1430" w:right="1440" w:bottom="1430" w:left="1440" w:header="0" w:footer="3" w:gutter="0"/>
          <w:pgNumType w:start="496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“唯武器论”是战争问题中的机械论，是主观地片面地看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问题的意见。它高估武器的作用，轻视人的作用，这是一神资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产阶级的世界观和方法论^实际上战争双方的"力量对比不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但是军力和经济力的对比，而且是人力和人心的对比^军力和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经济力是要人去轚握的”毛泽东选集》一卷本</w:t>
      </w:r>
      <w:r>
        <w:rPr>
          <w:rStyle w:val="290"/>
          <w:b w:val="0"/>
          <w:bCs w:val="0"/>
          <w:i w:val="0"/>
          <w:iCs w:val="0"/>
          <w:smallCaps w:val="0"/>
          <w:strike w:val="0"/>
        </w:rPr>
        <w:t>437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页）战争的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胜负取决于战争的性质，得道多助，失道寡助'正义战争一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定能得到广大群众的拥护和支持，非正义战争必然遭到人民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的反对。无数事实证明，劣势装备的正义战争总是要战胜优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势装备的非正义战争的。我国的抗日战争、解放战争，以及朝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鲜人民、印度支那三国人民的抗美爱国战争都是如此。当然,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为了抗击两个超级大国的侵略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切被压迫被侵略的中小国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家必须努力使自己的国防现代化。为了打破两个超级大国的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核垄断，反击他们的核讹诈政策，我国必须制造和发展核武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器。中国政府一再声明，在任何时候、任何情况下，都不首先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使用核武器。这充分表明我国拥有核武器，完全是为了防御。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和平主义 也叫资产阶级和平主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SU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在第一次世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界大战后期，面临着革命危机的现代资产阶级，不得不改变策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略，装出一副爱好和平”的样子，用“民主的和平栽减军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备”的髙调来愚弄和欺骗群众^这就是资产阶级的“和平主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马克思主义告诉我们，帝国主义战争是帝国主义和平时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期政策的继续，帝国主义和平是帝国主义战争时期政策的继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续。资产阶级“和平主义”却把和平与战争都说成是抽象的、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超阶级的东西，用和平的词句掩盖帝国主义准备新战争的实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质。“和平主义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17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否认战争是帝国主义的产物，不分正义战争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与非正义战争，都一律反对，实际上正是为了反对正义的革命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战争。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74" w:type="default"/>
          <w:footerReference r:id="rId575" w:type="even"/>
          <w:pgSz w:w="11909" w:h="16834"/>
          <w:pgMar w:top="1430" w:right="1440" w:bottom="1430" w:left="1440" w:header="0" w:footer="3" w:gutter="0"/>
          <w:pgNumType w:start="478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马克思主义者决不无条件地反对一切战争，如果是元产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阶级为了推翻资产阶级统治而进行的革命战争，或为了保卫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无产阶级专政而进行的反侵略战争，这是神圣的、正义的战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争。无产阶级不仅不反对，而且要积极参加或竖决支持，如果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是剥削阶级为了巩固自己的反动统治而镇压本国人民或对外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发动侵略别国人民的战争，那是罪恶的、非正义的战争。无产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阶级必须坚决反对。总之，争取和平必须同反对帝国主义和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社会帝国主义以及无产阶级革命联系起来，否则，就是空话,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236"/>
          <w:b w:val="0"/>
          <w:bCs w:val="0"/>
          <w:i w:val="0"/>
          <w:iCs w:val="0"/>
          <w:smallCaps w:val="0"/>
          <w:strike w:val="0"/>
        </w:rPr>
        <w:t>就是帮助资产阶级欺骗群众</w:t>
      </w:r>
      <w:r>
        <w:rPr>
          <w:rStyle w:val="236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.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列宁曾痛斥叛徒考茨基之流是资产阶级和平主义的“ ‘社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会主义的’</w:t>
      </w:r>
      <w:r>
        <w:rPr>
          <w:color w:val="000000"/>
          <w:spacing w:val="0"/>
          <w:w w:val="100"/>
          <w:position w:val="0"/>
          <w:lang w:val="zh-CN" w:eastAsia="zh-CN" w:bidi="zh-CN"/>
        </w:rPr>
        <w:t>摹仿</w:t>
      </w:r>
      <w:r>
        <w:rPr>
          <w:rStyle w:val="68"/>
          <w:b/>
          <w:bCs/>
          <w:i w:val="0"/>
          <w:iCs w:val="0"/>
          <w:smallCaps w:val="0"/>
          <w:strike w:val="0"/>
        </w:rPr>
        <w:t xml:space="preserve">者或应声虫％ </w:t>
      </w:r>
      <w:r>
        <w:rPr>
          <w:color w:val="000000"/>
          <w:spacing w:val="0"/>
          <w:w w:val="100"/>
          <w:position w:val="0"/>
          <w:lang w:val="zh-CN" w:eastAsia="zh-CN" w:bidi="zh-CN"/>
        </w:rPr>
        <w:t>(《列宁全集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第二十三卷</w:t>
      </w:r>
      <w:r>
        <w:rPr>
          <w:rStyle w:val="68"/>
          <w:b/>
          <w:bCs/>
          <w:i w:val="0"/>
          <w:iCs w:val="0"/>
          <w:smallCaps w:val="0"/>
          <w:strike w:val="0"/>
        </w:rPr>
        <w:t>194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修叛徒集团比老机会主义者走得更远，他们竟无耻地叫嚷“和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平”和"共产主义是同义词’</w:t>
      </w:r>
      <w:r>
        <w:rPr>
          <w:rStyle w:val="332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V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最坏的和乎也比最好的战争好”，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同时却大搞军备竞赛，把侵略的黑手伸得长长的。斯大林说|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“许多人认为帝国主义的和平主义是和平的工具。这是根本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不对的。帝国主义的和平主义是准备战争的工具，是用虚伪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的和平词匂来掩盖备战的工具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漸大林全集》第十一卷</w:t>
      </w:r>
      <w:r>
        <w:rPr>
          <w:rStyle w:val="68"/>
          <w:b/>
          <w:bCs/>
          <w:i w:val="0"/>
          <w:iCs w:val="0"/>
          <w:smallCaps w:val="0"/>
          <w:strike w:val="0"/>
        </w:rPr>
        <w:t>174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这正是苏修社会帝国主义的和平主义的实质_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只要世界上存在着帝国主义、社会帝国主义，就存在着战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争危险，就不诃能有真正的缓和。美苏两个超级大国，天天讲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“缓和”，实际上天天在搞紧张。他们所说的“缓和”，完全是骗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人的鬼话。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第二次世界大战以后，有的资产阶级人士站在和平主义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立场，反对帝国主义和社会帝国主义的侵略战争，虽然其立场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是错误的，但对其反对侵略战争的主張，应予支持。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830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修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IE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国际工人运动中一种披着马克思主义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外衣的资产阶级反动思潮。产生于十九世纪九十年代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克思和恩格斯逝世以后，第二国际机会主义头子伯恩施坦</w:t>
      </w:r>
      <w:r>
        <w:rPr>
          <w:rStyle w:val="68"/>
          <w:b/>
          <w:bCs/>
          <w:i w:val="0"/>
          <w:iCs w:val="0"/>
          <w:smallCaps w:val="0"/>
          <w:strike w:val="0"/>
        </w:rPr>
        <w:t>“以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最嚣张的态度和最完整的形式提出了对马克思学说的修改，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对马克思学说的修订，即修正主义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列宁选集&gt;第二卷2页)</w:t>
      </w:r>
      <w:r>
        <w:rPr>
          <w:rStyle w:val="68"/>
          <w:b/>
          <w:bCs/>
          <w:i w:val="0"/>
          <w:iCs w:val="0"/>
          <w:smallCaps w:val="0"/>
          <w:strike w:val="0"/>
        </w:rPr>
        <w:t>从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此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，在国际工人运动中，就开始了马克思主义和修正主义两种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思想派别的尖锐斗争。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毛主席说：“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否定马克思主义的基本原则，否定马克思主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义的普迪真理，这就是搀正主义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在中国共产党全国宣传工作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会议上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的讲话</w:t>
      </w:r>
      <w:r>
        <w:rPr>
          <w:rStyle w:val="434"/>
          <w:b w:val="0"/>
          <w:bCs w:val="0"/>
          <w:i w:val="0"/>
          <w:iCs w:val="0"/>
          <w:smallCaps w:val="0"/>
          <w:strike w:val="0"/>
        </w:rPr>
        <w:t>o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—切修正主义者都借口马克思主义的这个或那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个原理已经“过时”，用资产阶级可以承认和接受的东西来全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面篡改马克思主义，阉割马克思主义的基本原理和革命精神。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“他们反对或者歪曲唯物论和辩证法，反对或者企图削弱人民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民主专政和共产党的领导，反对或者企图削弱社会主义改造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和社会主义建设</w:t>
      </w:r>
      <w:r>
        <w:rPr>
          <w:rStyle w:val="14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/(«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关于正确处理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人民内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部矛盾的问题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修正主义以追求眼前的个人利益，牺牲无产阶级的根本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利益，去迎合资产阶级的需要^伯恩施坦提出的“最终目的算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不了什么，运动就是一切”这个反动纲领，最能表明修正主义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的实质。正如列宁所说的</w:t>
      </w:r>
      <w:r>
        <w:rPr>
          <w:rStyle w:val="203"/>
          <w:b/>
          <w:bCs/>
          <w:i w:val="0"/>
          <w:iCs w:val="0"/>
          <w:smallCaps w:val="0"/>
          <w:strike w:val="0"/>
        </w:rPr>
        <w:t>，临时应付，迁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就眼前</w:t>
      </w:r>
      <w:r>
        <w:rPr>
          <w:rStyle w:val="68"/>
          <w:b/>
          <w:bCs/>
          <w:i w:val="0"/>
          <w:iCs w:val="0"/>
          <w:smallCaps w:val="0"/>
          <w:strike w:val="0"/>
        </w:rPr>
        <w:t>的事变，迁就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微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小的政</w:t>
      </w:r>
      <w:r>
        <w:rPr>
          <w:rStyle w:val="68"/>
          <w:b/>
          <w:bCs/>
          <w:i w:val="0"/>
          <w:iCs w:val="0"/>
          <w:smallCaps w:val="0"/>
          <w:strike w:val="0"/>
        </w:rPr>
        <w:t>治变动，忘记无产阶级的根本利益，忘记整个资本主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义制度、整个资本主义演变的基本特点，为谋取实际的或可以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设想的一时的利益而牺牲无产阶级的根本利益，</w:t>
      </w:r>
      <w:r>
        <w:rPr>
          <w:rStyle w:val="68"/>
          <w:b/>
          <w:bCs/>
          <w:i w:val="0"/>
          <w:iCs w:val="0"/>
          <w:smallCaps w:val="0"/>
          <w:strike w:val="0"/>
          <w:lang w:val="en-US" w:eastAsia="en-US" w:bidi="en-US"/>
        </w:rPr>
        <w:t>——</w:t>
      </w:r>
      <w:r>
        <w:rPr>
          <w:rStyle w:val="68"/>
          <w:b/>
          <w:bCs/>
          <w:i w:val="0"/>
          <w:iCs w:val="0"/>
          <w:smallCaps w:val="0"/>
          <w:strike w:val="0"/>
        </w:rPr>
        <w:t>这就是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修正主义的政策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《列宁选集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第二</w:t>
      </w:r>
      <w:r>
        <w:rPr>
          <w:color w:val="000000"/>
          <w:spacing w:val="0"/>
          <w:w w:val="100"/>
          <w:position w:val="0"/>
          <w:lang w:val="zh-CN" w:eastAsia="zh-CN" w:bidi="zh-CN"/>
        </w:rPr>
        <w:t>^7</w:t>
      </w:r>
      <w:r>
        <w:rPr>
          <w:rStyle w:val="264"/>
          <w:b w:val="0"/>
          <w:bCs w:val="0"/>
          <w:i w:val="0"/>
          <w:iCs w:val="0"/>
          <w:smallCaps w:val="0"/>
          <w:strike w:val="0"/>
        </w:rPr>
        <w:t>贝）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无产阶级专政问题是无产阶级革命的根本问题，是马克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思主义的精髄，因而必然成为修正主义者攻击的首要目标。几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十年来，马克思主义和修正主义斗争的焦点，也正袅无产阶级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专政的问题。元论是伯恩施坦、考茨基这些老修正主义者，还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是赫鲁晓夫、勃列日涅夫、刘少奇、林彪之流的现代修正主义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者，他们都站在地主资产阶级立场，恶毒咒骂和攻击无产阶级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专政是什么“倒退”、“独裁统治最暴虐的形式”等等。在无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产阶级夺取政权之前，他们千方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十反对暴力革命，反对建立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无产阶级专政</w:t>
      </w:r>
      <w:r>
        <w:rPr>
          <w:rStyle w:val="332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在无产阶级夺取政权之后，他们就用一切阴谋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手段来反对和推翻无产阶级专政，复辟资本主义。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修正主义的产生不是偶然的，它的阶级根源是国内有资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产阶级对无产阶级及其珙党的影响，国际上有帝国主义的存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在和诱迫。它的认识论根源是主观和客观相割裂，理论和实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践相脱离。在社会主义国家里，由于修正主义的阶级根源依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然存在，因此掌握了国家政权的工人阶级政党内部出现修正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主义-，也不是偶然的。只要阶级和阶级斗争继续存在，帝国主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义没有被消灭，无论国际国内，修正主义思潮必然要继续兴风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作浪，牛鬼蛇神必然要继续捣乱。因此,无产阶级反对修正主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义的斗争，是一个长期的战斗任务。我们要替惕出修正主义,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特别是要替惕在中央出修正主义。修正主义仍然是当前的主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要危险。“我们现在思想战线上的一个重要任务，就是要开展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对于修</w:t>
      </w:r>
      <w:r>
        <w:rPr>
          <w:rStyle w:val="559"/>
          <w:b w:val="0"/>
          <w:bCs w:val="0"/>
          <w:i w:val="0"/>
          <w:iCs w:val="0"/>
          <w:smallCaps w:val="0"/>
          <w:strike w:val="0"/>
        </w:rPr>
        <w:t>IE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主义的批判《在中</w:t>
      </w:r>
      <w:r>
        <w:rPr>
          <w:rStyle w:val="290"/>
          <w:b w:val="0"/>
          <w:bCs w:val="0"/>
          <w:i w:val="0"/>
          <w:iCs w:val="0"/>
          <w:smallCaps w:val="0"/>
          <w:strike w:val="0"/>
        </w:rPr>
        <w:t>国共产党全国宣传工作会议上的讲</w:t>
      </w:r>
      <w:r>
        <w:rPr>
          <w:rStyle w:val="29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话国际共产主义运动的斗争历史和我国无产阶级文化大革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命、批林批孔运动的伟大胜利证明</w:t>
      </w:r>
      <w:r>
        <w:rPr>
          <w:rStyle w:val="560"/>
          <w:b w:val="0"/>
          <w:bCs w:val="0"/>
          <w:i w:val="0"/>
          <w:iCs w:val="0"/>
          <w:smallCaps w:val="0"/>
          <w:strike w:val="0"/>
        </w:rPr>
        <w:t>，一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切修正主义都是纸老</w:t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60"/>
          <w:b w:val="0"/>
          <w:bCs w:val="0"/>
          <w:i w:val="0"/>
          <w:iCs w:val="0"/>
          <w:smallCaps w:val="0"/>
          <w:strike w:val="0"/>
        </w:rPr>
        <w:t>虎，必然为马克思列宁主义所战胜。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284"/>
          <w:b w:val="0"/>
          <w:bCs w:val="0"/>
          <w:i w:val="0"/>
          <w:iCs w:val="0"/>
          <w:smallCaps w:val="0"/>
          <w:strike w:val="0"/>
        </w:rPr>
        <w:t>现代修正主义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现代一种国际性的资产阶级反动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思潮。</w:t>
      </w:r>
    </w:p>
    <w:p>
      <w:pPr>
        <w:pStyle w:val="16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78" w:type="first"/>
          <w:footerReference r:id="rId576" w:type="default"/>
          <w:footerReference r:id="rId577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现代修正主义者口头上挂着马克思列宁主义的招牌，打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着攻击教条主义”的幌子，但是他们所攻击的正是马克思列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宁主义的最根本的东西。他们用主观唯心主义和历史唯心主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义反对辩证唯物主义和历史唯物主义，用地主资产阶级的人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性论和人道主义反对马克思列宁主义的阶级斗争学说。他们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根本否认几千年的人类历史是阶级斗争史，根本否认无产阶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级对资产阶级的阶级斗争，根本否认无产阶级对资产阶级的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革命和对资产阶级的专政。他们打着“创造挂地发展”马克思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列宁主义的幌子，鼓吹帝国主义的本性已经改变，美化帝国主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义。他们宣饧阶级斗争熄灭论，否认在整个社会主义历史阶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段始终存在着阶级和阶级斗争，反对无产阶级专政下继续革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命，主张复辟资本主义，开历史的倒车。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现代修正主义在第二次世界大战期间开始产生。苏修叛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徒集团篡夺了苏联的党政大权以后，形成了以赫鲁晓夫、勃列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日涅夫为代表的现代修正主义。他们否认十月革命的道路，丢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掉了列宁和斯大林这两把无产阶级的刀子。他们提出了一个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臭名远扬的“三和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”（“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和平共处' "和平过渡”、“和平竞赛”）、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“两全全民国家”、“全民党，的修正主义黑纲领，其要害就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是反对无产阶级革命和无产阶级专政，分裂国际共产主义运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动&lt;&gt; 他们按照这个黑纲领，把社会主义的苏联变成了社会帝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国主义。苏修头子勃列日涅夫为了进一步推行社会帝国主义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的侵略扩张政策，发展了赫鲁晓夫修正主义，炮制出一套什么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“有限主权论'“国际专政论社会主义大家庭论”、“国际分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工论”和“利益有关论”等谬论，这个所谓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勃列日涅夫主义”是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地地道道的法西斯主义。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列宁深刻地指出：“机会主义不是偶然的现象，不是个别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人物的罪孽、过错和叛变，而是整个历史时代的社会产物/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列宁选集》第二卷654页）现代修正主义是以伯恩施坦、考茨基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为代表的老修正主义在新的历史条件下的翻版，是适应帝国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主义垄断资产阶级垂死挣扎的需要的产物。它不是个别国家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的现象，而是一种国际性的资产阶级思潮。资产阶级影响的存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在，是现代修正主义的国内根塬，屈服于帝国主义的压力，则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是现代修正主义的国外根源。对内维护或复辟资本主义，对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外追随或投降帝国主义，是现代修正主义的共同特征。赫鲁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晓夫、勃列日涅夫是这样，刘少竒、林彪也是这样，他们都是新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资产阶级的代表。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毛主席说：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rStyle w:val="68"/>
          <w:b/>
          <w:bCs/>
          <w:i w:val="0"/>
          <w:iCs w:val="0"/>
          <w:smallCaps w:val="0"/>
          <w:strike w:val="0"/>
        </w:rPr>
        <w:t>修正主</w:t>
      </w:r>
      <w:r>
        <w:rPr>
          <w:rStyle w:val="12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X</w:t>
      </w:r>
      <w:r>
        <w:rPr>
          <w:rStyle w:val="68"/>
          <w:b/>
          <w:bCs/>
          <w:i w:val="0"/>
          <w:iCs w:val="0"/>
          <w:smallCaps w:val="0"/>
          <w:strike w:val="0"/>
        </w:rPr>
        <w:t>上台，也就是资产阶级上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台。”</w:t>
      </w:r>
      <w:r>
        <w:rPr>
          <w:rStyle w:val="68"/>
          <w:b/>
          <w:bCs/>
          <w:i w:val="0"/>
          <w:iCs w:val="0"/>
          <w:smallCaps w:val="0"/>
          <w:strike w:val="0"/>
        </w:rPr>
        <w:t>但“修</w:t>
      </w:r>
      <w:r>
        <w:rPr>
          <w:rStyle w:val="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正主义的统治是不会长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久的％这是千真万确的真理/要搞马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8"/>
          <w:b/>
          <w:bCs/>
          <w:i w:val="0"/>
          <w:iCs w:val="0"/>
          <w:smallCaps w:val="0"/>
          <w:strike w:val="0"/>
        </w:rPr>
        <w:t>克思主义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，界</w:t>
      </w:r>
      <w:r>
        <w:rPr>
          <w:rStyle w:val="68"/>
          <w:b/>
          <w:bCs/>
          <w:i w:val="0"/>
          <w:iCs w:val="0"/>
          <w:smallCaps w:val="0"/>
          <w:strike w:val="0"/>
        </w:rPr>
        <w:t>要谪修正主义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>'是马克思主义的一个根本原则，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也是我国无产阶级文化大革命取得伟大胜利的一条基本经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验。无产阶级文化大革命是亿万人民群众反修防修的伟大实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践，是防止资本主义复辟的一次大演习，反对修正主义上台的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一次大练兵。批林枇孔运动是无产阶级文化大革命的继续和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深入，是上层建筑领域里马克思主义战胜修正主义，无产阶级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战胜资产阶级的政治斗争和思想斗争。无产阶级文化大革命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和批林批孔运动的胜利表明，修正主义是可以被战胜的，正象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毛主席所指出的</w:t>
      </w:r>
      <w:r>
        <w:rPr>
          <w:rStyle w:val="68"/>
          <w:b/>
          <w:bCs/>
          <w:i w:val="0"/>
          <w:iCs w:val="0"/>
          <w:smallCaps w:val="0"/>
          <w:strike w:val="0"/>
        </w:rPr>
        <w:t>/马克思列宁主义这个真理，是不可抗拒的</w:t>
      </w:r>
      <w:r>
        <w:rPr>
          <w:rStyle w:val="68"/>
          <w:b/>
          <w:bCs/>
          <w:i w:val="0"/>
          <w:iCs w:val="0"/>
          <w:smallCaps w:val="0"/>
          <w:strike w:val="0"/>
          <w:vertAlign w:val="subscript"/>
        </w:rPr>
        <w:t>&amp;</w:t>
      </w:r>
      <w:r>
        <w:rPr>
          <w:rStyle w:val="68"/>
          <w:b/>
          <w:bCs/>
          <w:i w:val="0"/>
          <w:iCs w:val="0"/>
          <w:smallCaps w:val="0"/>
          <w:strike w:val="0"/>
          <w:vertAlign w:val="subscript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入</w:t>
      </w:r>
      <w:r>
        <w:rPr>
          <w:rStyle w:val="68"/>
          <w:b/>
          <w:bCs/>
          <w:i w:val="0"/>
          <w:iCs w:val="0"/>
          <w:smallCaps w:val="0"/>
          <w:strike w:val="0"/>
        </w:rPr>
        <w:t>民群众总是要革命的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。世</w:t>
      </w:r>
      <w:r>
        <w:rPr>
          <w:rStyle w:val="68"/>
          <w:b/>
          <w:bCs/>
          <w:i w:val="0"/>
          <w:iCs w:val="0"/>
          <w:smallCaps w:val="0"/>
          <w:strike w:val="0"/>
        </w:rPr>
        <w:t>界革命总是要胜利的。”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49"/>
          <w:b w:val="0"/>
          <w:bCs w:val="0"/>
          <w:i w:val="0"/>
          <w:iCs w:val="0"/>
          <w:smallCaps w:val="0"/>
          <w:strike w:val="0"/>
        </w:rPr>
        <w:t>资产阶级改良主义只主张对资本主义制度进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行修修补补，反对无产阶级从资产阶级手中夺取政权，反对通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过无产阶级专政彻底变革资本主义制度，就是资产阶级改良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主义。十九世纪中叶，改良主义在资本主义发达的英法两国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开始流行。随着资本主义进入帝国主义阶段和国际工人运动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的高涨,改良主义成为资产阶级反对社会主义革命的工具。右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倾机会主义即修正主义就是工人运动内部的改良主义。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改良主义者力图掩盖资本主义社会的固有矛盾，鼓吹阶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级合作，把议会斗争作为主要的或唯一的斗争彤式。他们反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对暴力革命，诬蔑社会主义革命和无产阶级专政是“革命的空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话"。他们一面虚伪地承认变一切生产资料为公共财产的要求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是正确的，同时却又认为这只有在遥远的、实际上是不能确定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的将来才有可能。老机会主义头子伯恩施坦鼓吹“运动就是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一切，最终的目的算不了什么”的谬论，充分表现出改良主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义的反动本质改良主义者认为无产阶级当前的任务只是进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行单纯的社会修补工作，搞一点一滴的改良，而不要触及反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动制度的根本，甚至胡说改良就是局部实现了社会主义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宁痛斥说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，'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‘改良主义者自以为是大政治家、政府要人、治国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之才列宁全集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第十六卷305页</w:t>
      </w:r>
      <w:r>
        <w:rPr>
          <w:color w:val="000000"/>
          <w:spacing w:val="0"/>
          <w:w w:val="100"/>
          <w:position w:val="0"/>
          <w:lang w:val="en-US" w:eastAsia="en-US" w:bidi="en-US"/>
        </w:rPr>
        <w:t>)，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实际上是资本主义的“看护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563"/>
          <w:b w:val="0"/>
          <w:bCs w:val="0"/>
          <w:i/>
          <w:iCs/>
          <w:smallCaps w:val="0"/>
          <w:strike w:val="0"/>
        </w:rPr>
        <w:t>妇”。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第二次世界大战后，有些资本主义国家共产党的机会主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义头子，以放弃人民武装为条件，当上了反动政府的部长、副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总理，幻想用改良的办法过渡到°社会主义”,结果很快就遭到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惨败。这就有力地证明列宁所说的“改良主义者的策略最不能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保证实施改良和实现改良” 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列宁全集&gt;第十一卷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58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这一真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理^全部国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工人运动的历史经验表明，只有革命的阶级斗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争，才能迫使统治阶级实行某些改良。历史的真正动力是阶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级之间的革命斗争，改良只是这种斗争的副产品。资产阶级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总是一手实行改良，一手又收回这些改良,使之化为乌有。总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之，“改良主义是资产阶级对工人的欺骗，因为只要资本的统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治还存在，尽管实行个别改良，工人总还是雇佣奴隶”。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列宁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全集》第十九卷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372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t>改良主义正是反映了资产阶级的利益。马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克思主义虽然不是无条件地拒绝任何改良，但始终坚持改良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必须服从革命这个原则。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改良主义是资产阶级削弱工人阶级的革命意志的腐蚀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剂，对无产阶级的革命事业危害极大。因此，和形形色色的改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良主义作斗争，是无产阶级及其政党的一项重要任务。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360"/>
        <w:jc w:val="left"/>
        <w:sectPr>
          <w:footerReference r:id="rId581" w:type="first"/>
          <w:footerReference r:id="rId579" w:type="default"/>
          <w:footerReference r:id="rId580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和平过渡“和平过渡”、“‘和平长入’社会主义'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"议会道路'这些不同的名词实质上都是一个意思，即认为在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资本主义条件下，无产阶级只要利用选举，取得议会里的多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数，就能合法地取得国家政权，进到社会主义。“和平过渡”是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第二国际机会主义头了伯恩施坦首光提出的。后来的一切修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正主义者都鼓吹这个谬论。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列宁指出，资产阶级议会是专门用来愚弄老百姓的清谈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馆，实际权力掌握在各部、官厅和司令部那里。议会制是资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产阶级专政的最好的政治外壳，无论是政府人员、机构、政党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的任何更换，都不会动摇资产阶级的统治权力。资产阶级议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会的实质，就是每隔几年决定一次究竟由统治阶级中的什么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539"/>
          <w:b w:val="0"/>
          <w:bCs w:val="0"/>
          <w:i w:val="0"/>
          <w:iCs w:val="0"/>
          <w:smallCaps w:val="0"/>
          <w:strike w:val="0"/>
        </w:rPr>
        <w:t>人在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议会里执行镇压人民的任务。苏修叛徒集团重弹“和平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过渡”的老调，他们说，马克思不是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设想过美国和英国有和平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过渡的可能性吗、诚然</w:t>
      </w:r>
      <w:r>
        <w:rPr>
          <w:rStyle w:val="539"/>
          <w:b w:val="0"/>
          <w:bCs w:val="0"/>
          <w:i w:val="0"/>
          <w:iCs w:val="0"/>
          <w:smallCaps w:val="0"/>
          <w:strike w:val="0"/>
        </w:rPr>
        <w:t>，在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十九世纪七十年代，马克思曾这样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设想过，但他当时即指出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旦当资产阶级“认为是生命攸关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的重大问题上处于少数时，我们就会在这里遇封新的奴隶主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的战争</w:t>
      </w:r>
      <w:r>
        <w:rPr>
          <w:rStyle w:val="332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V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码克思恩格斯全集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&gt;第十七</w:t>
      </w:r>
      <w:r>
        <w:rPr>
          <w:rStyle w:val="327"/>
          <w:b w:val="0"/>
          <w:bCs w:val="0"/>
          <w:i w:val="0"/>
          <w:iCs w:val="0"/>
          <w:smallCaps w:val="0"/>
          <w:strike w:val="0"/>
        </w:rPr>
        <w:t>卷咖页</w:t>
      </w:r>
      <w:r>
        <w:rPr>
          <w:rStyle w:val="327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列宁强调说；“借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马克思在7〇年代曾经认为英国和美国可能和平过渡到社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会主义，这是诡辩，通俗一点说，这是用引证来骗人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《列宁全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集》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第二十八卷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91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苏修叛徒集团还狡辩地说，列宁不是也在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539"/>
          <w:b w:val="0"/>
          <w:bCs w:val="0"/>
          <w:i w:val="0"/>
          <w:iCs w:val="0"/>
          <w:smallCaps w:val="0"/>
          <w:strike w:val="0"/>
        </w:rPr>
        <w:t>“原则上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允许和平革命的可能”吗？不错，在一九一七年二月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革命后的一段时期里，列宁曾象马克思那样地设想过俄国的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革命，但他明确地说武器轚握在人民手中，没有外力压制人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民，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这就是问题的实质/ 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列宁全集&gt;第二十五卷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173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到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了七月间，他即指出</w:t>
      </w:r>
      <w:r>
        <w:rPr>
          <w:rStyle w:val="297"/>
          <w:b w:val="0"/>
          <w:bCs w:val="0"/>
          <w:i w:val="0"/>
          <w:iCs w:val="0"/>
          <w:smallCaps w:val="0"/>
          <w:strike w:val="0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“俄国革命和平发展的一切希望都彻底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破灭了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列宁全集</w:t>
      </w:r>
      <w:r>
        <w:rPr>
          <w:rStyle w:val="11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第二十五卷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>1</w:t>
      </w:r>
      <w:r>
        <w:rPr>
          <w:rStyle w:val="332"/>
          <w:b w:val="0"/>
          <w:bCs w:val="0"/>
          <w:i w:val="0"/>
          <w:iCs w:val="0"/>
          <w:smallCaps w:val="0"/>
          <w:strike w:val="0"/>
        </w:rPr>
        <w:t>G</w:t>
      </w:r>
      <w:r>
        <w:rPr>
          <w:color w:val="000000"/>
          <w:spacing w:val="0"/>
          <w:w w:val="100"/>
          <w:position w:val="0"/>
          <w:lang w:val="en-US" w:eastAsia="en-US" w:bidi="en-US"/>
        </w:rPr>
        <w:t>7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页)苏修叛徒集团企图从马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克思和列宁的著作中寻找“和平过波”谬论的根据，只能是痴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心妄想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历史事实表明，只要资产阶级围家机器没有被摧毀，一般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说来，无产阶级要想取得议会中的多数是不可能的。资产阶级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会随时修改选举法，使无产阶级争不到议会里的多数。即使无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产阶级取得了议会中的多数，也不等于摧毁了资产阶级的国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家机器，建立了无产阶级的国家机器。资产阶级仍然可以宣布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选举无效，解散议会，以至宣布共产党非法。列宁严正地指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出凡是以为可以用和平方式使资本家服从大多数被剥削者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意志，可以通过和平的、改良主</w:t>
      </w:r>
      <w:r>
        <w:rPr>
          <w:rStyle w:val="332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X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的道路过逋到社会主</w:t>
      </w:r>
      <w:r>
        <w:rPr>
          <w:rStyle w:val="332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X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想，都不仅是极端的市侩的愚蠢行为，而且是对工人的公然的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欺骟，对资本主义的雇佣奴隶制的粉饰，对真理的隐瞒/(《列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宁选集》第四卷294页〕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149"/>
          <w:b w:val="0"/>
          <w:bCs w:val="0"/>
          <w:i w:val="0"/>
          <w:iCs w:val="0"/>
          <w:smallCaps w:val="0"/>
          <w:strike w:val="0"/>
        </w:rPr>
        <w:t>和平共处 是列宁制定的社会主义国家对待不同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社会制度国家关系的一项外交政策。和平共处是有原则的。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我们主张一切大小国家，不管社会制度如何，必须互相尊重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主权和领土完整、互不侵犯、互不干涉内政、平等互利、和平共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处。在这五顷原则的基础上，建立正常的国家关系。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和平共处只是社会主义国家对外政策的一个方面，不是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其全部内容。社会主义各国之间的关系准则是无产阶级的国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际主义。社会主义国家对被压迫民族和被压迫国家，同样要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坚持无产阶级的国际主义，不能仅仅是和平共处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和平共处五项原则，是针对帝国主义的侵略政策和战争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政策而提出来的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十月革命胜利以后，列宁一再向全世界宣布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和平的外交政策，帝国主义却一心要把新生的社会主义国家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扼杀在摇篮里，它们联合向苏联发动武装进攻^经过残酷的战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争，帝同主义消灭不了苏联，才不得不讲“和平共处正如列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宁所说你打痛了敌人，他就会来讲和的。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列宁全集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第三十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卷124页）帝国主义总是要利用一切可能，抓住一切机会来反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对直至消灭社会主义国家的^从根本上来说，社会主义和资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本主义/最后不是这个胜利，就長那个胜利，不是为苏维埃共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和国唱挽歌，就長为世界资本主义唱挽歌。列宁全集&gt; 第三十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一卷416页）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赫鲁晓夫一勃列日涅夫叛徒集团，胡说什么“和平共处”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是“整个翌代社会生活的基本法则”，是共产党人“政策的总原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则％是“在世界范围内从资本主义向社会主义过渡的整个时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期的战略路线”等等。按照这种理论，社会主义国家和被压迫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国家，无产阶级和一切革命人民，都必须放弃一切斗争，无条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件地实行所谓“和平共处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，这是对列宁制定的和平共处政策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的无耻歪曲^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苏修叛徒集团利用和平共处”作幌子，疯狂地推行侵略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政策和战华政策，与美帝国主义正在重新瓜分世界，充分暴露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出社会帝国主义的豺狼本性。他们和美帝国主义争夺世界箱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权的斗争遍及世界各个角落，而且越来越激烈。‘‘和平共处"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只是外衣，激烈争夺才是实质。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84" w:type="first"/>
          <w:footerReference r:id="rId582" w:type="default"/>
          <w:footerReference r:id="rId583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和平竞赛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也叫经济竞赛。是赫鲁晓夫一勃列日涅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夫叛徒集团背叛无产阶级革命的一种修正主义谬论。按照这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种埋论，只要苏修这个趙级大国在生产上和生活上超过最发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达的资本主义国家，资本主义就会自行灭亡，“社会主义”就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会在全世界取得胜利</w:t>
      </w:r>
      <w:r>
        <w:rPr>
          <w:rStyle w:val="564"/>
          <w:b w:val="0"/>
          <w:bCs w:val="0"/>
          <w:i w:val="0"/>
          <w:iCs w:val="0"/>
          <w:smallCaps w:val="0"/>
          <w:strike w:val="0"/>
        </w:rPr>
        <w:t>。一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切被压迫人民和被压迫民族，根本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用不着进行斗争，用不着起来革命，用不着去推翻帝国主义和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殖民主义及其走狗的反动统袷，只要安安静静地等着，就可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以同压迫者、剥削者一起进入共产主义。这实际上是要被压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迫民族和国家永远忍受帝国主义和社会帝国主义的掠夺和奴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役，这是地地道道的帝国主义强盗的</w:t>
      </w:r>
      <w:r>
        <w:rPr>
          <w:rStyle w:val="539"/>
          <w:b w:val="0"/>
          <w:bCs w:val="0"/>
          <w:i w:val="0"/>
          <w:iCs w:val="0"/>
          <w:smallCaps w:val="0"/>
          <w:strike w:val="0"/>
        </w:rPr>
        <w:t>理论。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苏修叛徒集团利用“经济竞赛”的陳子，干着各种社会帝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国主义的勾当。他们和美帝国主义又勾结又争夺，互挖墙脚，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妄图重新瓜分世界。他们宣扬什么社会主义各国的“国际分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工全面合作”，是夺取两个体系经济竞赛胜利的保证。他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们通过“经互会”使东欧一些国家和蒙古变成它的销售市场、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附属加工厂、果菜园和畜牧场，实行超经济的剥削他们说什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么对发展中国家提供"援助”是社会主义同资本主义经济竞赛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的重要组成部分，实际上是借此对亚、非、拉国家进行残酷的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剥削和掠夺，推行新殖民主义。日益觉醒的第三世界各国的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人民,愈来愈清楚地看透了苏修推行“和平竞赛"的反动实质^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他们说，苏联不是什么“社会主义的老大哥"，而是“资本主</w:t>
      </w:r>
      <w:r>
        <w:rPr>
          <w:rStyle w:val="332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X</w:t>
      </w:r>
      <w:r>
        <w:rPr>
          <w:rStyle w:val="332"/>
          <w:b w:val="0"/>
          <w:bCs w:val="0"/>
          <w:i w:val="0"/>
          <w:iCs w:val="0"/>
          <w:smallCaps w:val="0"/>
          <w:strike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的老大哥“经济竞赛”这面破旗，是骗不了人的。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苏修叛徒集团篡夺苏联党政大权之后，推行反革命修正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主义路线，把社会土义全民所有制变为新型官僚资产阶级所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有制，把集体农庄经济变为富农经济，全面复辟资本主义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0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而造成工业生产长期停滞不前，枚业连年减产，生活用品奇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缺，只好向资本主义国家乞偾过日子。它所谓生产上和生活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上超过最发达的资本主义国家，完全是自欺欺人的谎话。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20" w:lineRule="exact"/>
        <w:ind w:left="0" w:firstLine="360"/>
        <w:jc w:val="left"/>
      </w:pPr>
      <w:r>
        <w:rPr>
          <w:rStyle w:val="149"/>
          <w:b w:val="0"/>
          <w:bCs w:val="0"/>
          <w:i w:val="0"/>
          <w:iCs w:val="0"/>
          <w:smallCaps w:val="0"/>
          <w:strike w:val="0"/>
        </w:rPr>
        <w:t>和平演变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无产阶级专政的社会主义国家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被国内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外的阶级敌人用非暴力的手段复辟资本主义，称为“和平演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变”。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社会主义国家发生“和平演变％主荽是由于无产阶级夺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取政权以后,对国内外阶级敌人丧失警惕和路线不正确，而导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致反革命修正主义集团篡夺党和国家的最高权力所造成的。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世界上第一个社会主义国家^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苏联的“和乎演变”就是这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样。在斯大林逝世以后，隐輟在党内的赫鲁晓夫一勃列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夫修正主义集团，采取阴谋手段篡夺苏联党政大权。他们打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着“反对个人迷倩”的幌子，反对马克思列宁主义；打着“全民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党”的幌子，把无产阶级政党变为资产阶级政党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t</w:t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t>打着“全民</w:t>
      </w:r>
      <w:r>
        <w:rPr>
          <w:rStyle w:val="281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国家”的幌子，把无产阶级专政变为资产阶级专政。他们推行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反革命修正主义的“物质刺激利润挂帅”的政策，把社会主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义经济变为资本主义经济。他们引进西方资产阶级文化，打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击无产阶级的社会主义文化，畋坏社会主义道德风气。这样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就暂时实现了资本主义在苏联的全面复辟。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在整个社会主义历史阶段中，无产阶级和资产阶级、社会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主义和资本主义之间两个阶级、两条道路的斗争是不可避免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的。国内外阶级敌人都懂得，在社会主义国家中，他们的名声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已经很臭。因此，一定要煞费苦心地对干部和群众进行思想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腐蚀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用拉出去，打进来的手法，在党和围家机关内物色和安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置他们的代理人,进行篡党夺权，使无产阶级专政“和平演变”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为资产阶级专政。但绝不能说，社会主义国家的“和平演变”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是不可避免的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根据无产阶级专政的历史经验，特别是苏联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“和平演变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perscript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的教训，毛主席提出了无产阶级专政下继续革命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的伟大理论。他强调指出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“阶级斗争、生产斗争和科学实验，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是建设社会主义强大国家的三项伟大革命运动，是使共产党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人免除官僚主义、避免修正主义和教条主义，永远立于不畋之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地的确实保证\他还一再教导全党要“认真看书学习，弄通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马克思主义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w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。毛主席关于理论问题的指汞，对马克思主义关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于无产阶级专政的理论作了深刻的阐述，进一步为无产阶级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专政下的继续革命指明了道路。我们必须高度重视，认真学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习，坚决执行。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毛主席亲自发动和领导的史无前例的无产阶级文化大革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命，取得了反“和平演变”的伟大胜利。毛主席为我们制定的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社会主义历史阶段的基本路线，是巩固无产阶级专政的唯一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正确的马克思列宁主义路线。只要我们坚持逸条路线，对资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产阶级、修正主义进行长期的、坚持不懈的斗争，就一定能够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防止“和平演变”。毛主席说/‘帝国主</w:t>
      </w:r>
      <w:r>
        <w:rPr>
          <w:rStyle w:val="332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X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的预言家们根据苏联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发生的变化，也杷和平演变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的希望，寄托在中画党的第三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代或者第四代身上。我们一定要使帝国主义的这种预言彻底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破产</w:t>
      </w:r>
      <w:r>
        <w:rPr>
          <w:rStyle w:val="332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。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p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670"/>
        </w:tabs>
        <w:bidi w:val="0"/>
        <w:spacing w:line="340" w:lineRule="exact"/>
        <w:ind w:left="0" w:firstLine="360"/>
        <w:jc w:val="left"/>
      </w:pPr>
      <w:r>
        <w:rPr>
          <w:rStyle w:val="149"/>
          <w:b w:val="0"/>
          <w:bCs w:val="0"/>
          <w:i w:val="0"/>
          <w:iCs w:val="0"/>
          <w:smallCaps w:val="0"/>
          <w:strike w:val="0"/>
        </w:rPr>
        <w:t>全民国家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ab/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现代修正主义背叛无产阶级专政学说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的一种谬论，也是资产阶级国家学说的一个变种。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  <w:sectPr>
          <w:footerReference r:id="rId587" w:type="first"/>
          <w:footerReference r:id="rId585" w:type="default"/>
          <w:footerReference r:id="rId586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马克思主义告诉我们，国家是阶级专政的工具，它具有强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烈的阶级性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“国家的特征就是存在着把权力集中在自己手中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的特殊阶级，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“列宁全集》第一卷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397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页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国家将一直生存到胜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利的社会主义转变为完全的共产主义的时候。”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列宁全集</w:t>
      </w:r>
      <w:r>
        <w:rPr>
          <w:rStyle w:val="133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第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二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十二卷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317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因此，任何国家都是一定阶级专政的国家。只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要国家还存在，就不可能是超阶级的。当然，无产阶级专政在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这个国家和那个国家，在这个阶段和那个阶段，会采取多种多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样的政治形式，但本质必然是一个，就是无产阶级专政，绝不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能是什么“全民国家"。用</w:t>
      </w:r>
      <w:r>
        <w:rPr>
          <w:rStyle w:val="133"/>
          <w:b w:val="0"/>
          <w:bCs w:val="0"/>
          <w:i w:val="0"/>
          <w:iCs w:val="0"/>
          <w:smallCaps w:val="0"/>
          <w:strike w:val="0"/>
        </w:rPr>
        <w:t>“全</w:t>
      </w:r>
      <w:r>
        <w:rPr>
          <w:color w:val="000000"/>
          <w:spacing w:val="0"/>
          <w:w w:val="100"/>
          <w:position w:val="0"/>
          <w:lang w:val="zh-CN" w:eastAsia="zh-CN" w:bidi="zh-CN"/>
        </w:rPr>
        <w:t>民国家”代替无产阶级专政国家，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就是背叛马克思列宁主义的国家学说。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苏修叛徒集团宣扬的“全民国家”，是一小撮官僚资产阶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级对苏联广大工人、农民和革命知识分子实行专政的国家。勃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列日湼夫接替赫鲁晓夫上台后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叫嚷什么“全民国家继续无产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阶级专政的事业％这只能是欲盖弥彰，丝毫也改变不了问题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的实质。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苏修叛徒集团还胡说什么只有用"全民国家代替无产阶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级专政的国家，才能使民主进一步发展成为“真正的全民民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主”。这不过是老机会主义者考茨基的“纯粹民主”论的翻版。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民主和专政一样，都是具有强烈阶级性的。在阶级社会中，只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有阶级的民主，没有什么“全民民主'有资产阶级的民主，就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没有无产阶级的民主?有无产阶级的民主，就没有资产阶级的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民主。灭资产阶级民主，兴无产阶级民主，一个灭掉另一个,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只能如此。苏修叛徒集团所谓的"真正的全民民主' 正是不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折不扣的资产阶级民主，即苏联新型官僚资产阶级对广大苏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联人民的专政。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用“全民国家”代替无产阶级专政的反动路线，充分暴露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出苏修叛徒集团的反革命本质，即他们取消无产阶级专政，代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之以法西斯专政，同时又利用篡夺到的国家政权，对苏联广大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劳动人民和马克思列宁主义者实行反革命专政。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全民党 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现代修正主义株杀政党阶级性的一神谬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论。苏共第二十二次代表大会通过的纲领公开宣布由于社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会主义在苏联的胜利，由于苏维埃社会的一致的加强，工人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阶级的共产党已经变成苏联人民的先锋队，成了全体人民的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党'这就是鼓吹“全民党”的典型语言。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马克思主义告诉我们，政党和国家一样，都是阶级斗争的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工具^任何政党都具有阶级性，代表一定的阶级利益，没有也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不可能有什么超阶级的“全民党”。无产阶级政党是无产阶级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的先锋队组织，是无产阶级利益的代表者，是无产阶级思想和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意志的集中者，党性是阶级性的集中表现。同时，无产阶级政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党也是唯一能够代表广大劳动人民利益的政党。这一方面是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因为无产阶级同广大劳动人民在根本利益上是一致的，无产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阶级只有解放全人类才能最后解放自己。另一方面是因为无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产阶级政党能够根据马克思列宁主义对广大劳动人民实行正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确的领导，列宁在批判盂什维克机会主义时曾指出，无产阶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级政党“绝对必须是一个单独存在的、阶级性+分严格的独立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政党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B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(《列宁全集》第九卷70页)苏修叛徒集团却借0共产党代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表全体劳动人民的利益来否定它的无产阶级性质，鼓吹“全民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党％这是对列宁主义的彻底背叛。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由于苏修叛徒集团推行反革命修正主义路线，苏联的现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实不是什么社会主义的“胜利”，而是资本主义已经复辟。苏修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叛徒集团对苏联工人阶级和广大劳动人民进行残酷的剥削和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压迫，过着寄生糜烂的资产阶级生活，他们和广大苏联人民之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间的矛盾是对抗性的阶级矛盾，根本谈不上什么“一致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。他们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所谓的“全民党”实际上只代表一小撮官僚资产阶级的利益,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它的一切活动都以这个阶级的私利为转移，它是地地道道的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资产阶级政党、法西斯党。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党变修，国变色。由于赫鲁晓夫、勃列日涅夫集团背叛马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克思列宁主义，苏联就由无产阶级专政国家变为资产阶级专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政国家，同时也就由杜会主义变为社会帝国主义。这是一个深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刻的历史教训。毛主席说，苏联共产党是列宁创造的党。虽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然，苏联的党和国家的领导现在被修正主义者篡夺了，但是，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我劝同志们坚决相信，苏联广大的人民、广大的党员和干部，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是奸的，是要革命的，修正主义的统治是不会长久的/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阶级斗争搶灭论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一种否认整个社会主义历史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阶段始终存在着阶级和阶级斗争的修正主义谬论。在苏联农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业集体化和消灭富农经济的过程中，机会主义头子布哈林首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先提出这种谬论。他胡说随着社会主义的胜利，阶级敌人将会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不经过抵抗而让出自己的一切阵地，阶级斗争很快就会完全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“熄灭'苏修叛徒集团干脆说/苏联没有敌对阶级和阶级斗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争”了。在我国生产资料所有制的社会主义改造基本完成以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后，叛徒、内奸、工贼刘少奇宣扬</w:t>
      </w:r>
      <w:r>
        <w:rPr>
          <w:rStyle w:val="332"/>
          <w:b w:val="0"/>
          <w:bCs w:val="0"/>
          <w:i w:val="0"/>
          <w:iCs w:val="0"/>
          <w:smallCaps w:val="0"/>
          <w:strike w:val="0"/>
          <w:vertAlign w:val="superscript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阶级基本消灭”了。资产阶级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野心家、阴谋家林彪则鼓吹，通过无产阶级文化大革命，阶级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敌人被“一网打尽了"，等等。他们唱的都是同一个调子。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90" w:type="first"/>
          <w:footerReference r:id="rId588" w:type="default"/>
          <w:footerReference r:id="rId589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马克思主义的基本原理和无产阶级专政的历史经验告诉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我们，无产阶级取得政权以后的一个很长历史时期中，仍然存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在阶级和阶级斗争，这是不以人们意志为转移的客观规律，而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阶级斗争的形式则有了新的变化。在社会主义社会中，剥削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阶级虽然被推翻，但还没有被消灭。被椎翻的剥削阶级，总是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千方百计地企图恢复他们被夺去的天堂”。由于阶级和阶级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斗争的存在，由于资产阶级法权的存在，由于资产阶级思想的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腐蚀，除了在小生产者中会产生资本主义之外,在一部分党员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中，在一部分工人中，在一部分国家干部和知识分子中，还可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能产生新的资产阶级分子、蛻化变质分子。而国际上帝国主义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的进攻和破坏，则是社会主义国家阶级斗争继续存在的外部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条件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列宁一针见血地指出，机会主义恰巧在最主要之点不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承认有阶级斗争，即不承认在资本主义向共产主义过渡的时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期，在推翻资产阶级并完全消灭资产阶级的时期有阶级斗争。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实际上，这个时期必然是阶级斗争空前残酷、阶级斗争形式空</w:t>
      </w:r>
    </w:p>
    <w:p>
      <w:pPr>
        <w:pStyle w:val="141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235"/>
          <w:b w:val="0"/>
          <w:bCs w:val="0"/>
          <w:i w:val="0"/>
          <w:iCs w:val="0"/>
          <w:smallCaps w:val="0"/>
          <w:strike w:val="0"/>
        </w:rPr>
        <w:t>前尖锐的时袖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”《列宁选集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第三卷200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我国无产阶级专政的实践和国际共产主义运动的实践都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充分证明：社会主义社会是一个相当长的历史阶段。在这个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阶段中，始终存在着阶级、阶级矛盾和阶级斗争，存在着社会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主义同资本主义两条道路的斗争，存在着资本主义复辟的危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险性，存在着帝国主义、社会帝国主义进行颠覆和侵略的威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胁。因此，整个社会主义历史阶段，无产阶级同资产阶级之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间在政治、经济、思想和文化教育各个领域中的阶级斗争，是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不讨能熄灭的。这个斗争是长期的、复杂的、曲折的。它象波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浪起伏一样，高一阵，低一阵，有时甚至是很激烈的。正如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毛主席所指出的^</w:t>
      </w:r>
      <w:r>
        <w:rPr>
          <w:rStyle w:val="66"/>
          <w:b/>
          <w:bCs/>
          <w:i w:val="0"/>
          <w:iCs w:val="0"/>
          <w:smallCaps w:val="0"/>
          <w:strike w:val="0"/>
        </w:rPr>
        <w:t>过七八年又来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一次。</w:t>
      </w:r>
      <w:r>
        <w:rPr>
          <w:rStyle w:val="66"/>
          <w:b/>
          <w:bCs/>
          <w:i w:val="0"/>
          <w:iCs w:val="0"/>
          <w:smallCaps w:val="0"/>
          <w:strike w:val="0"/>
        </w:rPr>
        <w:t>牛鬼蛇神自己跳出来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他们为自己的阶级本性所决定，非跳出来不可。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”消灭阶级必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须经过长期的、艰难的、曲折的阶级斗争，不是一代人两代人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所能解决的。我们必须坚持在无产阶级专政条件下继续革命,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彻底批判和粉碎“阶级斗争熄灭论'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87"/>
          <w:b w:val="0"/>
          <w:bCs w:val="0"/>
          <w:i w:val="0"/>
          <w:iCs w:val="0"/>
          <w:smallCaps w:val="0"/>
          <w:strike w:val="0"/>
        </w:rPr>
        <w:t xml:space="preserve">人性论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剥削阶级的一种反动谬论，它否认人的社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会性和阶级性，主张人具有天生的固定不变的共同本性。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人性论是维护剥削制度的反动思想工具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一切剥削阶级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总是把他们的贪婪、残暴、享乐等吃人本性，说成是"人类共同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的本性”，目的是要论证“剥削有理、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迫有理、造反无理”。奴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隶主阶级代表孟轲鼓吹“善”是人类先天具有的本性，他所谓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的“善”就是维护奴隶制的道德观念“仁、义、礼、智”，谁违反这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种道德观念,就是违反了“人类的本性”。总之,奴隶主阶级的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统治秩序是抻圣不可侵犯的。资产玢级宣扬所谓"自爱'“自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保”是人类的本性，这是把资产阶级的唯利是图的本性说成是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“普遍人性，借以证明资本主义私有制是永恒不变的。现代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修正主义者宣称他们追求“幸福生活"，是合乎人的本性的，这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充分证明他们是地地道道的资产阶级。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马克思主义主张阶级论，批判人性论0马克思在《关于费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尔巴哈的提纲》中指出</w:t>
      </w:r>
      <w:r>
        <w:rPr>
          <w:rStyle w:val="566"/>
          <w:b w:val="0"/>
          <w:bCs w:val="0"/>
          <w:i w:val="0"/>
          <w:iCs w:val="0"/>
          <w:smallCaps w:val="0"/>
          <w:strike w:val="0"/>
        </w:rPr>
        <w:t>：</w:t>
      </w:r>
      <w:r>
        <w:rPr>
          <w:rStyle w:val="567"/>
          <w:b w:val="0"/>
          <w:bCs w:val="0"/>
          <w:i w:val="0"/>
          <w:iCs w:val="0"/>
          <w:smallCaps w:val="0"/>
          <w:strike w:val="0"/>
          <w:vertAlign w:val="superscript"/>
        </w:rPr>
        <w:t>K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人的本质并不是单个人所固有的抽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象物。在其现实性上，它是一切社会关系的总和/ </w:t>
      </w:r>
      <w:r>
        <w:rPr>
          <w:rStyle w:val="567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马克思恩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格斯选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集&gt; 第一卷18页〉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在阶级社会中，社会关系就是阶级关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系，人的本质就是阶级本质。任何人都在一定的阶级地位中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生活，各种思想无不打上阶级的烙印^毛主席说：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“只有具体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的人性，没有抽象的人性。在阶级社会里就是只有带着阶级性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的人性，而没有什么超阶级的人性。我们主张无产阶级的人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性，人民大众的人性，而地主阶级资产阶级则主张地主阶级资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产阶级的人性，不过他们口头上不这样说，却说成为唯一的人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性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《毛泽东选集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一卷本</w:t>
      </w:r>
      <w:r>
        <w:rPr>
          <w:rStyle w:val="242"/>
          <w:b w:val="0"/>
          <w:bCs w:val="0"/>
          <w:i w:val="0"/>
          <w:iCs w:val="0"/>
          <w:smallCaps w:val="0"/>
          <w:strike w:val="0"/>
        </w:rPr>
        <w:t>S</w:t>
      </w:r>
      <w:r>
        <w:rPr>
          <w:rStyle w:val="215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27</w:t>
      </w:r>
      <w:r>
        <w:rPr>
          <w:rStyle w:val="215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这是对人性论最深刻的揭露</w:t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77"/>
          <w:b w:val="0"/>
          <w:bCs w:val="0"/>
          <w:i w:val="0"/>
          <w:iCs w:val="0"/>
          <w:smallCaps w:val="0"/>
          <w:strike w:val="0"/>
        </w:rPr>
        <w:t>和批判，也是对马克思主义关于人性问题的科学论述。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从人性论出发，必然要反对阶级分析方法，抹杀阶级矛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盾，否认阶级斗争，宣扬阶级合作，并直接引出机会主义跻线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孔孟的忠实信徒刘少奇和林彪，是人性论的狂热拥护者和鼓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吹者。他们吹捧反动儒家的所谓“己所不欲，勿施于人”和所谓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“仁义道德”,是"人的关系”的最高原则，根本抹杀人的阶级性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和阶级对立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5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这显然是为推翻我国无产阶级专政，复辟地主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资产阶级专政制造反革命舆论。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360"/>
        <w:jc w:val="left"/>
      </w:pPr>
      <w:r>
        <w:rPr>
          <w:rStyle w:val="149"/>
          <w:b w:val="0"/>
          <w:bCs w:val="0"/>
          <w:i w:val="0"/>
          <w:iCs w:val="0"/>
          <w:smallCaps w:val="0"/>
          <w:strike w:val="0"/>
        </w:rPr>
        <w:t>人道主义资产阶级的一种思想体系。十五世纪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中叶至十六世纪，欧洲资本主义形成时期，资产阶级为了反对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封建压迫和宗教统治，提倡人性，反对神性;提倡人权，反对神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权;提倡个性自由，反对宗教束缚。他们蔑视“天国”，歌颂"世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俗”，要求把人的思想、感情、智慧从神学的束缚中解放出来，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这一思潮开始从意大利兴起，后来遍及全欧洲。主要代表人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物有意大利的佩脱拉克、彭波那齐，西班牙的斐微斯，法国的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蒙台涅等。十八世纪法国大革命时期发表的 &lt;&lt; 人权宣言》，进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一步把人道主义具体化为“自由、平等、博爱”的政治口号。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在资产阶级革命时代，人道主义反对教会的反动统治，批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判神学和僧侣主义的世界观,起过一定的进步作用。但是，它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始终是和无产阶级思想体系相对立的资产阶级思想体系，它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的核心是资产阶级的个人主义。所谓“人无非是资产阶级自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己，所谓“人性”无非是资产阶级的阶级性，所谓“世俗”无非就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是资本主义社会。恩格斯早就指出‘正义‘人道‘自由\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4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平等‘傅爱’、‘独立’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perscript"/>
        </w:rPr>
        <w:t>p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，“这些宇眼固然很好听％担“它只能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是一种‘虚无親缈的幻想马克思恩格斯全集》第六卷325页}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只要资产阶级认为需要时，就会用“步兵、骑兵、炮兵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perscript"/>
        </w:rPr>
        <w:t>P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代替“自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由、平等、博爱”。1848年法国的资产阶级正是这样对付无产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阶级的“六月起义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5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的。其实，在资本主义社会中，只有资产阶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级剥削、压迫无产阶级的自由，没有无产阶级不受剥削和压迫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的自由，在剥削阶级和被剥削阶级之间，根本谈不上有什么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“人道、自由、平等、博爱％人道主义无非是资产阶级用来欺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骗无产阶级和劳动人民的甜言蜜语而已。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  <w:sectPr>
          <w:footerReference r:id="rId593" w:type="first"/>
          <w:footerReference r:id="rId591" w:type="default"/>
          <w:footerReference r:id="rId592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形形色色的假社会主义者，妄图用资产阶级的人道主义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来冒充社会主义和共产主义，如十九世纪四十年代德国的“真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正社会主义”者公开宣扬“與产主义和社会主义归报到底都消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融在人道主义中了"。①苏修叛徒集团鼓吹“共产主义是人道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主义的最高体现\为了反共反华的需要，他们甚至把两千多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年前的孔孟之道说成是人道主义的老祖宗，胡说什么孔盂的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“仁政为人道主义传统奠定了基础'叛徒刘少奇、林彪之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流，把儒家的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仁义”、“忠恕”等破烂货和西方资产阶级的人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道主义糅合在一起，鼓吹"仁爱之心”、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以君子长者之道待天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下”，胡说“己所不欲,勿施于</w:t>
      </w:r>
      <w:r>
        <w:rPr>
          <w:rStyle w:val="66"/>
          <w:b/>
          <w:bCs/>
          <w:i w:val="0"/>
          <w:iCs w:val="0"/>
          <w:smallCaps w:val="0"/>
          <w:strike w:val="0"/>
        </w:rPr>
        <w:t>人”是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“极髙的人类美德％这充分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暴露出他们地主资产阶级的反动嘴脸。恩格斯一针见血地指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</w:t>
      </w:r>
      <w:r>
        <w:rPr>
          <w:rStyle w:val="66"/>
          <w:b/>
          <w:bCs/>
          <w:i w:val="0"/>
          <w:iCs w:val="0"/>
          <w:smallCaps w:val="0"/>
          <w:strike w:val="0"/>
        </w:rPr>
        <w:t>向工入鼓吹一种凌驾于一切阶级对立和阶级斗争之上的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社会主义，这些人如果不是还黑要多多学习的新手，就是工人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的最凶恶的敌人，披着羊皮的豺狼</w:t>
      </w:r>
      <w:r>
        <w:rPr>
          <w:rStyle w:val="376"/>
          <w:b w:val="0"/>
          <w:bCs w:val="0"/>
          <w:i w:val="0"/>
          <w:iCs w:val="0"/>
          <w:smallCaps w:val="0"/>
          <w:strike w:val="0"/>
        </w:rPr>
        <w:t>马克思恩格斯选集</w:t>
      </w:r>
      <w:r>
        <w:rPr>
          <w:rStyle w:val="66"/>
          <w:b/>
          <w:bCs/>
          <w:i w:val="0"/>
          <w:iCs w:val="0"/>
          <w:smallCaps w:val="0"/>
          <w:strike w:val="0"/>
        </w:rPr>
        <w:t>》</w:t>
      </w:r>
      <w:r>
        <w:rPr>
          <w:rStyle w:val="376"/>
          <w:b w:val="0"/>
          <w:bCs w:val="0"/>
          <w:i w:val="0"/>
          <w:iCs w:val="0"/>
          <w:smallCaps w:val="0"/>
          <w:strike w:val="0"/>
        </w:rPr>
        <w:t>笫固</w:t>
      </w:r>
      <w:r>
        <w:rPr>
          <w:rStyle w:val="376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376"/>
          <w:b w:val="0"/>
          <w:bCs w:val="0"/>
          <w:i w:val="0"/>
          <w:iCs w:val="0"/>
          <w:smallCaps w:val="0"/>
          <w:strike w:val="0"/>
        </w:rPr>
        <w:t>卷277页）</w:t>
      </w:r>
    </w:p>
    <w:p>
      <w:pPr>
        <w:pStyle w:val="65"/>
        <w:keepNext w:val="0"/>
        <w:keepLines w:val="0"/>
        <w:widowControl w:val="0"/>
        <w:shd w:val="clear" w:color="auto" w:fill="auto"/>
        <w:tabs>
          <w:tab w:val="left" w:pos="3550"/>
        </w:tabs>
        <w:bidi w:val="0"/>
        <w:spacing w:line="345" w:lineRule="exact"/>
        <w:ind w:left="0" w:firstLine="360"/>
        <w:jc w:val="left"/>
      </w:pPr>
      <w:r>
        <w:rPr>
          <w:rStyle w:val="87"/>
          <w:b w:val="0"/>
          <w:bCs w:val="0"/>
          <w:i w:val="0"/>
          <w:iCs w:val="0"/>
          <w:smallCaps w:val="0"/>
          <w:strike w:val="0"/>
        </w:rPr>
        <w:t>“左”倾机会主乂</w:t>
      </w:r>
      <w:r>
        <w:rPr>
          <w:rStyle w:val="87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工人运动和无产阶级政党内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4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部的一种反马克思列宁主义的小资产阶级思潮。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“左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perscript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倾机会主义者不能用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马克思列宁主义的方法去作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政治形势的分析和阶级势力的</w:t>
      </w:r>
      <w:r>
        <w:rPr>
          <w:rStyle w:val="66"/>
          <w:b/>
          <w:bCs/>
          <w:i w:val="0"/>
          <w:iCs w:val="0"/>
          <w:smallCaps w:val="0"/>
          <w:strike w:val="0"/>
        </w:rPr>
        <w:t xml:space="preserve">估量％ </w:t>
      </w:r>
      <w:r>
        <w:rPr>
          <w:rStyle w:val="376"/>
          <w:b w:val="0"/>
          <w:bCs w:val="0"/>
          <w:i w:val="0"/>
          <w:iCs w:val="0"/>
          <w:smallCaps w:val="0"/>
          <w:strike w:val="0"/>
        </w:rPr>
        <w:t>(《毛泽东选集*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一卷本90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页）他们“</w:t>
      </w:r>
      <w:r>
        <w:rPr>
          <w:rStyle w:val="66"/>
          <w:b/>
          <w:bCs/>
          <w:i w:val="0"/>
          <w:iCs w:val="0"/>
          <w:smallCaps w:val="0"/>
          <w:strike w:val="0"/>
        </w:rPr>
        <w:t>离开了当前大多数人的实践，离开了当前的现实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性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毛泽</w:t>
      </w:r>
      <w:r>
        <w:rPr>
          <w:rStyle w:val="376"/>
          <w:b w:val="0"/>
          <w:bCs w:val="0"/>
          <w:i w:val="0"/>
          <w:iCs w:val="0"/>
          <w:smallCaps w:val="0"/>
          <w:strike w:val="0"/>
        </w:rPr>
        <w:t>东选集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卷本</w:t>
      </w:r>
      <w:r>
        <w:rPr>
          <w:color w:val="000000"/>
          <w:spacing w:val="0"/>
          <w:w w:val="100"/>
          <w:position w:val="0"/>
          <w:lang w:val="en-US" w:eastAsia="en-US" w:bidi="en-US"/>
        </w:rPr>
        <w:t>271-272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凭着“想当然”去盲干。他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们荒谬地认为革命力量荽纯粹而又纯粹,除了本阶级外，其他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一切力量都是反革命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他们拒绝利用敌人阵营里的矛盾，为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自己寻找可能的同盟者，争取多数，反对少数，各个击破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张“一切斗争，否认联合'使无产阶级陷于孤立的地位。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我国民主革命时期，党内出现过三次“左”倾机会主义的</w:t>
      </w:r>
    </w:p>
    <w:p>
      <w:pPr>
        <w:pStyle w:val="141"/>
        <w:keepNext w:val="0"/>
        <w:keepLines w:val="0"/>
        <w:widowControl w:val="0"/>
        <w:shd w:val="clear" w:color="auto" w:fill="auto"/>
        <w:bidi w:val="0"/>
        <w:spacing w:line="16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①转引自“马克思恩格斯全集•第三卷540页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统治，使革命遭到很大的损失。一九二七年大革命失败后，以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瞿秋白为代表的“左”倾机会主义者却认为革命形势"不断高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79"/>
          <w:b w:val="0"/>
          <w:bCs w:val="0"/>
          <w:i w:val="0"/>
          <w:iCs w:val="0"/>
          <w:smallCaps w:val="0"/>
          <w:strike w:val="0"/>
        </w:rPr>
        <w:t>涨"，盲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地命令少数党员和群众在全国组织毫无胜利希望的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地方起义，使革命力量继续遭到损失。一九三〇年爆发蒋、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冯、阎之间的军阀战争，以李立三为代表的“左”倾机会主义者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不懂得中国革命发展的不平衡性，就盲目地认为已具备了全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国武装起义的条件，下令组织全国中心城市的武装起义。结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果，使中国革命力量又一次遭到巨大的损先。一九三一年“九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一八”事件曝发，推动了全国民族民主运动的新髙涨，加上红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军第三次反“围剿”的胜利，以王明为代表的“左”倾机会主义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者就认为国民党反动派只剩下“偏师了％命令红军"全线出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击％夺取中心城市，实现一省数省首先胜利。他们还强迫白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区党组织普遍武装工农，组织总罢工等冒险行动。同时，不頋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民族矛盾上升的客观形势，硬说中间派是中国革命最危险的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敌人，主张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打倒一切\结果，使白区工作几乎全部损失，使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红军第五次反“围剿”失败，被迫返出江西根据地，进行两万五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千里长征/</w:t>
      </w:r>
      <w:r>
        <w:rPr>
          <w:rStyle w:val="568"/>
          <w:b/>
          <w:bCs/>
          <w:i w:val="0"/>
          <w:iCs w:val="0"/>
          <w:smallCaps w:val="0"/>
          <w:strike w:val="0"/>
        </w:rPr>
        <w:t>使辛苦地聚集起来的革命力置损失了百分之九十</w:t>
      </w:r>
      <w:r>
        <w:rPr>
          <w:rStyle w:val="568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569"/>
          <w:b/>
          <w:bCs/>
          <w:i w:val="0"/>
          <w:iCs w:val="0"/>
          <w:smallCaps w:val="0"/>
          <w:strike w:val="0"/>
        </w:rPr>
        <w:t>左右”。</w:t>
      </w:r>
      <w:r>
        <w:rPr>
          <w:rStyle w:val="487"/>
          <w:b w:val="0"/>
          <w:bCs w:val="0"/>
          <w:i w:val="0"/>
          <w:iCs w:val="0"/>
          <w:smallCaps w:val="0"/>
          <w:strike w:val="0"/>
        </w:rPr>
        <w:t>毛泽东选集</w:t>
      </w:r>
      <w:r>
        <w:rPr>
          <w:rStyle w:val="487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487"/>
          <w:b w:val="0"/>
          <w:bCs w:val="0"/>
          <w:i w:val="0"/>
          <w:iCs w:val="0"/>
          <w:smallCaps w:val="0"/>
          <w:strike w:val="0"/>
        </w:rPr>
        <w:t>一卷本</w:t>
      </w:r>
      <w:r>
        <w:rPr>
          <w:rStyle w:val="569"/>
          <w:b/>
          <w:bCs/>
          <w:i w:val="0"/>
          <w:iCs w:val="0"/>
          <w:smallCaps w:val="0"/>
          <w:strike w:val="0"/>
        </w:rPr>
        <w:t>902</w:t>
      </w:r>
      <w:r>
        <w:rPr>
          <w:rStyle w:val="487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以毛主席为代表的马克思列宁主义者对“左”倾机会主义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者进行了不懈的斗争，终于在一九三五年遵义会议上结束了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他们的统治，确立了以毛主席为领袖的马克思列宁主义的领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导》从此，扭转了全国的革命形势。在毛主席革命路线指引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下，我党取得了长征的伟大胜利，并正确领导了抗日救亡运动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和正确解决了西安事变，组成了抗日民族统一战线，取得了抗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H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战争的伟大胜利。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360"/>
        <w:jc w:val="left"/>
        <w:sectPr>
          <w:footerReference r:id="rId596" w:type="first"/>
          <w:footerReference r:id="rId594" w:type="default"/>
          <w:footerReference r:id="rId595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“左”倾机会主义者总是左右摇摆，好走极端，华而不实，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投机取巧。往往从“冒险主义”走向“投降主义％叛徒、汉奸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王明自称为“百分之百的布尔什维克”，但历史却无情地宣判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了他是百分之百的机会主义者和反革命。列宁指出，^左”倾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机会主义者自称为</w:t>
      </w:r>
      <w:r>
        <w:rPr>
          <w:rStyle w:val="67"/>
          <w:b w:val="0"/>
          <w:bCs w:val="0"/>
          <w:i w:val="0"/>
          <w:iCs w:val="0"/>
          <w:smallCaps w:val="0"/>
          <w:strike w:val="0"/>
          <w:vertAlign w:val="superscript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无产阶级的”共产主义者/其实他们特别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缺乏无产骱级的气味，而特别富有小资产阶级的气味％ (分</w:t>
      </w:r>
      <w:r>
        <w:rPr>
          <w:rStyle w:val="570"/>
          <w:b w:val="0"/>
          <w:bCs w:val="0"/>
          <w:i w:val="0"/>
          <w:iCs w:val="0"/>
          <w:smallCaps w:val="0"/>
          <w:strike w:val="0"/>
        </w:rPr>
        <w:t>IJ</w:t>
      </w:r>
      <w:r>
        <w:rPr>
          <w:rStyle w:val="66"/>
          <w:b/>
          <w:bCs/>
          <w:i w:val="0"/>
          <w:iCs w:val="0"/>
          <w:smallCaps w:val="0"/>
          <w:strike w:val="0"/>
        </w:rPr>
        <w:t>宁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选集〃第三卷533页)</w:t>
      </w:r>
    </w:p>
    <w:p>
      <w:pPr>
        <w:pStyle w:val="65"/>
        <w:keepNext w:val="0"/>
        <w:keepLines w:val="0"/>
        <w:widowControl w:val="0"/>
        <w:shd w:val="clear" w:color="auto" w:fill="auto"/>
        <w:tabs>
          <w:tab w:val="left" w:pos="3155"/>
        </w:tabs>
        <w:bidi w:val="0"/>
        <w:ind w:left="0" w:firstLine="360"/>
        <w:jc w:val="left"/>
      </w:pPr>
      <w:r>
        <w:rPr>
          <w:rStyle w:val="87"/>
          <w:b w:val="0"/>
          <w:bCs w:val="0"/>
          <w:i w:val="0"/>
          <w:iCs w:val="0"/>
          <w:smallCaps w:val="0"/>
          <w:strike w:val="0"/>
        </w:rPr>
        <w:t>右倾机会主义</w:t>
      </w:r>
      <w:r>
        <w:rPr>
          <w:rStyle w:val="87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工人运动或无产阶级政党内部的</w:t>
      </w:r>
    </w:p>
    <w:p>
      <w:pPr>
        <w:pStyle w:val="7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77"/>
          <w:b w:val="0"/>
          <w:bCs w:val="0"/>
          <w:i w:val="0"/>
          <w:iCs w:val="0"/>
          <w:smallCaps w:val="0"/>
          <w:strike w:val="0"/>
        </w:rPr>
        <w:t>一种资产阶级思潮</w:t>
      </w:r>
      <w:r>
        <w:rPr>
          <w:color w:val="000000"/>
          <w:spacing w:val="0"/>
          <w:w w:val="100"/>
          <w:position w:val="0"/>
          <w:lang w:val="zh-CN" w:eastAsia="zh-CN" w:bidi="zh-CN"/>
        </w:rPr>
        <w:t>/引导无产阶级适合资产阶级一群一党的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66"/>
          <w:b/>
          <w:bCs/>
          <w:i w:val="0"/>
          <w:iCs w:val="0"/>
          <w:smallCaps w:val="0"/>
          <w:strike w:val="0"/>
        </w:rPr>
        <w:t>私利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”(</w:t>
      </w:r>
      <w:r>
        <w:rPr>
          <w:rStyle w:val="392"/>
          <w:b w:val="0"/>
          <w:bCs w:val="0"/>
          <w:i w:val="0"/>
          <w:iCs w:val="0"/>
          <w:smallCaps w:val="0"/>
          <w:strike w:val="0"/>
        </w:rPr>
        <w:t>《毛泽东选集</w:t>
      </w:r>
      <w:r>
        <w:rPr>
          <w:rStyle w:val="392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392"/>
          <w:b w:val="0"/>
          <w:bCs w:val="0"/>
          <w:i w:val="0"/>
          <w:iCs w:val="0"/>
          <w:smallCaps w:val="0"/>
          <w:strike w:val="0"/>
        </w:rPr>
        <w:t>一卷本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571</w:t>
      </w:r>
      <w:r>
        <w:rPr>
          <w:rStyle w:val="392"/>
          <w:b w:val="0"/>
          <w:bCs w:val="0"/>
          <w:i w:val="0"/>
          <w:iCs w:val="0"/>
          <w:smallCaps w:val="0"/>
          <w:strike w:val="0"/>
        </w:rPr>
        <w:t>页），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就是右倾机会主义，即修正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右倾机会主义的本质就是出卖无产阶级及其政党的根本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利益，向资产阶级和帝国主义屈膝投降。列宁指出</w:t>
      </w:r>
      <w:r>
        <w:rPr>
          <w:rStyle w:val="66"/>
          <w:b/>
          <w:bCs/>
          <w:i w:val="0"/>
          <w:iCs w:val="0"/>
          <w:smallCaps w:val="0"/>
          <w:strike w:val="0"/>
        </w:rPr>
        <w:t>机会主</w:t>
      </w:r>
      <w:r>
        <w:rPr>
          <w:rStyle w:val="66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66"/>
          <w:b/>
          <w:bCs/>
          <w:i w:val="0"/>
          <w:iCs w:val="0"/>
          <w:smallCaps w:val="0"/>
          <w:strike w:val="0"/>
        </w:rPr>
        <w:t>义就是为了党的短暂的，一时的</w:t>
      </w:r>
      <w:r>
        <w:rPr>
          <w:rStyle w:val="66"/>
          <w:b/>
          <w:bCs/>
          <w:i w:val="0"/>
          <w:iCs w:val="0"/>
          <w:smallCaps w:val="0"/>
          <w:strike w:val="0"/>
          <w:lang w:val="en-US" w:eastAsia="en-US" w:bidi="en-US"/>
        </w:rPr>
        <w:t>.</w:t>
      </w:r>
      <w:r>
        <w:rPr>
          <w:rStyle w:val="66"/>
          <w:b/>
          <w:bCs/>
          <w:i w:val="0"/>
          <w:iCs w:val="0"/>
          <w:smallCaps w:val="0"/>
          <w:strike w:val="0"/>
        </w:rPr>
        <w:t>次要的利益而牺牲党的长远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rStyle w:val="66"/>
          <w:b/>
          <w:bCs/>
          <w:i w:val="0"/>
          <w:iCs w:val="0"/>
          <w:smallCaps w:val="0"/>
          <w:strike w:val="0"/>
        </w:rPr>
        <w:t>的根本的利益</w:t>
      </w:r>
      <w:r>
        <w:rPr>
          <w:rStyle w:val="66"/>
          <w:b/>
          <w:bCs/>
          <w:i w:val="0"/>
          <w:iCs w:val="0"/>
          <w:smallCaps w:val="0"/>
          <w:strike w:val="0"/>
          <w:lang w:val="en-US" w:eastAsia="en-US" w:bidi="en-US"/>
        </w:rPr>
        <w:t>/(</w:t>
      </w:r>
      <w:r>
        <w:rPr>
          <w:rStyle w:val="489"/>
          <w:b w:val="0"/>
          <w:bCs w:val="0"/>
          <w:i w:val="0"/>
          <w:iCs w:val="0"/>
          <w:smallCaps w:val="0"/>
          <w:strike w:val="0"/>
        </w:rPr>
        <w:t>《列宁全集》第十一卷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222 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K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右倾机会主义者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是资产阶级在工人运动或无产阶级政党中的代理人和走狗，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他们挂着马克思主义照牌,攻击马克思主义的最根本的东西。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他们用阶级合作来代韩阶级斗争，反对无产阶级暴力革命和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无产阶级对资产阶级专政。伯恩施坦、考茨基、赫鲁晓夫、勃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列日捏夫、陈独秀、王明、刘少奇、林彪等，都是右倾机会主义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的头子。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  <w:sectPr>
          <w:pgSz w:w="11909" w:h="16834"/>
          <w:pgMar w:top="1430" w:right="1440" w:bottom="1430" w:left="1440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右倾机会主义者总是过高诂计阶级敌人的力量，低估人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民群众的力量，看不到革命的光明前途，看不到革命高潮的必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然到来。他们主张取消无产阶级对革命的领导权，力图倒转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历史车轮，阻止革命前进。例如：一九二七年，正当我国北伐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革命战争达到高潮时，中国共产党内以陈独秀为代表的右倾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机会主义者，自动放弃对工农群众、城市小资产阶级和中等资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产阶级的领导权，放弃武装力量，背叛工农利益，去投降大资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产阶级，从而断送了轰轰烈烈的第一次大革命。在抗日战争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时期，叛徒王明荒谬地提出“一切经过统一战线”，"一切服从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统一故线”的14号，主</w:t>
      </w:r>
      <w:r>
        <w:rPr>
          <w:rStyle w:val="485"/>
          <w:b w:val="0"/>
          <w:bCs w:val="0"/>
          <w:i w:val="0"/>
          <w:iCs w:val="0"/>
          <w:smallCaps w:val="0"/>
          <w:strike w:val="0"/>
        </w:rPr>
        <w:t>张“一切联合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，否认斗争％投降蒋介石。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在新民主主义革命过程中，叛徒刘少奇抛出了所谓“和平民主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新阶段”的右倾机会主义路线，妄图取消新民主主义革命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国解放后，他又提出</w:t>
      </w:r>
      <w:r>
        <w:rPr>
          <w:rStyle w:val="67"/>
          <w:b w:val="0"/>
          <w:bCs w:val="0"/>
          <w:i w:val="0"/>
          <w:iCs w:val="0"/>
          <w:smallCaps w:val="0"/>
          <w:strike w:val="0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巩固新民主主义秩序”的右倾机会主义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黑纲领，反对社会主义革命和社会主义改造，妄图复辟资本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主事实证明，右倾机会主义者就是革命队伍中的顽固派。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毛主席说</w:t>
      </w:r>
      <w:r>
        <w:rPr>
          <w:rStyle w:val="283"/>
          <w:b w:val="0"/>
          <w:bCs w:val="0"/>
          <w:i w:val="0"/>
          <w:iCs w:val="0"/>
          <w:smallCaps w:val="0"/>
          <w:strike w:val="0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</w:t>
      </w:r>
      <w:r>
        <w:rPr>
          <w:rStyle w:val="571"/>
          <w:b/>
          <w:bCs/>
          <w:i w:val="0"/>
          <w:iCs w:val="0"/>
          <w:smallCaps w:val="0"/>
          <w:strike w:val="0"/>
        </w:rPr>
        <w:t>我们反对革命队伍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中的顽</w:t>
      </w:r>
      <w:r>
        <w:rPr>
          <w:rStyle w:val="571"/>
          <w:b/>
          <w:bCs/>
          <w:i w:val="0"/>
          <w:iCs w:val="0"/>
          <w:smallCaps w:val="0"/>
          <w:strike w:val="0"/>
        </w:rPr>
        <w:t>固派，他们的思想不</w:t>
      </w:r>
      <w:r>
        <w:rPr>
          <w:rStyle w:val="571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571"/>
          <w:b/>
          <w:bCs/>
          <w:i w:val="0"/>
          <w:iCs w:val="0"/>
          <w:smallCaps w:val="0"/>
          <w:strike w:val="0"/>
        </w:rPr>
        <w:t>能随变化了的客观情况而前进，在历史上表现为右倾机会主</w:t>
      </w:r>
      <w:r>
        <w:rPr>
          <w:rStyle w:val="571"/>
          <w:b/>
          <w:bCs/>
          <w:i w:val="0"/>
          <w:iCs w:val="0"/>
          <w:smallCaps w:val="0"/>
          <w:strike w:val="0"/>
        </w:rPr>
        <w:br w:type="textWrapping"/>
      </w:r>
      <w:r>
        <w:rPr>
          <w:rStyle w:val="374"/>
          <w:b/>
          <w:bCs/>
          <w:i w:val="0"/>
          <w:iCs w:val="0"/>
          <w:smallCaps w:val="0"/>
          <w:strike w:val="0"/>
        </w:rPr>
        <w:t>义。</w:t>
      </w:r>
      <w:r>
        <w:rPr>
          <w:rStyle w:val="374"/>
          <w:b/>
          <w:bCs/>
          <w:i w:val="0"/>
          <w:iCs w:val="0"/>
          <w:smallCaps w:val="0"/>
          <w:strike w:val="0"/>
          <w:lang w:val="en-US" w:eastAsia="en-US" w:bidi="en-US"/>
        </w:rPr>
        <w:t>”(</w:t>
      </w:r>
      <w:r>
        <w:rPr>
          <w:rStyle w:val="179"/>
          <w:b w:val="0"/>
          <w:bCs w:val="0"/>
          <w:i w:val="0"/>
          <w:iCs w:val="0"/>
          <w:smallCaps w:val="0"/>
          <w:strike w:val="0"/>
        </w:rPr>
        <w:t>《实践论》）</w:t>
      </w:r>
    </w:p>
    <w:p>
      <w:pPr>
        <w:pStyle w:val="65"/>
        <w:keepNext w:val="0"/>
        <w:keepLines w:val="0"/>
        <w:widowControl w:val="0"/>
        <w:shd w:val="clear" w:color="auto" w:fill="auto"/>
        <w:tabs>
          <w:tab w:val="left" w:pos="5720"/>
        </w:tabs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右倾机会主义就是假马克思主义。他们用马克思主义的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词句来掩盖背叛马克思主义的行为。当他们无力对抗马克思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主义革命路线的时候，就“</w:t>
      </w:r>
      <w:r>
        <w:rPr>
          <w:rStyle w:val="145"/>
          <w:b/>
          <w:bCs/>
          <w:i w:val="0"/>
          <w:iCs w:val="0"/>
          <w:smallCaps w:val="0"/>
          <w:strike w:val="0"/>
        </w:rPr>
        <w:t>只奸施诡计，搞阴谋，耍无赖”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（《列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376"/>
          <w:b w:val="0"/>
          <w:bCs w:val="0"/>
          <w:i w:val="0"/>
          <w:iCs w:val="0"/>
          <w:smallCaps w:val="0"/>
          <w:strike w:val="0"/>
        </w:rPr>
        <w:t>宁企集</w:t>
      </w:r>
      <w:r>
        <w:rPr>
          <w:rStyle w:val="376"/>
          <w:b w:val="0"/>
          <w:bCs w:val="0"/>
          <w:i w:val="0"/>
          <w:iCs w:val="0"/>
          <w:smallCaps w:val="0"/>
          <w:strike w:val="0"/>
          <w:vertAlign w:val="superscript"/>
        </w:rPr>
        <w:t>》</w:t>
      </w:r>
      <w:r>
        <w:rPr>
          <w:rStyle w:val="376"/>
          <w:b w:val="0"/>
          <w:bCs w:val="0"/>
          <w:i w:val="0"/>
          <w:iCs w:val="0"/>
          <w:smallCaps w:val="0"/>
          <w:strike w:val="0"/>
        </w:rPr>
        <w:t>第三十五卷249页〉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，用反革命两面派的手法反党反人民，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以求一逞。叛徒、卖国贼林彪，一贯右倾，一贯耍两面派</w:t>
      </w:r>
      <w:r>
        <w:rPr>
          <w:rStyle w:val="145"/>
          <w:b/>
          <w:bCs/>
          <w:i w:val="0"/>
          <w:iCs w:val="0"/>
          <w:smallCaps w:val="0"/>
          <w:strike w:val="0"/>
        </w:rPr>
        <w:t>，欺编</w:t>
      </w:r>
      <w:r>
        <w:rPr>
          <w:rStyle w:val="145"/>
          <w:b/>
          <w:bCs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党和人民。在党的九大期间和九大以后，他不顾毛主席、党中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央对他的教育和挽救，继续进行破坏活动，甚至阴谋发动反革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命武裝政变，妄图把我国的无产阶级专政，变为地主买办资产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阶级专政，投降苏修社会帝国主义。这是一条极右的机会主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义路线。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&lt;</w:t>
      </w:r>
    </w:p>
    <w:p>
      <w:pPr>
        <w:pStyle w:val="65"/>
        <w:keepNext w:val="0"/>
        <w:keepLines w:val="0"/>
        <w:widowControl w:val="0"/>
        <w:shd w:val="clear" w:color="auto" w:fill="auto"/>
        <w:bidi w:val="0"/>
        <w:ind w:left="0" w:firstLine="360"/>
        <w:jc w:val="left"/>
      </w:pPr>
      <w:r>
        <w:rPr>
          <w:rStyle w:val="86"/>
          <w:b w:val="0"/>
          <w:bCs w:val="0"/>
          <w:i w:val="0"/>
          <w:iCs w:val="0"/>
          <w:smallCaps w:val="0"/>
          <w:strike w:val="0"/>
        </w:rPr>
        <w:t>国防哲</w:t>
      </w:r>
      <w:r>
        <w:rPr>
          <w:rStyle w:val="572"/>
          <w:b w:val="0"/>
          <w:bCs w:val="0"/>
          <w:i w:val="0"/>
          <w:iCs w:val="0"/>
          <w:smallCaps w:val="0"/>
          <w:strike w:val="0"/>
        </w:rPr>
        <w:t>学關民党反共分子陈伯达于</w:t>
      </w:r>
      <w:r>
        <w:rPr>
          <w:rStyle w:val="572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-</w:t>
      </w:r>
      <w:r>
        <w:rPr>
          <w:rStyle w:val="572"/>
          <w:b w:val="0"/>
          <w:bCs w:val="0"/>
          <w:i w:val="0"/>
          <w:iCs w:val="0"/>
          <w:smallCaps w:val="0"/>
          <w:strike w:val="0"/>
        </w:rPr>
        <w:t>九三六</w:t>
      </w:r>
      <w:r>
        <w:rPr>
          <w:rStyle w:val="572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年炮制的反动哲学。它适应卖国贼蒋介益反共卖国政策的需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要，是王明、刘少奇右倾投降主义路线的产物。在“九一八”事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变后，人民公敌蒋介石实行不抵抗主义和卖国政策。一九三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六年，他策划组织所谓“国防会议”，以“国防”的口号掩盖其反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共卖国的真面目，同时鼓吹“国家至上”，坚持法西斯的一党专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政。叛徒王明迎合国民党反动派的需要，主张成立以蒋介石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为中心的4国防政府％要求“原来敌对的阶级相互札让”、共苘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发展，抛出所谓“一切经过统一战线 </w:t>
      </w:r>
      <w:r>
        <w:rPr>
          <w:rStyle w:val="14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 xml:space="preserve">' 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“一切服从统一战线”，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实际上是‘一切经过国民党'“一切服从国民党”的右倾投降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主义路线</w:t>
      </w:r>
      <w:r>
        <w:rPr>
          <w:rStyle w:val="14"/>
          <w:b w:val="0"/>
          <w:bCs w:val="0"/>
          <w:i w:val="0"/>
          <w:iCs w:val="0"/>
          <w:smallCaps w:val="0"/>
          <w:strike w:val="0"/>
          <w:vertAlign w:val="subscript"/>
        </w:rPr>
        <w:t>6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叛徒刘少奇在白区工作中同样积极推行右倾投降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主义路线，就在这种情况下，陈伯达抛出 &lt;〈哲学的国防动员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《新启蒙运动》等反动文章，鼓吹“国防哲学”，为蒋介石的反共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卖国政策效劳，为壬明.刘少奇的右倾投降主义路线制造理论</w:t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"/>
          <w:b w:val="0"/>
          <w:bCs w:val="0"/>
          <w:i w:val="0"/>
          <w:iCs w:val="0"/>
          <w:smallCaps w:val="0"/>
          <w:strike w:val="0"/>
        </w:rPr>
        <w:t>根据。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国防哲学是“合二而一”哲学，是投降哲学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它打着“新哲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学”/新唯物论”的招牌，叫嚷要把"新难物论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同蒋介石的渭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防”这个“现实的政治结合起来％主张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组织哲学上的救亡民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主的大联合％叫嚷“ 一切文化人”，不分界别，不分阶级，“在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4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国防’这个目标上联合起来、鼓吹“牺牲阶级的成见绝对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无条件地”联合一切人，实行“全国大合作'它完全掩盖当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时的民族矛盾和阶级矛盾，不提打倒日本帝国主义和汉奸卖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国贼，不讲同国民党反动派作斗争。这是地地道道的“合二而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一”论、“阶级调和论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和“阶级投降论”。正如毛主席所指出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的：“无条件的合作，无条件的发展，这种右倾机会主义的倾向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也要注意反对，否则也就会妨碍合作，妨碍发展，而变为投降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主义的合作和无原则的发展了。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H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(&lt;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毛泽东选集&gt;一卷本498页〉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国防哲学大肆贩卖先验论和英雄史观的黑货。它胡说什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么“理性主义”是“进行联合阵线的起点％宣扬通过反省来迖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到理性，反对一切思想受“物质的镣铐％它诬蔑人民群众“野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93"/>
          <w:b w:val="0"/>
          <w:bCs w:val="0"/>
          <w:i w:val="0"/>
          <w:iCs w:val="0"/>
          <w:smallCaps w:val="0"/>
          <w:strike w:val="0"/>
        </w:rPr>
        <w:t>蛮”、“落后”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 /根深蒂固地和旧传统思想相固结着、叫嚣要开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展“新启蒙运动”，用“理性”去“开发民智”，“保卫祖国”，即保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卫蒋介石的封建法西斯王朝。它无耻地吹捧独夫民贼蒋介石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是“救国救世救民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的先知先觉，这充分暴露出国防哲学的反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动本质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总之，国防哲学是打着“国防的旗号的地主资产阶级的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反动哲学。它欺骗和麻痹人民群众，为日本侵略者和国民党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反动派效劳。毛主席指出，在抗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民族革命战争中，阶级投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降主义实际上是民族投降主义的后备军，是播助右翼营垒而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使战争失败的最恶劣的倾向。” 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G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毛泽东选集》一卷本366页）这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是对国防哲学反动实质的深刻揭露和批判。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社会意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i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只形态社会意识有政治思想、法权思想、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哲学，历史、教育、文学、艺术、道德和宗教等多种具体形式，统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称社会意识形态。各种不同形式的社会意识，从各个不同方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面，以不同方式来反映社会存在和反作用于社会存在^例如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政治思想和法权思想是经济基硪最集中的反映，它们通过国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家的政治法律制度和政策法令，直接为经济基础服务。艺术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是通过各种艺术形式来反映现实生活，并为一定阶级服务的。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在阶级社会里，任何社会意识形态都有阶级性。各个阶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级从不同的阶级立场出发，去反映社会存在，形成各种不同的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理论观点、思想感情和风俗习惯等^因此，政治法权观点、道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德观念和文学艺术等每一种意识形态，都是属于一定的阶级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的。现代修正主义者所鼓吹的超阶级的“全民的”意识形态，是</w:t>
      </w:r>
    </w:p>
    <w:p>
      <w:pPr>
        <w:pStyle w:val="261"/>
        <w:keepNext/>
        <w:keepLines/>
        <w:widowControl w:val="0"/>
        <w:shd w:val="clear" w:color="auto" w:fill="auto"/>
        <w:bidi w:val="0"/>
        <w:spacing w:line="315" w:lineRule="exact"/>
        <w:ind w:left="0" w:firstLine="0"/>
        <w:jc w:val="left"/>
      </w:pPr>
      <w:bookmarkStart w:id="46" w:name="bookmark46"/>
      <w:r>
        <w:rPr>
          <w:color w:val="000000"/>
          <w:spacing w:val="0"/>
          <w:w w:val="100"/>
          <w:position w:val="0"/>
          <w:lang w:val="zh-CN" w:eastAsia="zh-CN" w:bidi="zh-CN"/>
        </w:rPr>
        <w:t>根本不存在的。毛主席指出/在阶级存在的条件之下，有多少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阶级就有多少主义*甚荃一个盼级的各钜闭中还各有各的主</w:t>
      </w:r>
      <w:bookmarkEnd w:id="46"/>
    </w:p>
    <w:p>
      <w:pPr>
        <w:pStyle w:val="429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rStyle w:val="574"/>
          <w:b/>
          <w:bCs/>
          <w:i w:val="0"/>
          <w:iCs w:val="0"/>
          <w:smallCaps w:val="0"/>
          <w:strike w:val="0"/>
        </w:rPr>
        <w:t>义。”</w:t>
      </w:r>
      <w:r>
        <w:rPr>
          <w:rStyle w:val="575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（</w:t>
      </w:r>
      <w:r>
        <w:rPr>
          <w:rStyle w:val="575"/>
          <w:b w:val="0"/>
          <w:bCs w:val="0"/>
          <w:i w:val="0"/>
          <w:iCs w:val="0"/>
          <w:smallCaps w:val="0"/>
          <w:strike w:val="0"/>
        </w:rPr>
        <w:t>《毛泽东</w:t>
      </w:r>
      <w:r>
        <w:rPr>
          <w:rStyle w:val="576"/>
          <w:b w:val="0"/>
          <w:bCs w:val="0"/>
          <w:i w:val="0"/>
          <w:iCs w:val="0"/>
          <w:smallCaps w:val="0"/>
          <w:strike w:val="0"/>
        </w:rPr>
        <w:t>选集》</w:t>
      </w:r>
      <w:r>
        <w:rPr>
          <w:rStyle w:val="430"/>
          <w:b w:val="0"/>
          <w:bCs w:val="0"/>
          <w:i w:val="0"/>
          <w:iCs w:val="0"/>
          <w:smallCaps w:val="0"/>
          <w:strike w:val="0"/>
        </w:rPr>
        <w:t>一卷本6犯页）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599" w:type="first"/>
          <w:footerReference r:id="rId597" w:type="default"/>
          <w:footerReference r:id="rId598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社会意识形态虽为社会存在所决定，但它又反作用于社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会存在，并有相对的独立性。先进的、革命的社会意识能够预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见社会发展的趋势，指导社会实践和社会革命，推动社会前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进。我国先秦法家的思想理论(包括他们的哲学、政治、法律、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经济、文化等各种观点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就属于代表新兴地主阶级的先进的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革命的意识形态。而旧的错误的社会思想和理论，违反社会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发展的趋势，往往落后于社会存在。当社会制度根本变革之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后，某些反动的意识形态还会存在一个相当长的时期，为反对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新制度、复辟旧制度服务，阻碍历史的前进。我国二千多年来，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社会制度几经变革，但代表反动统治阶级意识形态的孔孟之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道至今还在毒害人们，阻碍社会前进，就说明了这一点。政治、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法权思想、道德、哲学、艺术等各种意识形态，都有自身发展的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历史。先进阶级的意识彤态都是在同反动阶级的旧意识形态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的斗争中产生和发展起来的。无产阶级的意识形态即马克思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主义就是这样发展起来的。毛主席指出，马克思主义在同资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产阶级、小资产阶级的思想作斗争中发展起来，而且只有在斗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争中才能发展起来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在中国共产党全国宣传工作会议上的讲话〇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在社会主义制度下,资产阶级和小资产阶级的意识形态，反马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克思主义的意识形态，还会长期存在，因此无产阶级和资产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阶级在意识形态方面还要进行长期的、曲折的斗争。但是，必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须看到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/—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切腐朽的意识形态和上层建筑的其他不适用的部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分，—天一天地土崩瓦解了\ 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介绍一个合作社》）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我们的任务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就是要坚持党的基本路线，把上层建筑包括意识形态领域的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20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社会主义革命进行到底，以便彻底扫除这些垃圾。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各种不同形态的社会意识，是在相互作用、相互影响中发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展的。任何哲学、道德观点，都反映一定阶级的政治观点，而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这些观点又影响文艺、宗教和科学，宗教、科学和文艺对政治、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哲学也产主一定的影响。在所有这些意识彫态中，政治思想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和政治路线是梭心，是灵魂，是决定一切的。哲学是人们的世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界观，它贯串于各种意识形态之中，起着指导作用。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政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i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治和经济政治是阶级对阶级的斗争，反映阶级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斗争的路线斗争是最重要的政治。经济是政治的基础，政治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则是经济的集中表现。政治和经济是对立的统一 </w:t>
      </w:r>
      <w:r>
        <w:rPr>
          <w:rStyle w:val="149"/>
          <w:b w:val="0"/>
          <w:bCs w:val="0"/>
          <w:i w:val="0"/>
          <w:iCs w:val="0"/>
          <w:smallCaps w:val="0"/>
          <w:strike w:val="0"/>
          <w:vertAlign w:val="subscript"/>
        </w:rPr>
        <w:t>&amp;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毛主席说</w:t>
      </w:r>
      <w:r>
        <w:rPr>
          <w:rStyle w:val="149"/>
          <w:b w:val="0"/>
          <w:bCs w:val="0"/>
          <w:i w:val="0"/>
          <w:iCs w:val="0"/>
          <w:smallCaps w:val="0"/>
          <w:strike w:val="0"/>
          <w:vertAlign w:val="subscript"/>
        </w:rPr>
        <w:t>:</w:t>
      </w:r>
      <w:r>
        <w:rPr>
          <w:rStyle w:val="149"/>
          <w:b w:val="0"/>
          <w:bCs w:val="0"/>
          <w:i w:val="0"/>
          <w:iCs w:val="0"/>
          <w:smallCaps w:val="0"/>
          <w:strike w:val="0"/>
          <w:vertAlign w:val="subscript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“政治和经济的统一，政治和技术的统一，这是毫无疑义的，年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年如此，永远如此/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政治和经济这一对矛盾，主要矛盾方面是政治，政治总是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第一，政枱总是统率经济，总是决定经济的发展方向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说政治又是统帅、是灵魂。”把政治抽去了，经济就没有了灵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魂，就要迷失方向。所以我们不能只谈经济，不谈政治，也不能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把政治和经济并列</w:t>
      </w:r>
      <w:r>
        <w:rPr>
          <w:rStyle w:val="577"/>
          <w:b w:val="0"/>
          <w:bCs w:val="0"/>
          <w:i w:val="0"/>
          <w:iCs w:val="0"/>
          <w:smallCaps w:val="0"/>
          <w:strike w:val="0"/>
        </w:rPr>
        <w:t>，平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起平坐</w:t>
      </w:r>
      <w:r>
        <w:rPr>
          <w:rStyle w:val="577"/>
          <w:b w:val="0"/>
          <w:bCs w:val="0"/>
          <w:i w:val="0"/>
          <w:iCs w:val="0"/>
          <w:smallCaps w:val="0"/>
          <w:strike w:val="0"/>
        </w:rPr>
        <w:t>，更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不能把这种位置颠倒过来。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列宁在批判托洛茨基主张“从经济上”看问题和布哈林把政治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和经济等量齐观的折衷主义谬论时指出/政治同经济相比不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能不占首位/ “全部问题就在于</w:t>
      </w:r>
      <w:r>
        <w:rPr>
          <w:rStyle w:val="577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从马克思主义的观点来看，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也只能在于</w:t>
      </w:r>
      <w:r>
        <w:rPr>
          <w:rStyle w:val="18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）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—个骱级如果不从政治上正确地处理问题，就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不能维持它的统治，因而也就不能解决它的生产任务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rStyle w:val="577"/>
          <w:b w:val="0"/>
          <w:bCs w:val="0"/>
          <w:i w:val="0"/>
          <w:iCs w:val="0"/>
          <w:smallCaps w:val="0"/>
          <w:strike w:val="0"/>
        </w:rPr>
        <w:t>硝宁</w:t>
      </w:r>
      <w:r>
        <w:rPr>
          <w:rStyle w:val="57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577"/>
          <w:b w:val="0"/>
          <w:bCs w:val="0"/>
          <w:i w:val="0"/>
          <w:iCs w:val="0"/>
          <w:smallCaps w:val="0"/>
          <w:strike w:val="0"/>
        </w:rPr>
        <w:t>全集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&gt;</w:t>
      </w:r>
      <w:r>
        <w:rPr>
          <w:rStyle w:val="577"/>
          <w:b w:val="0"/>
          <w:bCs w:val="0"/>
          <w:i w:val="0"/>
          <w:iCs w:val="0"/>
          <w:smallCaps w:val="0"/>
          <w:strike w:val="0"/>
        </w:rPr>
        <w:t>第三十二卷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72</w:t>
      </w:r>
      <w:r>
        <w:rPr>
          <w:rStyle w:val="577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毛主席指出，政治工作長一切经济工作的生命线。在社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会经济制度发生根本变革的时期，尤其是这样。”</w:t>
      </w:r>
      <w:r>
        <w:rPr>
          <w:rStyle w:val="158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（</w:t>
      </w:r>
      <w:r>
        <w:rPr>
          <w:rStyle w:val="158"/>
          <w:b w:val="0"/>
          <w:bCs w:val="0"/>
          <w:i w:val="0"/>
          <w:iCs w:val="0"/>
          <w:smallCaps w:val="0"/>
          <w:strike w:val="0"/>
        </w:rPr>
        <w:t>《中国农村的</w:t>
      </w:r>
      <w:r>
        <w:rPr>
          <w:rStyle w:val="158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社会主义高渺按语）在社会主义时期，是否坚持无产阶级政治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挂帅，是夬系到社会主义国家命运的大问题。实践证明，只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有用马克思列宁主义、毛泽东思想去统帅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切，®持无产阶级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专政下的继续革命，坚持觉的基本路线，正确处理两类社会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矛盾，才能允分调动全国人民的一切积极因素，沿着党的“鼓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足干劲，力争上游，多快好省地建设社会主义”的总路线胜利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前进，才能防止资本主义复辟。如果不抓阶级斗争和路线斗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争的大事，放松思想政治工作，我们的经济工作就一定会走到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资本主义邪路上去，我们的革命成果就有丧失的危险。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现代修正主义者总是歪曲和颠倒政治和经济的关系，或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者公开反对无产阶级政治挂帅，或者惯用折衷主义的手法，进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行偷梁换柱，混水摸鱼，欺骗群众。刘少奇一贯鼓吹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技术第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一％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经济建设中心论％反对无产阶级政治挂肿，提倡和润挂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帅、物质刺激，妄图使中国"和平演变”为资本主义。林彪则鼓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吹政治和经济轮流突出，一会儿胡说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“农民种好地，工人做好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工，就是政治％企图引诱工农群众埋头生产，不问政治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儿又大肆叫嚷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perscript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政治可以冲击其他”。实际上他是用资产阶级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政治冲击无产阶级政治，用修正主义路线冲击毛主席的革命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路线，用法西斯专政冲击无产阶级专政，为反革命政变制造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舆论。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毛主席关于“政治是统帅％ “抓革命，促生产”和“阶级斗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争，一抓就灵”等一系列指示，深刻地阐明了政治和经济、阶级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斗争和生产斗争1上层建筑和经济基础、生产关系和生产力之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间的辩证关系，粉碎了刘少奇和林彪的谬论。按照毛主席的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教导，在抓经济工作的时候，必须十分注意上层建筑领域的社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会主义革命。只有抓好革命,才能搞好生产。毛主席指出/自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力更生为主,争取外壤为铺，破除迷信，独立自主地干工业、千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农业，干技术革命和文化革命，打倒奴隶思想，埋葬教条主义，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认真学习外国的好经验，也一定研究外国的坏经验——引以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为戒，这铳是我们的路线/实践证明：只要坚持这条路线，灿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烂的思想政诒之花，就必然结成丰满的经济之果。无产阶级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文化大革命和批林批孔运动以来，我国政治、经济和其他各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条战线上一派生气勃勃、繁荣昌盛的新气象，是谁也否认不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了的。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050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法律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法律是国家制定的代表统治阶级意志和利益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的章程、条例。它是经济关系的直接反映，是隨着阶级和国家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的出现而出现，随着社会经济基础的变化而变化的。法律为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国家政权服务，又要靠国家政权来执行。列宁指出，如果没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有政权，无论什么法律，无论什么选出的机关都等于零/(《列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316"/>
          <w:b w:val="0"/>
          <w:bCs w:val="0"/>
          <w:i w:val="0"/>
          <w:iCs w:val="0"/>
          <w:smallCaps w:val="0"/>
          <w:strike w:val="0"/>
        </w:rPr>
        <w:t>宁全集&gt;第十一卷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98</w:t>
      </w:r>
      <w:r>
        <w:rPr>
          <w:rStyle w:val="316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602" w:type="first"/>
          <w:footerReference r:id="rId600" w:type="default"/>
          <w:footerReference r:id="rId601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法律总是统冶阶级的法律，它决不是各个阶级的“公共利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益”和“共同要求"的表现,而是一个阶级压迫另一个阶级的工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具，是统治阶级®压被统治阶级反抗的手段。奴隶主阶级的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法律是维护奴隶主占有制，保护奴隶主贵族的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ffi</w:t>
      </w:r>
      <w:r>
        <w:rPr>
          <w:color w:val="000000"/>
          <w:spacing w:val="0"/>
          <w:w w:val="100"/>
          <w:position w:val="0"/>
          <w:lang w:val="zh-CN" w:eastAsia="zh-CN" w:bidi="zh-CN"/>
        </w:rPr>
        <w:t>袭特权，镇压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奴隶阶级和新兴地主阶级“犯上作乱”的工具。封建地主阶级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的法律是维护封建生产关系，镇压农民反抗的工具;在封建制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度形成时期，也是打击奴隶主贵族复辟活动的有力武器。资产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阶级的法律是资本所有权的集中反映，它宣布资本主！私有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財产“神圣不可侵犯％是资本家压迫工人的鞭子。资产阶级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鼓吹“在法律面前人人平等”，完全是一种骗局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正如恩格斯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所说：“工人在法律上和事实上都是有产阶级即资产阶级的奴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隶。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马克思恩格斯全集》第二卷邡</w:t>
      </w:r>
      <w:r>
        <w:rPr>
          <w:color w:val="000000"/>
          <w:spacing w:val="0"/>
          <w:w w:val="100"/>
          <w:position w:val="0"/>
          <w:lang w:val="zh-CN" w:eastAsia="zh-CN" w:bidi="zh-CN"/>
        </w:rPr>
        <w:t>3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资产阶级法官不过是资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产阶级的代表，金钱是他们审判的标准，富人是他们保护的对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象。俗话说/‘衙门八字开，有理无钱莫进来/这是对剥削阶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级法庭的绝妙写照和嘲笑。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马克思主义认为，无产阶级革命必须彻底废除资产阶级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的全部法律，建立无产阶级的社会主义法律，才能使劳动人民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得到解放。无产阶级革命不受任何旧的法律的约朿，在无产_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阶级夺取政权的暴力革命过程中，人民的革命意志就是一切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D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无产阶级专政条件下建立起来的社会主义法律，是为无产阶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级革命略线服务的，它是巩固无产阶级专政，防止资本主义复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辟的重要工具。公共财产神圣不可侵犯是社会主义法律的出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发点;镇压敌人，保护人民是社会主义法律的根本原则。对敌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人要“强迫他们服从人民政府的法律"（《关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于正确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处理人民内部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矛盾的问题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)，在人民内部则必须做教育和说服工作，使大家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自觉地遵守法律。毛主席说人民中间的犯法分子也要受到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法律的制裁，但是，这和压迫人民的敌人的专政是有原则区别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丁正确处理人民内部矛盾的问题〇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四届人大通过的《中华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人民共和国宪法》是我国的“根本大法”，我们一定要认真地执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行这个宪法,勇敢地桿卫这个宪法，把无产阶级专政下的继续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革命进行到底。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  <w:sectPr>
          <w:footerReference r:id="rId605" w:type="first"/>
          <w:footerReference r:id="rId603" w:type="default"/>
          <w:footerReference r:id="rId604" w:type="even"/>
          <w:pgSz w:w="11909" w:h="16834"/>
          <w:pgMar w:top="1430" w:right="1440" w:bottom="1430" w:left="1440" w:header="0" w:footer="3" w:gutter="0"/>
          <w:pgNumType w:start="526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苏修叛徒集团口头上髙唱社会主义法制保障了“真正的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.民主自由％实际上他们早已把社会主义法制抛到九霄云外。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他们越来越露骨地依靠反革命暴力来维持其反动统治。今日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之苏联，特务密探横行无忌，反动法令层出不穷</w:t>
      </w:r>
      <w:r>
        <w:rPr>
          <w:rStyle w:val="194"/>
          <w:b w:val="0"/>
          <w:bCs w:val="0"/>
          <w:i w:val="0"/>
          <w:iCs w:val="0"/>
          <w:smallCaps/>
          <w:strike w:val="0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革命有罪，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冤狱遍于国中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反革命有赏,叛徒弹冠相庆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。许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多革命者和无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辜的人民被关进集令莒，疯人院”。总之，对人民实行法西斯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专政，是苏修社会帝国主义法律的实质。但是，“修正主义的统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治是不会长久的”，社会主义的春天一定会回到苏联的大地。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苏修叛徒集团必将被押上历史的审判台，受到社会主义法律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的严厉制裁！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195"/>
        </w:tabs>
        <w:bidi w:val="0"/>
        <w:spacing w:line="340" w:lineRule="exact"/>
        <w:ind w:left="0" w:firstLine="360"/>
        <w:jc w:val="left"/>
      </w:pPr>
      <w:r>
        <w:rPr>
          <w:rStyle w:val="320"/>
          <w:b w:val="0"/>
          <w:bCs w:val="0"/>
          <w:i w:val="0"/>
          <w:iCs w:val="0"/>
          <w:smallCaps w:val="0"/>
          <w:strike w:val="0"/>
        </w:rPr>
        <w:t>艺术</w:t>
      </w:r>
      <w:r>
        <w:rPr>
          <w:rStyle w:val="320"/>
          <w:b w:val="0"/>
          <w:bCs w:val="0"/>
          <w:i w:val="0"/>
          <w:iCs w:val="0"/>
          <w:smallCaps w:val="0"/>
          <w:strike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艺术是通过典型形象反</w:t>
      </w:r>
      <w:r>
        <w:rPr>
          <w:rStyle w:val="320"/>
          <w:b w:val="0"/>
          <w:bCs w:val="0"/>
          <w:i w:val="0"/>
          <w:iCs w:val="0"/>
          <w:smallCaps w:val="0"/>
          <w:strike w:val="0"/>
        </w:rPr>
        <w:t>映现实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生活的社会意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识形态。艺术起源于人类的社会劳动实践，而不是象资产阶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级和修正主义者所说的起源于“人类的精神本性”或“动物界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的自然美'最初的艺术是原始人歌唱的劳动"号子”和反映原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始部落劳动生活的舞蹈、壁画、雕像等&lt;&gt; 随着劳动生产和社会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制度的发展，艺术成为一种精神活动的独特领域，形成了文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学、建筑、绘画、雕塑、音乐、舞蹈、戏剧、电影和摄影等一系列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形式。艺术的内容和形式都来源于社会生活。毛主席指出：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人民生活“是一切文学艺术的取之不尽、用之不竭的唯一的源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泉。这是雎一的源泉，因为只能有这样的源泉，此外不能有第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二个源泉\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(《毛泽宋</w:t>
      </w:r>
      <w:r>
        <w:rPr>
          <w:color w:val="000000"/>
          <w:spacing w:val="0"/>
          <w:w w:val="100"/>
          <w:position w:val="0"/>
          <w:lang w:val="zh-CN" w:eastAsia="zh-CN" w:bidi="zh-CN"/>
        </w:rPr>
        <w:t>选集》一卷本817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在阶级社会里，艺术具有阶级性，一切文学艺术都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于一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定的阶级，属于一定的政治路线。资产阶级和现代修正主义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者鼓吹的“为艺术的艺术' 全民的艺术”，是根本不存在的^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封建主义，资本主义和现代修正主义的艺术，狂热地宣扬反动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的帝王将相、牛鬼蛇神，歌颂反革命势力，污蔑革命人民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极力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传播荒淫无耻的剥削阶级生活方式，毒害青年，麻醉人民，是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为地主资产阶级和帝国主义服务的最反动、最腐朽的艺术。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无产阶级的艺术是无产阶级整个革命事业的一部分，是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革命机器中的“齿轮和螺丝钉'它为工农兵服务，为元产阶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级政治路线服务，是“团结人民、教育人民、打击敌人、消灭敌</w:t>
      </w:r>
    </w:p>
    <w:p>
      <w:pPr>
        <w:pStyle w:val="581"/>
        <w:keepNext w:val="0"/>
        <w:keepLines w:val="0"/>
        <w:widowControl w:val="0"/>
        <w:shd w:val="clear" w:color="auto" w:fill="auto"/>
        <w:bidi w:val="0"/>
        <w:spacing w:line="230" w:lineRule="exact"/>
        <w:ind w:left="0" w:firstLine="0"/>
        <w:jc w:val="left"/>
        <w:sectPr>
          <w:pgSz w:w="11909" w:h="16834"/>
          <w:pgMar w:top="1430" w:right="1440" w:bottom="1430" w:left="1440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w w:val="100"/>
          <w:position w:val="0"/>
          <w:lang w:val="en-US" w:eastAsia="en-US" w:bidi="en-US"/>
        </w:rPr>
        <w:t xml:space="preserve">i </w:t>
      </w:r>
      <w:r>
        <w:rPr>
          <w:color w:val="000000"/>
          <w:w w:val="100"/>
          <w:position w:val="0"/>
          <w:lang w:val="zh-CN" w:eastAsia="zh-CN" w:bidi="zh-CN"/>
        </w:rPr>
        <w:t>508^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人的有力的武器％ 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G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毛泽东选备卷本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>05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页）无产阶级的革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命艺术，要求表现“新的人物，新的世界”毛泽东选集》—卷本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833页)，要求革命的政治内容和尽可能完美的艺术形式的统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一。它把政治标准放在第一位，艺术标准放在第二位。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在文艺战线上，历来充满着两个阶级和两条路线的斗争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我国解放以来，文艺战线上的斗争从来没有停止过。无产阶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级文化大革命以前，在刘少奇、周扬一伙的控制下，我国的艺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术部门大多数基本上不执行毛主席的革命文艺路线和政策，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做官当老爷，不去接近工农兵，不去反映社会主义的革命积建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设，顽固地推行修正主义文艺黑线，使封、资、修的文艺毒草泛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滥成灾。在毛主席革命路线指引下，我国以革命样板戏为标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志的文艺革命，向资产阶级发动了进攻,为无产阶级文化大革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命揭开了战斗的序幕。革命样板戏的创作，从根本上改变了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文艺舞台的面貌，把统治舞台千百年的帝王将相、牛鬼蛇神赶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下了舞台，让工农兵成为舞台的主人。革命样板戏展现了雄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伟壮丽的中国革命的历史图画，创造出了具有中国民族风格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的崭新的无产阶级艺术。这是文艺史上一个有历史意义的伟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大创举，是毛主席革命文艺路线的光辉结晶，是毛主席关于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“古为今用，洋为中用'“推陈出新"文艺方针的集中体现。刘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少奇、林彪一伙对文艺革命和革命样板戏恨之入骨，进行猖狂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抵制和破杯，他们的阴谋诡计遭到了彻底的失败。在毛主席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的革命路线指引下，在革命样板戏带动下，我国的文艺战线发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生了深刻的变化^无产阶级文化大革命和批林批孔运动中，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革命样</w:t>
      </w:r>
      <w:r>
        <w:rPr>
          <w:rStyle w:val="320"/>
          <w:b w:val="0"/>
          <w:bCs w:val="0"/>
          <w:i w:val="0"/>
          <w:iCs w:val="0"/>
          <w:smallCaps w:val="0"/>
          <w:strike w:val="0"/>
        </w:rPr>
        <w:t>板戏普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及全国，深</w:t>
      </w:r>
      <w:r>
        <w:rPr>
          <w:rStyle w:val="320"/>
          <w:b w:val="0"/>
          <w:bCs w:val="0"/>
          <w:i w:val="0"/>
          <w:iCs w:val="0"/>
          <w:smallCaps w:val="0"/>
          <w:strike w:val="0"/>
        </w:rPr>
        <w:t>入人心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，新的革命样板戏不断产生,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发挥了巨大的战斗作用，推动了文艺革命的深入发展，但是，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文艺领域两个阶级和两条路线的斗争远远没有结束。我们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en-US" w:eastAsia="en-US" w:bidi="en-US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定要以党的基本路线为纲，进一步巩固和发展文化大革命的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胜利成果，把无产阶级文艺革命推向新的高潮，夺取更大的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胜利。</w:t>
      </w:r>
    </w:p>
    <w:p>
      <w:pPr>
        <w:pStyle w:val="15"/>
        <w:keepNext w:val="0"/>
        <w:keepLines w:val="0"/>
        <w:widowControl w:val="0"/>
        <w:shd w:val="clear" w:color="auto" w:fill="auto"/>
        <w:tabs>
          <w:tab w:val="left" w:pos="2165"/>
        </w:tabs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科学</w:t>
      </w:r>
      <w:r>
        <w:rPr>
          <w:color w:val="000000"/>
          <w:spacing w:val="0"/>
          <w:w w:val="100"/>
          <w:position w:val="0"/>
          <w:lang w:val="zh-CN" w:eastAsia="zh-CN" w:bidi="zh-CN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科学是生产斗争、阶级斗争和科学实验三大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革命实践斗争的经验总结，分为自然科学和社会科学两大类。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毛主席说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;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“什么是知识？自从有阶级的社会存在以来，世界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上的知识只有两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</w:rPr>
        <w:t>,—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n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叫做生产斗争知识，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门叫做阶级斗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争知识。自然科学、社会科学，就是这两门知识的结晶，哲学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则是关干自然知识和杜会知识的概括和总结</w:t>
      </w:r>
      <w:r>
        <w:rPr>
          <w:color w:val="000000"/>
          <w:spacing w:val="0"/>
          <w:w w:val="100"/>
          <w:position w:val="0"/>
          <w:lang w:val="en-US" w:eastAsia="en-US" w:bidi="en-US"/>
        </w:rPr>
        <w:t>/(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《毛泽东选集&gt;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一卷本773—774页）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自然科学是研究;自然界的物质形态、结构性质和运动规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律的科学。它和生产直接相联系，一开始就由生产所决定，并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为生产服务。古代畜牧业和农业生产由于定季节等需要，引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起了天文学的产生天文学只有借助于数学才詛发展，于是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开始了数学的研究。后来由于农业水利灌溉、城市建筑和手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工业生产的发展，力学也产生和发展起来。现代大工业生产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的需要，推动了自然科学的革命另|起了天文学、化学、物理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学、地质学、动物学、植物学、生理学等现代自然科学的迅速发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展。正如恩格斯所说/杜会一旦有技术上的需要，则这种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M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要就会比+所大学更能把科学推向前进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（《马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克思恩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格斯选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第四卷</w:t>
      </w:r>
      <w:r>
        <w:rPr>
          <w:rStyle w:val="113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5(35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608" w:type="first"/>
          <w:footerReference r:id="rId606" w:type="default"/>
          <w:footerReference r:id="rId607" w:type="even"/>
          <w:pgSz w:w="11909" w:h="16834"/>
          <w:pgMar w:top="1430" w:right="1440" w:bottom="1430" w:left="1440" w:header="0" w:footer="3" w:gutter="0"/>
          <w:pgNumType w:start="509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自然界的规律是没有阶级性的。但是，自然科学的研究,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自然科学的解释和利用，是有阶级性的。自然科学决不能脱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离哲学和阶级观点的影响。现代自然科学不是以辩证唯物主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义为指导，就是由唯心主义和形而上学所支配;不是无产阶级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用来认识世界和改造世界的工具，就是资产阶级、帝国主义和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社会帝国主义进行剥削和侵略的工具。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社会科学是以社会生活为研究对象的科学，如政治学、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经济学、法学、教育学、文艺学、历史学、伦理学等，都属于社会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科学。它是社会发展规律的正确反映，和阶级斗争直接相联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系，具有鲜明的阶级性。社会科学的产生和发展，直接由阶级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斗争所决定。历史上的先进阶级的利益和斗争目标，符合社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会发展的趋势，他们能够在一定程度上认识和利用社会发展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规律 &gt; 反动阶级由于要维护旧制度，反对新制度，开历史倒车，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所以不但不能正确地认识这些规律，而且竭力歪曲这些规律。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现在，反动资产阶级和现代修正主义的所谓社会科学，早已堕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落为欺骗人民的假科学，成为帝国主义和社会帝国主义用来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反对无产阶级革命和无产阶级专政，进行侵略活动的罪恶工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具。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无产阶级和一切剥削阶级根本不同，它是最革命、最进步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的阶级，它的利益和社会发展的方向完全一致，只有无产阶级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才能正确地、全面地认识社会发展规律，建立真正的社会科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学。马克思主义的产生是人类认识史上的空前的大革命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r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它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为无产阶级专政奠定了科学的理论基础，为无产阶级和全人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类的彻底解放指明了方向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a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611" w:type="first"/>
          <w:footerReference r:id="rId609" w:type="default"/>
          <w:footerReference r:id="rId610" w:type="even"/>
          <w:pgSz w:w="11909" w:h="16834"/>
          <w:pgMar w:top="1430" w:right="1440" w:bottom="1430" w:left="1440" w:header="0" w:footer="3" w:gutter="0"/>
          <w:pgNumType w:start="530"/>
          <w:cols w:space="720" w:num="1"/>
          <w:rtlGutter w:val="0"/>
          <w:docGrid w:linePitch="360" w:charSpace="0"/>
        </w:sectPr>
      </w:pPr>
      <w:r>
        <w:rPr>
          <w:rStyle w:val="187"/>
          <w:b w:val="0"/>
          <w:bCs w:val="0"/>
          <w:i w:val="0"/>
          <w:iCs w:val="0"/>
          <w:smallCaps w:val="0"/>
          <w:strike w:val="0"/>
        </w:rPr>
        <w:t>it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德一种社会意识形态，是调整人们行为规范的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准则。道德不是天生的人的本性，而是社会经济基础的反映。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道德不是永恒不变的东西，而是随着社会制度的变化而变化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rStyle w:val="320"/>
          <w:b w:val="0"/>
          <w:bCs w:val="0"/>
          <w:i w:val="0"/>
          <w:iCs w:val="0"/>
          <w:smallCaps w:val="0"/>
          <w:strike w:val="0"/>
        </w:rPr>
        <w:t>托原始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社会中，人们在集体尔活中形成了原始的道德，随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着私有制和阶级的出现，也就产生了反映私有制的道德。到了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社会主义社会，一切以往的旧道德、旧传统正在被新的无产阶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级道德所代替。地主资产阶级和修正主</w:t>
      </w:r>
      <w:r>
        <w:rPr>
          <w:rStyle w:val="320"/>
          <w:b w:val="0"/>
          <w:bCs w:val="0"/>
          <w:i w:val="0"/>
          <w:iCs w:val="0"/>
          <w:smallCaps w:val="0"/>
          <w:strike w:val="0"/>
        </w:rPr>
        <w:t>义者宣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场什么超历史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的“永恒道德"，胡说道德是"人类本能'不能靠改造社会制度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来改变等等，显然是唯心主义的鬼话。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49"/>
          <w:b w:val="0"/>
          <w:bCs w:val="0"/>
          <w:i w:val="0"/>
          <w:iCs w:val="0"/>
          <w:smallCaps w:val="0"/>
          <w:strike w:val="0"/>
        </w:rPr>
        <w:t>在阶级社会里，"道德始终是阶级的道德马克思恩格斯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选集&gt; 第三卷在旧社会里，压迫阶级的道德是“吃人”的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道德，被压迫阶级的道德是反抗压迫的道德。封建地主阶级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的道德是所谓“三纲五常％ “忠孝节义'资产阶级的道德是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个人主义，唯利是图。而无产阶级的道德则是集体主义、国际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主义，消灭剥削和消灭阶级。因此，压迫阶级和被压迫阶级之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间决没有什么共同的仁义道德关系和“普遍的人类之爱％鲁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迅说得好/被压迫者对于压迫者，不是奴隶，就是敌人，决不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能成为朋友，所以彼此的道德，并不相同。”①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现代修正主义者抹杀道德的阶级性，竭力宣扬“人类共同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的道德”，“全民的道德、鼓吹“抽象继承论％他们把孔盂所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鼓吹的“仁爱”、“忠恕”，中庸之道”等等奴隶主阶级的虚伪道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德，说成是一切阶级、一切时代都适用的“普遍肜式"和“人类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最完整的美德”，硬耍无产阶级和共产党员去继承和修养这种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“美德”。这些都是反马克思主义的谬论，目的在于欺骗群众，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皮对阶级斗争，反对无产阶级革命和无产阶级专政。马克思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主义认为，在有阶级的社会里，超阶级的“全民的道德”是不可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能有的。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"R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有在不仅消灭了阶级对立，而且在实际生活中也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忘却了这种对立的社会发展阶段上，超越阶级对立和超越对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这种对立的回忆的、真正人的道德才成为可能/ </w:t>
      </w:r>
      <w:r>
        <w:rPr>
          <w:rStyle w:val="113"/>
          <w:b w:val="0"/>
          <w:bCs w:val="0"/>
          <w:i w:val="0"/>
          <w:iCs w:val="0"/>
          <w:smallCaps w:val="0"/>
          <w:strike w:val="0"/>
        </w:rPr>
        <w:t>(《碡克思恩格</w:t>
      </w:r>
    </w:p>
    <w:p>
      <w:pPr>
        <w:pStyle w:val="20"/>
        <w:keepNext w:val="0"/>
        <w:keepLines w:val="0"/>
        <w:widowControl w:val="0"/>
        <w:shd w:val="clear" w:color="auto" w:fill="auto"/>
        <w:bidi w:val="0"/>
        <w:spacing w:line="15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①*魯迅全集*第六#443页</w:t>
      </w:r>
    </w:p>
    <w:p>
      <w:pPr>
        <w:pStyle w:val="583"/>
        <w:keepNext w:val="0"/>
        <w:keepLines w:val="0"/>
        <w:widowControl w:val="0"/>
        <w:shd w:val="clear" w:color="auto" w:fill="auto"/>
        <w:bidi w:val="0"/>
        <w:spacing w:line="18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斯选集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第三卷134页）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一面血淋淋地®杀人民，一面假仁假义地鼓吹“仁义道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德％以掩盖反革命专政的本质，这是一切反动派的惯技。正如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毛主席所指出的，帝国主义和反动派的“反革命亊业尽管每天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都在做，但是在嘴上，在官方的文书上，却总是满篇的仁义道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德，或者多少带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些仁义道德，从来不说实话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'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毛泽东选集&gt;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一卷本1389页）孔丘大肆鼓吹“仁者爰人”，实际上是一个镇压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奴隶阶级和革新派的刽子手。苏修叛徒集团也是在“人道关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系和互相尊重％“人对人是朋友、同志和兄弟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等美丽词句掩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饰下，用极其野蛮、残酷的手段镇压和奴役国內外人民的。林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彪一面大谈“破私立公％“同舟共济”，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面大搞反革命阴谋诡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计，是一个“语录不离手，万岁不离口，当面说好话，背后下毒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手”的阴谋家和野心家。对于这样的反革命两面派，我们必须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提高瞀惕,不被他们虚伪的道德说教所欺骗。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宗教 一种唯心主义的意识形态和制度，是现实世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界在人们意识里的一种虚幻的、顛倒的反映。宗教的基本特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征，是把自然力量和社会力量人格化，使人们盲目地信仰和崇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拜。在现代，世界上最大的宗教有基督教、佛教、伊斯兰教。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宗教观念的芒生是自然压迫和社会压迫的结果。在原始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社会的一定发展阶段上，由于人们不认识自己身体的构造，不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理解生和死的现象，产生了 "灵魂不死”的观念和对祖先的崇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拜；由于对洪水、猛兽无法抵抗，对自然现象和自然规律不能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理解，因而把自然看作是一种神秘的力量，把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g</w:t>
      </w:r>
      <w:r>
        <w:rPr>
          <w:color w:val="000000"/>
          <w:spacing w:val="0"/>
          <w:w w:val="100"/>
          <w:position w:val="0"/>
          <w:lang w:val="zh-CN" w:eastAsia="zh-CN" w:bidi="zh-CN"/>
        </w:rPr>
        <w:t>然力人格化,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产生了神的观念和对神的崇拜，认为人世间的一切事物和人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的命运都是受神支配的,这样就形成了原始的宗教。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在阶级社会里，生产资料私有制和生产无政府状态的存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在，以及剥削阶级对劳动人民的残酷剥削和压迫，是宗教存在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的主要根源。劳动人民为了反对这种剥削和压迫，进行过长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期的斗争，但是他们由于</w:t>
      </w:r>
      <w:r>
        <w:rPr>
          <w:rStyle w:val="18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X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法理解和摆脱自己苦难的命运，就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去追寻揞神的解救以代替物质的解救。正如列宁所指出的，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劳动人民在“最可怕的灾难、最残酷的折磨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比战争、地霣等任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何非常事件厉害一千倍)的资本主义盲目势力面前，他们觉得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似乎毫无办法,这就是目前宗教最深刻的柑源</w:t>
      </w:r>
      <w:r>
        <w:rPr>
          <w:rStyle w:val="187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™。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列宁选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集&gt;第二卷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>37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—379页）在阶级社会里，反动统治阶级总是竭力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培植、支持和利用宗教来麻醉人民，利用祌权来镇压人民，以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巩固他们的反动政权。例如，我国夏、商、周王朝的统治者，就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已利用“上帝”、“天神”等宗教迷信，来加强奴隶主阶级的专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政。春秋末期，没落的奴隶主贵族，又利用孔丘“天命论”的宗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教哲学，妄图"克己复礼”，复辟奴隶制度。后来，反动的封建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统治阶级一直利用宗教神学、谶纬迷信、佛教、孔教等，以维护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他们的统治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在西欧，罗马帝国的奴隶主阶级曾利用基督教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作为统治奴隶们的揞神武器.在中设纪封建社会中，基督教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(主要是罗马天主教</w:t>
      </w:r>
      <w:r>
        <w:rPr>
          <w:color w:val="000000"/>
          <w:spacing w:val="0"/>
          <w:w w:val="100"/>
          <w:position w:val="0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的宗教思想成为占统治地位的思想.以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罗马教皇为首的天主教会竟成为政治、经济和文化上的统治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力量。这说明剥削阶级政权和宗教的结合，是宗教能够长期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存在的根本原因。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  <w:sectPr>
          <w:footerReference r:id="rId614" w:type="first"/>
          <w:footerReference r:id="rId612" w:type="default"/>
          <w:footerReference r:id="rId613" w:type="even"/>
          <w:pgSz w:w="11909" w:h="16834"/>
          <w:pgMar w:top="1430" w:right="1440" w:bottom="1430" w:left="1440" w:header="0" w:footer="3" w:gutter="0"/>
          <w:pgNumType w:start="512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“宗教是人民的鸦片，马克思恩格斯选集》第一卷2页）马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克思这句名官深刻地揭饍了宗教的本质，“是马克思主义在宗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教问题上的全部世界观的基石”。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（4；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列宁全集》第十丘卷376页）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宗教通过种种教义，宣扬阶级剥削和阶级压迫的必然性和合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理性，把反动统治者说成是“全知全能”的“真命天子％天生的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英豪和普渡众生的“救世主％而劳动人民则是天生有罪的，只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能等待“救世主”的降临，听从“上帝的安排”。宗教用“天堂”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的幸福来掩益人间的苦海，用“地狱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v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的恐怖来压制人民的反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抗。所以毛主席把神权列为“束缚中国人民特别是农民的四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条极大的绳索”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《毛泽东选集&gt;一卷本31页）之一。今天，帝国主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义和苏修社会帝国主义都在积极扶椬宗教，麻醉和欺骗各国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人民，进行罪恶的侵略活动^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几千年来，劳动人民和先进的思想家用唯物主义无神论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对宗教有神论进行了坚决的斗争历史上每一次奴隶起义和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农民起义，都给宗教反动势力以沉重打击。但是在剥削制度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下，劳动人民不可能摆脱宗教的影响，反宗教斗争也不可能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彻底。马克思主义无祌论的产生是反宗教斗争史上的伟大革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命。列宁写道/只有马克思的哲学唯物主义，才给无产阶级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指明了摆脱糈抻奴役的出路”。^列宁全集》第十九卷8</w:t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页）马克</w:t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思主义认为，反宗教斗争必须服从于无产阶级反对资产阶级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的阶级斗争和路线斗争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只有发动广大群众积极参加现实的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阶级斗争，从现实斗争中找到自身解放的道路，才能自觉地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摆脱关于“天国”、“来世”的宗教幻想。只有彻底消灭私有制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和阶级，实现了共产主义，才能最后消灭宗教。毛主席指出，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宗教迷信的破除“乃是政治斗争和经济斗争胜利以后自然而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然的结果'宗教要群众“自己去摧毁，别人代庖是不对的'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毛泽东选集》一卷本33页）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63"/>
          <w:b w:val="0"/>
          <w:bCs w:val="0"/>
          <w:i w:val="0"/>
          <w:iCs w:val="0"/>
          <w:smallCaps w:val="0"/>
          <w:strike w:val="0"/>
        </w:rPr>
        <w:t>家庭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一种以婚姻和血缘关系为基砘的社会生活组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织形式。历史上最原始的婚姻形式是群婚。最早的三种家庭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形式是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:（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一血缘家庭”，它是在一个血缘系统内同辈的兄弟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和姊妹结成夫妻集团。（二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“普那路亚”(指亲密伙伴的意思&gt;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家庭，这是一群兄弟与另一群其他血统的姊妹结为夫妻集团，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氏族制度就是从这种家庭形式中发展起来的。（三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“对偶家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庭％即一男一女的结合，因随时可以拆离，还不是牢固的一夫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一妻制。这三#家處形式的经济基础都是原始共产制家庭经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济。在这种家庭中，妇女劳动是主要的，因此“妇女是家里的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主人”。(《马克思恩格斯选集&gt;第四卷155页）后来由于男子在经济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上逐渐取得支配地位和私有制的产生，出现了由“母权制”到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“父权制"的转化汗是“一夫一妻制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的个体家庭就代替了噌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偶家庭'个体家庭开始成为社会的经济单位。在这种家庭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中，男子占有生产资料和奴隶，男子的劳动就是一切，妇女的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家务劳动无足轻重，于是男子在家中占统治地位”。（《马克思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恩格斯选集^第四卷1站页）这是奴隶制家庭的萌芽。恩格斯指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</w:t>
      </w:r>
      <w:r>
        <w:rPr>
          <w:rStyle w:val="187"/>
          <w:b w:val="0"/>
          <w:bCs w:val="0"/>
          <w:i w:val="0"/>
          <w:iCs w:val="0"/>
          <w:smallCaps w:val="0"/>
          <w:strike w:val="0"/>
          <w:vertAlign w:val="subscript"/>
        </w:rPr>
        <w:t>r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在历史上出现的最初的阶级对立，是同个体婚制下的夫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妻间的对抗的发展同时发生的，而最初的阶级压迫是同男性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对女性的奴役同时发生的。” </w:t>
      </w:r>
      <w:r>
        <w:rPr>
          <w:rStyle w:val="187"/>
          <w:b w:val="0"/>
          <w:bCs w:val="0"/>
          <w:i w:val="0"/>
          <w:iCs w:val="0"/>
          <w:smallCaps w:val="0"/>
          <w:strike w:val="0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马克思恩格斯选集&gt;第四卷61页)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从此在妇女身上就加上了夫权的枷锁</w:t>
      </w:r>
      <w:r>
        <w:rPr>
          <w:color w:val="000000"/>
          <w:spacing w:val="0"/>
          <w:w w:val="100"/>
          <w:position w:val="0"/>
          <w:vertAlign w:val="subscript"/>
          <w:lang w:val="zh-CN" w:eastAsia="zh-CN" w:bidi="zh-CN"/>
        </w:rPr>
        <w:t>&amp;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40" w:lineRule="exact"/>
        <w:ind w:left="0" w:firstLine="360"/>
        <w:jc w:val="left"/>
      </w:pPr>
      <w:r>
        <w:rPr>
          <w:rStyle w:val="149"/>
          <w:b w:val="0"/>
          <w:bCs w:val="0"/>
          <w:i w:val="0"/>
          <w:iCs w:val="0"/>
          <w:smallCaps w:val="0"/>
          <w:strike w:val="0"/>
        </w:rPr>
        <w:t>在阶级社会里</w:t>
      </w:r>
      <w:r>
        <w:rPr>
          <w:rStyle w:val="149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*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t>家庭始终是阶级的家庭。在一切剥削阶</w:t>
      </w:r>
      <w:r>
        <w:rPr>
          <w:rStyle w:val="149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级家庭中，丈失对妇女占有绝对统治的地位。例如奴隶主阶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级的家庭，奴隶主可以任意占有女奴隶，妻子不过是婢女的头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领。在封建地主阶级家庭中，妻子要绝对服从丈夫，子女要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绝对服从父母，婚姻由父母包办，结婚要“门当户对”，一切都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要按封建宗法制度办事。儒家所鼓吹的“男尊女卑”，“父子有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亲”，“夬妇有别％“长幼有叙”，“三从四德％ “孝者徳之本”等</w:t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等，正是奴隶制和封建制家庭关系的反映，是为巩固反动统治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服务的。在资本主义制度下，金饯统治一切。资产阶级的婚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rStyle w:val="47"/>
          <w:b w:val="0"/>
          <w:bCs w:val="0"/>
          <w:i w:val="0"/>
          <w:iCs w:val="0"/>
          <w:smallCaps w:val="0"/>
          <w:strike w:val="0"/>
        </w:rPr>
        <w:t>姻,是在“自由恋爱”、“自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由契约”掩盖下的买卖婚姻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级的家庭关系，纯粹是一种佥钱关系。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line="335" w:lineRule="exact"/>
        <w:ind w:left="0" w:firstLine="360"/>
        <w:jc w:val="left"/>
        <w:sectPr>
          <w:footerReference r:id="rId617" w:type="first"/>
          <w:footerReference r:id="rId615" w:type="default"/>
          <w:footerReference r:id="rId616" w:type="even"/>
          <w:pgSz w:w="11909" w:h="16834"/>
          <w:pgMar w:top="1430" w:right="1440" w:bottom="1430" w:left="1440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马克思主义认为，家庭问题实质就是妇女解放的问題。社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会的解放，是妇女解放的前提；而妇女的解放，则是社会解放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的尺度。只有无产阶级革命胜利后，建立起无产阶级专政的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社会主义制度，在马克思主义路线的指引下，才能便家庭制度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和妇女的地位发生根本的变化。我国四届人大通过的新宪法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规定了妇女在各方面享有同男子平等的权利，规定了婚姻、家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庭、母亲和儿童受国家的保护。当然，在社会主义社会中，由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于仍然存在着阶级和阶级斗争，因此各种家庭仍然带有阶级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的烙印^对待家庭问题，我们也必须具有阶级和阶级斗争的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观点。我国无产阶级文化大革命和批林批孔运动的实践表明，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只有坚持无产阶级专政下的继续革命，才能使家庭沿着社会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主义道路前进，才能为妇女的彻底解放和青少年的健康成长，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开辟广阔的道路，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书名=哲学小辞典（辩证唯物主义和历史唯物主义部分）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作者=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ind w:left="0" w:firstLine="0"/>
        <w:jc w:val="left"/>
        <w:sectPr>
          <w:footerReference r:id="rId620" w:type="first"/>
          <w:footerReference r:id="rId618" w:type="default"/>
          <w:footerReference r:id="rId619" w:type="even"/>
          <w:pgSz w:w="11909" w:h="16834"/>
          <w:pgMar w:top="1430" w:right="1440" w:bottom="1430" w:left="1440" w:header="0" w:footer="3" w:gutter="0"/>
          <w:pgNumType w:start="537"/>
          <w:cols w:space="720" w:num="1"/>
          <w:rtlGutter w:val="0"/>
          <w:docGrid w:linePitch="360" w:charSpace="0"/>
        </w:sectPr>
      </w:pPr>
      <w:r>
        <w:rPr>
          <w:rStyle w:val="592"/>
          <w:b w:val="0"/>
          <w:bCs w:val="0"/>
          <w:i w:val="0"/>
          <w:iCs w:val="0"/>
          <w:smallCaps w:val="0"/>
          <w:strike w:val="0"/>
        </w:rPr>
        <w:t>页数=517</w:t>
      </w:r>
      <w:r>
        <w:rPr>
          <w:rStyle w:val="592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rStyle w:val="593"/>
          <w:b w:val="0"/>
          <w:bCs w:val="0"/>
          <w:i w:val="0"/>
          <w:iCs w:val="0"/>
          <w:smallCaps w:val="0"/>
          <w:strike w:val="0"/>
        </w:rPr>
        <w:t>SS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Style w:val="592"/>
          <w:b w:val="0"/>
          <w:bCs w:val="0"/>
          <w:i w:val="0"/>
          <w:iCs w:val="0"/>
          <w:smallCaps w:val="0"/>
          <w:strike w:val="0"/>
        </w:rPr>
        <w:t>号=0</w:t>
      </w:r>
      <w:r>
        <w:rPr>
          <w:rStyle w:val="592"/>
          <w:b w:val="0"/>
          <w:bCs w:val="0"/>
          <w:i w:val="0"/>
          <w:iCs w:val="0"/>
          <w:smallCaps w:val="0"/>
          <w:strike w:val="0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出版日期=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封面页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书名页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版权页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前言页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目录页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哲学总论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马克思主义哲学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哲学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哲学的基本问题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哲学中的两军对战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方法论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自然观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360" w:hanging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唯物主义和唯心主义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辩证唯物主义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唯物主义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朴素唯物主义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机械唯物主义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自然科学的唯物主义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庸俗唯物主义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唯心主义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主观唯心主义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客观唯心主义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物质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客观实在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世界的物质性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物质第一性、意识第二性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自然界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无机界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有机界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宏观世界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微观世界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存在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运动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静止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时间和空间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三度空间（三维空间）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思维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精神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意识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意识的相对独立性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思想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思想体系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观念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知识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才能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语言和思维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马克思主义认识论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认识论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主观和客观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主体和客体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知行统一观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思想路线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思维和存在的同一性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世界可知性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唯物论的反映论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能动的革命的反映论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唯心论的先验论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天才论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内省的经验论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不可知论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怀疑论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感觉论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经验主义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唯理论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社会实践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实践和认识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感性认识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理性认识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物质变精神、精神变物质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经验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直接经验和间接经验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感觉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知觉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表象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映象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科学的抽象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概念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判断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推理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历史的和逻辑的一致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逻辑、辩证法和唯物主义认识论的一致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规律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主观能动性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实事求是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科学的预见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动机和效果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自在之物和为我之物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认识世界和改造世界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真理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真理的客观性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真理的阶级性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相对真理和绝对真理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普遍真理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真理的标准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真理和谬误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一元论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二元论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本体论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宿命论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目的论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有神论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无神论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泛神论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自然神论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神秘主义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信仰主义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直觉主义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客观主义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主观主义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教条主义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烦琐哲学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辩证法和形而上学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唯物辩证法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辩证法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客观辩证法和主观辩证法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古代辩证法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黑格尔辩证法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对立统一规律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一分为二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两重性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两点论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重点论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矛盾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矛盾的普遍性和特殊性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主要矛盾和次要矛盾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矛盾的主要方面和次要方面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矛盾的同一性和斗争性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对抗性矛盾和非对抗性矛盾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基本矛盾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统一体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差异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内因和外因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根据和条件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共性和个性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绝对和相对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对立面的转化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物极必反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波浪式前进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新陈代谢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吐故纳新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新事物和旧事物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主流和支流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正面和反面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平衡和不平衡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批判和继承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破与立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一种倾向掩盖另一种倾向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务虚和务实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具体事物具体分析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范畴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质和量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规定性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量变和质变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渐变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飞跃（突变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部分质变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肯定和否定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否定之否定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本质和现象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假象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全局和局部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个别和一般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内容和形式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原因和结果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必然和偶然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必然和自由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可能和现实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有限和无限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间断性和不间断性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思维的至上性和非至上性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决定论和非决定论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本质联系和非本质联系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内部联系和外部联系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属性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度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度量关系交错线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扬弃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异化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辩证逻辑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形式逻辑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具体和抽象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分析和综合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归纳和演绎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形而上学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庸俗进化论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外因论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矛盾调和论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合二而一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无冲突论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诡辩论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折衷主义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相对主义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绝对主义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机械论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均衡论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循环论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虚无主义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形式主义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自然辩证法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自然科学的物质结构学说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吸引和排斥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能量守恒与转化定律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细胞学说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达尔文进化论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生命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激变论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天体演化学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太阳中心说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地球中心说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人类中心说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炼金术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燃素说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热素说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热之唯动说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电的以太说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量子力学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相对论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360" w:hanging="3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历史唯物主义和历史唯心主义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历史唯物主义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社会存在和社会意识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社会物质生活条件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生产方式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生产力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生产关系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生产关系一定要适合生产力性质的规律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经济基础和上层建筑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人民群众在历史上的作用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个人在历史上的作用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社会的基本矛盾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原始公社制度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奴隶制度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封建制度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半殖民地半封建社会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资本主义制度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社会主义制度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共产主义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国家消亡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历史唯心主义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英雄史观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多元论历史观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唯生产力论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综合经济基础论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社会达尔文主义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社会有机论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地理环境决定论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地理政治论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阶级和阶层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阶级斗争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自在阶级和自为阶级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阶级分析方法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人的社会性和阶级性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两类不同性质的社会矛盾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政权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国体和政体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人民民主专政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资产阶级民主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自由、平等、博爱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宗教改革运动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暴力革命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产业革命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新民主主义革命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马克思主义的不断革命论和革命发展阶段论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政变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无产阶级政党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路线斗争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党的基本路线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反潮流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群众路线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群众、阶级、政党、领袖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权威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爱国主义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国际主义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第三世界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民族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民族主义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社会主义社会的基本矛盾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社会主义社会的阶级和阶级斗争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走资本主义道路的当权派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无产阶级专政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无产阶级民主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民主集中制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社会主义革命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无产阶级专政下继续革命的理论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无产阶级文化大革命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资产阶级法权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脑力劳动和体力劳动之间的对立和差别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城市和乡村之间的对立和差别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工业和农业之间的对立和差别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帝国主义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社会帝国主义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法西斯主义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现代军国主义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霸权主义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沙文主义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种族主义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世界主义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战争与和平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唯武器论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和平主义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修正主义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现代修正主义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资产阶级改良主义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和平过渡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和平共处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和平竞赛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和平演变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全民国家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全民党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阶级斗争熄灭论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人性论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人道主义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“左”倾机会主义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右倾机会主义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国防哲学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社会意识形态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政治和经济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法律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艺术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科学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道德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宗教</w:t>
      </w:r>
      <w:r>
        <w:rPr>
          <w:color w:val="000000"/>
          <w:spacing w:val="0"/>
          <w:w w:val="100"/>
          <w:position w:val="0"/>
          <w:lang w:val="zh-CN" w:eastAsia="zh-CN" w:bidi="zh-CN"/>
        </w:rPr>
        <w:br w:type="textWrapping"/>
      </w:r>
      <w:r>
        <w:rPr>
          <w:color w:val="000000"/>
          <w:spacing w:val="0"/>
          <w:w w:val="100"/>
          <w:position w:val="0"/>
          <w:lang w:val="zh-CN" w:eastAsia="zh-CN" w:bidi="zh-CN"/>
        </w:rPr>
        <w:t>家庭</w:t>
      </w:r>
    </w:p>
    <w:p>
      <w:pPr>
        <w:pStyle w:val="589"/>
        <w:keepNext w:val="0"/>
        <w:keepLines w:val="0"/>
        <w:widowControl w:val="0"/>
        <w:shd w:val="clear" w:color="auto" w:fill="auto"/>
        <w:bidi w:val="0"/>
        <w:spacing w:line="168" w:lineRule="exact"/>
        <w:ind w:lef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附录页</w:t>
      </w:r>
    </w:p>
    <w:sectPr>
      <w:footerReference r:id="rId621" w:type="default"/>
      <w:footerReference r:id="rId622" w:type="even"/>
      <w:pgSz w:w="11909" w:h="16834"/>
      <w:pgMar w:top="1430" w:right="1440" w:bottom="1430" w:left="1440" w:header="0" w:footer="3" w:gutter="0"/>
      <w:cols w:space="72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/>
  </w:endnote>
  <w:endnote w:type="continuationSeparator" w:id="1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Franklin Gothic Book">
    <w:panose1 w:val="020B0503020102020204"/>
    <w:charset w:val="00"/>
    <w:family w:val="auto"/>
    <w:pitch w:val="default"/>
    <w:sig w:usb0="00000287" w:usb1="00000000" w:usb2="00000000" w:usb3="00000000" w:csb0="2000009F" w:csb1="DF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Garamond">
    <w:panose1 w:val="02020404030301010803"/>
    <w:charset w:val="00"/>
    <w:family w:val="auto"/>
    <w:pitch w:val="default"/>
    <w:sig w:usb0="00000287" w:usb1="00000000" w:usb2="00000000" w:usb3="00000000" w:csb0="0000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Franklin Gothic Medium Cond">
    <w:panose1 w:val="020B0606030402020204"/>
    <w:charset w:val="00"/>
    <w:family w:val="auto"/>
    <w:pitch w:val="default"/>
    <w:sig w:usb0="00000287" w:usb1="00000000" w:usb2="00000000" w:usb3="00000000" w:csb0="2000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Franklin Gothic Heavy">
    <w:panose1 w:val="020B0903020102020204"/>
    <w:charset w:val="00"/>
    <w:family w:val="auto"/>
    <w:pitch w:val="default"/>
    <w:sig w:usb0="00000287" w:usb1="00000000" w:usb2="00000000" w:usb3="00000000" w:csb0="2000009F" w:csb1="DFD7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S Reference Sans Serif">
    <w:panose1 w:val="020B0604030504040204"/>
    <w:charset w:val="00"/>
    <w:family w:val="auto"/>
    <w:pitch w:val="default"/>
    <w:sig w:usb0="00000287" w:usb1="00000000" w:usb2="00000000" w:usb3="00000000" w:csb0="2000019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4862830</wp:posOffset>
              </wp:positionH>
              <wp:positionV relativeFrom="page">
                <wp:posOffset>10186670</wp:posOffset>
              </wp:positionV>
              <wp:extent cx="389890" cy="97790"/>
              <wp:effectExtent l="0" t="0" r="0" b="0"/>
              <wp:wrapNone/>
              <wp:docPr id="5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9890" cy="97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# </w:t>
                          </w:r>
                          <w:r>
                            <w:rPr>
                              <w:rStyle w:val="5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11</w:t>
                          </w:r>
                          <w:r>
                            <w:rPr>
                              <w:rStyle w:val="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*■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left:382.9pt;margin-top:802.1pt;height:7.7pt;width:30.7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O25&#10;9ZTXAAAADQEAAA8AAAAAAAAAAQAgAAAAIgAAAGRycy9kb3ducmV2LnhtbFBLAQIUABQAAAAIAIdO&#10;4kD5x8i0sgEAAEgDAAAOAAAAAAAAAAEAIAAAACY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# </w:t>
                    </w:r>
                    <w:r>
                      <w:rPr>
                        <w:rStyle w:val="5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11</w:t>
                    </w:r>
                    <w:r>
                      <w:rPr>
                        <w:rStyle w:val="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*■</w:t>
                    </w:r>
                  </w:p>
                </w:txbxContent>
              </v:textbox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2204720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9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6" o:spid="_x0000_s1026" o:spt="202" type="#_x0000_t202" style="position:absolute;left:0pt;margin-left:173.6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Ad&#10;VpYx1wAAAA0BAAAPAAAAAAAAAAEAIAAAACIAAABkcnMvZG93bnJldi54bWxQSwECFAAUAAAACACH&#10;TuJAEs493rMBAABI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0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4979035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83" name="文本框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80" o:spid="_x0000_s1026" o:spt="202" type="#_x0000_t202" style="position:absolute;left:0pt;margin-left:392.05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ISi&#10;lWzWAAAADQEAAA8AAAAAAAAAAQAgAAAAIgAAAGRycy9kb3ducmV2LnhtbFBLAQIUABQAAAAIAIdO&#10;4kDk7RqJswEAAEoDAAAOAAAAAAAAAAEAIAAAACU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10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2218055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82" name="文本框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79" o:spid="_x0000_s1026" o:spt="202" type="#_x0000_t202" style="position:absolute;left:0pt;margin-left:174.6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NAkdstgAAAANAQAADwAAAAAAAAABACAAAAAiAAAAZHJzL2Rvd25yZXYueG1sUEsBAhQAFAAA&#10;AAgAh07iQOSOD9C2AQAASw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0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0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2204085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85" name="文本框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-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82" o:spid="_x0000_s1026" o:spt="202" type="#_x0000_t202" style="position:absolute;left:0pt;margin-left:173.55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AL&#10;VvC21wAAAA0BAAAPAAAAAAAAAAEAIAAAACIAAABkcnMvZG93bnJldi54bWxQSwECFAAUAAAACACH&#10;TuJAN5G+x7MBAABL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-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0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2204085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84" name="文本框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-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81" o:spid="_x0000_s1026" o:spt="202" type="#_x0000_t202" style="position:absolute;left:0pt;margin-left:173.55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AL&#10;VvC21wAAAA0BAAAPAAAAAAAAAAEAIAAAACIAAABkcnMvZG93bnJldi54bWxQSwECFAAUAAAACACH&#10;TuJAHUnauLMBAABL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-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0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4985385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86" name="文本框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83" o:spid="_x0000_s1026" o:spt="202" type="#_x0000_t202" style="position:absolute;left:0pt;margin-left:392.5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J03GH1wAAAA0BAAAPAAAAAAAAAAEAIAAAACIAAABkcnMvZG93bnJldi54bWxQSwECFAAUAAAA&#10;CACHTuJApBQe7rYBAABL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0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4985385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88" name="文本框 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85" o:spid="_x0000_s1026" o:spt="202" type="#_x0000_t202" style="position:absolute;left:0pt;margin-left:392.5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InTcYfXAAAADQEAAA8AAAAAAAAAAQAgAAAAIgAAAGRycy9kb3ducmV2LnhtbFBLAQIUABQAAAAI&#10;AIdO4kC5nbjQtQEAAEs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0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2202180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87" name="文本框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♦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84" o:spid="_x0000_s1026" o:spt="202" type="#_x0000_t202" style="position:absolute;left:0pt;margin-left:173.4pt;margin-top:801.95pt;height:8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j6Tz/1wAAAA0BAAAPAAAAAAAAAAEAIAAAACIAAABkcnMvZG93bnJldi54bWxQSwECFAAUAAAA&#10;CACHTuJA9MYNnLYBAABL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♦</w:t>
                    </w:r>
                  </w:p>
                </w:txbxContent>
              </v:textbox>
            </v:shape>
          </w:pict>
        </mc:Fallback>
      </mc:AlternateContent>
    </w:r>
  </w:p>
</w:ftr>
</file>

<file path=word/footer10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4975860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89" name="文本框 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86" o:spid="_x0000_s1026" o:spt="202" type="#_x0000_t202" style="position:absolute;left:0pt;margin-left:391.8pt;margin-top:801.95pt;height:8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MiyMFDXAAAADQEAAA8AAAAAAAAAAQAgAAAAIgAAAGRycy9kb3ducmV2LnhtbFBLAQIUABQAAAAI&#10;AIdO4kDmy1nttQEAAEs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10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4959985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91" name="文本框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88" o:spid="_x0000_s1026" o:spt="202" type="#_x0000_t202" style="position:absolute;left:0pt;margin-left:390.55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C4K&#10;YRrWAAAADQEAAA8AAAAAAAAAAQAgAAAAIgAAAGRycy9kb3ducmV2LnhtbFBLAQIUABQAAAAIAIdO&#10;4kAHkQtIswEAAEsDAAAOAAAAAAAAAAEAIAAAACU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2205990</wp:posOffset>
              </wp:positionH>
              <wp:positionV relativeFrom="page">
                <wp:posOffset>10184765</wp:posOffset>
              </wp:positionV>
              <wp:extent cx="393700" cy="101600"/>
              <wp:effectExtent l="0" t="0" r="0" b="0"/>
              <wp:wrapNone/>
              <wp:docPr id="11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37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★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8" o:spid="_x0000_s1026" o:spt="202" type="#_x0000_t202" style="position:absolute;left:0pt;margin-left:173.7pt;margin-top:801.95pt;height:8pt;width:31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GPm&#10;2/jXAAAADQEAAA8AAAAAAAAAAQAgAAAAIgAAAGRycy9kb3ducmV2LnhtbFBLAQIUABQAAAAIAIdO&#10;4kBA9S4GsgEAAEoDAAAOAAAAAAAAAAEAIAAAACY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★</w:t>
                    </w:r>
                  </w:p>
                </w:txbxContent>
              </v:textbox>
            </v:shape>
          </w:pict>
        </mc:Fallback>
      </mc:AlternateContent>
    </w:r>
  </w:p>
</w:ftr>
</file>

<file path=word/footer1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2331085</wp:posOffset>
              </wp:positionH>
              <wp:positionV relativeFrom="page">
                <wp:posOffset>10184765</wp:posOffset>
              </wp:positionV>
              <wp:extent cx="257175" cy="101600"/>
              <wp:effectExtent l="0" t="0" r="0" b="0"/>
              <wp:wrapNone/>
              <wp:docPr id="90" name="文本框 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7175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87" o:spid="_x0000_s1026" o:spt="202" type="#_x0000_t202" style="position:absolute;left:0pt;margin-left:183.55pt;margin-top:801.95pt;height:8pt;width:20.2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VaoWX2AAAAA0BAAAPAAAAAAAAAAEAIAAAACIAAABkcnMvZG93bnJldi54bWxQSwECFAAUAAAA&#10;CACHTuJAcrXKprUBAABL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^</w:t>
                    </w:r>
                  </w:p>
                </w:txbxContent>
              </v:textbox>
            </v:shape>
          </w:pict>
        </mc:Fallback>
      </mc:AlternateContent>
    </w:r>
  </w:p>
</w:ftr>
</file>

<file path=word/footer1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2199005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92" name="文本框 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89" o:spid="_x0000_s1026" o:spt="202" type="#_x0000_t202" style="position:absolute;left:0pt;margin-left:173.15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Dg&#10;8aS41wAAAA0BAAAPAAAAAAAAAAEAIAAAACIAAABkcnMvZG93bnJldi54bWxQSwECFAAUAAAACACH&#10;TuJAdn1UhrMBAABL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4963160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94" name="文本框 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«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91" o:spid="_x0000_s1026" o:spt="202" type="#_x0000_t202" style="position:absolute;left:0pt;margin-left:390.8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H&#10;hRJY1gAAAA0BAAAPAAAAAAAAAAEAIAAAACIAAABkcnMvZG93bnJldi54bWxQSwECFAAUAAAACACH&#10;TuJAuRDexrQBAABLAwAADgAAAAAAAAABACAAAAAl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«</w:t>
                    </w:r>
                  </w:p>
                </w:txbxContent>
              </v:textbox>
            </v:shape>
          </w:pict>
        </mc:Fallback>
      </mc:AlternateContent>
    </w:r>
  </w:p>
</w:ftr>
</file>

<file path=word/footer1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2173605</wp:posOffset>
              </wp:positionH>
              <wp:positionV relativeFrom="page">
                <wp:posOffset>10184765</wp:posOffset>
              </wp:positionV>
              <wp:extent cx="406400" cy="101600"/>
              <wp:effectExtent l="0" t="0" r="0" b="0"/>
              <wp:wrapNone/>
              <wp:docPr id="93" name="文本框 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4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^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90" o:spid="_x0000_s1026" o:spt="202" type="#_x0000_t202" style="position:absolute;left:0pt;margin-left:171.15pt;margin-top:801.95pt;height:8pt;width:32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b0dX6NgAAAANAQAADwAAAAAAAAABACAAAAAiAAAAZHJzL2Rvd25yZXYueG1sUEsBAhQAFAAAAAgA&#10;h07iQAsEoGazAQAASwMAAA4AAAAAAAAAAQAgAAAAJw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^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4953635</wp:posOffset>
              </wp:positionH>
              <wp:positionV relativeFrom="page">
                <wp:posOffset>10181590</wp:posOffset>
              </wp:positionV>
              <wp:extent cx="406400" cy="107950"/>
              <wp:effectExtent l="0" t="0" r="0" b="0"/>
              <wp:wrapNone/>
              <wp:docPr id="95" name="文本框 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4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、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、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92" o:spid="_x0000_s1026" o:spt="202" type="#_x0000_t202" style="position:absolute;left:0pt;margin-left:390.05pt;margin-top:801.7pt;height:8.5pt;width:32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CTwqN1wAAAA0BAAAPAAAAAAAAAAEAIAAAACIAAABkcnMvZG93bnJldi54bWxQSwECFAAUAAAA&#10;CACHTuJARzM+a7YBAABL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、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、</w:t>
                    </w:r>
                  </w:p>
                </w:txbxContent>
              </v:textbox>
            </v:shape>
          </w:pict>
        </mc:Fallback>
      </mc:AlternateContent>
    </w:r>
  </w:p>
</w:ftr>
</file>

<file path=word/footer1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5097780</wp:posOffset>
              </wp:positionH>
              <wp:positionV relativeFrom="page">
                <wp:posOffset>10184765</wp:posOffset>
              </wp:positionV>
              <wp:extent cx="254000" cy="101600"/>
              <wp:effectExtent l="0" t="0" r="0" b="0"/>
              <wp:wrapNone/>
              <wp:docPr id="97" name="文本框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94" o:spid="_x0000_s1026" o:spt="202" type="#_x0000_t202" style="position:absolute;left:0pt;margin-left:401.4pt;margin-top:801.95pt;height:8pt;width:2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BQ&#10;QQrU1gAAAA0BAAAPAAAAAAAAAAEAIAAAACIAAABkcnMvZG93bnJldi54bWxQSwECFAAUAAAACACH&#10;TuJAIq9Rb7QBAABLAwAADgAAAAAAAAABACAAAAAl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5097780</wp:posOffset>
              </wp:positionH>
              <wp:positionV relativeFrom="page">
                <wp:posOffset>10184765</wp:posOffset>
              </wp:positionV>
              <wp:extent cx="254000" cy="101600"/>
              <wp:effectExtent l="0" t="0" r="0" b="0"/>
              <wp:wrapNone/>
              <wp:docPr id="96" name="文本框 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93" o:spid="_x0000_s1026" o:spt="202" type="#_x0000_t202" style="position:absolute;left:0pt;margin-left:401.4pt;margin-top:801.95pt;height:8pt;width:2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BQ&#10;QQrU1gAAAA0BAAAPAAAAAAAAAAEAIAAAACIAAABkcnMvZG93bnJldi54bWxQSwECFAAUAAAACACH&#10;TuJAB/PHX7QBAABLAwAADgAAAAAAAAABACAAAAAl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4954270</wp:posOffset>
              </wp:positionH>
              <wp:positionV relativeFrom="page">
                <wp:posOffset>10184765</wp:posOffset>
              </wp:positionV>
              <wp:extent cx="400050" cy="101600"/>
              <wp:effectExtent l="0" t="0" r="0" b="0"/>
              <wp:wrapNone/>
              <wp:docPr id="13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00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丨13鮝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" o:spid="_x0000_s1026" o:spt="202" type="#_x0000_t202" style="position:absolute;left:0pt;margin-left:390.1pt;margin-top:801.95pt;height:8pt;width:31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CW9&#10;Ig7XAAAADQEAAA8AAAAAAAAAAQAgAAAAIgAAAGRycy9kb3ducmV2LnhtbFBLAQIUABQAAAAIAIdO&#10;4kB6wTXvsgEAAEsDAAAOAAAAAAAAAAEAIAAAACY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丨13鮝</w:t>
                    </w:r>
                  </w:p>
                </w:txbxContent>
              </v:textbox>
            </v:shape>
          </w:pict>
        </mc:Fallback>
      </mc:AlternateContent>
    </w:r>
  </w:p>
</w:ftr>
</file>

<file path=word/footer1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2194560</wp:posOffset>
              </wp:positionH>
              <wp:positionV relativeFrom="page">
                <wp:posOffset>10187940</wp:posOffset>
              </wp:positionV>
              <wp:extent cx="387350" cy="95250"/>
              <wp:effectExtent l="0" t="0" r="0" b="0"/>
              <wp:wrapNone/>
              <wp:docPr id="99" name="文本框 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rPr>
                              <w:rStyle w:val="174"/>
                              <w:b/>
                              <w:bCs/>
                              <w:i/>
                              <w:iCs/>
                              <w:smallCaps w:val="0"/>
                              <w:strike w:val="0"/>
                            </w:rPr>
                            <w:t>n</w:t>
                          </w:r>
                          <w:r>
                            <w:rPr>
                              <w:rStyle w:val="17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rPr>
                              <w:rStyle w:val="17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96" o:spid="_x0000_s1026" o:spt="202" type="#_x0000_t202" style="position:absolute;left:0pt;margin-left:172.8pt;margin-top:802.2pt;height:7.5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0zyeadcAAAANAQAADwAAAAAAAAABACAAAAAiAAAAZHJzL2Rvd25yZXYueG1sUEsBAhQAFAAAAAgA&#10;h07iQPxtX8i0AQAASg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rPr>
                        <w:rStyle w:val="174"/>
                        <w:b/>
                        <w:bCs/>
                        <w:i/>
                        <w:iCs/>
                        <w:smallCaps w:val="0"/>
                        <w:strike w:val="0"/>
                      </w:rPr>
                      <w:t>n</w:t>
                    </w:r>
                    <w:r>
                      <w:rPr>
                        <w:rStyle w:val="17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rPr>
                        <w:rStyle w:val="17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^</w:t>
                    </w:r>
                  </w:p>
                </w:txbxContent>
              </v:textbox>
            </v:shape>
          </w:pict>
        </mc:Fallback>
      </mc:AlternateContent>
    </w:r>
  </w:p>
</w:ftr>
</file>

<file path=word/footer1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2194560</wp:posOffset>
              </wp:positionH>
              <wp:positionV relativeFrom="page">
                <wp:posOffset>10187940</wp:posOffset>
              </wp:positionV>
              <wp:extent cx="387350" cy="95250"/>
              <wp:effectExtent l="0" t="0" r="0" b="0"/>
              <wp:wrapNone/>
              <wp:docPr id="98" name="文本框 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rPr>
                              <w:rStyle w:val="174"/>
                              <w:b/>
                              <w:bCs/>
                              <w:i/>
                              <w:iCs/>
                              <w:smallCaps w:val="0"/>
                              <w:strike w:val="0"/>
                            </w:rPr>
                            <w:t>n</w:t>
                          </w:r>
                          <w:r>
                            <w:rPr>
                              <w:rStyle w:val="17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rPr>
                              <w:rStyle w:val="17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95" o:spid="_x0000_s1026" o:spt="202" type="#_x0000_t202" style="position:absolute;left:0pt;margin-left:172.8pt;margin-top:802.2pt;height:7.5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DT&#10;PJ5p1wAAAA0BAAAPAAAAAAAAAAEAIAAAACIAAABkcnMvZG93bnJldi54bWxQSwECFAAUAAAACACH&#10;TuJAsPyKxrMBAABK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rPr>
                        <w:rStyle w:val="174"/>
                        <w:b/>
                        <w:bCs/>
                        <w:i/>
                        <w:iCs/>
                        <w:smallCaps w:val="0"/>
                        <w:strike w:val="0"/>
                      </w:rPr>
                      <w:t>n</w:t>
                    </w:r>
                    <w:r>
                      <w:rPr>
                        <w:rStyle w:val="17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rPr>
                        <w:rStyle w:val="17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^</w:t>
                    </w:r>
                  </w:p>
                </w:txbxContent>
              </v:textbox>
            </v:shape>
          </w:pict>
        </mc:Fallback>
      </mc:AlternateContent>
    </w:r>
  </w:p>
</w:ftr>
</file>

<file path=word/footer1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2213610</wp:posOffset>
              </wp:positionH>
              <wp:positionV relativeFrom="page">
                <wp:posOffset>10187940</wp:posOffset>
              </wp:positionV>
              <wp:extent cx="368300" cy="95250"/>
              <wp:effectExtent l="0" t="0" r="0" b="0"/>
              <wp:wrapNone/>
              <wp:docPr id="101" name="文本框 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98" o:spid="_x0000_s1026" o:spt="202" type="#_x0000_t202" style="position:absolute;left:0pt;margin-left:174.3pt;margin-top:802.2pt;height:7.5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FHI0hfXAAAADQEAAA8AAAAAAAAAAQAgAAAAIgAAAGRycy9kb3ducmV2LnhtbFBLAQIUABQAAAAI&#10;AIdO4kDql7ZKtQEAAEs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1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2213610</wp:posOffset>
              </wp:positionH>
              <wp:positionV relativeFrom="page">
                <wp:posOffset>10187940</wp:posOffset>
              </wp:positionV>
              <wp:extent cx="368300" cy="95250"/>
              <wp:effectExtent l="0" t="0" r="0" b="0"/>
              <wp:wrapNone/>
              <wp:docPr id="100" name="文本框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97" o:spid="_x0000_s1026" o:spt="202" type="#_x0000_t202" style="position:absolute;left:0pt;margin-left:174.3pt;margin-top:802.2pt;height:7.5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UcjSF9cAAAANAQAADwAAAAAAAAABACAAAAAiAAAAZHJzL2Rvd25yZXYueG1sUEsBAhQAFAAAAAgA&#10;h07iQEPg+TO0AQAASw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1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4963160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102" name="文本框 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99" o:spid="_x0000_s1026" o:spt="202" type="#_x0000_t202" style="position:absolute;left:0pt;margin-left:390.8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IeF&#10;EljWAAAADQEAAA8AAAAAAAAAAQAgAAAAIgAAAGRycy9kb3ducmV2LnhtbFBLAQIUABQAAAAIAIdO&#10;4kBQxtPAswEAAEwDAAAOAAAAAAAAAAEAIAAAACU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4977130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104" name="文本框 1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♦!</w:t>
                          </w:r>
                          <w:r>
                            <w:rPr>
                              <w:rStyle w:val="17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0</w:t>
                          </w:r>
                          <w:r>
                            <w:rPr>
                              <w:rStyle w:val="17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!•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1" o:spid="_x0000_s1026" o:spt="202" type="#_x0000_t202" style="position:absolute;left:0pt;margin-left:391.9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LS5KTnXAAAADQEAAA8AAAAAAAAAAQAgAAAAIgAAAGRycy9kb3ducmV2LnhtbFBLAQIUABQAAAAI&#10;AIdO4kDygWgO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♦!</w:t>
                    </w:r>
                    <w:r>
                      <w:rPr>
                        <w:rStyle w:val="17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0</w:t>
                    </w:r>
                    <w:r>
                      <w:rPr>
                        <w:rStyle w:val="17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!•</w:t>
                    </w:r>
                  </w:p>
                </w:txbxContent>
              </v:textbox>
            </v:shape>
          </w:pict>
        </mc:Fallback>
      </mc:AlternateContent>
    </w:r>
  </w:p>
</w:ftr>
</file>

<file path=word/footer1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4977130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103" name="文本框 1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♦!</w:t>
                          </w:r>
                          <w:r>
                            <w:rPr>
                              <w:rStyle w:val="17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0</w:t>
                          </w:r>
                          <w:r>
                            <w:rPr>
                              <w:rStyle w:val="17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!•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0" o:spid="_x0000_s1026" o:spt="202" type="#_x0000_t202" style="position:absolute;left:0pt;margin-left:391.9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tLkpOdcAAAANAQAADwAAAAAAAAABACAAAAAiAAAAZHJzL2Rvd25yZXYueG1sUEsBAhQAFAAAAAgA&#10;h07iQBCxYy60AQAATA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♦!</w:t>
                    </w:r>
                    <w:r>
                      <w:rPr>
                        <w:rStyle w:val="17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0</w:t>
                    </w:r>
                    <w:r>
                      <w:rPr>
                        <w:rStyle w:val="17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!•</w:t>
                    </w:r>
                  </w:p>
                </w:txbxContent>
              </v:textbox>
            </v:shape>
          </w:pict>
        </mc:Fallback>
      </mc:AlternateContent>
    </w:r>
  </w:p>
</w:ftr>
</file>

<file path=word/footer1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2214880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106" name="文本框 1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3" o:spid="_x0000_s1026" o:spt="202" type="#_x0000_t202" style="position:absolute;left:0pt;margin-left:174.4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MoMBItYAAAANAQAADwAAAAAAAAABACAAAAAiAAAAZHJzL2Rvd25yZXYueG1sUEsBAhQAFAAAAAgA&#10;h07iQHE8Vcm1AQAATA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2214880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105" name="文本框 1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2" o:spid="_x0000_s1026" o:spt="202" type="#_x0000_t202" style="position:absolute;left:0pt;margin-left:174.4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MoMBItYAAAANAQAADwAAAAAAAAABACAAAAAiAAAAZHJzL2Rvd25yZXYueG1sUEsBAhQAFAAAAAgA&#10;h07iQGvmqx+1AQAATA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4954270</wp:posOffset>
              </wp:positionH>
              <wp:positionV relativeFrom="page">
                <wp:posOffset>10184765</wp:posOffset>
              </wp:positionV>
              <wp:extent cx="400050" cy="101600"/>
              <wp:effectExtent l="0" t="0" r="0" b="0"/>
              <wp:wrapNone/>
              <wp:docPr id="12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00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丨13鮝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9" o:spid="_x0000_s1026" o:spt="202" type="#_x0000_t202" style="position:absolute;left:0pt;margin-left:390.1pt;margin-top:801.95pt;height:8pt;width:31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CW9&#10;Ig7XAAAADQEAAA8AAAAAAAAAAQAgAAAAIgAAAGRycy9kb3ducmV2LnhtbFBLAQIUABQAAAAIAIdO&#10;4kDjA29BsgEAAEoDAAAOAAAAAAAAAAEAIAAAACY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丨13鮝</w:t>
                    </w:r>
                  </w:p>
                </w:txbxContent>
              </v:textbox>
            </v:shape>
          </w:pict>
        </mc:Fallback>
      </mc:AlternateContent>
    </w:r>
  </w:p>
</w:ftr>
</file>

<file path=word/footer1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4986655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108" name="文本框 1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♦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5" o:spid="_x0000_s1026" o:spt="202" type="#_x0000_t202" style="position:absolute;left:0pt;margin-left:392.6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5uB061wAAAA0BAAAPAAAAAAAAAAEAIAAAACIAAABkcnMvZG93bnJldi54bWxQSwECFAAUAAAA&#10;CACHTuJAq5oRNL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♦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2214880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107" name="文本框 1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4" o:spid="_x0000_s1026" o:spt="202" type="#_x0000_t202" style="position:absolute;left:0pt;margin-left:174.4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MoMBItYAAAANAQAADwAAAAAAAAABACAAAAAiAAAAZHJzL2Rvd25yZXYueG1sUEsBAhQAFAAAAAgA&#10;h07iQEXjpLK1AQAATA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4963160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109" name="文本框 1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6" o:spid="_x0000_s1026" o:spt="202" type="#_x0000_t202" style="position:absolute;left:0pt;margin-left:390.8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IeF&#10;EljWAAAADQEAAA8AAAAAAAAAAQAgAAAAIgAAAGRycy9kb3ducmV2LnhtbFBLAQIUABQAAAAIAIdO&#10;4kAsctO9swEAAE0DAAAOAAAAAAAAAAEAIAAAACU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4963160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111" name="文本框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8" o:spid="_x0000_s1026" o:spt="202" type="#_x0000_t202" style="position:absolute;left:0pt;margin-left:390.8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IeF&#10;EljWAAAADQEAAA8AAAAAAAAAAQAgAAAAIgAAAGRycy9kb3ducmV2LnhtbFBLAQIUABQAAAAIAIdO&#10;4kB6AEPRswEAAE0DAAAOAAAAAAAAAAEAIAAAACU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2223135</wp:posOffset>
              </wp:positionH>
              <wp:positionV relativeFrom="page">
                <wp:posOffset>10184765</wp:posOffset>
              </wp:positionV>
              <wp:extent cx="368300" cy="101600"/>
              <wp:effectExtent l="0" t="0" r="0" b="0"/>
              <wp:wrapNone/>
              <wp:docPr id="110" name="文本框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8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18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1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7" o:spid="_x0000_s1026" o:spt="202" type="#_x0000_t202" style="position:absolute;left:0pt;margin-left:175.05pt;margin-top:801.95pt;height:8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ODn/pdcAAAANAQAADwAAAAAAAAABACAAAAAiAAAAZHJzL2Rvd25yZXYueG1sUEsBAhQAFAAAAAgA&#10;h07iQMbp7ga0AQAATQ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8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18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1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1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2214880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112" name="文本框 1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■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9" o:spid="_x0000_s1026" o:spt="202" type="#_x0000_t202" style="position:absolute;left:0pt;margin-left:174.4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As0Va/XAAAADQEAAA8AAAAAAAAAAQAgAAAAIgAAAGRycy9kb3ducmV2LnhtbFBLAQIUABQAAAAI&#10;AIdO4kDBBu/1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■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4968240</wp:posOffset>
              </wp:positionH>
              <wp:positionV relativeFrom="page">
                <wp:posOffset>10187940</wp:posOffset>
              </wp:positionV>
              <wp:extent cx="390525" cy="95250"/>
              <wp:effectExtent l="0" t="0" r="0" b="0"/>
              <wp:wrapNone/>
              <wp:docPr id="114" name="文本框 1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0525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♦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1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1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、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11" o:spid="_x0000_s1026" o:spt="202" type="#_x0000_t202" style="position:absolute;left:0pt;margin-left:391.2pt;margin-top:802.2pt;height:7.5pt;width:30.7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afy8p2AAAAA0BAAAPAAAAAAAAAAEAIAAAACIAAABkcnMvZG93bnJldi54bWxQSwECFAAUAAAA&#10;CACHTuJAflt4lLUBAABM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♦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1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1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、</w:t>
                    </w:r>
                  </w:p>
                </w:txbxContent>
              </v:textbox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4968240</wp:posOffset>
              </wp:positionH>
              <wp:positionV relativeFrom="page">
                <wp:posOffset>10187940</wp:posOffset>
              </wp:positionV>
              <wp:extent cx="390525" cy="95250"/>
              <wp:effectExtent l="0" t="0" r="0" b="0"/>
              <wp:wrapNone/>
              <wp:docPr id="113" name="文本框 1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0525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♦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1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1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、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10" o:spid="_x0000_s1026" o:spt="202" type="#_x0000_t202" style="position:absolute;left:0pt;margin-left:391.2pt;margin-top:802.2pt;height:7.5pt;width:30.7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Wn8vKdgAAAANAQAADwAAAAAAAAABACAAAAAiAAAAZHJzL2Rvd25yZXYueG1sUEsBAhQAFAAAAAgA&#10;h07iQJxrc7SzAQAATAMAAA4AAAAAAAAAAQAgAAAAJw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♦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1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1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、</w:t>
                    </w:r>
                  </w:p>
                </w:txbxContent>
              </v:textbox>
            </v:shape>
          </w:pict>
        </mc:Fallback>
      </mc:AlternateContent>
    </w:r>
  </w:p>
</w:ftr>
</file>

<file path=word/footer1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4963160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116" name="文本框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13" o:spid="_x0000_s1026" o:spt="202" type="#_x0000_t202" style="position:absolute;left:0pt;margin-left:390.8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H&#10;hRJY1gAAAA0BAAAPAAAAAAAAAAEAIAAAACIAAABkcnMvZG93bnJldi54bWxQSwECFAAUAAAACACH&#10;TuJAcjsjmLQBAABNAwAADgAAAAAAAAABACAAAAAl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2207895</wp:posOffset>
              </wp:positionH>
              <wp:positionV relativeFrom="page">
                <wp:posOffset>10183495</wp:posOffset>
              </wp:positionV>
              <wp:extent cx="374650" cy="104775"/>
              <wp:effectExtent l="0" t="0" r="0" b="0"/>
              <wp:wrapNone/>
              <wp:docPr id="115" name="文本框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4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12" o:spid="_x0000_s1026" o:spt="202" type="#_x0000_t202" style="position:absolute;left:0pt;margin-left:173.85pt;margin-top:801.85pt;height:8.2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DEBsZPXAAAADQEAAA8AAAAAAAAAAQAgAAAAIgAAAGRycy9kb3ducmV2LnhtbFBLAQIUABQAAAAI&#10;AIdO4kCFVZDz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2204720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117" name="文本框 1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9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，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9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19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19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,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14" o:spid="_x0000_s1026" o:spt="202" type="#_x0000_t202" style="position:absolute;left:0pt;margin-left:173.6pt;margin-top:801.95pt;height:8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Dq/ftjYAAAADQEAAA8AAAAAAAAAAQAgAAAAIgAAAGRycy9kb3ducmV2LnhtbFBLAQIUABQA&#10;AAAIAIdO4kCP2ZYctwEAAE0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9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，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9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19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19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,</w:t>
                    </w:r>
                  </w:p>
                </w:txbxContent>
              </v:textbox>
            </v:shape>
          </w:pict>
        </mc:Fallback>
      </mc:AlternateContent>
    </w:r>
  </w:p>
</w:ftr>
</file>

<file path=word/footer1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4952365</wp:posOffset>
              </wp:positionH>
              <wp:positionV relativeFrom="page">
                <wp:posOffset>10187940</wp:posOffset>
              </wp:positionV>
              <wp:extent cx="368300" cy="95250"/>
              <wp:effectExtent l="0" t="0" r="0" b="0"/>
              <wp:wrapNone/>
              <wp:docPr id="119" name="文本框 1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.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16" o:spid="_x0000_s1026" o:spt="202" type="#_x0000_t202" style="position:absolute;left:0pt;margin-left:389.95pt;margin-top:802.2pt;height:7.5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x1zY21wAAAA0BAAAPAAAAAAAAAAEAIAAAACIAAABkcnMvZG93bnJldi54bWxQSwECFAAUAAAA&#10;CACHTuJAUPTo17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.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2207895</wp:posOffset>
              </wp:positionH>
              <wp:positionV relativeFrom="page">
                <wp:posOffset>10183495</wp:posOffset>
              </wp:positionV>
              <wp:extent cx="374650" cy="104775"/>
              <wp:effectExtent l="0" t="0" r="0" b="0"/>
              <wp:wrapNone/>
              <wp:docPr id="118" name="文本框 1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4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15" o:spid="_x0000_s1026" o:spt="202" type="#_x0000_t202" style="position:absolute;left:0pt;margin-left:173.85pt;margin-top:801.85pt;height:8.2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xAbGT1wAAAA0BAAAPAAAAAAAAAAEAIAAAACIAAABkcnMvZG93bnJldi54bWxQSwECFAAUAAAA&#10;CACHTuJA4saf3b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4963160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120" name="文本框 1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17" o:spid="_x0000_s1026" o:spt="202" type="#_x0000_t202" style="position:absolute;left:0pt;margin-left:390.8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IeF&#10;EljWAAAADQEAAA8AAAAAAAAAAQAgAAAAIgAAAGRycy9kb3ducmV2LnhtbFBLAQIUABQAAAAIAIdO&#10;4kDhGkK5swEAAE0DAAAOAAAAAAAAAAEAIAAAACU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4963160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122" name="文本框 1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19" o:spid="_x0000_s1026" o:spt="202" type="#_x0000_t202" style="position:absolute;left:0pt;margin-left:390.8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H&#10;hRJY1gAAAA0BAAAPAAAAAAAAAAEAIAAAACIAAABkcnMvZG93bnJldi54bWxQSwECFAAUAAAACACH&#10;TuJANRDc+rQBAABNAwAADgAAAAAAAAABACAAAAAl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2214245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121" name="文本框 1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9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，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9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19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19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rPr>
                              <w:rStyle w:val="19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18" o:spid="_x0000_s1026" o:spt="202" type="#_x0000_t202" style="position:absolute;left:0pt;margin-left:174.3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KEeBHXXAAAADQEAAA8AAAAAAAAAAQAgAAAAIgAAAGRycy9kb3ducmV2LnhtbFBLAQIUABQAAAAI&#10;AIdO4kB726Xe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9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，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9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19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19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rPr>
                        <w:rStyle w:val="19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2204720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123" name="文本框 1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9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9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#</w:t>
                          </w:r>
                          <w:r>
                            <w:rPr>
                              <w:rStyle w:val="19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fldChar w:fldCharType="end"/>
                          </w:r>
                          <w:r>
                            <w:rPr>
                              <w:rStyle w:val="19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,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20" o:spid="_x0000_s1026" o:spt="202" type="#_x0000_t202" style="position:absolute;left:0pt;margin-left:173.6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AMI&#10;KlXXAAAADQEAAA8AAAAAAAAAAQAgAAAAIgAAAGRycy9kb3ducmV2LnhtbFBLAQIUABQAAAAIAIdO&#10;4kCW1mU2sgEAAE0DAAAOAAAAAAAAAAEAIAAAACY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9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9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#</w:t>
                    </w:r>
                    <w:r>
                      <w:rPr>
                        <w:rStyle w:val="19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fldChar w:fldCharType="end"/>
                    </w:r>
                    <w:r>
                      <w:rPr>
                        <w:rStyle w:val="19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,</w:t>
                    </w:r>
                  </w:p>
                </w:txbxContent>
              </v:textbox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2198370</wp:posOffset>
              </wp:positionH>
              <wp:positionV relativeFrom="page">
                <wp:posOffset>10187940</wp:posOffset>
              </wp:positionV>
              <wp:extent cx="393700" cy="95250"/>
              <wp:effectExtent l="0" t="0" r="0" b="0"/>
              <wp:wrapNone/>
              <wp:docPr id="15" name="文本框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37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♦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2" o:spid="_x0000_s1026" o:spt="202" type="#_x0000_t202" style="position:absolute;left:0pt;margin-left:173.1pt;margin-top:802.2pt;height:7.5pt;width:31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N86aM9cAAAANAQAADwAAAAAAAAABACAAAAAiAAAAZHJzL2Rvd25yZXYueG1sUEsBAhQAFAAAAAgA&#10;h07iQAJSI4O0AQAASg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♦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1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4995545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125" name="文本框 1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•12卜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22" o:spid="_x0000_s1026" o:spt="202" type="#_x0000_t202" style="position:absolute;left:0pt;margin-left:393.3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k/U3t2AAAAA0BAAAPAAAAAAAAAAEAIAAAACIAAABkcnMvZG93bnJldi54bWxQSwECFAAUAAAA&#10;CACHTuJAdbaD8bUBAABN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•12卜</w:t>
                    </w:r>
                  </w:p>
                </w:txbxContent>
              </v:textbox>
            </v:shape>
          </w:pict>
        </mc:Fallback>
      </mc:AlternateContent>
    </w:r>
  </w:p>
</w:ftr>
</file>

<file path=word/footer1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4995545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124" name="文本框 1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•12卜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21" o:spid="_x0000_s1026" o:spt="202" type="#_x0000_t202" style="position:absolute;left:0pt;margin-left:393.3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pP1N7dgAAAANAQAADwAAAAAAAAABACAAAAAiAAAAZHJzL2Rvd25yZXYueG1sUEsBAhQAFAAA&#10;AAgAh07iQBA3vp+2AQAATQ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•12卜</w:t>
                    </w:r>
                  </w:p>
                </w:txbxContent>
              </v:textbox>
            </v:shape>
          </w:pict>
        </mc:Fallback>
      </mc:AlternateContent>
    </w:r>
  </w:p>
</w:ftr>
</file>

<file path=word/footer1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4974590</wp:posOffset>
              </wp:positionH>
              <wp:positionV relativeFrom="page">
                <wp:posOffset>10180320</wp:posOffset>
              </wp:positionV>
              <wp:extent cx="371475" cy="111125"/>
              <wp:effectExtent l="0" t="0" r="0" b="0"/>
              <wp:wrapNone/>
              <wp:docPr id="127" name="文本框 1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1475" cy="111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*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,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24" o:spid="_x0000_s1026" o:spt="202" type="#_x0000_t202" style="position:absolute;left:0pt;margin-left:391.7pt;margin-top:801.6pt;height:8.75pt;width:29.2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N0tcV9gAAAANAQAADwAAAAAAAAABACAAAAAiAAAAZHJzL2Rvd25yZXYueG1sUEsBAhQAFAAA&#10;AAgAh07iQBRgHJy2AQAATQ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*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,</w:t>
                    </w:r>
                  </w:p>
                </w:txbxContent>
              </v:textbox>
            </v:shape>
          </w:pict>
        </mc:Fallback>
      </mc:AlternateContent>
    </w:r>
  </w:p>
</w:ftr>
</file>

<file path=word/footer1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2221865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126" name="文本框 1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23" o:spid="_x0000_s1026" o:spt="202" type="#_x0000_t202" style="position:absolute;left:0pt;margin-left:174.95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0XqPz9YAAAANAQAADwAAAAAAAAABACAAAAAiAAAAZHJzL2Rvd25yZXYueG1sUEsBAhQAFAAAAAgA&#10;h07iQLS63Fq1AQAATA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4971415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129" name="文本框 1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26" o:spid="_x0000_s1026" o:spt="202" type="#_x0000_t202" style="position:absolute;left:0pt;margin-left:391.45pt;margin-top:801.95pt;height:8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EkeG7DWAAAADQEAAA8AAAAAAAAAAQAgAAAAIgAAAGRycy9kb3ducmV2LnhtbFBLAQIUABQAAAAI&#10;AIdO4kACKjTztgEAAE0DAAAOAAAAAAAAAAEAIAAAACU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4971415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128" name="文本框 1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25" o:spid="_x0000_s1026" o:spt="202" type="#_x0000_t202" style="position:absolute;left:0pt;margin-left:391.45pt;margin-top:801.95pt;height:8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EkeG7DWAAAADQEAAA8AAAAAAAAAAQAgAAAAIgAAAGRycy9kb3ducmV2LnhtbFBLAQIUABQAAAAI&#10;AIdO4kBnqwmdtgEAAE0DAAAOAAAAAAAAAAEAIAAAACU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4982845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131" name="文本框 1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28" o:spid="_x0000_s1026" o:spt="202" type="#_x0000_t202" style="position:absolute;left:0pt;margin-left:392.35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y0bsFNcAAAANAQAADwAAAAAAAAABACAAAAAiAAAAZHJzL2Rvd25yZXYueG1sUEsBAhQAFAAAAAgA&#10;h07iQMO/3jq0AQAATQ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2198370</wp:posOffset>
              </wp:positionH>
              <wp:positionV relativeFrom="page">
                <wp:posOffset>10187940</wp:posOffset>
              </wp:positionV>
              <wp:extent cx="393700" cy="95250"/>
              <wp:effectExtent l="0" t="0" r="0" b="0"/>
              <wp:wrapNone/>
              <wp:docPr id="14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37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♦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1" o:spid="_x0000_s1026" o:spt="202" type="#_x0000_t202" style="position:absolute;left:0pt;margin-left:173.1pt;margin-top:802.2pt;height:7.5pt;width:31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N86aM9cAAAANAQAADwAAAAAAAAABACAAAAAiAAAAZHJzL2Rvd25yZXYueG1sUEsBAhQAFAAAAAgA&#10;h07iQE7D9o20AQAASg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♦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1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2205990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130" name="文本框 1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1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1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rPr>
                              <w:rStyle w:val="1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27" o:spid="_x0000_s1026" o:spt="202" type="#_x0000_t202" style="position:absolute;left:0pt;margin-left:173.7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BS&#10;su9J1wAAAA0BAAAPAAAAAAAAAAEAIAAAACIAAABkcnMvZG93bnJldi54bWxQSwECFAAUAAAACACH&#10;TuJAt7L0hLMBAABN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1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1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rPr>
                        <w:rStyle w:val="1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1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2228215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132" name="文本框 1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♦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29" o:spid="_x0000_s1026" o:spt="202" type="#_x0000_t202" style="position:absolute;left:0pt;margin-left:175.45pt;margin-top:801.95pt;height:8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jiSw31wAAAA0BAAAPAAAAAAAAAAEAIAAAACIAAABkcnMvZG93bnJldi54bWxQSwECFAAUAAAA&#10;CACHTuJA9F8QYr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♦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1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4989195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134" name="文本框 1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*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31" o:spid="_x0000_s1026" o:spt="202" type="#_x0000_t202" style="position:absolute;left:0pt;margin-left:392.8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MY3CP/XAAAADQEAAA8AAAAAAAAAAQAgAAAAIgAAAGRycy9kb3ducmV2LnhtbFBLAQIUABQAAAAI&#10;AIdO4kB1R505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*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^</w:t>
                    </w:r>
                  </w:p>
                </w:txbxContent>
              </v:textbox>
            </v:shape>
          </w:pict>
        </mc:Fallback>
      </mc:AlternateContent>
    </w:r>
  </w:p>
</w:ftr>
</file>

<file path=word/footer1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2223770</wp:posOffset>
              </wp:positionH>
              <wp:positionV relativeFrom="page">
                <wp:posOffset>10183495</wp:posOffset>
              </wp:positionV>
              <wp:extent cx="374650" cy="104775"/>
              <wp:effectExtent l="0" t="0" r="0" b="0"/>
              <wp:wrapNone/>
              <wp:docPr id="133" name="文本框 1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4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30" o:spid="_x0000_s1026" o:spt="202" type="#_x0000_t202" style="position:absolute;left:0pt;margin-left:175.1pt;margin-top:801.85pt;height:8.2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FuKoX/XAAAADQEAAA8AAAAAAAAAAQAgAAAAIgAAAGRycy9kb3ducmV2LnhtbFBLAQIUABQAAAAI&#10;AIdO4kA94xQ4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1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4968240</wp:posOffset>
              </wp:positionH>
              <wp:positionV relativeFrom="page">
                <wp:posOffset>10184765</wp:posOffset>
              </wp:positionV>
              <wp:extent cx="288925" cy="101600"/>
              <wp:effectExtent l="0" t="0" r="0" b="0"/>
              <wp:wrapNone/>
              <wp:docPr id="135" name="文本框 1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8925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32" o:spid="_x0000_s1026" o:spt="202" type="#_x0000_t202" style="position:absolute;left:0pt;margin-left:391.2pt;margin-top:801.95pt;height:8pt;width:22.7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gt9AmtgAAAANAQAADwAAAAAAAAABACAAAAAiAAAAZHJzL2Rvd25yZXYueG1sUEsBAhQAFAAA&#10;AAgAh07iQL2+Iqe2AQAATQ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1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5123815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137" name="文本框 1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34" o:spid="_x0000_s1026" o:spt="202" type="#_x0000_t202" style="position:absolute;left:0pt;margin-left:403.45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pZ8DNtYAAAANAQAADwAAAAAAAAABACAAAAAiAAAAZHJzL2Rvd25yZXYueG1sUEsBAhQAFAAAAAgA&#10;h07iQKGBcVK1AQAATQ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2288540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136" name="文本框 1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33" o:spid="_x0000_s1026" o:spt="202" type="#_x0000_t202" style="position:absolute;left:0pt;margin-left:180.2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PSk&#10;+VvUAAAADQEAAA8AAAAAAAAAAQAgAAAAIgAAAGRycy9kb3ducmV2LnhtbFBLAQIUABQAAAAIAIdO&#10;4kD4H+S5tQEAAEwDAAAOAAAAAAAAAAEAIAAAACM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2214245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138" name="文本框 1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35" o:spid="_x0000_s1026" o:spt="202" type="#_x0000_t202" style="position:absolute;left:0pt;margin-left:174.35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hvfsnNcAAAANAQAADwAAAAAAAAABACAAAAAiAAAAZHJzL2Rvd25yZXYueG1sUEsBAhQAFAAAAAgA&#10;h07iQAwQBaC0AQAATQ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4942840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140" name="文本框 1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37" o:spid="_x0000_s1026" o:spt="202" type="#_x0000_t202" style="position:absolute;left:0pt;margin-left:389.2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m5++61wAAAA0BAAAPAAAAAAAAAAEAIAAAACIAAABkcnMvZG93bnJldi54bWxQSwECFAAUAAAA&#10;CACHTuJAnFqaKb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-</w:t>
                    </w:r>
                  </w:p>
                </w:txbxContent>
              </v:textbox>
            </v:shape>
          </w:pict>
        </mc:Fallback>
      </mc:AlternateContent>
    </w:r>
  </w:p>
</w:ftr>
</file>

<file path=word/footer1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4942840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139" name="文本框 1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36" o:spid="_x0000_s1026" o:spt="202" type="#_x0000_t202" style="position:absolute;left:0pt;margin-left:389.2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m5++61wAAAA0BAAAPAAAAAAAAAAEAIAAAACIAAABkcnMvZG93bnJldi54bWxQSwECFAAUAAAA&#10;CACHTuJAi/jHKb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-</w:t>
                    </w:r>
                  </w:p>
                </w:txbxContent>
              </v:textbox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2367915</wp:posOffset>
              </wp:positionH>
              <wp:positionV relativeFrom="page">
                <wp:posOffset>10187940</wp:posOffset>
              </wp:positionV>
              <wp:extent cx="368300" cy="95250"/>
              <wp:effectExtent l="0" t="0" r="0" b="0"/>
              <wp:wrapNone/>
              <wp:docPr id="141" name="文本框 1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.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38" o:spid="_x0000_s1026" o:spt="202" type="#_x0000_t202" style="position:absolute;left:0pt;margin-left:186.45pt;margin-top:802.2pt;height:7.5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TiO1k2AAAAA0BAAAPAAAAAAAAAAEAIAAAACIAAABkcnMvZG93bnJldi54bWxQSwECFAAUAAAA&#10;CACHTuJA5wHeOLUBAABM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1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5041265</wp:posOffset>
              </wp:positionH>
              <wp:positionV relativeFrom="page">
                <wp:posOffset>10186670</wp:posOffset>
              </wp:positionV>
              <wp:extent cx="374650" cy="98425"/>
              <wp:effectExtent l="0" t="0" r="0" b="0"/>
              <wp:wrapNone/>
              <wp:docPr id="143" name="文本框 1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19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40" o:spid="_x0000_s1026" o:spt="202" type="#_x0000_t202" style="position:absolute;left:0pt;margin-left:396.95pt;margin-top:802.1pt;height:7.7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L+8/V2AAAAA0BAAAPAAAAAAAAAAEAIAAAACIAAABkcnMvZG93bnJldi54bWxQSwECFAAUAAAA&#10;CACHTuJAtSSJUbUBAABM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19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2202815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142" name="文本框 1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♦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39" o:spid="_x0000_s1026" o:spt="202" type="#_x0000_t202" style="position:absolute;left:0pt;margin-left:173.45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A1hVvnWAAAADQEAAA8AAAAAAAAAAQAgAAAAIgAAAGRycy9kb3ducmV2LnhtbFBLAQIUABQAAAAI&#10;AIdO4kBu7QZvtgEAAEwDAAAOAAAAAAAAAAEAIAAAACU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♦</w:t>
                    </w:r>
                  </w:p>
                </w:txbxContent>
              </v:textbox>
            </v:shape>
          </w:pict>
        </mc:Fallback>
      </mc:AlternateContent>
    </w:r>
  </w:p>
</w:ftr>
</file>

<file path=word/footer1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2291715</wp:posOffset>
              </wp:positionH>
              <wp:positionV relativeFrom="page">
                <wp:posOffset>10187940</wp:posOffset>
              </wp:positionV>
              <wp:extent cx="387350" cy="95250"/>
              <wp:effectExtent l="0" t="0" r="0" b="0"/>
              <wp:wrapNone/>
              <wp:docPr id="144" name="文本框 1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41" o:spid="_x0000_s1026" o:spt="202" type="#_x0000_t202" style="position:absolute;left:0pt;margin-left:180.45pt;margin-top:802.2pt;height:7.5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NzCmhfXAAAADQEAAA8AAAAAAAAAAQAgAAAAIgAAAGRycy9kb3ducmV2LnhtbFBLAQIUABQAAAAI&#10;AIdO4kAQkxzF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4971415</wp:posOffset>
              </wp:positionH>
              <wp:positionV relativeFrom="page">
                <wp:posOffset>10186670</wp:posOffset>
              </wp:positionV>
              <wp:extent cx="374650" cy="98425"/>
              <wp:effectExtent l="0" t="0" r="0" b="0"/>
              <wp:wrapNone/>
              <wp:docPr id="146" name="文本框 1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♦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43" o:spid="_x0000_s1026" o:spt="202" type="#_x0000_t202" style="position:absolute;left:0pt;margin-left:391.45pt;margin-top:802.1pt;height:7.7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gAOCU1wAAAA0BAAAPAAAAAAAAAAEAIAAAACIAAABkcnMvZG93bnJldi54bWxQSwECFAAUAAAA&#10;CACHTuJA2kz78b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♦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1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2355215</wp:posOffset>
              </wp:positionH>
              <wp:positionV relativeFrom="page">
                <wp:posOffset>10181590</wp:posOffset>
              </wp:positionV>
              <wp:extent cx="361950" cy="107950"/>
              <wp:effectExtent l="0" t="0" r="0" b="0"/>
              <wp:wrapNone/>
              <wp:docPr id="145" name="文本框 1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195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3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3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3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3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42" o:spid="_x0000_s1026" o:spt="202" type="#_x0000_t202" style="position:absolute;left:0pt;margin-left:185.45pt;margin-top:801.7pt;height:8.5pt;width:28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BTKhavXAAAADQEAAA8AAAAAAAAAAQAgAAAAIgAAAGRycy9kb3ducmV2LnhtbFBLAQIUABQAAAAI&#10;AIdO4kB7uoQ6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3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3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3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3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1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4876165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147" name="文本框 1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44" o:spid="_x0000_s1026" o:spt="202" type="#_x0000_t202" style="position:absolute;left:0pt;margin-left:383.95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npTWI1wAAAA0BAAAPAAAAAAAAAAEAIAAAACIAAABkcnMvZG93bnJldi54bWxQSwECFAAUAAAA&#10;CACHTuJAjujGTr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1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5022215</wp:posOffset>
              </wp:positionH>
              <wp:positionV relativeFrom="page">
                <wp:posOffset>10186670</wp:posOffset>
              </wp:positionV>
              <wp:extent cx="381000" cy="98425"/>
              <wp:effectExtent l="0" t="0" r="0" b="0"/>
              <wp:wrapNone/>
              <wp:docPr id="149" name="文本框 1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46" o:spid="_x0000_s1026" o:spt="202" type="#_x0000_t202" style="position:absolute;left:0pt;margin-left:395.45pt;margin-top:802.1pt;height:7.7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b0qX59cAAAANAQAADwAAAAAAAAABACAAAAAiAAAAZHJzL2Rvd25yZXYueG1sUEsBAhQAFAAAAAgA&#10;h07iQCQXWI20AQAATA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1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2355215</wp:posOffset>
              </wp:positionH>
              <wp:positionV relativeFrom="page">
                <wp:posOffset>10181590</wp:posOffset>
              </wp:positionV>
              <wp:extent cx="361950" cy="107950"/>
              <wp:effectExtent l="0" t="0" r="0" b="0"/>
              <wp:wrapNone/>
              <wp:docPr id="148" name="文本框 1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195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3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3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3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3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45" o:spid="_x0000_s1026" o:spt="202" type="#_x0000_t202" style="position:absolute;left:0pt;margin-left:185.45pt;margin-top:801.7pt;height:8.5pt;width:28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BTKhavXAAAADQEAAA8AAAAAAAAAAQAgAAAAIgAAAGRycy9kb3ducmV2LnhtbFBLAQIUABQAAAAI&#10;AIdO4kAcKYsU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3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3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3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3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1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2221865</wp:posOffset>
              </wp:positionH>
              <wp:positionV relativeFrom="page">
                <wp:posOffset>10183495</wp:posOffset>
              </wp:positionV>
              <wp:extent cx="381000" cy="104775"/>
              <wp:effectExtent l="0" t="0" r="0" b="0"/>
              <wp:wrapNone/>
              <wp:docPr id="150" name="文本框 1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4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47" o:spid="_x0000_s1026" o:spt="202" type="#_x0000_t202" style="position:absolute;left:0pt;margin-left:174.95pt;margin-top:801.85pt;height:8.2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Kwq167XAAAADQEAAA8AAAAAAAAAAQAgAAAAIgAAAGRycy9kb3ducmV2LnhtbFBLAQIUABQAAAAI&#10;AIdO4kCIdNsS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5041265</wp:posOffset>
              </wp:positionH>
              <wp:positionV relativeFrom="page">
                <wp:posOffset>10191115</wp:posOffset>
              </wp:positionV>
              <wp:extent cx="381000" cy="88900"/>
              <wp:effectExtent l="0" t="0" r="0" b="0"/>
              <wp:wrapNone/>
              <wp:docPr id="152" name="文本框 1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88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49" o:spid="_x0000_s1026" o:spt="202" type="#_x0000_t202" style="position:absolute;left:0pt;margin-left:396.95pt;margin-top:802.45pt;height:7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Ai&#10;zzzi1gAAAA0BAAAPAAAAAAAAAAEAIAAAACIAAABkcnMvZG93bnJldi54bWxQSwECFAAUAAAACACH&#10;TuJAVKDUQLQBAABMAwAADgAAAAAAAAABACAAAAAl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2345690</wp:posOffset>
              </wp:positionH>
              <wp:positionV relativeFrom="page">
                <wp:posOffset>10187940</wp:posOffset>
              </wp:positionV>
              <wp:extent cx="361950" cy="95250"/>
              <wp:effectExtent l="0" t="0" r="0" b="0"/>
              <wp:wrapNone/>
              <wp:docPr id="151" name="文本框 1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19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48" o:spid="_x0000_s1026" o:spt="202" type="#_x0000_t202" style="position:absolute;left:0pt;margin-left:184.7pt;margin-top:802.2pt;height:7.5pt;width:28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z&#10;aDrr1gAAAA0BAAAPAAAAAAAAAAEAIAAAACIAAABkcnMvZG93bnJldi54bWxQSwECFAAUAAAACACH&#10;TuJAynZrWbQBAABMAwAADgAAAAAAAAABACAAAAAl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4872990</wp:posOffset>
              </wp:positionH>
              <wp:positionV relativeFrom="page">
                <wp:posOffset>10186670</wp:posOffset>
              </wp:positionV>
              <wp:extent cx="374650" cy="98425"/>
              <wp:effectExtent l="0" t="0" r="0" b="0"/>
              <wp:wrapNone/>
              <wp:docPr id="153" name="文本框 1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，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50" o:spid="_x0000_s1026" o:spt="202" type="#_x0000_t202" style="position:absolute;left:0pt;margin-left:383.7pt;margin-top:802.1pt;height:7.7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JKB7uvXAAAADQEAAA8AAAAAAAAAAQAgAAAAIgAAAGRycy9kb3ducmV2LnhtbFBLAQIUABQAAAAI&#10;AIdO4kD3ZPX1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，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4885690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155" name="文本框 1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52" o:spid="_x0000_s1026" o:spt="202" type="#_x0000_t202" style="position:absolute;left:0pt;margin-left:384.7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sjjUy1wAAAA0BAAAPAAAAAAAAAAEAIAAAACIAAABkcnMvZG93bnJldi54bWxQSwECFAAUAAAA&#10;CACHTuJAAywijr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8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2269490</wp:posOffset>
              </wp:positionH>
              <wp:positionV relativeFrom="page">
                <wp:posOffset>10184765</wp:posOffset>
              </wp:positionV>
              <wp:extent cx="368300" cy="101600"/>
              <wp:effectExtent l="0" t="0" r="0" b="0"/>
              <wp:wrapNone/>
              <wp:docPr id="154" name="文本框 1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51" o:spid="_x0000_s1026" o:spt="202" type="#_x0000_t202" style="position:absolute;left:0pt;margin-left:178.7pt;margin-top:801.95pt;height:8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GKF+LvXAAAADQEAAA8AAAAAAAAAAQAgAAAAIgAAAGRycy9kb3ducmV2LnhtbFBLAQIUABQAAAAI&#10;AIdO4kBMIGdu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</w:p>
                </w:txbxContent>
              </v:textbox>
            </v:shape>
          </w:pict>
        </mc:Fallback>
      </mc:AlternateContent>
    </w:r>
  </w:p>
</w:ftr>
</file>

<file path=word/footer18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2136140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156" name="文本框 1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4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4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4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4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53" o:spid="_x0000_s1026" o:spt="202" type="#_x0000_t202" style="position:absolute;left:0pt;margin-left:168.2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W+PIx2AAAAA0BAAAPAAAAAAAAAAEAIAAAACIAAABkcnMvZG93bnJldi54bWxQSwECFAAUAAAA&#10;CACHTuJA9pIP1rUBAABM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4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4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4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4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18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5047615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158" name="文本框 1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55" o:spid="_x0000_s1026" o:spt="202" type="#_x0000_t202" style="position:absolute;left:0pt;margin-left:397.4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n19Dy9cAAAANAQAADwAAAAAAAAABACAAAAAiAAAAZHJzL2Rvd25yZXYueG1sUEsBAhQAFAAAAAgA&#10;h07iQJGub7u0AQAATA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18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2180590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157" name="文本框 1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♦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54" o:spid="_x0000_s1026" o:spt="202" type="#_x0000_t202" style="position:absolute;left:0pt;margin-left:171.7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P2In+jXAAAADQEAAA8AAAAAAAAAAQAgAAAAIgAAAGRycy9kb3ducmV2LnhtbFBLAQIUABQAAAAI&#10;AIdO4kArR6a1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♦</w:t>
                    </w:r>
                  </w:p>
                </w:txbxContent>
              </v:textbox>
            </v:shape>
          </w:pict>
        </mc:Fallback>
      </mc:AlternateContent>
    </w:r>
  </w:p>
</w:ftr>
</file>

<file path=word/footer18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4904740</wp:posOffset>
              </wp:positionH>
              <wp:positionV relativeFrom="page">
                <wp:posOffset>10184765</wp:posOffset>
              </wp:positionV>
              <wp:extent cx="285750" cy="101600"/>
              <wp:effectExtent l="0" t="0" r="0" b="0"/>
              <wp:wrapNone/>
              <wp:docPr id="159" name="文本框 1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7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#</w:t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56" o:spid="_x0000_s1026" o:spt="202" type="#_x0000_t202" style="position:absolute;left:0pt;margin-left:386.2pt;margin-top:801.95pt;height:8pt;width:22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9AwbD1wAAAA0BAAAPAAAAAAAAAAEAIAAAACIAAABkcnMvZG93bnJldi54bWxQSwECFAAUAAAA&#10;CACHTuJAWMv9wb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#</w:t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18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2085340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161" name="文本框 1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•158</w:t>
                          </w:r>
                          <w:r>
                            <w:rPr>
                              <w:rStyle w:val="25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導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58" o:spid="_x0000_s1026" o:spt="202" type="#_x0000_t202" style="position:absolute;left:0pt;margin-left:164.2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BBMMPfXAAAADQEAAA8AAAAAAAAAAQAgAAAAIgAAAGRycy9kb3ducmV2LnhtbFBLAQIUABQAAAAI&#10;AIdO4kCw0Mci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•158</w:t>
                    </w:r>
                    <w:r>
                      <w:rPr>
                        <w:rStyle w:val="25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導</w:t>
                    </w:r>
                  </w:p>
                </w:txbxContent>
              </v:textbox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2194560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17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4" o:spid="_x0000_s1026" o:spt="202" type="#_x0000_t202" style="position:absolute;left:0pt;margin-left:172.8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DV&#10;R4NJ1wAAAA0BAAAPAAAAAAAAAAEAIAAAACIAAABkcnMvZG93bnJldi54bWxQSwECFAAUAAAACACH&#10;TuJAZbmzAbMBAABL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19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2085340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160" name="文本框 1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•158</w:t>
                          </w:r>
                          <w:r>
                            <w:rPr>
                              <w:rStyle w:val="25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導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57" o:spid="_x0000_s1026" o:spt="202" type="#_x0000_t202" style="position:absolute;left:0pt;margin-left:164.2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BBMMPfXAAAADQEAAA8AAAAAAAAAAQAgAAAAIgAAAGRycy9kb3ducmV2LnhtbFBLAQIUABQAAAAI&#10;AIdO4kDCtNoD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•158</w:t>
                    </w:r>
                    <w:r>
                      <w:rPr>
                        <w:rStyle w:val="25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導</w:t>
                    </w:r>
                  </w:p>
                </w:txbxContent>
              </v:textbox>
            </v:shape>
          </w:pict>
        </mc:Fallback>
      </mc:AlternateContent>
    </w:r>
  </w:p>
</w:ftr>
</file>

<file path=word/footer19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9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4949190</wp:posOffset>
              </wp:positionH>
              <wp:positionV relativeFrom="page">
                <wp:posOffset>10184765</wp:posOffset>
              </wp:positionV>
              <wp:extent cx="368300" cy="101600"/>
              <wp:effectExtent l="0" t="0" r="0" b="0"/>
              <wp:wrapNone/>
              <wp:docPr id="163" name="文本框 1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#</w:t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fldChar w:fldCharType="end"/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'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60" o:spid="_x0000_s1026" o:spt="202" type="#_x0000_t202" style="position:absolute;left:0pt;margin-left:389.7pt;margin-top:801.95pt;height:8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A1&#10;yLc11wAAAA0BAAAPAAAAAAAAAAEAIAAAACIAAABkcnMvZG93bnJldi54bWxQSwECFAAUAAAACACH&#10;TuJAbUuoU7MBAABN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#</w:t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fldChar w:fldCharType="end"/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'</w:t>
                    </w:r>
                  </w:p>
                </w:txbxContent>
              </v:textbox>
            </v:shape>
          </w:pict>
        </mc:Fallback>
      </mc:AlternateContent>
    </w:r>
  </w:p>
</w:ftr>
</file>

<file path=word/footer19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4949190</wp:posOffset>
              </wp:positionH>
              <wp:positionV relativeFrom="page">
                <wp:posOffset>10184765</wp:posOffset>
              </wp:positionV>
              <wp:extent cx="368300" cy="101600"/>
              <wp:effectExtent l="0" t="0" r="0" b="0"/>
              <wp:wrapNone/>
              <wp:docPr id="162" name="文本框 1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#</w:t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fldChar w:fldCharType="end"/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'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59" o:spid="_x0000_s1026" o:spt="202" type="#_x0000_t202" style="position:absolute;left:0pt;margin-left:389.7pt;margin-top:801.95pt;height:8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DXItzXXAAAADQEAAA8AAAAAAAAAAQAgAAAAIgAAAGRycy9kb3ducmV2LnhtbFBLAQIUABQAAAAI&#10;AIdO4kDOjRGf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#</w:t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fldChar w:fldCharType="end"/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'</w:t>
                    </w:r>
                  </w:p>
                </w:txbxContent>
              </v:textbox>
            </v:shape>
          </w:pict>
        </mc:Fallback>
      </mc:AlternateContent>
    </w:r>
  </w:p>
</w:ftr>
</file>

<file path=word/footer19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5012690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165" name="文本框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62" o:spid="_x0000_s1026" o:spt="202" type="#_x0000_t202" style="position:absolute;left:0pt;margin-left:394.7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B+&#10;IDMk1QAAAA0BAAAPAAAAAAAAAAEAIAAAACIAAABkcnMvZG93bnJldi54bWxQSwECFAAUAAAACACH&#10;TuJAa44EN7UBAABMAwAADgAAAAAAAAABACAAAAAk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19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2136140</wp:posOffset>
              </wp:positionH>
              <wp:positionV relativeFrom="page">
                <wp:posOffset>10187940</wp:posOffset>
              </wp:positionV>
              <wp:extent cx="368300" cy="95250"/>
              <wp:effectExtent l="0" t="0" r="0" b="0"/>
              <wp:wrapNone/>
              <wp:docPr id="164" name="文本框 1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61" o:spid="_x0000_s1026" o:spt="202" type="#_x0000_t202" style="position:absolute;left:0pt;margin-left:168.2pt;margin-top:802.2pt;height:7.5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eG5IN1wAAAA0BAAAPAAAAAAAAAAEAIAAAACIAAABkcnMvZG93bnJldi54bWxQSwECFAAUAAAA&#10;CACHTuJAYd/hp7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19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2250440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166" name="文本框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63" o:spid="_x0000_s1026" o:spt="202" type="#_x0000_t202" style="position:absolute;left:0pt;margin-left:177.2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HhEBzdcAAAANAQAADwAAAAAAAAABACAAAAAiAAAAZHJzL2Rvd25yZXYueG1sUEsBAhQAFAAAAAgA&#10;h07iQAShgue0AQAATQ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 •</w:t>
                    </w:r>
                  </w:p>
                </w:txbxContent>
              </v:textbox>
            </v:shape>
          </w:pict>
        </mc:Fallback>
      </mc:AlternateContent>
    </w:r>
  </w:p>
</w:ftr>
</file>

<file path=word/footer19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4926965</wp:posOffset>
              </wp:positionH>
              <wp:positionV relativeFrom="page">
                <wp:posOffset>10187940</wp:posOffset>
              </wp:positionV>
              <wp:extent cx="368300" cy="95250"/>
              <wp:effectExtent l="0" t="0" r="0" b="0"/>
              <wp:wrapNone/>
              <wp:docPr id="168" name="文本框 1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3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3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23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23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_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65" o:spid="_x0000_s1026" o:spt="202" type="#_x0000_t202" style="position:absolute;left:0pt;margin-left:387.95pt;margin-top:802.2pt;height:7.5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AgKE22AAAAA0BAAAPAAAAAAAAAAEAIAAAACIAAABkcnMvZG93bnJldi54bWxQSwECFAAUAAAA&#10;CACHTuJAi7v4SrUBAABM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3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3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23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23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_</w:t>
                    </w:r>
                  </w:p>
                </w:txbxContent>
              </v:textbox>
            </v:shape>
          </w:pict>
        </mc:Fallback>
      </mc:AlternateContent>
    </w:r>
  </w:p>
</w:ftr>
</file>

<file path=word/footer19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2250440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167" name="文本框 1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64" o:spid="_x0000_s1026" o:spt="202" type="#_x0000_t202" style="position:absolute;left:0pt;margin-left:177.2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B4RAc3XAAAADQEAAA8AAAAAAAAAAQAgAAAAIgAAAGRycy9kb3ducmV2LnhtbFBLAQIUABQAAAAI&#10;AIdO4kBupE3G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 •</w:t>
                    </w:r>
                  </w:p>
                </w:txbxContent>
              </v:textbox>
            </v:shape>
          </w:pict>
        </mc:Fallback>
      </mc:AlternateContent>
    </w:r>
  </w:p>
</w:ftr>
</file>

<file path=word/footer19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5076190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169" name="文本框 1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66" o:spid="_x0000_s1026" o:spt="202" type="#_x0000_t202" style="position:absolute;left:0pt;margin-left:399.7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XtHlrtYAAAANAQAADwAAAAAAAAABACAAAAAiAAAAZHJzL2Rvd25yZXYueG1sUEsBAhQAFAAAAAgA&#10;h07iQIHqHdq1AQAATA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4862830</wp:posOffset>
              </wp:positionH>
              <wp:positionV relativeFrom="page">
                <wp:posOffset>10186670</wp:posOffset>
              </wp:positionV>
              <wp:extent cx="389890" cy="97790"/>
              <wp:effectExtent l="0" t="0" r="0" b="0"/>
              <wp:wrapNone/>
              <wp:docPr id="4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9890" cy="97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# </w:t>
                          </w:r>
                          <w:r>
                            <w:rPr>
                              <w:rStyle w:val="5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11</w:t>
                          </w:r>
                          <w:r>
                            <w:rPr>
                              <w:rStyle w:val="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*■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left:382.9pt;margin-top:802.1pt;height:7.7pt;width:30.7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O25&#10;9ZTXAAAADQEAAA8AAAAAAAAAAQAgAAAAIgAAAGRycy9kb3ducmV2LnhtbFBLAQIUABQAAAAIAIdO&#10;4kCInEKAsgEAAEgDAAAOAAAAAAAAAAEAIAAAACY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# </w:t>
                    </w:r>
                    <w:r>
                      <w:rPr>
                        <w:rStyle w:val="5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11</w:t>
                    </w:r>
                    <w:r>
                      <w:rPr>
                        <w:rStyle w:val="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*■</w:t>
                    </w:r>
                  </w:p>
                </w:txbxContent>
              </v:textbox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2194560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16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3" o:spid="_x0000_s1026" o:spt="202" type="#_x0000_t202" style="position:absolute;left:0pt;margin-left:172.8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NVH&#10;g0nXAAAADQEAAA8AAAAAAAAAAQAgAAAAIgAAAGRycy9kb3ducmV2LnhtbFBLAQIUABQAAAAIAIdO&#10;4kBA5SUxsgEAAEsDAAAOAAAAAAAAAAEAIAAAACY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20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4993640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171" name="文本框 1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68" o:spid="_x0000_s1026" o:spt="202" type="#_x0000_t202" style="position:absolute;left:0pt;margin-left:393.2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tIY2StcAAAANAQAADwAAAAAAAAABACAAAAAiAAAAZHJzL2Rvd25yZXYueG1sUEsBAhQAFAAAAAgA&#10;h07iQPDGlDa0AQAATQ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0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2171065</wp:posOffset>
              </wp:positionH>
              <wp:positionV relativeFrom="page">
                <wp:posOffset>10186670</wp:posOffset>
              </wp:positionV>
              <wp:extent cx="374650" cy="98425"/>
              <wp:effectExtent l="0" t="0" r="0" b="0"/>
              <wp:wrapNone/>
              <wp:docPr id="170" name="文本框 1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67" o:spid="_x0000_s1026" o:spt="202" type="#_x0000_t202" style="position:absolute;left:0pt;margin-left:170.95pt;margin-top:802.1pt;height:7.7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KFs+FLXAAAADQEAAA8AAAAAAAAAAQAgAAAAIgAAAGRycy9kb3ducmV2LnhtbFBLAQIUABQAAAAI&#10;AIdO4kDJq2/u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20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2263140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172" name="文本框 1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69" o:spid="_x0000_s1026" o:spt="202" type="#_x0000_t202" style="position:absolute;left:0pt;margin-left:178.2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G/0HFDXAAAADQEAAA8AAAAAAAAAAQAgAAAAIgAAAGRycy9kb3ducmV2LnhtbFBLAQIUABQAAAAI&#10;AIdO4kDPiwSa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</w:p>
                </w:txbxContent>
              </v:textbox>
            </v:shape>
          </w:pict>
        </mc:Fallback>
      </mc:AlternateContent>
    </w:r>
  </w:p>
</w:ftr>
</file>

<file path=word/footer20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4955540</wp:posOffset>
              </wp:positionH>
              <wp:positionV relativeFrom="page">
                <wp:posOffset>10191115</wp:posOffset>
              </wp:positionV>
              <wp:extent cx="374650" cy="88900"/>
              <wp:effectExtent l="0" t="0" r="0" b="0"/>
              <wp:wrapNone/>
              <wp:docPr id="174" name="文本框 1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88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3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■ 1G9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71" o:spid="_x0000_s1026" o:spt="202" type="#_x0000_t202" style="position:absolute;left:0pt;margin-left:390.2pt;margin-top:802.45pt;height:7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KSk4t1wAAAA0BAAAPAAAAAAAAAAEAIAAAACIAAABkcnMvZG93bnJldi54bWxQSwECFAAUAAAA&#10;CACHTuJA7gTiy7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3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■ 1G9 •</w:t>
                    </w:r>
                  </w:p>
                </w:txbxContent>
              </v:textbox>
            </v:shape>
          </w:pict>
        </mc:Fallback>
      </mc:AlternateContent>
    </w:r>
  </w:p>
</w:ftr>
</file>

<file path=word/footer20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4955540</wp:posOffset>
              </wp:positionH>
              <wp:positionV relativeFrom="page">
                <wp:posOffset>10191115</wp:posOffset>
              </wp:positionV>
              <wp:extent cx="374650" cy="88900"/>
              <wp:effectExtent l="0" t="0" r="0" b="0"/>
              <wp:wrapNone/>
              <wp:docPr id="173" name="文本框 1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88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3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■ 1G9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70" o:spid="_x0000_s1026" o:spt="202" type="#_x0000_t202" style="position:absolute;left:0pt;margin-left:390.2pt;margin-top:802.45pt;height:7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ApKTi3XAAAADQEAAA8AAAAAAAAAAQAgAAAAIgAAAGRycy9kb3ducmV2LnhtbFBLAQIUABQAAAAI&#10;AIdO4kAMNOnr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3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■ 1G9 •</w:t>
                    </w:r>
                  </w:p>
                </w:txbxContent>
              </v:textbox>
            </v:shape>
          </w:pict>
        </mc:Fallback>
      </mc:AlternateContent>
    </w:r>
  </w:p>
</w:ftr>
</file>

<file path=word/footer20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20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4917440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176" name="文本框 1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_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73" o:spid="_x0000_s1026" o:spt="202" type="#_x0000_t202" style="position:absolute;left:0pt;margin-left:387.2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J7sTe1wAAAA0BAAAPAAAAAAAAAAEAIAAAACIAAABkcnMvZG93bnJldi54bWxQSwECFAAUAAAA&#10;CACHTuJAMxSGRb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_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0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2215515</wp:posOffset>
              </wp:positionH>
              <wp:positionV relativeFrom="page">
                <wp:posOffset>10186670</wp:posOffset>
              </wp:positionV>
              <wp:extent cx="381000" cy="98425"/>
              <wp:effectExtent l="0" t="0" r="0" b="0"/>
              <wp:wrapNone/>
              <wp:docPr id="175" name="文本框 1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_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72" o:spid="_x0000_s1026" o:spt="202" type="#_x0000_t202" style="position:absolute;left:0pt;margin-left:174.45pt;margin-top:802.1pt;height:7.7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K0wMUTXAAAADQEAAA8AAAAAAAAAAQAgAAAAIgAAAGRycy9kb3ducmV2LnhtbFBLAQIUABQAAAAI&#10;AIdO4kBJtbRX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_</w:t>
                    </w:r>
                  </w:p>
                </w:txbxContent>
              </v:textbox>
            </v:shape>
          </w:pict>
        </mc:Fallback>
      </mc:AlternateContent>
    </w:r>
  </w:p>
</w:ftr>
</file>

<file path=word/footer20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2161540</wp:posOffset>
              </wp:positionH>
              <wp:positionV relativeFrom="page">
                <wp:posOffset>10191115</wp:posOffset>
              </wp:positionV>
              <wp:extent cx="374650" cy="88900"/>
              <wp:effectExtent l="0" t="0" r="0" b="0"/>
              <wp:wrapNone/>
              <wp:docPr id="177" name="文本框 1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88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_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74" o:spid="_x0000_s1026" o:spt="202" type="#_x0000_t202" style="position:absolute;left:0pt;margin-left:170.2pt;margin-top:802.45pt;height:7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DJRVdNgAAAANAQAADwAAAAAAAAABACAAAAAiAAAAZHJzL2Rvd25yZXYueG1sUEsBAhQAFAAA&#10;AAgAh07iQFeDajC2AQAATA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_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0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2225040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179" name="文本框 1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66"/>
                              <w:b w:val="0"/>
                              <w:bCs w:val="0"/>
                              <w:i/>
                              <w:iCs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67"/>
                              <w:b w:val="0"/>
                              <w:bCs w:val="0"/>
                              <w:i/>
                              <w:iCs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67"/>
                              <w:b w:val="0"/>
                              <w:bCs w:val="0"/>
                              <w:i/>
                              <w:iCs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66"/>
                              <w:b w:val="0"/>
                              <w:bCs w:val="0"/>
                              <w:i/>
                              <w:iCs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266"/>
                              <w:b w:val="0"/>
                              <w:bCs w:val="0"/>
                              <w:i/>
                              <w:iCs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76" o:spid="_x0000_s1026" o:spt="202" type="#_x0000_t202" style="position:absolute;left:0pt;margin-left:175.2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aT6AZtgAAAANAQAADwAAAAAAAAABACAAAAAiAAAAZHJzL2Rvd25yZXYueG1sUEsBAhQAFAAA&#10;AAgAh07iQLiBjSW2AQAATQ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66"/>
                        <w:b w:val="0"/>
                        <w:bCs w:val="0"/>
                        <w:i/>
                        <w:iCs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67"/>
                        <w:b w:val="0"/>
                        <w:bCs w:val="0"/>
                        <w:i/>
                        <w:iCs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67"/>
                        <w:b w:val="0"/>
                        <w:bCs w:val="0"/>
                        <w:i/>
                        <w:iCs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66"/>
                        <w:b w:val="0"/>
                        <w:bCs w:val="0"/>
                        <w:i/>
                        <w:iCs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266"/>
                        <w:b w:val="0"/>
                        <w:bCs w:val="0"/>
                        <w:i/>
                        <w:iCs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2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2225040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178" name="文本框 1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66"/>
                              <w:b w:val="0"/>
                              <w:bCs w:val="0"/>
                              <w:i/>
                              <w:iCs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67"/>
                              <w:b w:val="0"/>
                              <w:bCs w:val="0"/>
                              <w:i/>
                              <w:iCs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67"/>
                              <w:b w:val="0"/>
                              <w:bCs w:val="0"/>
                              <w:i/>
                              <w:iCs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66"/>
                              <w:b w:val="0"/>
                              <w:bCs w:val="0"/>
                              <w:i/>
                              <w:iCs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266"/>
                              <w:b w:val="0"/>
                              <w:bCs w:val="0"/>
                              <w:i/>
                              <w:iCs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75" o:spid="_x0000_s1026" o:spt="202" type="#_x0000_t202" style="position:absolute;left:0pt;margin-left:175.2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aT6AZtgAAAANAQAADwAAAAAAAAABACAAAAAiAAAAZHJzL2Rvd25yZXYueG1sUEsBAhQAFAAA&#10;AAgAh07iQN0AsEu2AQAATQ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66"/>
                        <w:b w:val="0"/>
                        <w:bCs w:val="0"/>
                        <w:i/>
                        <w:iCs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67"/>
                        <w:b w:val="0"/>
                        <w:bCs w:val="0"/>
                        <w:i/>
                        <w:iCs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67"/>
                        <w:b w:val="0"/>
                        <w:bCs w:val="0"/>
                        <w:i/>
                        <w:iCs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66"/>
                        <w:b w:val="0"/>
                        <w:bCs w:val="0"/>
                        <w:i/>
                        <w:iCs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266"/>
                        <w:b w:val="0"/>
                        <w:bCs w:val="0"/>
                        <w:i/>
                        <w:iCs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4939665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180" name="文本框 1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6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6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6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6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.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77" o:spid="_x0000_s1026" o:spt="202" type="#_x0000_t202" style="position:absolute;left:0pt;margin-left:388.9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I+3gz7XAAAADQEAAA8AAAAAAAAAAQAgAAAAIgAAAGRycy9kb3ducmV2LnhtbFBLAQIUABQAAAAI&#10;AIdO4kAKpJOf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6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6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6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6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2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4999990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182" name="文本框 1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，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79" o:spid="_x0000_s1026" o:spt="202" type="#_x0000_t202" style="position:absolute;left:0pt;margin-left:393.7pt;margin-top:801.95pt;height:8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W/Vp01wAAAA0BAAAPAAAAAAAAAAEAIAAAACIAAABkcnMvZG93bnJldi54bWxQSwECFAAUAAAA&#10;CACHTuJAA43Pxr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，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2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2196465</wp:posOffset>
              </wp:positionH>
              <wp:positionV relativeFrom="page">
                <wp:posOffset>10186670</wp:posOffset>
              </wp:positionV>
              <wp:extent cx="381000" cy="98425"/>
              <wp:effectExtent l="0" t="0" r="0" b="0"/>
              <wp:wrapNone/>
              <wp:docPr id="181" name="文本框 1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,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78" o:spid="_x0000_s1026" o:spt="202" type="#_x0000_t202" style="position:absolute;left:0pt;margin-left:172.95pt;margin-top:802.1pt;height:7.7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BrXoz9gAAAANAQAADwAAAAAAAAABACAAAAAiAAAAZHJzL2Rvd25yZXYueG1sUEsBAhQAFAAAAAgA&#10;h07iQBi7QnqzAQAATAMAAA4AAAAAAAAAAQAgAAAAJw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,</w:t>
                    </w:r>
                  </w:p>
                </w:txbxContent>
              </v:textbox>
            </v:shape>
          </w:pict>
        </mc:Fallback>
      </mc:AlternateContent>
    </w:r>
  </w:p>
</w:ftr>
</file>

<file path=word/footer2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4977765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183" name="文本框 1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6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6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6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6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80" o:spid="_x0000_s1026" o:spt="202" type="#_x0000_t202" style="position:absolute;left:0pt;margin-left:391.9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TIyfZ9cAAAANAQAADwAAAAAAAAABACAAAAAiAAAAZHJzL2Rvd25yZXYueG1sUEsBAhQAFAAAAAgA&#10;h07iQMeg1g20AQAATA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6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6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6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6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2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4952365</wp:posOffset>
              </wp:positionH>
              <wp:positionV relativeFrom="page">
                <wp:posOffset>10186670</wp:posOffset>
              </wp:positionV>
              <wp:extent cx="374650" cy="98425"/>
              <wp:effectExtent l="0" t="0" r="0" b="0"/>
              <wp:wrapNone/>
              <wp:docPr id="185" name="文本框 1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.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82" o:spid="_x0000_s1026" o:spt="202" type="#_x0000_t202" style="position:absolute;left:0pt;margin-left:389.95pt;margin-top:802.1pt;height:7.7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v5uSD1wAAAA0BAAAPAAAAAAAAAAEAIAAAACIAAABkcnMvZG93bnJldi54bWxQSwECFAAUAAAA&#10;CACHTuJA3IzS+L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2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2237740</wp:posOffset>
              </wp:positionH>
              <wp:positionV relativeFrom="page">
                <wp:posOffset>10187940</wp:posOffset>
              </wp:positionV>
              <wp:extent cx="387350" cy="95250"/>
              <wp:effectExtent l="0" t="0" r="0" b="0"/>
              <wp:wrapNone/>
              <wp:docPr id="184" name="文本框 1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81" o:spid="_x0000_s1026" o:spt="202" type="#_x0000_t202" style="position:absolute;left:0pt;margin-left:176.2pt;margin-top:802.2pt;height:7.5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QCK2J2AAAAA0BAAAPAAAAAAAAAAEAIAAAACIAAABkcnMvZG93bnJldi54bWxQSwECFAAUAAAA&#10;CACHTuJADInLGrUBAABM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2177415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186" name="文本框 1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83" o:spid="_x0000_s1026" o:spt="202" type="#_x0000_t202" style="position:absolute;left:0pt;margin-left:171.4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pCA7eNgAAAANAQAADwAAAAAAAAABACAAAAAiAAAAZHJzL2Rvd25yZXYueG1sUEsBAhQAFAAA&#10;AAgAh07iQAr8Pv+2AQAATQ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4946015</wp:posOffset>
              </wp:positionH>
              <wp:positionV relativeFrom="page">
                <wp:posOffset>10187940</wp:posOffset>
              </wp:positionV>
              <wp:extent cx="279400" cy="95250"/>
              <wp:effectExtent l="0" t="0" r="0" b="0"/>
              <wp:wrapNone/>
              <wp:docPr id="188" name="文本框 1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94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85" o:spid="_x0000_s1026" o:spt="202" type="#_x0000_t202" style="position:absolute;left:0pt;margin-left:389.45pt;margin-top:802.2pt;height:7.5pt;width:22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Jt/anrXAAAADQEAAA8AAAAAAAAAAQAgAAAAIgAAAGRycy9kb3ducmV2LnhtbFBLAQIUABQAAAAI&#10;AIdO4kCYl65q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2212340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187" name="文本框 1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84" o:spid="_x0000_s1026" o:spt="202" type="#_x0000_t202" style="position:absolute;left:0pt;margin-left:174.2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JD3ihvWAAAADQEAAA8AAAAAAAAAAQAgAAAAIgAAAGRycy9kb3ducmV2LnhtbFBLAQIUABQAAAAI&#10;AIdO4kCS8hGRtgEAAEwDAAAOAAAAAAAAAAEAIAAAACU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2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4965065</wp:posOffset>
              </wp:positionH>
              <wp:positionV relativeFrom="page">
                <wp:posOffset>10191115</wp:posOffset>
              </wp:positionV>
              <wp:extent cx="368300" cy="88900"/>
              <wp:effectExtent l="0" t="0" r="0" b="0"/>
              <wp:wrapNone/>
              <wp:docPr id="189" name="文本框 1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88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86" o:spid="_x0000_s1026" o:spt="202" type="#_x0000_t202" style="position:absolute;left:0pt;margin-left:390.95pt;margin-top:802.45pt;height:7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QyQrxdcAAAANAQAADwAAAAAAAAABACAAAAAiAAAAZHJzL2Rvd25yZXYueG1sUEsBAhQAFAAAAAgA&#10;h07iQJXtPF60AQAATA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2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4942840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191" name="文本框 1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88" o:spid="_x0000_s1026" o:spt="202" type="#_x0000_t202" style="position:absolute;left:0pt;margin-left:389.2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Di5U97XAAAADQEAAA8AAAAAAAAAAQAgAAAAIgAAAGRycy9kb3ducmV2LnhtbFBLAQIUABQAAAAI&#10;AIdO4kAMzaQA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2190115</wp:posOffset>
              </wp:positionH>
              <wp:positionV relativeFrom="page">
                <wp:posOffset>10186670</wp:posOffset>
              </wp:positionV>
              <wp:extent cx="381000" cy="98425"/>
              <wp:effectExtent l="0" t="0" r="0" b="0"/>
              <wp:wrapNone/>
              <wp:docPr id="190" name="文本框 1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87" o:spid="_x0000_s1026" o:spt="202" type="#_x0000_t202" style="position:absolute;left:0pt;margin-left:172.45pt;margin-top:802.1pt;height:7.7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B150HzXAAAADQEAAA8AAAAAAAAAAQAgAAAAIgAAAGRycy9kb3ducmV2LnhtbFBLAQIUABQAAAAI&#10;AIdO4kAe0nXl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2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2259965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193" name="文本框 1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 1S8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90" o:spid="_x0000_s1026" o:spt="202" type="#_x0000_t202" style="position:absolute;left:0pt;margin-left:177.9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Ekh2EHYAAAADQEAAA8AAAAAAAAAAQAgAAAAIgAAAGRycy9kb3ducmV2LnhtbFBLAQIUABQAAAAI&#10;AIdO4kCF4KqptAEAAEwDAAAOAAAAAAAAAAEAIAAAACc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 1S8 •</w:t>
                    </w:r>
                  </w:p>
                </w:txbxContent>
              </v:textbox>
            </v:shape>
          </w:pict>
        </mc:Fallback>
      </mc:AlternateContent>
    </w:r>
  </w:p>
</w:ftr>
</file>

<file path=word/footer2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2259965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192" name="文本框 1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 1S8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89" o:spid="_x0000_s1026" o:spt="202" type="#_x0000_t202" style="position:absolute;left:0pt;margin-left:177.9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JIdhB2AAAAA0BAAAPAAAAAAAAAAEAIAAAACIAAABkcnMvZG93bnJldi54bWxQSwECFAAUAAAA&#10;CACHTuJAFhda1rUBAABM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 1S8 •</w:t>
                    </w:r>
                  </w:p>
                </w:txbxContent>
              </v:textbox>
            </v:shape>
          </w:pict>
        </mc:Fallback>
      </mc:AlternateContent>
    </w:r>
  </w:p>
</w:ftr>
</file>

<file path=word/footer2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4942840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195" name="文本框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92" o:spid="_x0000_s1026" o:spt="202" type="#_x0000_t202" style="position:absolute;left:0pt;margin-left:389.2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Di5U97XAAAADQEAAA8AAAAAAAAAAQAgAAAAIgAAAGRycy9kb3ducmV2LnhtbFBLAQIUABQAAAAI&#10;AIdO4kDwUibf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4942840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194" name="文本框 1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91" o:spid="_x0000_s1026" o:spt="202" type="#_x0000_t202" style="position:absolute;left:0pt;margin-left:389.2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Di5U97XAAAADQEAAA8AAAAAAAAAAQAgAAAAIgAAAGRycy9kb3ducmV2LnhtbFBLAQIUABQAAAAI&#10;AIdO4kBn0KGJ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4942840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197" name="文本框 1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94" o:spid="_x0000_s1026" o:spt="202" type="#_x0000_t202" style="position:absolute;left:0pt;margin-left:389.2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Di5U97XAAAADQEAAA8AAAAAAAAAAQAgAAAAIgAAAGRycy9kb3ducmV2LnhtbFBLAQIUABQAAAAI&#10;AIdO4kDeVyly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2180590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196" name="文本框 1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93" o:spid="_x0000_s1026" o:spt="202" type="#_x0000_t202" style="position:absolute;left:0pt;margin-left:171.7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9Wv/1NgAAAANAQAADwAAAAAAAAABACAAAAAiAAAAZHJzL2Rvd25yZXYueG1sUEsBAhQAFAAA&#10;AAgAh07iQPagSGe2AQAATQ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4959985</wp:posOffset>
              </wp:positionH>
              <wp:positionV relativeFrom="page">
                <wp:posOffset>10191115</wp:posOffset>
              </wp:positionV>
              <wp:extent cx="374650" cy="88900"/>
              <wp:effectExtent l="0" t="0" r="0" b="0"/>
              <wp:wrapNone/>
              <wp:docPr id="19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88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6" o:spid="_x0000_s1026" o:spt="202" type="#_x0000_t202" style="position:absolute;left:0pt;margin-left:390.55pt;margin-top:802.45pt;height:7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B+&#10;5qhx1gAAAA0BAAAPAAAAAAAAAAEAIAAAACIAAABkcnMvZG93bnJldi54bWxQSwECFAAUAAAACACH&#10;TuJAKucrWLQBAABKAwAADgAAAAAAAAABACAAAAAl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2212340</wp:posOffset>
              </wp:positionH>
              <wp:positionV relativeFrom="page">
                <wp:posOffset>10187940</wp:posOffset>
              </wp:positionV>
              <wp:extent cx="387350" cy="95250"/>
              <wp:effectExtent l="0" t="0" r="0" b="0"/>
              <wp:wrapNone/>
              <wp:docPr id="198" name="文本框 1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95" o:spid="_x0000_s1026" o:spt="202" type="#_x0000_t202" style="position:absolute;left:0pt;margin-left:174.2pt;margin-top:802.2pt;height:7.5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mBTqJ9YAAAANAQAADwAAAAAAAAABACAAAAAiAAAAZHJzL2Rvd25yZXYueG1sUEsBAhQAFAAAAAgA&#10;h07iQKStrlO1AQAATA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4942840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200" name="文本框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97" o:spid="_x0000_s1026" o:spt="202" type="#_x0000_t202" style="position:absolute;left:0pt;margin-left:389.2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Di5U97XAAAADQEAAA8AAAAAAAAAAQAgAAAAIgAAAGRycy9kb3ducmV2LnhtbFBLAQIUABQAAAAI&#10;AIdO4kBPnV69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2221865</wp:posOffset>
              </wp:positionH>
              <wp:positionV relativeFrom="page">
                <wp:posOffset>10186670</wp:posOffset>
              </wp:positionV>
              <wp:extent cx="374650" cy="98425"/>
              <wp:effectExtent l="0" t="0" r="0" b="0"/>
              <wp:wrapNone/>
              <wp:docPr id="199" name="文本框 1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96" o:spid="_x0000_s1026" o:spt="202" type="#_x0000_t202" style="position:absolute;left:0pt;margin-left:174.95pt;margin-top:802.1pt;height:7.7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L4facvYAAAADQEAAA8AAAAAAAAAAQAgAAAAIgAAAGRycy9kb3ducmV2LnhtbFBLAQIUABQAAAAI&#10;AIdO4kB0qLextAEAAEwDAAAOAAAAAAAAAAEAIAAAACc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2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2180590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201" name="文本框 1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98" o:spid="_x0000_s1026" o:spt="202" type="#_x0000_t202" style="position:absolute;left:0pt;margin-left:171.7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9Wv/1NgAAAANAQAADwAAAAAAAAABACAAAAAiAAAAZHJzL2Rvd25yZXYueG1sUEsBAhQAFAAA&#10;AAgAh07iQPB8an+2AQAATQ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4923790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203" name="文本框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■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00" o:spid="_x0000_s1026" o:spt="202" type="#_x0000_t202" style="position:absolute;left:0pt;margin-left:387.7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KJovuTXAAAADQEAAA8AAAAAAAAAAQAgAAAAIgAAAGRycy9kb3ducmV2LnhtbFBLAQIUABQAAAAI&#10;AIdO4kBVUohd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■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4923790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202" name="文本框 1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■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99" o:spid="_x0000_s1026" o:spt="202" type="#_x0000_t202" style="position:absolute;left:0pt;margin-left:387.7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KJovuTXAAAADQEAAA8AAAAAAAAAAQAgAAAAIgAAAGRycy9kb3ducmV2LnhtbFBLAQIUABQAAAAI&#10;AIdO4kAnI71K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■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2244090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204" name="文本框 2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01" o:spid="_x0000_s1026" o:spt="202" type="#_x0000_t202" style="position:absolute;left:0pt;margin-left:176.7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MvElTrYAAAADQEAAA8AAAAAAAAAAQAgAAAAIgAAAGRycy9kb3ducmV2LnhtbFBLAQIUABQAAAAI&#10;AIdO4kC3YoN9tAEAAEwDAAAOAAAAAAAAAAEAIAAAACc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4961890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206" name="文本框 2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03" o:spid="_x0000_s1026" o:spt="202" type="#_x0000_t202" style="position:absolute;left:0pt;margin-left:390.7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YVOivdYAAAANAQAADwAAAAAAAAABACAAAAAiAAAAZHJzL2Rvd25yZXYueG1sUEsBAhQAFAAAAAgA&#10;h07iQDo6+v21AQAATA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•</w:t>
                    </w:r>
                  </w:p>
                </w:txbxContent>
              </v:textbox>
            </v:shape>
          </w:pict>
        </mc:Fallback>
      </mc:AlternateContent>
    </w:r>
  </w:p>
</w:ftr>
</file>

<file path=word/footer2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2244090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205" name="文本框 2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02" o:spid="_x0000_s1026" o:spt="202" type="#_x0000_t202" style="position:absolute;left:0pt;margin-left:176.7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LxJU62AAAAA0BAAAPAAAAAAAAAAEAIAAAACIAAABkcnMvZG93bnJldi54bWxQSwECFAAUAAAA&#10;CACHTuJAIOAEK7UBAABM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2218690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207" name="文本框 2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04" o:spid="_x0000_s1026" o:spt="202" type="#_x0000_t202" style="position:absolute;left:0pt;margin-left:174.7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izuyqNUAAAANAQAADwAAAAAAAAABACAAAAAiAAAAZHJzL2Rvd25yZXYueG1sUEsBAhQAFAAAAAgA&#10;h07iQAAAT8G2AQAATAMAAA4AAAAAAAAAAQAgAAAAJA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2194560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18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5" o:spid="_x0000_s1026" o:spt="202" type="#_x0000_t202" style="position:absolute;left:0pt;margin-left:172.8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NVH&#10;g0nXAAAADQEAAA8AAAAAAAAAAQAgAAAAIgAAAGRycy9kb3ducmV2LnhtbFBLAQIUABQAAAAIAIdO&#10;4kBdbIMPsgEAAEsDAAAOAAAAAAAAAAEAIAAAACY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2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4901565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209" name="文本框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3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2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06" o:spid="_x0000_s1026" o:spt="202" type="#_x0000_t202" style="position:absolute;left:0pt;margin-left:385.95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f8JMe1wAAAA0BAAAPAAAAAAAAAAEAIAAAACIAAABkcnMvZG93bnJldi54bWxQSwECFAAUAAAA&#10;CACHTuJAxGFZgb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3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2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2218690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208" name="文本框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05" o:spid="_x0000_s1026" o:spt="202" type="#_x0000_t202" style="position:absolute;left:0pt;margin-left:174.7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L&#10;O7Ko1QAAAA0BAAAPAAAAAAAAAAEAIAAAACIAAABkcnMvZG93bnJldi54bWxQSwECFAAUAAAACACH&#10;TuJAU+Pe17UBAABMAwAADgAAAAAAAAABACAAAAAk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4885690</wp:posOffset>
              </wp:positionH>
              <wp:positionV relativeFrom="page">
                <wp:posOffset>10184765</wp:posOffset>
              </wp:positionV>
              <wp:extent cx="368300" cy="101600"/>
              <wp:effectExtent l="0" t="0" r="0" b="0"/>
              <wp:wrapNone/>
              <wp:docPr id="210" name="文本框 2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^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07" o:spid="_x0000_s1026" o:spt="202" type="#_x0000_t202" style="position:absolute;left:0pt;margin-left:384.7pt;margin-top:801.95pt;height:8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FTlhv9cAAAANAQAADwAAAAAAAAABACAAAAAiAAAAZHJzL2Rvd25yZXYueG1sUEsBAhQAFAAAAAgA&#10;h07iQDq3KwC0AQAATQ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^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2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4942840</wp:posOffset>
              </wp:positionH>
              <wp:positionV relativeFrom="page">
                <wp:posOffset>10187940</wp:posOffset>
              </wp:positionV>
              <wp:extent cx="368300" cy="95250"/>
              <wp:effectExtent l="0" t="0" r="0" b="0"/>
              <wp:wrapNone/>
              <wp:docPr id="212" name="文本框 2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09" o:spid="_x0000_s1026" o:spt="202" type="#_x0000_t202" style="position:absolute;left:0pt;margin-left:389.2pt;margin-top:802.2pt;height:7.5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wWjPi1wAAAA0BAAAPAAAAAAAAAAEAIAAAACIAAABkcnMvZG93bnJldi54bWxQSwECFAAUAAAA&#10;CACHTuJAGTZmQL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2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2218690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211" name="文本框 2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08" o:spid="_x0000_s1026" o:spt="202" type="#_x0000_t202" style="position:absolute;left:0pt;margin-left:174.7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L&#10;O7Ko1QAAAA0BAAAPAAAAAAAAAAEAIAAAACIAAABkcnMvZG93bnJldi54bWxQSwECFAAUAAAACACH&#10;TuJAkNq+F7UBAABMAwAADgAAAAAAAAABACAAAAAk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2244090</wp:posOffset>
              </wp:positionH>
              <wp:positionV relativeFrom="page">
                <wp:posOffset>10187940</wp:posOffset>
              </wp:positionV>
              <wp:extent cx="387350" cy="95250"/>
              <wp:effectExtent l="0" t="0" r="0" b="0"/>
              <wp:wrapNone/>
              <wp:docPr id="213" name="文本框 2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«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«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10" o:spid="_x0000_s1026" o:spt="202" type="#_x0000_t202" style="position:absolute;left:0pt;margin-left:176.7pt;margin-top:802.2pt;height:7.5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+47Xs9cAAAANAQAADwAAAAAAAAABACAAAAAiAAAAZHJzL2Rvd25yZXYueG1sUEsBAhQAFAAAAAgA&#10;h07iQD4L4s60AQAATA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«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«</w:t>
                    </w:r>
                  </w:p>
                </w:txbxContent>
              </v:textbox>
            </v:shape>
          </w:pict>
        </mc:Fallback>
      </mc:AlternateContent>
    </w:r>
  </w:p>
</w:ftr>
</file>

<file path=word/footer2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2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4958715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214" name="文本框 2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0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♦20卜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11" o:spid="_x0000_s1026" o:spt="202" type="#_x0000_t202" style="position:absolute;left:0pt;margin-left:390.4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AgE2h3VAAAADQEAAA8AAAAAAAAAAQAgAAAAIgAAAGRycy9kb3ducmV2LnhtbFBLAQIUABQAAAAI&#10;AIdO4kCpipDqtwEAAE0DAAAOAAAAAAAAAAEAIAAAACQ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0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♦20卜</w:t>
                    </w:r>
                  </w:p>
                </w:txbxContent>
              </v:textbox>
            </v:shape>
          </w:pict>
        </mc:Fallback>
      </mc:AlternateContent>
    </w:r>
  </w:p>
</w:ftr>
</file>

<file path=word/footer2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2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4917440</wp:posOffset>
              </wp:positionH>
              <wp:positionV relativeFrom="page">
                <wp:posOffset>10191115</wp:posOffset>
              </wp:positionV>
              <wp:extent cx="368300" cy="88900"/>
              <wp:effectExtent l="0" t="0" r="0" b="0"/>
              <wp:wrapNone/>
              <wp:docPr id="216" name="文本框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88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13" o:spid="_x0000_s1026" o:spt="202" type="#_x0000_t202" style="position:absolute;left:0pt;margin-left:387.2pt;margin-top:802.45pt;height:7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x1yx0dcAAAANAQAADwAAAAAAAAABACAAAAAiAAAAZHJzL2Rvd25yZXYueG1sUEsBAhQAFAAAAAgA&#10;h07iQLXh+ZG0AQAATA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2210435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20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p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♦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7" o:spid="_x0000_s1026" o:spt="202" type="#_x0000_t202" style="position:absolute;left:0pt;margin-left:174.05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DJ&#10;E5Xk1gAAAA0BAAAPAAAAAAAAAAEAIAAAACIAAABkcnMvZG93bnJldi54bWxQSwECFAAUAAAACACH&#10;TuJAob76O7QBAABKAwAADgAAAAAAAAABACAAAAAl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p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♦</w:t>
                    </w:r>
                  </w:p>
                </w:txbxContent>
              </v:textbox>
            </v:shape>
          </w:pict>
        </mc:Fallback>
      </mc:AlternateContent>
    </w:r>
  </w:p>
</w:ftr>
</file>

<file path=word/footer2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4917440</wp:posOffset>
              </wp:positionH>
              <wp:positionV relativeFrom="page">
                <wp:posOffset>10191115</wp:posOffset>
              </wp:positionV>
              <wp:extent cx="368300" cy="88900"/>
              <wp:effectExtent l="0" t="0" r="0" b="0"/>
              <wp:wrapNone/>
              <wp:docPr id="215" name="文本框 2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88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12" o:spid="_x0000_s1026" o:spt="202" type="#_x0000_t202" style="position:absolute;left:0pt;margin-left:387.2pt;margin-top:802.45pt;height:7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x1yx0dcAAAANAQAADwAAAAAAAAABACAAAAAiAAAAZHJzL2Rvd25yZXYueG1sUEsBAhQAFAAAAAgA&#10;h07iQK87B0e0AQAATA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4936490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218" name="文本框 2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15" o:spid="_x0000_s1026" o:spt="202" type="#_x0000_t202" style="position:absolute;left:0pt;margin-left:388.7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NX2vlnXAAAADQEAAA8AAAAAAAAAAQAgAAAAIgAAAGRycy9kb3ducmV2LnhtbFBLAQIUABQAAAAI&#10;AIdO4kAfRuY0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2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2228215</wp:posOffset>
              </wp:positionH>
              <wp:positionV relativeFrom="page">
                <wp:posOffset>10187940</wp:posOffset>
              </wp:positionV>
              <wp:extent cx="384175" cy="95250"/>
              <wp:effectExtent l="0" t="0" r="0" b="0"/>
              <wp:wrapNone/>
              <wp:docPr id="217" name="文本框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4175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14" o:spid="_x0000_s1026" o:spt="202" type="#_x0000_t202" style="position:absolute;left:0pt;margin-left:175.45pt;margin-top:802.2pt;height:7.5pt;width:30.2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KqpJcnYAAAADQEAAA8AAAAAAAAAAQAgAAAAIgAAAGRycy9kb3ducmV2LnhtbFBLAQIUABQA&#10;AAAIAIdO4kAPYjsGtwEAAEw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2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2218690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219" name="文本框 2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16" o:spid="_x0000_s1026" o:spt="202" type="#_x0000_t202" style="position:absolute;left:0pt;margin-left:174.7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izuyqNUAAAANAQAADwAAAAAAAAABACAAAAAiAAAAZHJzL2Rvd25yZXYueG1sUEsBAhQAFAAAAAgA&#10;h07iQIYhJSW2AQAATAMAAA4AAAAAAAAAAQAgAAAAJA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5009515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221" name="文本框 2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♦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18" o:spid="_x0000_s1026" o:spt="202" type="#_x0000_t202" style="position:absolute;left:0pt;margin-left:394.45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Ap&#10;EOqo1gAAAA0BAAAPAAAAAAAAAAEAIAAAACIAAABkcnMvZG93bnJldi54bWxQSwECFAAUAAAACACH&#10;TuJAaUmtAbQBAABNAwAADgAAAAAAAAABACAAAAAl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♦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2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2193290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220" name="文本框 2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1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1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1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1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17" o:spid="_x0000_s1026" o:spt="202" type="#_x0000_t202" style="position:absolute;left:0pt;margin-left:172.7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DtyU5DXAAAADQEAAA8AAAAAAAAAAQAgAAAAIgAAAGRycy9kb3ducmV2LnhtbFBLAQIUABQAAAAI&#10;AIdO4kBCuRfL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1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1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1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1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</w:p>
                </w:txbxContent>
              </v:textbox>
            </v:shape>
          </w:pict>
        </mc:Fallback>
      </mc:AlternateContent>
    </w:r>
  </w:p>
</w:ftr>
</file>

<file path=word/footer2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4917440</wp:posOffset>
              </wp:positionH>
              <wp:positionV relativeFrom="page">
                <wp:posOffset>10191115</wp:posOffset>
              </wp:positionV>
              <wp:extent cx="368300" cy="88900"/>
              <wp:effectExtent l="0" t="0" r="0" b="0"/>
              <wp:wrapNone/>
              <wp:docPr id="222" name="文本框 2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88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19" o:spid="_x0000_s1026" o:spt="202" type="#_x0000_t202" style="position:absolute;left:0pt;margin-left:387.2pt;margin-top:802.45pt;height:7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MdcsdHXAAAADQEAAA8AAAAAAAAAAQAgAAAAIgAAAGRycy9kb3ducmV2LnhtbFBLAQIUABQAAAAI&#10;AIdO4kDpec+z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4904740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224" name="文本框 2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21" o:spid="_x0000_s1026" o:spt="202" type="#_x0000_t202" style="position:absolute;left:0pt;margin-left:386.2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p45Z31wAAAA0BAAAPAAAAAAAAAAEAIAAAACIAAABkcnMvZG93bnJldi54bWxQSwECFAAUAAAA&#10;CACHTuJAfAFOqb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•</w:t>
                    </w:r>
                  </w:p>
                </w:txbxContent>
              </v:textbox>
            </v:shape>
          </w:pict>
        </mc:Fallback>
      </mc:AlternateContent>
    </w:r>
  </w:p>
</w:ftr>
</file>

<file path=word/footer2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2225040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223" name="文本框 2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20" o:spid="_x0000_s1026" o:spt="202" type="#_x0000_t202" style="position:absolute;left:0pt;margin-left:175.2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x&#10;K3Fs1wAAAA0BAAAPAAAAAAAAAAEAIAAAACIAAABkcnMvZG93bnJldi54bWxQSwECFAAUAAAACACH&#10;TuJAaoigMLMBAABN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2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2196465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225" name="文本框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，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22" o:spid="_x0000_s1026" o:spt="202" type="#_x0000_t202" style="position:absolute;left:0pt;margin-left:172.9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GnQDsvXAAAADQEAAA8AAAAAAAAAAQAgAAAAIgAAAGRycy9kb3ducmV2LnhtbFBLAQIUABQAAAAI&#10;AIdO4kDlZo24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，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4966335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22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♦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9" o:spid="_x0000_s1026" o:spt="202" type="#_x0000_t202" style="position:absolute;left:0pt;margin-left:391.05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EJY&#10;WRTWAAAADQEAAA8AAAAAAAAAAQAgAAAAIgAAAGRycy9kb3ducmV2LnhtbFBLAQIUABQAAAAIAIdO&#10;4kCSoljnswEAAEsDAAAOAAAAAAAAAAEAIAAAACU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♦</w:t>
                    </w:r>
                  </w:p>
                </w:txbxContent>
              </v:textbox>
            </v:shape>
          </w:pict>
        </mc:Fallback>
      </mc:AlternateContent>
    </w:r>
  </w:p>
</w:ftr>
</file>

<file path=word/footer2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4993640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227" name="文本框 2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t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♦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24" o:spid="_x0000_s1026" o:spt="202" type="#_x0000_t202" style="position:absolute;left:0pt;margin-left:393.2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LSGNkrXAAAADQEAAA8AAAAAAAAAAQAgAAAAIgAAAGRycy9kb3ducmV2LnhtbFBLAQIUABQAAAAI&#10;AIdO4kChg8LM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t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♦</w:t>
                    </w:r>
                  </w:p>
                </w:txbxContent>
              </v:textbox>
            </v:shape>
          </w:pict>
        </mc:Fallback>
      </mc:AlternateContent>
    </w:r>
  </w:p>
</w:ftr>
</file>

<file path=word/footer2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2212340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226" name="文本框 2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23" o:spid="_x0000_s1026" o:spt="202" type="#_x0000_t202" style="position:absolute;left:0pt;margin-left:174.2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jqk2f9cAAAANAQAADwAAAAAAAAABACAAAAAiAAAAZHJzL2Rvd25yZXYueG1sUEsBAhQAFAAAAAgA&#10;h07iQMuGDe20AQAATQ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•</w:t>
                    </w:r>
                  </w:p>
                </w:txbxContent>
              </v:textbox>
            </v:shape>
          </w:pict>
        </mc:Fallback>
      </mc:AlternateContent>
    </w:r>
  </w:p>
</w:ftr>
</file>

<file path=word/footer2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4974590</wp:posOffset>
              </wp:positionH>
              <wp:positionV relativeFrom="page">
                <wp:posOffset>10184765</wp:posOffset>
              </wp:positionV>
              <wp:extent cx="184150" cy="101600"/>
              <wp:effectExtent l="0" t="0" r="0" b="0"/>
              <wp:wrapNone/>
              <wp:docPr id="228" name="文本框 2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41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25" o:spid="_x0000_s1026" o:spt="202" type="#_x0000_t202" style="position:absolute;left:0pt;margin-left:391.7pt;margin-top:801.95pt;height:8pt;width:14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J3YZlHXAAAADQEAAA8AAAAAAAAAAQAgAAAAIgAAAGRycy9kb3ducmV2LnhtbFBLAQIUABQAAAAI&#10;AIdO4kCKNwG0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5006340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230" name="文本框 2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27" o:spid="_x0000_s1026" o:spt="202" type="#_x0000_t202" style="position:absolute;left:0pt;margin-left:394.2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Bz&#10;UdfP1gAAAA0BAAAPAAAAAAAAAAEAIAAAACIAAABkcnMvZG93bnJldi54bWxQSwECFAAUAAAACACH&#10;TuJAS+wxgrQBAABNAwAADgAAAAAAAAABACAAAAAl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2158365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229" name="文本框 2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6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*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6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26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26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,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26" o:spid="_x0000_s1026" o:spt="202" type="#_x0000_t202" style="position:absolute;left:0pt;margin-left:169.9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F46a3zWAAAADQEAAA8AAAAAAAAAAQAgAAAAIgAAAGRycy9kb3ducmV2LnhtbFBLAQIUABQAAAAI&#10;AIdO4kCL+nS3tgEAAE0DAAAOAAAAAAAAAAEAIAAAACU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6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*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6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26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26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,</w:t>
                    </w:r>
                  </w:p>
                </w:txbxContent>
              </v:textbox>
            </v:shape>
          </w:pict>
        </mc:Fallback>
      </mc:AlternateContent>
    </w:r>
  </w:p>
</w:ftr>
</file>

<file path=word/footer2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2113915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231" name="文本框 2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.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28" o:spid="_x0000_s1026" o:spt="202" type="#_x0000_t202" style="position:absolute;left:0pt;margin-left:166.4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93QOT1wAAAA0BAAAPAAAAAAAAAAEAIAAAACIAAABkcnMvZG93bnJldi54bWxQSwECFAAUAAAA&#10;CACHTuJA3Yjk27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2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4974590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233" name="文本框 2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30" o:spid="_x0000_s1026" o:spt="202" type="#_x0000_t202" style="position:absolute;left:0pt;margin-left:391.7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AiTHmTXAAAADQEAAA8AAAAAAAAAAQAgAAAAIgAAAGRycy9kb3ducmV2LnhtbFBLAQIUABQAAAAI&#10;AIdO4kB0vSlP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2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2253615</wp:posOffset>
              </wp:positionH>
              <wp:positionV relativeFrom="page">
                <wp:posOffset>10186670</wp:posOffset>
              </wp:positionV>
              <wp:extent cx="381000" cy="98425"/>
              <wp:effectExtent l="0" t="0" r="0" b="0"/>
              <wp:wrapNone/>
              <wp:docPr id="232" name="文本框 2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.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29" o:spid="_x0000_s1026" o:spt="202" type="#_x0000_t202" style="position:absolute;left:0pt;margin-left:177.45pt;margin-top:802.1pt;height:7.7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9iAb22AAAAA0BAAAPAAAAAAAAAAEAIAAAACIAAABkcnMvZG93bnJldi54bWxQSwECFAAUAAAA&#10;CACHTuJAIRhB0bUBAABM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.</w:t>
                    </w:r>
                  </w:p>
                </w:txbxContent>
              </v:textbox>
            </v:shape>
          </w:pict>
        </mc:Fallback>
      </mc:AlternateContent>
    </w:r>
  </w:p>
</w:ftr>
</file>

<file path=word/footer2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4942840</wp:posOffset>
              </wp:positionH>
              <wp:positionV relativeFrom="page">
                <wp:posOffset>10187940</wp:posOffset>
              </wp:positionV>
              <wp:extent cx="368300" cy="95250"/>
              <wp:effectExtent l="0" t="0" r="0" b="0"/>
              <wp:wrapNone/>
              <wp:docPr id="234" name="文本框 2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■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2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31" o:spid="_x0000_s1026" o:spt="202" type="#_x0000_t202" style="position:absolute;left:0pt;margin-left:389.2pt;margin-top:802.2pt;height:7.5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wWjPi1wAAAA0BAAAPAAAAAAAAAAEAIAAAACIAAABkcnMvZG93bnJldi54bWxQSwECFAAUAAAA&#10;CACHTuJArXcUjL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■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2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•</w:t>
                    </w:r>
                  </w:p>
                </w:txbxContent>
              </v:textbox>
            </v:shape>
          </w:pict>
        </mc:Fallback>
      </mc:AlternateContent>
    </w:r>
  </w:p>
</w:ftr>
</file>

<file path=word/footer2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4885690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236" name="文本框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1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1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1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1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1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33" o:spid="_x0000_s1026" o:spt="202" type="#_x0000_t202" style="position:absolute;left:0pt;margin-left:384.7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sjjUy1wAAAA0BAAAPAAAAAAAAAAEAIAAAACIAAABkcnMvZG93bnJldi54bWxQSwECFAAUAAAA&#10;CACHTuJA1bOEkr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1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1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1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1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1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2207260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21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84"/>
                              <w:b w:val="0"/>
                              <w:bCs w:val="0"/>
                              <w:i/>
                              <w:iCs/>
                              <w:smallCaps w:val="0"/>
                              <w:strike w:val="0"/>
                            </w:rPr>
                            <w:t xml:space="preserve">f.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84"/>
                              <w:b w:val="0"/>
                              <w:bCs w:val="0"/>
                              <w:i/>
                              <w:iCs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84"/>
                              <w:b w:val="0"/>
                              <w:bCs w:val="0"/>
                              <w:i/>
                              <w:iCs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8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rPr>
                              <w:rStyle w:val="8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8" o:spid="_x0000_s1026" o:spt="202" type="#_x0000_t202" style="position:absolute;left:0pt;margin-left:173.8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i&#10;2YP01wAAAA0BAAAPAAAAAAAAAAEAIAAAACIAAABkcnMvZG93bnJldi54bWxQSwECFAAUAAAACACH&#10;TuJA404HKbMBAABL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84"/>
                        <w:b w:val="0"/>
                        <w:bCs w:val="0"/>
                        <w:i/>
                        <w:iCs/>
                        <w:smallCaps w:val="0"/>
                        <w:strike w:val="0"/>
                      </w:rPr>
                      <w:t xml:space="preserve">f.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84"/>
                        <w:b w:val="0"/>
                        <w:bCs w:val="0"/>
                        <w:i/>
                        <w:iCs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84"/>
                        <w:b w:val="0"/>
                        <w:bCs w:val="0"/>
                        <w:i/>
                        <w:iCs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8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rPr>
                        <w:rStyle w:val="8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2291715</wp:posOffset>
              </wp:positionH>
              <wp:positionV relativeFrom="page">
                <wp:posOffset>10186670</wp:posOffset>
              </wp:positionV>
              <wp:extent cx="374650" cy="98425"/>
              <wp:effectExtent l="0" t="0" r="0" b="0"/>
              <wp:wrapNone/>
              <wp:docPr id="235" name="文本框 2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32" o:spid="_x0000_s1026" o:spt="202" type="#_x0000_t202" style="position:absolute;left:0pt;margin-left:180.45pt;margin-top:802.1pt;height:7.7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JY0IE1wAAAA0BAAAPAAAAAAAAAAEAIAAAACIAAABkcnMvZG93bnJldi54bWxQSwECFAAUAAAA&#10;CACHTuJAybh5n7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2202815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237" name="文本框 2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34" o:spid="_x0000_s1026" o:spt="202" type="#_x0000_t202" style="position:absolute;left:0pt;margin-left:173.4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CxpL2dcAAAANAQAADwAAAAAAAAABACAAAAAiAAAAZHJzL2Rvd25yZXYueG1sUEsBAhQAFAAA&#10;AAgAh07iQL+2S7O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5085715</wp:posOffset>
              </wp:positionH>
              <wp:positionV relativeFrom="page">
                <wp:posOffset>10184765</wp:posOffset>
              </wp:positionV>
              <wp:extent cx="285750" cy="101600"/>
              <wp:effectExtent l="0" t="0" r="0" b="0"/>
              <wp:wrapNone/>
              <wp:docPr id="239" name="文本框 2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7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36" o:spid="_x0000_s1026" o:spt="202" type="#_x0000_t202" style="position:absolute;left:0pt;margin-left:400.45pt;margin-top:801.95pt;height:8pt;width:22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94Vf+tcAAAANAQAADwAAAAAAAAABACAAAAAiAAAAZHJzL2Rvd25yZXYueG1sUEsBAhQAFAAA&#10;AAgAh07iQC5T7yC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2291715</wp:posOffset>
              </wp:positionH>
              <wp:positionV relativeFrom="page">
                <wp:posOffset>10186670</wp:posOffset>
              </wp:positionV>
              <wp:extent cx="374650" cy="98425"/>
              <wp:effectExtent l="0" t="0" r="0" b="0"/>
              <wp:wrapNone/>
              <wp:docPr id="238" name="文本框 2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35" o:spid="_x0000_s1026" o:spt="202" type="#_x0000_t202" style="position:absolute;left:0pt;margin-left:180.45pt;margin-top:802.1pt;height:7.7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yWNCBNcAAAANAQAADwAAAAAAAAABACAAAAAiAAAAZHJzL2Rvd25yZXYueG1sUEsBAhQAFAAA&#10;AAgAh07iQLRe5yS3AQAATA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2190115</wp:posOffset>
              </wp:positionH>
              <wp:positionV relativeFrom="page">
                <wp:posOffset>10187940</wp:posOffset>
              </wp:positionV>
              <wp:extent cx="377825" cy="95250"/>
              <wp:effectExtent l="0" t="0" r="0" b="0"/>
              <wp:wrapNone/>
              <wp:docPr id="240" name="文本框 2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7825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26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■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6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26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26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26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37" o:spid="_x0000_s1026" o:spt="202" type="#_x0000_t202" style="position:absolute;left:0pt;margin-left:172.45pt;margin-top:802.2pt;height:7.5pt;width:29.7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LYHj3tcAAAANAQAADwAAAAAAAAABACAAAAAiAAAAZHJzL2Rvd25yZXYueG1sUEsBAhQAFAAA&#10;AAgAh07iQPtVqSO3AQAATA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26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■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26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26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26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26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4965065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242" name="文本框 2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3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3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3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3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39" o:spid="_x0000_s1026" o:spt="202" type="#_x0000_t202" style="position:absolute;left:0pt;margin-left:390.9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lTCO+1wAAAA0BAAAPAAAAAAAAAAEAIAAAACIAAABkcnMvZG93bnJldi54bWxQSwECFAAUAAAA&#10;CACHTuJAtA7BbL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3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3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3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3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•</w:t>
                    </w:r>
                  </w:p>
                </w:txbxContent>
              </v:textbox>
            </v:shape>
          </w:pict>
        </mc:Fallback>
      </mc:AlternateContent>
    </w:r>
  </w:p>
</w:ftr>
</file>

<file path=word/footer2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2291715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241" name="文本框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^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&lt;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38" o:spid="_x0000_s1026" o:spt="202" type="#_x0000_t202" style="position:absolute;left:0pt;margin-left:180.4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K7lxDzXAAAADQEAAA8AAAAAAAAAAQAgAAAAIgAAAGRycy9kb3ducmV2LnhtbFBLAQIUABQAAAAI&#10;AIdO4kA/MVeN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^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&lt;</w:t>
                    </w:r>
                  </w:p>
                </w:txbxContent>
              </v:textbox>
            </v:shape>
          </w:pict>
        </mc:Fallback>
      </mc:AlternateContent>
    </w:r>
  </w:p>
</w:ftr>
</file>

<file path=word/footer2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4882515</wp:posOffset>
              </wp:positionH>
              <wp:positionV relativeFrom="page">
                <wp:posOffset>10181590</wp:posOffset>
              </wp:positionV>
              <wp:extent cx="374650" cy="107950"/>
              <wp:effectExtent l="0" t="0" r="0" b="0"/>
              <wp:wrapNone/>
              <wp:docPr id="243" name="文本框 2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2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2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2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2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，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40" o:spid="_x0000_s1026" o:spt="202" type="#_x0000_t202" style="position:absolute;left:0pt;margin-left:384.45pt;margin-top:801.7pt;height:8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LUtSC1wAAAA0BAAAPAAAAAAAAAAEAIAAAACIAAABkcnMvZG93bnJldi54bWxQSwECFAAUAAAA&#10;CACHTuJA7c7Yer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2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2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2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2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，</w:t>
                    </w:r>
                  </w:p>
                </w:txbxContent>
              </v:textbox>
            </v:shape>
          </w:pict>
        </mc:Fallback>
      </mc:AlternateContent>
    </w:r>
  </w:p>
</w:ftr>
</file>

<file path=word/footer2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4965065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245" name="文本框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3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3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3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3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42" o:spid="_x0000_s1026" o:spt="202" type="#_x0000_t202" style="position:absolute;left:0pt;margin-left:390.9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JUwjvtcAAAANAQAADwAAAAAAAAABACAAAAAiAAAAZHJzL2Rvd25yZXYueG1sUEsBAhQAFAAA&#10;AAgAh07iQAMukRC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3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3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3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3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•</w:t>
                    </w:r>
                  </w:p>
                </w:txbxContent>
              </v:textbox>
            </v:shape>
          </w:pict>
        </mc:Fallback>
      </mc:AlternateContent>
    </w:r>
  </w:p>
</w:ftr>
</file>

<file path=word/footer2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2234565</wp:posOffset>
              </wp:positionH>
              <wp:positionV relativeFrom="page">
                <wp:posOffset>10184765</wp:posOffset>
              </wp:positionV>
              <wp:extent cx="393700" cy="101600"/>
              <wp:effectExtent l="0" t="0" r="0" b="0"/>
              <wp:wrapNone/>
              <wp:docPr id="244" name="文本框 2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37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名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，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41" o:spid="_x0000_s1026" o:spt="202" type="#_x0000_t202" style="position:absolute;left:0pt;margin-left:175.95pt;margin-top:801.95pt;height:8pt;width:31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gYLXA1wAAAA0BAAAPAAAAAAAAAAEAIAAAACIAAABkcnMvZG93bnJldi54bWxQSwECFAAUAAAA&#10;CACHTuJA0/46r7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名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，</w:t>
                    </w:r>
                  </w:p>
                </w:txbxContent>
              </v:textbox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5099685</wp:posOffset>
              </wp:positionH>
              <wp:positionV relativeFrom="page">
                <wp:posOffset>10186670</wp:posOffset>
              </wp:positionV>
              <wp:extent cx="254000" cy="98425"/>
              <wp:effectExtent l="0" t="0" r="0" b="0"/>
              <wp:wrapNone/>
              <wp:docPr id="23" name="文本框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00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0" o:spid="_x0000_s1026" o:spt="202" type="#_x0000_t202" style="position:absolute;left:0pt;margin-left:401.55pt;margin-top:802.1pt;height:7.75pt;width:2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MnF&#10;nP3XAAAADQEAAA8AAAAAAAAAAQAgAAAAIgAAAGRycy9kb3ducmV2LnhtbFBLAQIUABQAAAAIAIdO&#10;4kBG57kysgEAAEoDAAAOAAAAAAAAAAEAIAAAACY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2228215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246" name="文本框 2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43" o:spid="_x0000_s1026" o:spt="202" type="#_x0000_t202" style="position:absolute;left:0pt;margin-left:175.45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OtqTAvXAAAADQEAAA8AAAAAAAAAAQAgAAAAIgAAAGRycy9kb3ducmV2LnhtbFBLAQIUABQAAAAI&#10;AIdO4kBBQNoK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2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5019040</wp:posOffset>
              </wp:positionH>
              <wp:positionV relativeFrom="page">
                <wp:posOffset>10191115</wp:posOffset>
              </wp:positionV>
              <wp:extent cx="381000" cy="88900"/>
              <wp:effectExtent l="0" t="0" r="0" b="0"/>
              <wp:wrapNone/>
              <wp:docPr id="248" name="文本框 2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88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3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3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3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3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3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45" o:spid="_x0000_s1026" o:spt="202" type="#_x0000_t202" style="position:absolute;left:0pt;margin-left:395.2pt;margin-top:802.45pt;height:7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FNw5i9YAAAANAQAADwAAAAAAAAABACAAAAAiAAAAZHJzL2Rvd25yZXYueG1sUEsBAhQAFAAAAAgA&#10;h07iQMigoSW1AQAATA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3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3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3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3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3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2231390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247" name="文本框 2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44" o:spid="_x0000_s1026" o:spt="202" type="#_x0000_t202" style="position:absolute;left:0pt;margin-left:175.7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0ufW71wAAAA0BAAAPAAAAAAAAAAEAIAAAACIAAABkcnMvZG93bnJldi54bWxQSwECFAAUAAAA&#10;CACHTuJAywstPb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4977765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249" name="文本框 2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3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3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#</w:t>
                          </w:r>
                          <w:r>
                            <w:rPr>
                              <w:rStyle w:val="33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fldChar w:fldCharType="end"/>
                          </w:r>
                          <w:r>
                            <w:rPr>
                              <w:rStyle w:val="33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46" o:spid="_x0000_s1026" o:spt="202" type="#_x0000_t202" style="position:absolute;left:0pt;margin-left:391.9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MjJ9n1wAAAA0BAAAPAAAAAAAAAAEAIAAAACIAAABkcnMvZG93bnJldi54bWxQSwECFAAUAAAA&#10;CACHTuJAAY9/Or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3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3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#</w:t>
                    </w:r>
                    <w:r>
                      <w:rPr>
                        <w:rStyle w:val="33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fldChar w:fldCharType="end"/>
                    </w:r>
                    <w:r>
                      <w:rPr>
                        <w:rStyle w:val="33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28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4936490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251" name="文本框 2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48" o:spid="_x0000_s1026" o:spt="202" type="#_x0000_t202" style="position:absolute;left:0pt;margin-left:388.7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y6gCPdcAAAANAQAADwAAAAAAAAABACAAAAAiAAAAZHJzL2Rvd25yZXYueG1sUEsBAhQAFAAA&#10;AAgAh07iQFdOMzy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28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2231390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250" name="文本框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47" o:spid="_x0000_s1026" o:spt="202" type="#_x0000_t202" style="position:absolute;left:0pt;margin-left:175.7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tLn1u9cAAAANAQAADwAAAAAAAAABACAAAAAiAAAAZHJzL2Rvd25yZXYueG1sUEsBAhQAFAAAAAgA&#10;h07iQCm1wcq0AQAATA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8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4825365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252" name="文本框 2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♦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49" o:spid="_x0000_s1026" o:spt="202" type="#_x0000_t202" style="position:absolute;left:0pt;margin-left:379.95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QWfeSdcAAAANAQAADwAAAAAAAAABACAAAAAiAAAAZHJzL2Rvd25yZXYueG1sUEsBAhQAFAAA&#10;AAgAh07iQEELIj23AQAATA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♦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28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2183765</wp:posOffset>
              </wp:positionH>
              <wp:positionV relativeFrom="page">
                <wp:posOffset>10187940</wp:posOffset>
              </wp:positionV>
              <wp:extent cx="387350" cy="95250"/>
              <wp:effectExtent l="0" t="0" r="0" b="0"/>
              <wp:wrapNone/>
              <wp:docPr id="254" name="文本框 2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♦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51" o:spid="_x0000_s1026" o:spt="202" type="#_x0000_t202" style="position:absolute;left:0pt;margin-left:171.95pt;margin-top:802.2pt;height:7.5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BPjxe1wAAAA0BAAAPAAAAAAAAAAEAIAAAACIAAABkcnMvZG93bnJldi54bWxQSwECFAAUAAAA&#10;CACHTuJAFzCLEr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♦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^</w:t>
                    </w:r>
                  </w:p>
                </w:txbxContent>
              </v:textbox>
            </v:shape>
          </w:pict>
        </mc:Fallback>
      </mc:AlternateContent>
    </w:r>
  </w:p>
</w:ftr>
</file>

<file path=word/footer28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2183765</wp:posOffset>
              </wp:positionH>
              <wp:positionV relativeFrom="page">
                <wp:posOffset>10187940</wp:posOffset>
              </wp:positionV>
              <wp:extent cx="387350" cy="95250"/>
              <wp:effectExtent l="0" t="0" r="0" b="0"/>
              <wp:wrapNone/>
              <wp:docPr id="253" name="文本框 2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♦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50" o:spid="_x0000_s1026" o:spt="202" type="#_x0000_t202" style="position:absolute;left:0pt;margin-left:171.95pt;margin-top:802.2pt;height:7.5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gT48XtcAAAANAQAADwAAAAAAAAABACAAAAAiAAAAZHJzL2Rvd25yZXYueG1sUEsBAhQAFAAAAAgA&#10;h07iQPUAgDK0AQAATA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♦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^</w:t>
                    </w:r>
                  </w:p>
                </w:txbxContent>
              </v:textbox>
            </v:shape>
          </w:pict>
        </mc:Fallback>
      </mc:AlternateContent>
    </w:r>
  </w:p>
</w:ftr>
</file>

<file path=word/footer28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4923790</wp:posOffset>
              </wp:positionH>
              <wp:positionV relativeFrom="page">
                <wp:posOffset>10187940</wp:posOffset>
              </wp:positionV>
              <wp:extent cx="368300" cy="95250"/>
              <wp:effectExtent l="0" t="0" r="0" b="0"/>
              <wp:wrapNone/>
              <wp:docPr id="255" name="文本框 2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3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3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3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3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52" o:spid="_x0000_s1026" o:spt="202" type="#_x0000_t202" style="position:absolute;left:0pt;margin-left:387.7pt;margin-top:802.2pt;height:7.5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JrBnFHXAAAADQEAAA8AAAAAAAAAAQAgAAAAIgAAAGRycy9kb3ducmV2LnhtbFBLAQIUABQAAAAI&#10;AIdO4kA0eHi1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3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3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3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3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•</w:t>
                    </w:r>
                  </w:p>
                </w:txbxContent>
              </v:textbox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4979035</wp:posOffset>
              </wp:positionH>
              <wp:positionV relativeFrom="page">
                <wp:posOffset>10187940</wp:posOffset>
              </wp:positionV>
              <wp:extent cx="368300" cy="95250"/>
              <wp:effectExtent l="0" t="0" r="0" b="0"/>
              <wp:wrapNone/>
              <wp:docPr id="25" name="文本框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■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2" o:spid="_x0000_s1026" o:spt="202" type="#_x0000_t202" style="position:absolute;left:0pt;margin-left:392.05pt;margin-top:802.2pt;height:7.5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tOjX5dcAAAANAQAADwAAAAAAAAABACAAAAAiAAAAZHJzL2Rvd25yZXYueG1sUEsBAhQAFAAAAAgA&#10;h07iQG3oaWy0AQAASg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■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9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5034915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257" name="文本框 2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4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4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4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4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4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54" o:spid="_x0000_s1026" o:spt="202" type="#_x0000_t202" style="position:absolute;left:0pt;margin-left:396.4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nd7Am1wAAAA0BAAAPAAAAAAAAAAEAIAAAACIAAABkcnMvZG93bnJldi54bWxQSwECFAAUAAAA&#10;CACHTuJAh64V3r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4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4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4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4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4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</w:p>
                </w:txbxContent>
              </v:textbox>
            </v:shape>
          </w:pict>
        </mc:Fallback>
      </mc:AlternateContent>
    </w:r>
  </w:p>
</w:ftr>
</file>

<file path=word/footer29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2231390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256" name="文本框 2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53" o:spid="_x0000_s1026" o:spt="202" type="#_x0000_t202" style="position:absolute;left:0pt;margin-left:175.7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KrnSd/XAAAADQEAAA8AAAAAAAAAAQAgAAAAIgAAAGRycy9kb3ducmV2LnhtbFBLAQIUABQAAAAI&#10;AIdO4kC9HKyS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29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4965065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258" name="文本框 2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♦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55" o:spid="_x0000_s1026" o:spt="202" type="#_x0000_t202" style="position:absolute;left:0pt;margin-left:390.95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La9DgtYAAAANAQAADwAAAAAAAAABACAAAAAiAAAAZHJzL2Rvd25yZXYueG1sUEsBAhQAFAAAAAgA&#10;h07iQHqIF0G1AQAATQ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♦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29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4952365</wp:posOffset>
              </wp:positionH>
              <wp:positionV relativeFrom="page">
                <wp:posOffset>10187940</wp:posOffset>
              </wp:positionV>
              <wp:extent cx="368300" cy="95250"/>
              <wp:effectExtent l="0" t="0" r="0" b="0"/>
              <wp:wrapNone/>
              <wp:docPr id="260" name="文本框 2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,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57" o:spid="_x0000_s1026" o:spt="202" type="#_x0000_t202" style="position:absolute;left:0pt;margin-left:389.95pt;margin-top:802.2pt;height:7.5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HHXNjbXAAAADQEAAA8AAAAAAAAAAQAgAAAAIgAAAGRycy9kb3ducmV2LnhtbFBLAQIUABQAAAAI&#10;AIdO4kAahFO2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,</w:t>
                    </w:r>
                  </w:p>
                </w:txbxContent>
              </v:textbox>
            </v:shape>
          </w:pict>
        </mc:Fallback>
      </mc:AlternateContent>
    </w:r>
  </w:p>
</w:ftr>
</file>

<file path=word/footer29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2205990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259" name="文本框 2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«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56" o:spid="_x0000_s1026" o:spt="202" type="#_x0000_t202" style="position:absolute;left:0pt;margin-left:173.7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FKy70nXAAAADQEAAA8AAAAAAAAAAQAgAAAAIgAAAGRycy9kb3ducmV2LnhtbFBLAQIUABQAAAAI&#10;AIdO4kAfCSov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«</w:t>
                    </w:r>
                  </w:p>
                </w:txbxContent>
              </v:textbox>
            </v:shape>
          </w:pict>
        </mc:Fallback>
      </mc:AlternateContent>
    </w:r>
  </w:p>
</w:ftr>
</file>

<file path=word/footer29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2161540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261" name="文本框 2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4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4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4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4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4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58" o:spid="_x0000_s1026" o:spt="202" type="#_x0000_t202" style="position:absolute;left:0pt;margin-left:170.2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ErFQEfXAAAADQEAAA8AAAAAAAAAAQAgAAAAIgAAAGRycy9kb3ducmV2LnhtbFBLAQIUABQAAAAI&#10;AIdO4kD1MyxR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4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4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4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4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4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9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5053965</wp:posOffset>
              </wp:positionH>
              <wp:positionV relativeFrom="page">
                <wp:posOffset>10186670</wp:posOffset>
              </wp:positionV>
              <wp:extent cx="381000" cy="98425"/>
              <wp:effectExtent l="0" t="0" r="0" b="0"/>
              <wp:wrapNone/>
              <wp:docPr id="263" name="文本框 2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60" o:spid="_x0000_s1026" o:spt="202" type="#_x0000_t202" style="position:absolute;left:0pt;margin-left:397.95pt;margin-top:802.1pt;height:7.7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Nu83/XXAAAADQEAAA8AAAAAAAAAAQAgAAAAIgAAAGRycy9kb3ducmV2LnhtbFBLAQIUABQAAAAI&#10;AIdO4kA7pK/2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9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2193290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262" name="文本框 2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5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5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5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5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rPr>
                              <w:rStyle w:val="35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59" o:spid="_x0000_s1026" o:spt="202" type="#_x0000_t202" style="position:absolute;left:0pt;margin-left:172.7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7clOQ1wAAAA0BAAAPAAAAAAAAAAEAIAAAACIAAABkcnMvZG93bnJldi54bWxQSwECFAAUAAAA&#10;CACHTuJA4QyWwL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5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5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5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5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rPr>
                        <w:rStyle w:val="35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29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4984115</wp:posOffset>
              </wp:positionH>
              <wp:positionV relativeFrom="page">
                <wp:posOffset>10186670</wp:posOffset>
              </wp:positionV>
              <wp:extent cx="368300" cy="98425"/>
              <wp:effectExtent l="0" t="0" r="0" b="0"/>
              <wp:wrapNone/>
              <wp:docPr id="264" name="文本框 2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4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4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4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4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_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61" o:spid="_x0000_s1026" o:spt="202" type="#_x0000_t202" style="position:absolute;left:0pt;margin-left:392.45pt;margin-top:802.1pt;height:7.75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NDLc0XXAAAADQEAAA8AAAAAAAAAAQAgAAAAIgAAAGRycy9kb3ducmV2LnhtbFBLAQIUABQAAAAI&#10;AIdO4kBKooJX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4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4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4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4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_</w:t>
                    </w:r>
                  </w:p>
                </w:txbxContent>
              </v:textbox>
            </v:shape>
          </w:pict>
        </mc:Fallback>
      </mc:AlternateContent>
    </w:r>
  </w:p>
</w:ftr>
</file>

<file path=word/footer29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5053965</wp:posOffset>
              </wp:positionH>
              <wp:positionV relativeFrom="page">
                <wp:posOffset>10186670</wp:posOffset>
              </wp:positionV>
              <wp:extent cx="381000" cy="98425"/>
              <wp:effectExtent l="0" t="0" r="0" b="0"/>
              <wp:wrapNone/>
              <wp:docPr id="266" name="文本框 2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63" o:spid="_x0000_s1026" o:spt="202" type="#_x0000_t202" style="position:absolute;left:0pt;margin-left:397.95pt;margin-top:802.1pt;height:7.7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Nu83/XXAAAADQEAAA8AAAAAAAAAAQAgAAAAIgAAAGRycy9kb3ducmV2LnhtbFBLAQIUABQAAAAI&#10;AIdO4kBUzN1W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2195830</wp:posOffset>
              </wp:positionH>
              <wp:positionV relativeFrom="page">
                <wp:posOffset>10189845</wp:posOffset>
              </wp:positionV>
              <wp:extent cx="240665" cy="91440"/>
              <wp:effectExtent l="0" t="0" r="0" b="0"/>
              <wp:wrapNone/>
              <wp:docPr id="6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0665" cy="91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•10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172.9pt;margin-top:802.35pt;height:7.2pt;width:18.9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HZZ6MDYAAAADQEAAA8AAAAAAAAAAQAgAAAAIgAAAGRycy9kb3ducmV2LnhtbFBLAQIUABQAAAAI&#10;AIdO4kA/NombtAEAAEgDAAAOAAAAAAAAAAEAIAAAACc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•10</w:t>
                    </w:r>
                  </w:p>
                </w:txbxContent>
              </v:textbox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2210435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24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1" o:spid="_x0000_s1026" o:spt="202" type="#_x0000_t202" style="position:absolute;left:0pt;margin-left:174.0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8KTBadcAAAANAQAADwAAAAAAAAABACAAAAAiAAAAZHJzL2Rvd25yZXYueG1sUEsBAhQAFAAAAAgA&#10;h07iQLyq3qS0AQAASg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0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2186940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265" name="文本框 2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2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62" o:spid="_x0000_s1026" o:spt="202" type="#_x0000_t202" style="position:absolute;left:0pt;margin-left:172.2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AZJ9fLYAAAADQEAAA8AAAAAAAAAAQAgAAAAIgAAAGRycy9kb3ducmV2LnhtbFBLAQIUABQA&#10;AAAIAIdO4kC6kQz7twEAAE0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2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^</w:t>
                    </w:r>
                  </w:p>
                </w:txbxContent>
              </v:textbox>
            </v:shape>
          </w:pict>
        </mc:Fallback>
      </mc:AlternateContent>
    </w:r>
  </w:p>
</w:ftr>
</file>

<file path=word/footer30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2142490</wp:posOffset>
              </wp:positionH>
              <wp:positionV relativeFrom="page">
                <wp:posOffset>10187940</wp:posOffset>
              </wp:positionV>
              <wp:extent cx="368300" cy="95250"/>
              <wp:effectExtent l="0" t="0" r="0" b="0"/>
              <wp:wrapNone/>
              <wp:docPr id="267" name="文本框 2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3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3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3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3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3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64" o:spid="_x0000_s1026" o:spt="202" type="#_x0000_t202" style="position:absolute;left:0pt;margin-left:168.7pt;margin-top:802.2pt;height:7.5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MXXqr7YAAAADQEAAA8AAAAAAAAAAQAgAAAAIgAAAGRycy9kb3ducmV2LnhtbFBLAQIUABQA&#10;AAAIAIdO4kCdu4IvtwEAAEw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3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3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3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3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3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</w:p>
                </w:txbxContent>
              </v:textbox>
            </v:shape>
          </w:pict>
        </mc:Fallback>
      </mc:AlternateContent>
    </w:r>
  </w:p>
</w:ftr>
</file>

<file path=word/footer30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4946015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269" name="文本框 2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66" o:spid="_x0000_s1026" o:spt="202" type="#_x0000_t202" style="position:absolute;left:0pt;margin-left:389.4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GL4brnXAAAADQEAAA8AAAAAAAAAAQAgAAAAIgAAAGRycy9kb3ducmV2LnhtbFBLAQIUABQAAAAI&#10;AIdO4kDECfap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30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2199640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268" name="文本框 2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»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17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»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65" o:spid="_x0000_s1026" o:spt="202" type="#_x0000_t202" style="position:absolute;left:0pt;margin-left:173.2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Fcga57WAAAADQEAAA8AAAAAAAAAAQAgAAAAIgAAAGRycy9kb3ducmV2LnhtbFBLAQIUABQAAAAI&#10;AIdO4kBdbjW4tgEAAEwDAAAOAAAAAAAAAAEAIAAAACU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»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17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»</w:t>
                    </w:r>
                  </w:p>
                </w:txbxContent>
              </v:textbox>
            </v:shape>
          </w:pict>
        </mc:Fallback>
      </mc:AlternateContent>
    </w:r>
  </w:p>
</w:ftr>
</file>

<file path=word/footer30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5028565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270" name="文本框 2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5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_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5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5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5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rPr>
                              <w:rStyle w:val="35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67" o:spid="_x0000_s1026" o:spt="202" type="#_x0000_t202" style="position:absolute;left:0pt;margin-left:395.9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BvjSVDXAAAADQEAAA8AAAAAAAAAAQAgAAAAIgAAAGRycy9kb3ducmV2LnhtbFBLAQIUABQAAAAI&#10;AIdO4kDi1gwe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5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_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5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5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5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rPr>
                        <w:rStyle w:val="35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0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0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0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0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5012055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272" name="文本框 2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69" o:spid="_x0000_s1026" o:spt="202" type="#_x0000_t202" style="position:absolute;left:0pt;margin-left:394.6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Xr0Bm1wAAAA0BAAAPAAAAAAAAAAEAIAAAACIAAABkcnMvZG93bnJldi54bWxQSwECFAAUAAAA&#10;CACHTuJAimjv6b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30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5012055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271" name="文本框 2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68" o:spid="_x0000_s1026" o:spt="202" type="#_x0000_t202" style="position:absolute;left:0pt;margin-left:394.6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Xr0Bm1wAAAA0BAAAPAAAAAAAAAAEAIAAAACIAAABkcnMvZG93bnJldi54bWxQSwECFAAUAAAA&#10;CACHTuJAkLIRP7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2200910</wp:posOffset>
              </wp:positionH>
              <wp:positionV relativeFrom="page">
                <wp:posOffset>10187940</wp:posOffset>
              </wp:positionV>
              <wp:extent cx="400050" cy="95250"/>
              <wp:effectExtent l="0" t="0" r="0" b="0"/>
              <wp:wrapNone/>
              <wp:docPr id="26" name="文本框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00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^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3" o:spid="_x0000_s1026" o:spt="202" type="#_x0000_t202" style="position:absolute;left:0pt;margin-left:173.3pt;margin-top:802.2pt;height:7.5pt;width:31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e&#10;/FOu1wAAAA0BAAAPAAAAAAAAAAEAIAAAACIAAABkcnMvZG93bnJldi54bWxQSwECFAAUAAAACACH&#10;TuJA/f3kOrMBAABK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^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^</w:t>
                    </w:r>
                  </w:p>
                </w:txbxContent>
              </v:textbox>
            </v:shape>
          </w:pict>
        </mc:Fallback>
      </mc:AlternateContent>
    </w:r>
  </w:p>
</w:ftr>
</file>

<file path=word/footer3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5008880</wp:posOffset>
              </wp:positionH>
              <wp:positionV relativeFrom="page">
                <wp:posOffset>10187940</wp:posOffset>
              </wp:positionV>
              <wp:extent cx="368300" cy="95250"/>
              <wp:effectExtent l="0" t="0" r="0" b="0"/>
              <wp:wrapNone/>
              <wp:docPr id="274" name="文本框 2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6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6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71" o:spid="_x0000_s1026" o:spt="202" type="#_x0000_t202" style="position:absolute;left:0pt;margin-left:394.4pt;margin-top:802.2pt;height:7.5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+L9Qj1gAAAA0BAAAPAAAAAAAAAAEAIAAAACIAAABkcnMvZG93bnJldi54bWxQSwECFAAUAAAA&#10;CACHTuJAZnx2cLcBAABMAwAADgAAAAAAAAABACAAAAAl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6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6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•</w:t>
                    </w:r>
                  </w:p>
                </w:txbxContent>
              </v:textbox>
            </v:shape>
          </w:pict>
        </mc:Fallback>
      </mc:AlternateContent>
    </w:r>
  </w:p>
</w:ftr>
</file>

<file path=word/footer3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2243455</wp:posOffset>
              </wp:positionH>
              <wp:positionV relativeFrom="page">
                <wp:posOffset>10180320</wp:posOffset>
              </wp:positionV>
              <wp:extent cx="381000" cy="111125"/>
              <wp:effectExtent l="0" t="0" r="0" b="0"/>
              <wp:wrapNone/>
              <wp:docPr id="273" name="文本框 2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11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,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70" o:spid="_x0000_s1026" o:spt="202" type="#_x0000_t202" style="position:absolute;left:0pt;margin-left:176.65pt;margin-top:801.6pt;height:8.7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BHVszdcAAAANAQAADwAAAAAAAAABACAAAAAiAAAAZHJzL2Rvd25yZXYueG1sUEsBAhQAFAAAAAgA&#10;h07iQDI5ktm0AQAATQ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,</w:t>
                    </w:r>
                  </w:p>
                </w:txbxContent>
              </v:textbox>
            </v:shape>
          </w:pict>
        </mc:Fallback>
      </mc:AlternateContent>
    </w:r>
  </w:p>
</w:ftr>
</file>

<file path=word/footer3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2192655</wp:posOffset>
              </wp:positionH>
              <wp:positionV relativeFrom="page">
                <wp:posOffset>10181590</wp:posOffset>
              </wp:positionV>
              <wp:extent cx="381000" cy="107950"/>
              <wp:effectExtent l="0" t="0" r="0" b="0"/>
              <wp:wrapNone/>
              <wp:docPr id="275" name="文本框 2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_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72" o:spid="_x0000_s1026" o:spt="202" type="#_x0000_t202" style="position:absolute;left:0pt;margin-left:172.65pt;margin-top:801.7pt;height:8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m6ZMY9cAAAANAQAADwAAAAAAAAABACAAAAAiAAAAZHJzL2Rvd25yZXYueG1sUEsBAhQAFAAA&#10;AAgAh07iQEtN1c6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_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5027930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277" name="文本框 2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74" o:spid="_x0000_s1026" o:spt="202" type="#_x0000_t202" style="position:absolute;left:0pt;margin-left:395.9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j1v8O1wAAAA0BAAAPAAAAAAAAAAEAIAAAACIAAABkcnMvZG93bnJldi54bWxQSwECFAAUAAAA&#10;CACHTuJAQiicTb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3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2151380</wp:posOffset>
              </wp:positionH>
              <wp:positionV relativeFrom="page">
                <wp:posOffset>10181590</wp:posOffset>
              </wp:positionV>
              <wp:extent cx="381000" cy="107950"/>
              <wp:effectExtent l="0" t="0" r="0" b="0"/>
              <wp:wrapNone/>
              <wp:docPr id="276" name="文本框 2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73" o:spid="_x0000_s1026" o:spt="202" type="#_x0000_t202" style="position:absolute;left:0pt;margin-left:169.4pt;margin-top:801.7pt;height:8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oiVVeNcAAAANAQAADwAAAAAAAAABACAAAAAiAAAAZHJzL2Rvd25yZXYueG1sUEsBAhQAFAAA&#10;AAgAh07iQOtKYTO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5012055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278" name="文本框 2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75" o:spid="_x0000_s1026" o:spt="202" type="#_x0000_t202" style="position:absolute;left:0pt;margin-left:394.6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J8fwC1wAAAA0BAAAPAAAAAAAAAAEAIAAAACIAAABkcnMvZG93bnJldi54bWxQSwECFAAUAAAA&#10;CACHTuJAIV51Tb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5012055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280" name="文本框 2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77" o:spid="_x0000_s1026" o:spt="202" type="#_x0000_t202" style="position:absolute;left:0pt;margin-left:394.6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J8fwC1wAAAA0BAAAPAAAAAAAAAAEAIAAAACIAAABkcnMvZG93bnJldi54bWxQSwECFAAUAAAA&#10;CACHTuJAXlcRwb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2151380</wp:posOffset>
              </wp:positionH>
              <wp:positionV relativeFrom="page">
                <wp:posOffset>10181590</wp:posOffset>
              </wp:positionV>
              <wp:extent cx="381000" cy="107950"/>
              <wp:effectExtent l="0" t="0" r="0" b="0"/>
              <wp:wrapNone/>
              <wp:docPr id="279" name="文本框 2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76" o:spid="_x0000_s1026" o:spt="202" type="#_x0000_t202" style="position:absolute;left:0pt;margin-left:169.4pt;margin-top:801.7pt;height:8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oiVVeNcAAAANAQAADwAAAAAAAAABACAAAAAiAAAAZHJzL2Rvd25yZXYueG1sUEsBAhQAFAAA&#10;AAgAh07iQElf546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2233930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281" name="文本框 2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‘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78" o:spid="_x0000_s1026" o:spt="202" type="#_x0000_t202" style="position:absolute;left:0pt;margin-left:175.9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eLh6+1wAAAA0BAAAPAAAAAAAAAAEAIAAAACIAAABkcnMvZG93bnJldi54bWxQSwECFAAUAAAA&#10;CACHTuJAPSNlzb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‘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5021580</wp:posOffset>
              </wp:positionH>
              <wp:positionV relativeFrom="page">
                <wp:posOffset>10187940</wp:posOffset>
              </wp:positionV>
              <wp:extent cx="282575" cy="95250"/>
              <wp:effectExtent l="0" t="0" r="0" b="0"/>
              <wp:wrapNone/>
              <wp:docPr id="283" name="文本框 2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2575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80" o:spid="_x0000_s1026" o:spt="202" type="#_x0000_t202" style="position:absolute;left:0pt;margin-left:395.4pt;margin-top:802.2pt;height:7.5pt;width:22.2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wSsBh2AAAAA0BAAAPAAAAAAAAAAEAIAAAACIAAABkcnMvZG93bnJldi54bWxQSwECFAAUAAAA&#10;CACHTuJACqjykLUBAABM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4982210</wp:posOffset>
              </wp:positionH>
              <wp:positionV relativeFrom="page">
                <wp:posOffset>10186670</wp:posOffset>
              </wp:positionV>
              <wp:extent cx="374650" cy="98425"/>
              <wp:effectExtent l="0" t="0" r="0" b="0"/>
              <wp:wrapNone/>
              <wp:docPr id="28" name="文本框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♦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5" o:spid="_x0000_s1026" o:spt="202" type="#_x0000_t202" style="position:absolute;left:0pt;margin-left:392.3pt;margin-top:802.1pt;height:7.7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By&#10;AkKj1wAAAA0BAAAPAAAAAAAAAAEAIAAAACIAAABkcnMvZG93bnJldi54bWxQSwECFAAUAAAACACH&#10;TuJADo1137MBAABK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♦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2151380</wp:posOffset>
              </wp:positionH>
              <wp:positionV relativeFrom="page">
                <wp:posOffset>10181590</wp:posOffset>
              </wp:positionV>
              <wp:extent cx="381000" cy="107950"/>
              <wp:effectExtent l="0" t="0" r="0" b="0"/>
              <wp:wrapNone/>
              <wp:docPr id="282" name="文本框 2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79" o:spid="_x0000_s1026" o:spt="202" type="#_x0000_t202" style="position:absolute;left:0pt;margin-left:169.4pt;margin-top:801.7pt;height:8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oiVVeNcAAAANAQAADwAAAAAAAAABACAAAAAiAAAAZHJzL2Rvd25yZXYueG1sUEsBAhQAFAAA&#10;AAgAh07iQIfdIC+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5027930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284" name="文本框 2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81" o:spid="_x0000_s1026" o:spt="202" type="#_x0000_t202" style="position:absolute;left:0pt;margin-left:395.9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j1v8O1wAAAA0BAAAPAAAAAAAAAAEAIAAAACIAAABkcnMvZG93bnJldi54bWxQSwECFAAUAAAA&#10;CACHTuJAYHM2Xr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3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4973955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286" name="文本框 2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83" o:spid="_x0000_s1026" o:spt="202" type="#_x0000_t202" style="position:absolute;left:0pt;margin-left:391.6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oRxtJtcAAAANAQAADwAAAAAAAAABACAAAAAiAAAAZHJzL2Rvd25yZXYueG1sUEsBAhQAFAAA&#10;AAgAh07iQPai+/m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2151380</wp:posOffset>
              </wp:positionH>
              <wp:positionV relativeFrom="page">
                <wp:posOffset>10181590</wp:posOffset>
              </wp:positionV>
              <wp:extent cx="381000" cy="107950"/>
              <wp:effectExtent l="0" t="0" r="0" b="0"/>
              <wp:wrapNone/>
              <wp:docPr id="285" name="文本框 2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82" o:spid="_x0000_s1026" o:spt="202" type="#_x0000_t202" style="position:absolute;left:0pt;margin-left:169.4pt;margin-top:801.7pt;height:8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iJVV41wAAAA0BAAAPAAAAAAAAAAEAIAAAACIAAABkcnMvZG93bnJldi54bWxQSwECFAAUAAAA&#10;CACHTuJAWyXgqb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2208530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287" name="文本框 2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84" o:spid="_x0000_s1026" o:spt="202" type="#_x0000_t202" style="position:absolute;left:0pt;margin-left:173.9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+CUETNcAAAANAQAADwAAAAAAAAABACAAAAAiAAAAZHJzL2Rvd25yZXYueG1sUEsBAhQAFAAA&#10;AAgAh07iQJynNNi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4973955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289" name="文本框 2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86" o:spid="_x0000_s1026" o:spt="202" type="#_x0000_t202" style="position:absolute;left:0pt;margin-left:391.6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oRxtJtcAAAANAQAADwAAAAAAAAABACAAAAAiAAAAZHJzL2Rvd25yZXYueG1sUEsBAhQAFAAA&#10;AAgAh07iQFS3fUS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4973955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288" name="文本框 2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85" o:spid="_x0000_s1026" o:spt="202" type="#_x0000_t202" style="position:absolute;left:0pt;margin-left:391.6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hHG0m1wAAAA0BAAAPAAAAAAAAAAEAIAAAACIAAABkcnMvZG93bnJldi54bWxQSwECFAAUAAAA&#10;CACHTuJAMTZAKr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2210435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27" name="文本框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»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4" o:spid="_x0000_s1026" o:spt="202" type="#_x0000_t202" style="position:absolute;left:0pt;margin-left:174.0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8KTBadcAAAANAQAADwAAAAAAAAABACAAAAAiAAAAZHJzL2Rvd25yZXYueG1sUEsBAhQAFAAAAAgA&#10;h07iQGgZoLe0AQAASg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»</w:t>
                    </w:r>
                  </w:p>
                </w:txbxContent>
              </v:textbox>
            </v:shape>
          </w:pict>
        </mc:Fallback>
      </mc:AlternateContent>
    </w:r>
  </w:p>
</w:ftr>
</file>

<file path=word/footer3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2151380</wp:posOffset>
              </wp:positionH>
              <wp:positionV relativeFrom="page">
                <wp:posOffset>10181590</wp:posOffset>
              </wp:positionV>
              <wp:extent cx="381000" cy="107950"/>
              <wp:effectExtent l="0" t="0" r="0" b="0"/>
              <wp:wrapNone/>
              <wp:docPr id="290" name="文本框 2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87" o:spid="_x0000_s1026" o:spt="202" type="#_x0000_t202" style="position:absolute;left:0pt;margin-left:169.4pt;margin-top:801.7pt;height:8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iJVV41wAAAA0BAAAPAAAAAAAAAAEAIAAAACIAAABkcnMvZG93bnJldi54bWxQSwECFAAUAAAA&#10;CACHTuJAe0hoO7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2272030</wp:posOffset>
              </wp:positionH>
              <wp:positionV relativeFrom="page">
                <wp:posOffset>10178415</wp:posOffset>
              </wp:positionV>
              <wp:extent cx="285750" cy="114300"/>
              <wp:effectExtent l="0" t="0" r="0" b="0"/>
              <wp:wrapNone/>
              <wp:docPr id="292" name="文本框 2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75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9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2.8$^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89" o:spid="_x0000_s1026" o:spt="202" type="#_x0000_t202" style="position:absolute;left:0pt;margin-left:178.9pt;margin-top:801.45pt;height:9pt;width:22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X1J301wAAAA0BAAAPAAAAAAAAAAEAIAAAACIAAABkcnMvZG93bnJldi54bWxQSwECFAAUAAAA&#10;CACHTuJAPUt577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9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2.8$^</w:t>
                    </w:r>
                  </w:p>
                </w:txbxContent>
              </v:textbox>
            </v:shape>
          </w:pict>
        </mc:Fallback>
      </mc:AlternateContent>
    </w:r>
  </w:p>
</w:ftr>
</file>

<file path=word/footer3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2272030</wp:posOffset>
              </wp:positionH>
              <wp:positionV relativeFrom="page">
                <wp:posOffset>10178415</wp:posOffset>
              </wp:positionV>
              <wp:extent cx="285750" cy="114300"/>
              <wp:effectExtent l="0" t="0" r="0" b="0"/>
              <wp:wrapNone/>
              <wp:docPr id="291" name="文本框 2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75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9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2.8$^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88" o:spid="_x0000_s1026" o:spt="202" type="#_x0000_t202" style="position:absolute;left:0pt;margin-left:178.9pt;margin-top:801.45pt;height:9pt;width:22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X1J301wAAAA0BAAAPAAAAAAAAAAEAIAAAACIAAABkcnMvZG93bnJldi54bWxQSwECFAAUAAAA&#10;CACHTuJAnUzNEr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9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2.8$^</w:t>
                    </w:r>
                  </w:p>
                </w:txbxContent>
              </v:textbox>
            </v:shape>
          </w:pict>
        </mc:Fallback>
      </mc:AlternateContent>
    </w:r>
  </w:p>
</w:ftr>
</file>

<file path=word/footer3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4973955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294" name="文本框 2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91" o:spid="_x0000_s1026" o:spt="202" type="#_x0000_t202" style="position:absolute;left:0pt;margin-left:391.6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KEcbSbXAAAADQEAAA8AAAAAAAAAAQAgAAAAIgAAAGRycy9kb3ducmV2LnhtbFBLAQIUABQA&#10;AAAIAIdO4kDPeATyuAEAAE0DAAAOAAAAAAAAAAEAIAAAACY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2151380</wp:posOffset>
              </wp:positionH>
              <wp:positionV relativeFrom="page">
                <wp:posOffset>10181590</wp:posOffset>
              </wp:positionV>
              <wp:extent cx="381000" cy="107950"/>
              <wp:effectExtent l="0" t="0" r="0" b="0"/>
              <wp:wrapNone/>
              <wp:docPr id="293" name="文本框 2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90" o:spid="_x0000_s1026" o:spt="202" type="#_x0000_t202" style="position:absolute;left:0pt;margin-left:169.4pt;margin-top:801.7pt;height:8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iJVV41wAAAA0BAAAPAAAAAAAAAAEAIAAAACIAAABkcnMvZG93bnJldi54bWxQSwECFAAUAAAA&#10;CACHTuJApnCPEb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5037455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295" name="文本框 2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9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9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9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9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9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■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92" o:spid="_x0000_s1026" o:spt="202" type="#_x0000_t202" style="position:absolute;left:0pt;margin-left:396.65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XUGf01wAAAA0BAAAPAAAAAAAAAAEAIAAAACIAAABkcnMvZG93bnJldi54bWxQSwECFAAUAAAA&#10;CACHTuJAu1SJ67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9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9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9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9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9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■</w:t>
                    </w:r>
                  </w:p>
                </w:txbxContent>
              </v:textbox>
            </v:shape>
          </w:pict>
        </mc:Fallback>
      </mc:AlternateContent>
    </w:r>
  </w:p>
</w:ftr>
</file>

<file path=word/footer3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4961255</wp:posOffset>
              </wp:positionH>
              <wp:positionV relativeFrom="page">
                <wp:posOffset>10186670</wp:posOffset>
              </wp:positionV>
              <wp:extent cx="374650" cy="98425"/>
              <wp:effectExtent l="0" t="0" r="0" b="0"/>
              <wp:wrapNone/>
              <wp:docPr id="297" name="文本框 2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rPr>
                              <w:rStyle w:val="3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94" o:spid="_x0000_s1026" o:spt="202" type="#_x0000_t202" style="position:absolute;left:0pt;margin-left:390.65pt;margin-top:802.1pt;height:7.7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vWlfH1wAAAA0BAAAPAAAAAAAAAAEAIAAAACIAAABkcnMvZG93bnJldi54bWxQSwECFAAUAAAA&#10;CACHTuJA9SpKgr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rPr>
                        <w:rStyle w:val="3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4961255</wp:posOffset>
              </wp:positionH>
              <wp:positionV relativeFrom="page">
                <wp:posOffset>10186670</wp:posOffset>
              </wp:positionV>
              <wp:extent cx="374650" cy="98425"/>
              <wp:effectExtent l="0" t="0" r="0" b="0"/>
              <wp:wrapNone/>
              <wp:docPr id="296" name="文本框 2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rPr>
                              <w:rStyle w:val="3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93" o:spid="_x0000_s1026" o:spt="202" type="#_x0000_t202" style="position:absolute;left:0pt;margin-left:390.65pt;margin-top:802.1pt;height:7.7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vWlfH1wAAAA0BAAAPAAAAAAAAAAEAIAAAACIAAABkcnMvZG93bnJldi54bWxQSwECFAAUAAAA&#10;CACHTuJAwfW7+b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rPr>
                        <w:rStyle w:val="3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2192655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298" name="文本框 2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»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rPr>
                              <w:rStyle w:val="3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95" o:spid="_x0000_s1026" o:spt="202" type="#_x0000_t202" style="position:absolute;left:0pt;margin-left:172.6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IRA/IrYAAAADQEAAA8AAAAAAAAAAQAgAAAAIgAAAGRycy9kb3ducmV2LnhtbFBLAQIUABQA&#10;AAAIAIdO4kDNajaytwEAAE0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»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rPr>
                        <w:rStyle w:val="3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4969510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29" name="文本框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6" o:spid="_x0000_s1026" o:spt="202" type="#_x0000_t202" style="position:absolute;left:0pt;margin-left:391.3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PPyixLXAAAADQEAAA8AAAAAAAAAAQAgAAAAIgAAAGRycy9kb3ducmV2LnhtbFBLAQIUABQAAAAI&#10;AIdO4kB5NxQVtQEAAEs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5012055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300" name="文本框 2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97" o:spid="_x0000_s1026" o:spt="202" type="#_x0000_t202" style="position:absolute;left:0pt;margin-left:394.6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NevQGbXAAAADQEAAA8AAAAAAAAAAQAgAAAAIgAAAGRycy9kb3ducmV2LnhtbFBLAQIUABQAAAAI&#10;AIdO4kAZNeiA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2167255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299" name="文本框 2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96" o:spid="_x0000_s1026" o:spt="202" type="#_x0000_t202" style="position:absolute;left:0pt;margin-left:170.6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DUkME/XAAAADQEAAA8AAAAAAAAAAQAgAAAAIgAAAGRycy9kb3ducmV2LnhtbFBLAQIUABQAAAAI&#10;AIdO4kBf1dRB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3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5002530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301" name="文本框 2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，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98" o:spid="_x0000_s1026" o:spt="202" type="#_x0000_t202" style="position:absolute;left:0pt;margin-left:393.9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AXd5fzXAAAADQEAAA8AAAAAAAAAAQAgAAAAIgAAAGRycy9kb3ducmV2LnhtbFBLAQIUABQA&#10;AAAIAIdO4kCZPl/9uAEAAE0DAAAOAAAAAAAAAAEAIAAAACY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，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4986655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303" name="文本框 3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0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0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0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00" o:spid="_x0000_s1026" o:spt="202" type="#_x0000_t202" style="position:absolute;left:0pt;margin-left:392.65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bwXBYtYAAAANAQAADwAAAAAAAAABACAAAAAiAAAAZHJzL2Rvd25yZXYueG1sUEsBAhQAFAAAAAgA&#10;h07iQKfruoK1AQAATA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0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0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0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•</w:t>
                    </w:r>
                  </w:p>
                </w:txbxContent>
              </v:textbox>
            </v:shape>
          </w:pict>
        </mc:Fallback>
      </mc:AlternateContent>
    </w:r>
  </w:p>
</w:ftr>
</file>

<file path=word/footer3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2189480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302" name="文本框 2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99" o:spid="_x0000_s1026" o:spt="202" type="#_x0000_t202" style="position:absolute;left:0pt;margin-left:172.4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JyUXH7XAAAADQEAAA8AAAAAAAAAAQAgAAAAIgAAAGRycy9kb3ducmV2LnhtbFBLAQIUABQAAAAI&#10;AIdO4kDbUBTn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</w:p>
                </w:txbxContent>
              </v:textbox>
            </v:shape>
          </w:pict>
        </mc:Fallback>
      </mc:AlternateContent>
    </w:r>
  </w:p>
</w:ftr>
</file>

<file path=word/footer3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2160905</wp:posOffset>
              </wp:positionH>
              <wp:positionV relativeFrom="page">
                <wp:posOffset>10181590</wp:posOffset>
              </wp:positionV>
              <wp:extent cx="374650" cy="107950"/>
              <wp:effectExtent l="0" t="0" r="0" b="0"/>
              <wp:wrapNone/>
              <wp:docPr id="304" name="文本框 3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0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，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0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0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0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01" o:spid="_x0000_s1026" o:spt="202" type="#_x0000_t202" style="position:absolute;left:0pt;margin-left:170.15pt;margin-top:801.7pt;height:8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6hFftNgAAAANAQAADwAAAAAAAAABACAAAAAiAAAAZHJzL2Rvd25yZXYueG1sUEsBAhQAFAAA&#10;AAgAh07iQNH3JYy2AQAATQ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0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，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0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0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0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3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4986655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306" name="文本框 3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03" o:spid="_x0000_s1026" o:spt="202" type="#_x0000_t202" style="position:absolute;left:0pt;margin-left:392.6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ebgdOtcAAAANAQAADwAAAAAAAAABACAAAAAiAAAAZHJzL2Rvd25yZXYueG1sUEsBAhQAFAAA&#10;AAgAh07iQPuY/FW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2170430</wp:posOffset>
              </wp:positionH>
              <wp:positionV relativeFrom="page">
                <wp:posOffset>10186670</wp:posOffset>
              </wp:positionV>
              <wp:extent cx="387350" cy="98425"/>
              <wp:effectExtent l="0" t="0" r="0" b="0"/>
              <wp:wrapNone/>
              <wp:docPr id="305" name="文本框 3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02" o:spid="_x0000_s1026" o:spt="202" type="#_x0000_t202" style="position:absolute;left:0pt;margin-left:170.9pt;margin-top:802.1pt;height:7.75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Jn4901wAAAA0BAAAPAAAAAAAAAAEAIAAAACIAAABkcnMvZG93bnJldi54bWxQSwECFAAUAAAA&#10;CACHTuJAmzvsB7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5012055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307" name="文本框 3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04" o:spid="_x0000_s1026" o:spt="202" type="#_x0000_t202" style="position:absolute;left:0pt;margin-left:394.6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NevQGbXAAAADQEAAA8AAAAAAAAAAQAgAAAAIgAAAGRycy9kb3ducmV2LnhtbFBLAQIUABQAAAAI&#10;AIdO4kDyuX0e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2186305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309" name="文本框 3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06" o:spid="_x0000_s1026" o:spt="202" type="#_x0000_t202" style="position:absolute;left:0pt;margin-left:172.1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xmDrU1wAAAA0BAAAPAAAAAAAAAAEAIAAAACIAAABkcnMvZG93bnJldi54bWxQSwECFAAUAAAA&#10;CACHTuJANthrXr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3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2186305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308" name="文本框 3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05" o:spid="_x0000_s1026" o:spt="202" type="#_x0000_t202" style="position:absolute;left:0pt;margin-left:172.1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LGYOtTXAAAADQEAAA8AAAAAAAAAAQAgAAAAIgAAAGRycy9kb3ducmV2LnhtbFBLAQIUABQAAAAI&#10;AIdO4kChWuwI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3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4999355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310" name="文本框 3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07" o:spid="_x0000_s1026" o:spt="202" type="#_x0000_t202" style="position:absolute;left:0pt;margin-left:393.6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OJh2H1wAAAA0BAAAPAAAAAAAAAAEAIAAAACIAAABkcnMvZG93bnJldi54bWxQSwECFAAUAAAA&#10;CACHTuJAe/LAOr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•</w:t>
                    </w:r>
                  </w:p>
                </w:txbxContent>
              </v:textbox>
            </v:shape>
          </w:pict>
        </mc:Fallback>
      </mc:AlternateContent>
    </w:r>
  </w:p>
</w:ftr>
</file>

<file path=word/footer3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4954905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312" name="文本框 3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2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2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2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2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09" o:spid="_x0000_s1026" o:spt="202" type="#_x0000_t202" style="position:absolute;left:0pt;margin-left:390.1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PvKlDjWAAAADQEAAA8AAAAAAAAAAQAgAAAAIgAAAGRycy9kb3ducmV2LnhtbFBLAQIUABQAAAAI&#10;AIdO4kCv+F55tgEAAE0DAAAOAAAAAAAAAAEAIAAAACU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2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2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2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2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3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2173605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311" name="文本框 3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&lt;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08" o:spid="_x0000_s1026" o:spt="202" type="#_x0000_t202" style="position:absolute;left:0pt;margin-left:171.1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SbDJOdgAAAANAQAADwAAAAAAAAABACAAAAAiAAAAZHJzL2Rvd25yZXYueG1sUEsBAhQAFAAA&#10;AAgAh07iQGJjjMi2AQAATA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&lt;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^</w:t>
                    </w:r>
                  </w:p>
                </w:txbxContent>
              </v:textbox>
            </v:shape>
          </w:pict>
        </mc:Fallback>
      </mc:AlternateContent>
    </w:r>
  </w:p>
</w:ftr>
</file>

<file path=word/footer3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5008880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313" name="文本框 3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10" o:spid="_x0000_s1026" o:spt="202" type="#_x0000_t202" style="position:absolute;left:0pt;margin-left:394.4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DR&#10;JVz21gAAAA0BAAAPAAAAAAAAAAEAIAAAACIAAABkcnMvZG93bnJldi54bWxQSwECFAAUAAAACACH&#10;TuJARKPY97QBAABNAwAADgAAAAAAAAABACAAAAAl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3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5005705</wp:posOffset>
              </wp:positionH>
              <wp:positionV relativeFrom="page">
                <wp:posOffset>10187940</wp:posOffset>
              </wp:positionV>
              <wp:extent cx="368300" cy="95250"/>
              <wp:effectExtent l="0" t="0" r="0" b="0"/>
              <wp:wrapNone/>
              <wp:docPr id="315" name="文本框 3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12" o:spid="_x0000_s1026" o:spt="202" type="#_x0000_t202" style="position:absolute;left:0pt;margin-left:394.15pt;margin-top:802.2pt;height:7.5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11CxY1wAAAA0BAAAPAAAAAAAAAAEAIAAAACIAAABkcnMvZG93bnJldi54bWxQSwECFAAUAAAA&#10;CACHTuJAAy9s0b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</w:p>
                </w:txbxContent>
              </v:textbox>
            </v:shape>
          </w:pict>
        </mc:Fallback>
      </mc:AlternateContent>
    </w:r>
  </w:p>
</w:ftr>
</file>

<file path=word/footer3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2199005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314" name="文本框 3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11" o:spid="_x0000_s1026" o:spt="202" type="#_x0000_t202" style="position:absolute;left:0pt;margin-left:173.15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4PGkuNcAAAANAQAADwAAAAAAAAABACAAAAAiAAAAZHJzL2Rvd25yZXYueG1sUEsBAhQAFAAAAAgA&#10;h07iQCAr/Lm0AQAATQ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*•</w:t>
                    </w:r>
                  </w:p>
                </w:txbxContent>
              </v:textbox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2183130</wp:posOffset>
              </wp:positionH>
              <wp:positionV relativeFrom="page">
                <wp:posOffset>10186670</wp:posOffset>
              </wp:positionV>
              <wp:extent cx="381000" cy="98425"/>
              <wp:effectExtent l="0" t="0" r="0" b="0"/>
              <wp:wrapNone/>
              <wp:docPr id="316" name="文本框 3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13" o:spid="_x0000_s1026" o:spt="202" type="#_x0000_t202" style="position:absolute;left:0pt;margin-left:171.9pt;margin-top:802.1pt;height:7.7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CYkLo3XAAAADQEAAA8AAAAAAAAAAQAgAAAAIgAAAGRycy9kb3ducmV2LnhtbFBLAQIUABQAAAAI&#10;AIdO4kDkXTwF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3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5018405</wp:posOffset>
              </wp:positionH>
              <wp:positionV relativeFrom="page">
                <wp:posOffset>10183495</wp:posOffset>
              </wp:positionV>
              <wp:extent cx="374650" cy="104775"/>
              <wp:effectExtent l="0" t="0" r="0" b="0"/>
              <wp:wrapNone/>
              <wp:docPr id="318" name="文本框 3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4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15" o:spid="_x0000_s1026" o:spt="202" type="#_x0000_t202" style="position:absolute;left:0pt;margin-left:395.15pt;margin-top:801.85pt;height:8.2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Xkf2kdcAAAANAQAADwAAAAAAAAABACAAAAAiAAAAZHJzL2Rvd25yZXYueG1sUEsBAhQAFAAA&#10;AAgAh07iQHVQyW+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•</w:t>
                    </w:r>
                  </w:p>
                </w:txbxContent>
              </v:textbox>
            </v:shape>
          </w:pict>
        </mc:Fallback>
      </mc:AlternateContent>
    </w:r>
  </w:p>
</w:ftr>
</file>

<file path=word/footer3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2183130</wp:posOffset>
              </wp:positionH>
              <wp:positionV relativeFrom="page">
                <wp:posOffset>10186670</wp:posOffset>
              </wp:positionV>
              <wp:extent cx="381000" cy="98425"/>
              <wp:effectExtent l="0" t="0" r="0" b="0"/>
              <wp:wrapNone/>
              <wp:docPr id="317" name="文本框 3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14" o:spid="_x0000_s1026" o:spt="202" type="#_x0000_t202" style="position:absolute;left:0pt;margin-left:171.9pt;margin-top:802.1pt;height:7.7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CYkLo3XAAAADQEAAA8AAAAAAAAAAQAgAAAAIgAAAGRycy9kb3ducmV2LnhtbFBLAQIUABQAAAAI&#10;AIdO4kDQgs1+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3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5018405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319" name="文本框 3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2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，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2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2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2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rPr>
                              <w:rStyle w:val="42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16" o:spid="_x0000_s1026" o:spt="202" type="#_x0000_t202" style="position:absolute;left:0pt;margin-left:395.1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jF67w1wAAAA0BAAAPAAAAAAAAAAEAIAAAACIAAABkcnMvZG93bnJldi54bWxQSwECFAAUAAAA&#10;CACHTuJAdJgX+r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2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，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2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2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2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rPr>
                        <w:rStyle w:val="42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2173605</wp:posOffset>
              </wp:positionH>
              <wp:positionV relativeFrom="page">
                <wp:posOffset>10181590</wp:posOffset>
              </wp:positionV>
              <wp:extent cx="381000" cy="107950"/>
              <wp:effectExtent l="0" t="0" r="0" b="0"/>
              <wp:wrapNone/>
              <wp:docPr id="321" name="文本框 3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3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r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318#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18" o:spid="_x0000_s1026" o:spt="202" type="#_x0000_t202" style="position:absolute;left:0pt;margin-left:171.15pt;margin-top:801.7pt;height:8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FjOBMzWAAAADQEAAA8AAAAAAAAAAQAgAAAAIgAAAGRycy9kb3ducmV2LnhtbFBLAQIUABQAAAAI&#10;AIdO4kDtaG7/tgEAAE0DAAAOAAAAAAAAAAEAIAAAACU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3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r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318#</w:t>
                    </w:r>
                  </w:p>
                </w:txbxContent>
              </v:textbox>
            </v:shape>
          </w:pict>
        </mc:Fallback>
      </mc:AlternateContent>
    </w:r>
  </w:p>
</w:ftr>
</file>

<file path=word/footer3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2173605</wp:posOffset>
              </wp:positionH>
              <wp:positionV relativeFrom="page">
                <wp:posOffset>10181590</wp:posOffset>
              </wp:positionV>
              <wp:extent cx="381000" cy="107950"/>
              <wp:effectExtent l="0" t="0" r="0" b="0"/>
              <wp:wrapNone/>
              <wp:docPr id="320" name="文本框 3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3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r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318#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17" o:spid="_x0000_s1026" o:spt="202" type="#_x0000_t202" style="position:absolute;left:0pt;margin-left:171.15pt;margin-top:801.7pt;height:8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FjOBMzWAAAADQEAAA8AAAAAAAAAAQAgAAAAIgAAAGRycy9kb3ducmV2LnhtbFBLAQIUABQAAAAI&#10;AIdO4kCZZURBtgEAAE0DAAAOAAAAAAAAAAEAIAAAACU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3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r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318#</w:t>
                    </w:r>
                  </w:p>
                </w:txbxContent>
              </v:textbox>
            </v:shape>
          </w:pict>
        </mc:Fallback>
      </mc:AlternateContent>
    </w:r>
  </w:p>
</w:ftr>
</file>

<file path=word/footer3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4967605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323" name="文本框 3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20" o:spid="_x0000_s1026" o:spt="202" type="#_x0000_t202" style="position:absolute;left:0pt;margin-left:391.15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y&#10;MzWp1wAAAA0BAAAPAAAAAAAAAAEAIAAAACIAAABkcnMvZG93bnJldi54bWxQSwECFAAUAAAACACH&#10;TuJAAUAzhLMBAABN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3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4967605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322" name="文本框 3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19" o:spid="_x0000_s1026" o:spt="202" type="#_x0000_t202" style="position:absolute;left:0pt;margin-left:391.15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LIzNanXAAAADQEAAA8AAAAAAAAAAQAgAAAAIgAAAGRycy9kb3ducmV2LnhtbFBLAQIUABQAAAAI&#10;AIdO4kCihopI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3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4979035</wp:posOffset>
              </wp:positionH>
              <wp:positionV relativeFrom="page">
                <wp:posOffset>10184765</wp:posOffset>
              </wp:positionV>
              <wp:extent cx="393700" cy="101600"/>
              <wp:effectExtent l="0" t="0" r="0" b="0"/>
              <wp:wrapNone/>
              <wp:docPr id="326" name="文本框 3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37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23" o:spid="_x0000_s1026" o:spt="202" type="#_x0000_t202" style="position:absolute;left:0pt;margin-left:392.05pt;margin-top:801.95pt;height:8pt;width:31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ijrocNcAAAANAQAADwAAAAAAAAABACAAAAAiAAAAZHJzL2Rvd25yZXYueG1sUEsBAhQAFAAAAAgA&#10;h07iQPd292+0AQAATQ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•</w:t>
                    </w:r>
                  </w:p>
                </w:txbxContent>
              </v:textbox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2209165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325" name="文本框 3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22" o:spid="_x0000_s1026" o:spt="202" type="#_x0000_t202" style="position:absolute;left:0pt;margin-left:173.9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B5ODnbXAAAADQEAAA8AAAAAAAAAAQAgAAAAIgAAAGRycy9kb3ducmV2LnhtbFBLAQIUABQAAAAI&#10;AIdO4kAZOvsg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2211705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327" name="文本框 3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24" o:spid="_x0000_s1026" o:spt="202" type="#_x0000_t202" style="position:absolute;left:0pt;margin-left:174.15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Dl4+VnWAAAADQEAAA8AAAAAAAAAAQAgAAAAIgAAAGRycy9kb3ducmV2LnhtbFBLAQIUABQAAAAI&#10;AIdO4kA52rDKtgEAAEwDAAAOAAAAAAAAAAEAIAAAACU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^</w:t>
                    </w:r>
                  </w:p>
                </w:txbxContent>
              </v:textbox>
            </v:shape>
          </w:pict>
        </mc:Fallback>
      </mc:AlternateContent>
    </w:r>
  </w:p>
</w:ftr>
</file>

<file path=word/footer3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4958715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329" name="文本框 3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26" o:spid="_x0000_s1026" o:spt="202" type="#_x0000_t202" style="position:absolute;left:0pt;margin-left:390.4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AgE2h3VAAAADQEAAA8AAAAAAAAAAQAgAAAAIgAAAGRycy9kb3ducmV2LnhtbFBLAQIUABQAAAAI&#10;AIdO4kDgMucDtwEAAE0DAAAOAAAAAAAAAAEAIAAAACQ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2164715</wp:posOffset>
              </wp:positionH>
              <wp:positionV relativeFrom="page">
                <wp:posOffset>10187940</wp:posOffset>
              </wp:positionV>
              <wp:extent cx="377825" cy="95250"/>
              <wp:effectExtent l="0" t="0" r="0" b="0"/>
              <wp:wrapNone/>
              <wp:docPr id="328" name="文本框 3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7825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25" o:spid="_x0000_s1026" o:spt="202" type="#_x0000_t202" style="position:absolute;left:0pt;margin-left:170.45pt;margin-top:802.2pt;height:7.5pt;width:29.7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Cu5N/1wAAAA0BAAAPAAAAAAAAAAEAIAAAACIAAABkcnMvZG93bnJldi54bWxQSwECFAAUAAAA&#10;CACHTuJA0tyGFL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5006340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330" name="文本框 3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3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27" o:spid="_x0000_s1026" o:spt="202" type="#_x0000_t202" style="position:absolute;left:0pt;margin-left:394.2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G0Pa6vWAAAADQEAAA8AAAAAAAAAAQAgAAAAIgAAAGRycy9kb3ducmV2LnhtbFBLAQIUABQAAAAI&#10;AIdO4kDbZFw9tgEAAEwDAAAOAAAAAAAAAAEAIAAAACU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3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</w:p>
                </w:txbxContent>
              </v:textbox>
            </v:shape>
          </w:pict>
        </mc:Fallback>
      </mc:AlternateContent>
    </w:r>
  </w:p>
</w:ftr>
</file>

<file path=word/footer3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4958715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332" name="文本框 3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29" o:spid="_x0000_s1026" o:spt="202" type="#_x0000_t202" style="position:absolute;left:0pt;margin-left:390.4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CATaHdUAAAANAQAADwAAAAAAAAABACAAAAAiAAAAZHJzL2Rvd25yZXYueG1sUEsBAhQAFAAAAAgA&#10;h07iQBZHw5K2AQAATQMAAA4AAAAAAAAAAQAgAAAAJA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2205990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331" name="文本框 3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28" o:spid="_x0000_s1026" o:spt="202" type="#_x0000_t202" style="position:absolute;left:0pt;margin-left:173.7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EDzMR1wAAAA0BAAAPAAAAAAAAAAEAIAAAACIAAABkcnMvZG93bnJldi54bWxQSwECFAAUAAAA&#10;CACHTuJAp+UFW7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2177415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333" name="文本框 3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.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30" o:spid="_x0000_s1026" o:spt="202" type="#_x0000_t202" style="position:absolute;left:0pt;margin-left:171.45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8&#10;BZo81wAAAA0BAAAPAAAAAAAAAAEAIAAAACIAAABkcnMvZG93bnJldi54bWxQSwECFAAUAAAACACH&#10;TuJA/RxFHLMBAABN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.</w:t>
                    </w:r>
                  </w:p>
                </w:txbxContent>
              </v:textbox>
            </v:shape>
          </w:pict>
        </mc:Fallback>
      </mc:AlternateContent>
    </w:r>
  </w:p>
</w:ftr>
</file>

<file path=word/footer3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4977130</wp:posOffset>
              </wp:positionH>
              <wp:positionV relativeFrom="page">
                <wp:posOffset>10184765</wp:posOffset>
              </wp:positionV>
              <wp:extent cx="412750" cy="101600"/>
              <wp:effectExtent l="0" t="0" r="0" b="0"/>
              <wp:wrapNone/>
              <wp:docPr id="31" name="文本框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27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‘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v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8" o:spid="_x0000_s1026" o:spt="202" type="#_x0000_t202" style="position:absolute;left:0pt;margin-left:391.9pt;margin-top:801.95pt;height:8pt;width:32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7PyId1wAAAA0BAAAPAAAAAAAAAAEAIAAAACIAAABkcnMvZG93bnJldi54bWxQSwECFAAUAAAA&#10;CACHTuJAUs0rk7YBAABL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‘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v</w:t>
                    </w:r>
                  </w:p>
                </w:txbxContent>
              </v:textbox>
            </v:shape>
          </w:pict>
        </mc:Fallback>
      </mc:AlternateContent>
    </w:r>
  </w:p>
</w:ftr>
</file>

<file path=word/footer3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5030470</wp:posOffset>
              </wp:positionH>
              <wp:positionV relativeFrom="page">
                <wp:posOffset>10181590</wp:posOffset>
              </wp:positionV>
              <wp:extent cx="381000" cy="107950"/>
              <wp:effectExtent l="0" t="0" r="0" b="0"/>
              <wp:wrapNone/>
              <wp:docPr id="335" name="文本框 3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32" o:spid="_x0000_s1026" o:spt="202" type="#_x0000_t202" style="position:absolute;left:0pt;margin-left:396.1pt;margin-top:801.7pt;height:8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H3yhajWAAAADQEAAA8AAAAAAAAAAQAgAAAAIgAAAGRycy9kb3ducmV2LnhtbFBLAQIUABQAAAAI&#10;AIdO4kAT/Ax2tgEAAE0DAAAOAAAAAAAAAAEAIAAAACU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2138045</wp:posOffset>
              </wp:positionH>
              <wp:positionV relativeFrom="page">
                <wp:posOffset>10181590</wp:posOffset>
              </wp:positionV>
              <wp:extent cx="285750" cy="107950"/>
              <wp:effectExtent l="0" t="0" r="0" b="0"/>
              <wp:wrapNone/>
              <wp:docPr id="334" name="文本框 3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75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31" o:spid="_x0000_s1026" o:spt="202" type="#_x0000_t202" style="position:absolute;left:0pt;margin-left:168.35pt;margin-top:801.7pt;height:8.5pt;width:22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JpkgnNgAAAANAQAADwAAAAAAAAABACAAAAAiAAAAZHJzL2Rvd25yZXYueG1sUEsBAhQAFAAA&#10;AAgAh07iQM3hI/C2AQAATQ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2205990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336" name="文本框 3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33" o:spid="_x0000_s1026" o:spt="202" type="#_x0000_t202" style="position:absolute;left:0pt;margin-left:173.7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EQPMxHXAAAADQEAAA8AAAAAAAAAAQAgAAAAIgAAAGRycy9kb3ducmV2LnhtbFBLAQIUABQAAAAI&#10;AIdO4kBBoHlS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8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2293620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338" name="文本框 3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-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35" o:spid="_x0000_s1026" o:spt="202" type="#_x0000_t202" style="position:absolute;left:0pt;margin-left:180.6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EFjrj1wAAAA0BAAAPAAAAAAAAAAEAIAAAACIAAABkcnMvZG93bnJldi54bWxQSwECFAAUAAAA&#10;CACHTuJAKHldeL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-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</w:p>
                </w:txbxContent>
              </v:textbox>
            </v:shape>
          </w:pict>
        </mc:Fallback>
      </mc:AlternateContent>
    </w:r>
  </w:p>
</w:ftr>
</file>

<file path=word/footer38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2293620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337" name="文本框 3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-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34" o:spid="_x0000_s1026" o:spt="202" type="#_x0000_t202" style="position:absolute;left:0pt;margin-left:180.6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EFjrj1wAAAA0BAAAPAAAAAAAAAAEAIAAAACIAAABkcnMvZG93bnJldi54bWxQSwECFAAUAAAA&#10;CACHTuJAe5rMbr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-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</w:p>
                </w:txbxContent>
              </v:textbox>
            </v:shape>
          </w:pict>
        </mc:Fallback>
      </mc:AlternateContent>
    </w:r>
  </w:p>
</w:ftr>
</file>

<file path=word/footer38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3398520</wp:posOffset>
              </wp:positionH>
              <wp:positionV relativeFrom="page">
                <wp:posOffset>10280015</wp:posOffset>
              </wp:positionV>
              <wp:extent cx="63500" cy="63500"/>
              <wp:effectExtent l="0" t="0" r="0" b="0"/>
              <wp:wrapNone/>
              <wp:docPr id="339" name="文本框 3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3500" cy="63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\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36" o:spid="_x0000_s1026" o:spt="202" type="#_x0000_t202" style="position:absolute;left:0pt;margin-left:267.6pt;margin-top:809.45pt;height:5pt;width: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D0MnKi&#10;1gAAAA0BAAAPAAAAAAAAAAEAIAAAACIAAABkcnMvZG93bnJldi54bWxQSwECFAAUAAAACACHTuJA&#10;x28xw7EBAABLAwAADgAAAAAAAAABACAAAAAlAQAAZHJzL2Uyb0RvYy54bWxQSwUGAAAAAAYABgBZ&#10;AQAASA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\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4814570</wp:posOffset>
              </wp:positionH>
              <wp:positionV relativeFrom="page">
                <wp:posOffset>10127615</wp:posOffset>
              </wp:positionV>
              <wp:extent cx="381000" cy="101600"/>
              <wp:effectExtent l="0" t="0" r="0" b="0"/>
              <wp:wrapNone/>
              <wp:docPr id="340" name="文本框 3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37" o:spid="_x0000_s1026" o:spt="202" type="#_x0000_t202" style="position:absolute;left:0pt;margin-left:379.1pt;margin-top:797.4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L9zrhnXAAAADQEAAA8AAAAAAAAAAQAgAAAAIgAAAGRycy9kb3ducmV2LnhtbFBLAQIUABQAAAAI&#10;AIdO4kDppTN8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8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5033645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342" name="文本框 3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39" o:spid="_x0000_s1026" o:spt="202" type="#_x0000_t202" style="position:absolute;left:0pt;margin-left:396.3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KzbrxtcAAAANAQAADwAAAAAAAAABACAAAAAiAAAAZHJzL2Rvd25yZXYueG1sUEsBAhQAFAAA&#10;AAgAh07iQN/GUti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8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2223770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341" name="文本框 3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38" o:spid="_x0000_s1026" o:spt="202" type="#_x0000_t202" style="position:absolute;left:0pt;margin-left:175.1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DiERXrYAAAADQEAAA8AAAAAAAAAAQAgAAAAIgAAAGRycy9kb3ducmV2LnhtbFBLAQIUABQA&#10;AAAIAIdO4kB/weYltwEAAE0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8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4935220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343" name="文本框 3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40" o:spid="_x0000_s1026" o:spt="202" type="#_x0000_t202" style="position:absolute;left:0pt;margin-left:388.6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JoSxyHXAAAADQEAAA8AAAAAAAAAAQAgAAAAIgAAAGRycy9kb3ducmV2LnhtbFBLAQIUABQAAAAI&#10;AIdO4kBp7xuE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4977130</wp:posOffset>
              </wp:positionH>
              <wp:positionV relativeFrom="page">
                <wp:posOffset>10184765</wp:posOffset>
              </wp:positionV>
              <wp:extent cx="412750" cy="101600"/>
              <wp:effectExtent l="0" t="0" r="0" b="0"/>
              <wp:wrapNone/>
              <wp:docPr id="30" name="文本框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27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‘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v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7" o:spid="_x0000_s1026" o:spt="202" type="#_x0000_t202" style="position:absolute;left:0pt;margin-left:391.9pt;margin-top:801.95pt;height:8pt;width:32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uz8iHdcAAAANAQAADwAAAAAAAAABACAAAAAiAAAAZHJzL2Rvd25yZXYueG1sUEsBAhQAFAAAAAgA&#10;h07iQGmZWDy0AQAASw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‘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v</w:t>
                    </w:r>
                  </w:p>
                </w:txbxContent>
              </v:textbox>
            </v:shape>
          </w:pict>
        </mc:Fallback>
      </mc:AlternateContent>
    </w:r>
  </w:p>
</w:ftr>
</file>

<file path=word/footer39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2287270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345" name="文本框 3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#</w:t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fldChar w:fldCharType="end"/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 xml:space="preserve"> 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42" o:spid="_x0000_s1026" o:spt="202" type="#_x0000_t202" style="position:absolute;left:0pt;margin-left:180.1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f2gJQ1wAAAA0BAAAPAAAAAAAAAAEAIAAAACIAAABkcnMvZG93bnJldi54bWxQSwECFAAUAAAA&#10;CACHTuJAGVJUCL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#</w:t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fldChar w:fldCharType="end"/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 xml:space="preserve"> ^</w:t>
                    </w:r>
                  </w:p>
                </w:txbxContent>
              </v:textbox>
            </v:shape>
          </w:pict>
        </mc:Fallback>
      </mc:AlternateContent>
    </w:r>
  </w:p>
</w:ftr>
</file>

<file path=word/footer39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2287270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344" name="文本框 3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#</w:t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fldChar w:fldCharType="end"/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 xml:space="preserve"> 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41" o:spid="_x0000_s1026" o:spt="202" type="#_x0000_t202" style="position:absolute;left:0pt;margin-left:180.1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f2gJQ1wAAAA0BAAAPAAAAAAAAAAEAIAAAACIAAABkcnMvZG93bnJldi54bWxQSwECFAAUAAAA&#10;CACHTuJAjtDTXr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#</w:t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fldChar w:fldCharType="end"/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 xml:space="preserve"> ^</w:t>
                    </w:r>
                  </w:p>
                </w:txbxContent>
              </v:textbox>
            </v:shape>
          </w:pict>
        </mc:Fallback>
      </mc:AlternateContent>
    </w:r>
  </w:p>
</w:ftr>
</file>

<file path=word/footer39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4909820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346" name="文本框 3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,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43" o:spid="_x0000_s1026" o:spt="202" type="#_x0000_t202" style="position:absolute;left:0pt;margin-left:386.6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rdgvk2AAAAA0BAAAPAAAAAAAAAAEAIAAAACIAAABkcnMvZG93bnJldi54bWxQSwECFAAUAAAA&#10;CACHTuJADW3umbUBAABM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,</w:t>
                    </w:r>
                  </w:p>
                </w:txbxContent>
              </v:textbox>
            </v:shape>
          </w:pict>
        </mc:Fallback>
      </mc:AlternateContent>
    </w:r>
  </w:p>
</w:ftr>
</file>

<file path=word/footer39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4973320</wp:posOffset>
              </wp:positionH>
              <wp:positionV relativeFrom="page">
                <wp:posOffset>10184765</wp:posOffset>
              </wp:positionV>
              <wp:extent cx="368300" cy="101600"/>
              <wp:effectExtent l="0" t="0" r="0" b="0"/>
              <wp:wrapNone/>
              <wp:docPr id="348" name="文本框 3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■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45" o:spid="_x0000_s1026" o:spt="202" type="#_x0000_t202" style="position:absolute;left:0pt;margin-left:391.6pt;margin-top:801.95pt;height:8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EEMejzXAAAADQEAAA8AAAAAAAAAAQAgAAAAIgAAAGRycy9kb3ducmV2LnhtbFBLAQIUABQAAAAI&#10;AIdO4kAl+HUE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■</w:t>
                    </w:r>
                  </w:p>
                </w:txbxContent>
              </v:textbox>
            </v:shape>
          </w:pict>
        </mc:Fallback>
      </mc:AlternateContent>
    </w:r>
  </w:p>
</w:ftr>
</file>

<file path=word/footer39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2223770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347" name="文本框 3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44" o:spid="_x0000_s1026" o:spt="202" type="#_x0000_t202" style="position:absolute;left:0pt;margin-left:175.1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DiERXrYAAAADQEAAA8AAAAAAAAAAQAgAAAAIgAAAGRycy9kb3ducmV2LnhtbFBLAQIUABQA&#10;AAAIAIdO4kCi5Hl4twEAAE0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39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4938395</wp:posOffset>
              </wp:positionH>
              <wp:positionV relativeFrom="page">
                <wp:posOffset>10186670</wp:posOffset>
              </wp:positionV>
              <wp:extent cx="368300" cy="98425"/>
              <wp:effectExtent l="0" t="0" r="0" b="0"/>
              <wp:wrapNone/>
              <wp:docPr id="349" name="文本框 3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46" o:spid="_x0000_s1026" o:spt="202" type="#_x0000_t202" style="position:absolute;left:0pt;margin-left:388.85pt;margin-top:802.1pt;height:7.75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KILQ8bXAAAADQEAAA8AAAAAAAAAAQAgAAAAIgAAAGRycy9kb3ducmV2LnhtbFBLAQIUABQAAAAI&#10;AIdO4kAOnuPn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39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2211070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351" name="文本框 3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•34卜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48" o:spid="_x0000_s1026" o:spt="202" type="#_x0000_t202" style="position:absolute;left:0pt;margin-left:174.1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N8T82PXAAAADQEAAA8AAAAAAAAAAQAgAAAAIgAAAGRycy9kb3ducmV2LnhtbFBLAQIUABQAAAAI&#10;AIdO4kDe719v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•34卜</w:t>
                    </w:r>
                  </w:p>
                </w:txbxContent>
              </v:textbox>
            </v:shape>
          </w:pict>
        </mc:Fallback>
      </mc:AlternateContent>
    </w:r>
  </w:p>
</w:ftr>
</file>

<file path=word/footer39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2211070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350" name="文本框 3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•34卜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47" o:spid="_x0000_s1026" o:spt="202" type="#_x0000_t202" style="position:absolute;left:0pt;margin-left:174.1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N8T82PXAAAADQEAAA8AAAAAAAAAAQAgAAAAIgAAAGRycy9kb3ducmV2LnhtbFBLAQIUABQAAAAI&#10;AIdO4kCq4nXR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•34卜</w:t>
                    </w:r>
                  </w:p>
                </w:txbxContent>
              </v:textbox>
            </v:shape>
          </w:pict>
        </mc:Fallback>
      </mc:AlternateContent>
    </w:r>
  </w:p>
</w:ftr>
</file>

<file path=word/footer39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9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4922520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353" name="文本框 3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&gt;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50" o:spid="_x0000_s1026" o:spt="202" type="#_x0000_t202" style="position:absolute;left:0pt;margin-left:387.6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5W+noNcAAAANAQAADwAAAAAAAAABACAAAAAiAAAAZHJzL2Rvd25yZXYueG1sUEsBAhQAFAAAAAgA&#10;h07iQHfakvu0AQAATQ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&gt;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2152650</wp:posOffset>
              </wp:positionH>
              <wp:positionV relativeFrom="page">
                <wp:posOffset>10186670</wp:posOffset>
              </wp:positionV>
              <wp:extent cx="250190" cy="97790"/>
              <wp:effectExtent l="0" t="0" r="0" b="0"/>
              <wp:wrapNone/>
              <wp:docPr id="8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190" cy="97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rPr>
                              <w:rStyle w:val="5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14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" o:spid="_x0000_s1026" o:spt="202" type="#_x0000_t202" style="position:absolute;left:0pt;margin-left:169.5pt;margin-top:802.1pt;height:7.7pt;width:19.7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A7&#10;pCY32QAAAA0BAAAPAAAAAAAAAAEAIAAAACIAAABkcnMvZG93bnJldi54bWxQSwECFAAUAAAACACH&#10;TuJAvhRg8rEBAABIAwAADgAAAAAAAAABACAAAAAo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rPr>
                        <w:rStyle w:val="5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14</w:t>
                    </w:r>
                  </w:p>
                </w:txbxContent>
              </v:textbox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40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2128520</wp:posOffset>
              </wp:positionH>
              <wp:positionV relativeFrom="page">
                <wp:posOffset>10183495</wp:posOffset>
              </wp:positionV>
              <wp:extent cx="381000" cy="104775"/>
              <wp:effectExtent l="0" t="0" r="0" b="0"/>
              <wp:wrapNone/>
              <wp:docPr id="352" name="文本框 3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4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49" o:spid="_x0000_s1026" o:spt="202" type="#_x0000_t202" style="position:absolute;left:0pt;margin-left:167.6pt;margin-top:801.85pt;height:8.2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jmX2BtcAAAANAQAADwAAAAAAAAABACAAAAAiAAAAZHJzL2Rvd25yZXYueG1sUEsBAhQAFAAA&#10;AAgAh07iQMvoE+O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40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5033645</wp:posOffset>
              </wp:positionH>
              <wp:positionV relativeFrom="page">
                <wp:posOffset>10184765</wp:posOffset>
              </wp:positionV>
              <wp:extent cx="393700" cy="101600"/>
              <wp:effectExtent l="0" t="0" r="0" b="0"/>
              <wp:wrapNone/>
              <wp:docPr id="354" name="文本框 3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37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#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51" o:spid="_x0000_s1026" o:spt="202" type="#_x0000_t202" style="position:absolute;left:0pt;margin-left:396.35pt;margin-top:801.95pt;height:8pt;width:31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DWQgL1wAAAA0BAAAPAAAAAAAAAAEAIAAAACIAAABkcnMvZG93bnJldi54bWxQSwECFAAUAAAA&#10;CACHTuJARGrfg7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#</w:t>
                    </w:r>
                  </w:p>
                </w:txbxContent>
              </v:textbox>
            </v:shape>
          </w:pict>
        </mc:Fallback>
      </mc:AlternateContent>
    </w:r>
  </w:p>
</w:ftr>
</file>

<file path=word/footer40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5030470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356" name="文本框 3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53" o:spid="_x0000_s1026" o:spt="202" type="#_x0000_t202" style="position:absolute;left:0pt;margin-left:396.1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GyMSF3XAAAADQEAAA8AAAAAAAAAAQAgAAAAIgAAAGRycy9kb3ducmV2LnhtbFBLAQIUABQAAAAI&#10;AIdO4kBPLZI9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0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2169795</wp:posOffset>
              </wp:positionH>
              <wp:positionV relativeFrom="page">
                <wp:posOffset>10181590</wp:posOffset>
              </wp:positionV>
              <wp:extent cx="374650" cy="107950"/>
              <wp:effectExtent l="0" t="0" r="0" b="0"/>
              <wp:wrapNone/>
              <wp:docPr id="355" name="文本框 3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52" o:spid="_x0000_s1026" o:spt="202" type="#_x0000_t202" style="position:absolute;left:0pt;margin-left:170.85pt;margin-top:801.7pt;height:8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drvVf1wAAAA0BAAAPAAAAAAAAAAEAIAAAACIAAABkcnMvZG93bnJldi54bWxQSwECFAAUAAAA&#10;CACHTuJAe1Mkdr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40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2280920</wp:posOffset>
              </wp:positionH>
              <wp:positionV relativeFrom="page">
                <wp:posOffset>10181590</wp:posOffset>
              </wp:positionV>
              <wp:extent cx="374650" cy="107950"/>
              <wp:effectExtent l="0" t="0" r="0" b="0"/>
              <wp:wrapNone/>
              <wp:docPr id="357" name="文本框 3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'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54" o:spid="_x0000_s1026" o:spt="202" type="#_x0000_t202" style="position:absolute;left:0pt;margin-left:179.6pt;margin-top:801.7pt;height:8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PvIrbPYAAAADQEAAA8AAAAAAAAAAQAgAAAAIgAAAGRycy9kb3ducmV2LnhtbFBLAQIUABQA&#10;AAAIAIdO4kCxUV+qtwEAAE0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'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</w:p>
                </w:txbxContent>
              </v:textbox>
            </v:shape>
          </w:pict>
        </mc:Fallback>
      </mc:AlternateContent>
    </w:r>
  </w:p>
</w:ftr>
</file>

<file path=word/footer40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2172970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359" name="文本框 3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 35B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56" o:spid="_x0000_s1026" o:spt="202" type="#_x0000_t202" style="position:absolute;left:0pt;margin-left:171.1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xhX9n1wAAAA0BAAAPAAAAAAAAAAEAIAAAACIAAABkcnMvZG93bnJldi54bWxQSwECFAAUAAAA&#10;CACHTuJAv5N1Br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 35B •</w:t>
                    </w:r>
                  </w:p>
                </w:txbxContent>
              </v:textbox>
            </v:shape>
          </w:pict>
        </mc:Fallback>
      </mc:AlternateContent>
    </w:r>
  </w:p>
</w:ftr>
</file>

<file path=word/footer40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2172970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358" name="文本框 3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 35B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55" o:spid="_x0000_s1026" o:spt="202" type="#_x0000_t202" style="position:absolute;left:0pt;margin-left:171.1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LGFf2fXAAAADQEAAA8AAAAAAAAAAQAgAAAAIgAAAGRycy9kb3ducmV2LnhtbFBLAQIUABQAAAAI&#10;AIdO4kAoEfJQ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 35B •</w:t>
                    </w:r>
                  </w:p>
                </w:txbxContent>
              </v:textbox>
            </v:shape>
          </w:pict>
        </mc:Fallback>
      </mc:AlternateContent>
    </w:r>
  </w:p>
</w:ftr>
</file>

<file path=word/footer40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40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5030470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361" name="文本框 3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58" o:spid="_x0000_s1026" o:spt="202" type="#_x0000_t202" style="position:absolute;left:0pt;margin-left:396.1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GyMSF3XAAAADQEAAA8AAAAAAAAAAQAgAAAAIgAAAGRycy9kb3ducmV2LnhtbFBLAQIUABQAAAAI&#10;AIdO4kAJb1rJ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0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5030470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360" name="文本框 3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57" o:spid="_x0000_s1026" o:spt="202" type="#_x0000_t202" style="position:absolute;left:0pt;margin-left:396.1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GyMSF3XAAAADQEAAA8AAAAAAAAAAQAgAAAAIgAAAGRycy9kb3ducmV2LnhtbFBLAQIUABQAAAAI&#10;AIdO4kB7C0fo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4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5036820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363" name="文本框 3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60" o:spid="_x0000_s1026" o:spt="202" type="#_x0000_t202" style="position:absolute;left:0pt;margin-left:396.6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GeGsZbYAAAADQEAAA8AAAAAAAAAAQAgAAAAIgAAAGRycy9kb3ducmV2LnhtbFBLAQIUABQAAAAI&#10;AIdO4kCngxWqtAEAAEwDAAAOAAAAAAAAAAEAIAAAACc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4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2147570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362" name="文本框 3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6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6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6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6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6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59" o:spid="_x0000_s1026" o:spt="202" type="#_x0000_t202" style="position:absolute;left:0pt;margin-left:169.1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YQcjYdgAAAANAQAADwAAAAAAAAABACAAAAAiAAAAZHJzL2Rvd25yZXYueG1sUEsBAhQAFAAA&#10;AAgAh07iQBO1pB+2AQAATA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6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6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6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6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6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2211070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364" name="文本框 3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61" o:spid="_x0000_s1026" o:spt="202" type="#_x0000_t202" style="position:absolute;left:0pt;margin-left:174.1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MFNTwfWAAAADQEAAA8AAAAAAAAAAQAgAAAAIgAAAGRycy9kb3ducmV2LnhtbFBLAQIUABQAAAAI&#10;AIdO4kBLVlrNtgEAAEwDAAAOAAAAAAAAAAEAIAAAACU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4992370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366" name="文本框 3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•36</w:t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卜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63" o:spid="_x0000_s1026" o:spt="202" type="#_x0000_t202" style="position:absolute;left:0pt;margin-left:393.1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5TzzVtcAAAANAQAADwAAAAAAAAABACAAAAAiAAAAZHJzL2Rvd25yZXYueG1sUEsBAhQAFAAAAAgA&#10;h07iQJM31FW0AQAATQ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•36</w:t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卜</w:t>
                    </w:r>
                  </w:p>
                </w:txbxContent>
              </v:textbox>
            </v:shape>
          </w:pict>
        </mc:Fallback>
      </mc:AlternateContent>
    </w:r>
  </w:p>
</w:ftr>
</file>

<file path=word/footer4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4992370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365" name="文本框 3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•36</w:t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卜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62" o:spid="_x0000_s1026" o:spt="202" type="#_x0000_t202" style="position:absolute;left:0pt;margin-left:393.1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OU881bXAAAADQEAAA8AAAAAAAAAAQAgAAAAIgAAAGRycy9kb3ducmV2LnhtbFBLAQIUABQAAAAI&#10;AIdO4kAzMGCo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•36</w:t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卜</w:t>
                    </w:r>
                  </w:p>
                </w:txbxContent>
              </v:textbox>
            </v:shape>
          </w:pict>
        </mc:Fallback>
      </mc:AlternateContent>
    </w:r>
  </w:p>
</w:ftr>
</file>

<file path=word/footer4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4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4973320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368" name="文本框 3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65" o:spid="_x0000_s1026" o:spt="202" type="#_x0000_t202" style="position:absolute;left:0pt;margin-left:391.6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ZKdt41wAAAA0BAAAPAAAAAAAAAAEAIAAAACIAAABkcnMvZG93bnJldi54bWxQSwECFAAUAAAA&#10;CACHTuJAtsqQYb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4973320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367" name="文本框 3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64" o:spid="_x0000_s1026" o:spt="202" type="#_x0000_t202" style="position:absolute;left:0pt;margin-left:391.6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ZKdt41wAAAA0BAAAPAAAAAAAAAAEAIAAAACIAAABkcnMvZG93bnJldi54bWxQSwECFAAUAAAA&#10;CACHTuJAG1vkk7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2163445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369" name="文本框 3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66" o:spid="_x0000_s1026" o:spt="202" type="#_x0000_t202" style="position:absolute;left:0pt;margin-left:170.3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EKbmqTXAAAADQEAAA8AAAAAAAAAAQAgAAAAIgAAAGRycy9kb3ducmV2LnhtbFBLAQIUABQAAAAI&#10;AIdO4kA4VYAx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4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4973320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371" name="文本框 3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68" o:spid="_x0000_s1026" o:spt="202" type="#_x0000_t202" style="position:absolute;left:0pt;margin-left:391.6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WSnbeNcAAAANAQAADwAAAAAAAAABACAAAAAiAAAAZHJzL2Rvd25yZXYueG1sUEsBAhQAFAAA&#10;AAgAh07iQIU5PWO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4979035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33" name="文本框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0" o:spid="_x0000_s1026" o:spt="202" type="#_x0000_t202" style="position:absolute;left:0pt;margin-left:392.05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Ca/CkI&#10;1gAAAA0BAAAPAAAAAAAAAAEAIAAAACIAAABkcnMvZG93bnJldi54bWxQSwECFAAUAAAACACHTuJA&#10;2mS8RLEBAABLAwAADgAAAAAAAAABACAAAAAlAQAAZHJzL2Uyb0RvYy54bWxQSwUGAAAAAAYABgBZ&#10;AQAASA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2163445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370" name="文本框 3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67" o:spid="_x0000_s1026" o:spt="202" type="#_x0000_t202" style="position:absolute;left:0pt;margin-left:170.3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EKbmqTXAAAADQEAAA8AAAAAAAAAAQAgAAAAIgAAAGRycy9kb3ducmV2LnhtbFBLAQIUABQAAAAI&#10;AIdO4kAeinqG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4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2188845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372" name="文本框 3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69" o:spid="_x0000_s1026" o:spt="202" type="#_x0000_t202" style="position:absolute;left:0pt;margin-left:172.35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2vg2k1wAAAA0BAAAPAAAAAAAAAAEAIAAAACIAAABkcnMvZG93bnJldi54bWxQSwECFAAUAAAA&#10;CACHTuJAx1d2eb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4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2172970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374" name="文本框 3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_ </w:t>
                          </w:r>
                          <w:r>
                            <w:rPr>
                              <w:rStyle w:val="4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36S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71" o:spid="_x0000_s1026" o:spt="202" type="#_x0000_t202" style="position:absolute;left:0pt;margin-left:171.1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Lf+YkfXAAAADQEAAA8AAAAAAAAAAQAgAAAAIgAAAGRycy9kb3ducmV2LnhtbFBLAQIUABQAAAAI&#10;AIdO4kCq7Ste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_ </w:t>
                    </w:r>
                    <w:r>
                      <w:rPr>
                        <w:rStyle w:val="4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36S •</w:t>
                    </w:r>
                  </w:p>
                </w:txbxContent>
              </v:textbox>
            </v:shape>
          </w:pict>
        </mc:Fallback>
      </mc:AlternateContent>
    </w:r>
  </w:p>
</w:ftr>
</file>

<file path=word/footer4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2172970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373" name="文本框 3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_ </w:t>
                          </w:r>
                          <w:r>
                            <w:rPr>
                              <w:rStyle w:val="4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36S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70" o:spid="_x0000_s1026" o:spt="202" type="#_x0000_t202" style="position:absolute;left:0pt;margin-left:171.1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t/5iR9cAAAANAQAADwAAAAAAAAABACAAAAAiAAAAZHJzL2Rvd25yZXYueG1sUEsBAhQAFAAAAAgA&#10;h07iQM5lDxC0AQAATQ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_ </w:t>
                    </w:r>
                    <w:r>
                      <w:rPr>
                        <w:rStyle w:val="4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36S •</w:t>
                    </w:r>
                  </w:p>
                </w:txbxContent>
              </v:textbox>
            </v:shape>
          </w:pict>
        </mc:Fallback>
      </mc:AlternateContent>
    </w:r>
  </w:p>
</w:ftr>
</file>

<file path=word/footer4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4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4973320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376" name="文本框 3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73" o:spid="_x0000_s1026" o:spt="202" type="#_x0000_t202" style="position:absolute;left:0pt;margin-left:391.6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WSnbeNcAAAANAQAADwAAAAAAAAABACAAAAAiAAAAZHJzL2Rvd25yZXYueG1sUEsBAhQAFAAA&#10;AAgAh07iQI0CXSq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4973320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375" name="文本框 3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72" o:spid="_x0000_s1026" o:spt="202" type="#_x0000_t202" style="position:absolute;left:0pt;margin-left:391.6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ZKdt41wAAAA0BAAAPAAAAAAAAAAEAIAAAACIAAABkcnMvZG93bnJldi54bWxQSwECFAAUAAAA&#10;CACHTuJALQXp17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2150745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378" name="文本框 3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 37U ♦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75" o:spid="_x0000_s1026" o:spt="202" type="#_x0000_t202" style="position:absolute;left:0pt;margin-left:169.3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mvYD61wAAAA0BAAAPAAAAAAAAAAEAIAAAACIAAABkcnMvZG93bnJldi54bWxQSwECFAAUAAAA&#10;CACHTuJASpbm+b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 37U ♦</w:t>
                    </w:r>
                  </w:p>
                </w:txbxContent>
              </v:textbox>
            </v:shape>
          </w:pict>
        </mc:Fallback>
      </mc:AlternateContent>
    </w:r>
  </w:p>
</w:ftr>
</file>

<file path=word/footer4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2150745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377" name="文本框 3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 37U ♦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74" o:spid="_x0000_s1026" o:spt="202" type="#_x0000_t202" style="position:absolute;left:0pt;margin-left:169.3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mvYD61wAAAA0BAAAPAAAAAAAAAAEAIAAAACIAAABkcnMvZG93bnJldi54bWxQSwECFAAUAAAA&#10;CACHTuJA5weSC7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 37U ♦</w:t>
                    </w:r>
                  </w:p>
                </w:txbxContent>
              </v:textbox>
            </v:shape>
          </w:pict>
        </mc:Fallback>
      </mc:AlternateContent>
    </w:r>
  </w:p>
</w:ftr>
</file>

<file path=word/footer4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4954270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380" name="文本框 3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>»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,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77" o:spid="_x0000_s1026" o:spt="202" type="#_x0000_t202" style="position:absolute;left:0pt;margin-left:390.1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D/yJm1wAAAA0BAAAPAAAAAAAAAAEAIAAAACIAAABkcnMvZG93bnJldi54bWxQSwECFAAUAAAA&#10;CACHTuJANZ+Cdb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>»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 xml:space="preserve"> ,</w:t>
                    </w:r>
                  </w:p>
                </w:txbxContent>
              </v:textbox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2211705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32" name="文本框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9" o:spid="_x0000_s1026" o:spt="202" type="#_x0000_t202" style="position:absolute;left:0pt;margin-left:174.1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ekRGw2AAAAA0BAAAPAAAAAAAAAAEAIAAAACIAAABkcnMvZG93bnJldi54bWxQSwECFAAUAAAA&#10;CACHTuJAfmZj27UBAABL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4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2230120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379" name="文本框 3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,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76" o:spid="_x0000_s1026" o:spt="202" type="#_x0000_t202" style="position:absolute;left:0pt;margin-left:175.6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lAzCn1wAAAA0BAAAPAAAAAAAAAAEAIAAAACIAAABkcnMvZG93bnJldi54bWxQSwECFAAUAAAA&#10;CACHTuJAdPC40r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,</w:t>
                    </w:r>
                  </w:p>
                </w:txbxContent>
              </v:textbox>
            </v:shape>
          </w:pict>
        </mc:Fallback>
      </mc:AlternateContent>
    </w:r>
  </w:p>
</w:ftr>
</file>

<file path=word/footer4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4954270</wp:posOffset>
              </wp:positionH>
              <wp:positionV relativeFrom="page">
                <wp:posOffset>10184765</wp:posOffset>
              </wp:positionV>
              <wp:extent cx="368300" cy="101600"/>
              <wp:effectExtent l="0" t="0" r="0" b="0"/>
              <wp:wrapNone/>
              <wp:docPr id="381" name="文本框 3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_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78" o:spid="_x0000_s1026" o:spt="202" type="#_x0000_t202" style="position:absolute;left:0pt;margin-left:390.1pt;margin-top:801.95pt;height:8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LHEJa1wAAAA0BAAAPAAAAAAAAAAEAIAAAACIAAABkcnMvZG93bnJldi54bWxQSwECFAAUAAAA&#10;CACHTuJAax/QRb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_</w:t>
                    </w:r>
                  </w:p>
                </w:txbxContent>
              </v:textbox>
            </v:shape>
          </w:pict>
        </mc:Fallback>
      </mc:AlternateContent>
    </w:r>
  </w:p>
</w:ftr>
</file>

<file path=word/footer4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4986020</wp:posOffset>
              </wp:positionH>
              <wp:positionV relativeFrom="page">
                <wp:posOffset>10184765</wp:posOffset>
              </wp:positionV>
              <wp:extent cx="368300" cy="101600"/>
              <wp:effectExtent l="0" t="0" r="0" b="0"/>
              <wp:wrapNone/>
              <wp:docPr id="383" name="文本框 3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80" o:spid="_x0000_s1026" o:spt="202" type="#_x0000_t202" style="position:absolute;left:0pt;margin-left:392.6pt;margin-top:801.95pt;height:8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5&#10;JInR1wAAAA0BAAAPAAAAAAAAAAEAIAAAACIAAABkcnMvZG93bnJldi54bWxQSwECFAAUAAAACACH&#10;TuJAFum9HrMBAABN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4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4986020</wp:posOffset>
              </wp:positionH>
              <wp:positionV relativeFrom="page">
                <wp:posOffset>10184765</wp:posOffset>
              </wp:positionV>
              <wp:extent cx="368300" cy="101600"/>
              <wp:effectExtent l="0" t="0" r="0" b="0"/>
              <wp:wrapNone/>
              <wp:docPr id="382" name="文本框 3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79" o:spid="_x0000_s1026" o:spt="202" type="#_x0000_t202" style="position:absolute;left:0pt;margin-left:392.6pt;margin-top:801.95pt;height:8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LkkidHXAAAADQEAAA8AAAAAAAAAAQAgAAAAIgAAAGRycy9kb3ducmV2LnhtbFBLAQIUABQAAAAI&#10;AIdO4kDLGGS4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4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2214245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384" name="文本框 3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81" o:spid="_x0000_s1026" o:spt="202" type="#_x0000_t202" style="position:absolute;left:0pt;margin-left:174.35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mKlQ+NYAAAANAQAADwAAAAAAAAABACAAAAAiAAAAZHJzL2Rvd25yZXYueG1sUEsBAhQAFAAAAAgA&#10;h07iQJLKBIG1AQAATA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4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2188845</wp:posOffset>
              </wp:positionH>
              <wp:positionV relativeFrom="page">
                <wp:posOffset>10178415</wp:posOffset>
              </wp:positionV>
              <wp:extent cx="374650" cy="114300"/>
              <wp:effectExtent l="0" t="0" r="0" b="0"/>
              <wp:wrapNone/>
              <wp:docPr id="386" name="文本框 3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375，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83" o:spid="_x0000_s1026" o:spt="202" type="#_x0000_t202" style="position:absolute;left:0pt;margin-left:172.35pt;margin-top:801.45pt;height:9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wcwTc2AAAAA0BAAAPAAAAAAAAAAEAIAAAACIAAABkcnMvZG93bnJldi54bWxQSwECFAAU&#10;AAAACACHTuJAWxaleLgBAABNAwAADgAAAAAAAAABACAAAAAnAQAAZHJzL2Uyb0RvYy54bWxQSwUG&#10;AAAAAAYABgBZAQAAU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375，</w:t>
                    </w:r>
                  </w:p>
                </w:txbxContent>
              </v:textbox>
            </v:shape>
          </w:pict>
        </mc:Fallback>
      </mc:AlternateContent>
    </w:r>
  </w:p>
</w:ftr>
</file>

<file path=word/footer4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2188845</wp:posOffset>
              </wp:positionH>
              <wp:positionV relativeFrom="page">
                <wp:posOffset>10178415</wp:posOffset>
              </wp:positionV>
              <wp:extent cx="374650" cy="114300"/>
              <wp:effectExtent l="0" t="0" r="0" b="0"/>
              <wp:wrapNone/>
              <wp:docPr id="385" name="文本框 3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375，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82" o:spid="_x0000_s1026" o:spt="202" type="#_x0000_t202" style="position:absolute;left:0pt;margin-left:172.35pt;margin-top:801.45pt;height:9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wcwTc2AAAAA0BAAAPAAAAAAAAAAEAIAAAACIAAABkcnMvZG93bnJldi54bWxQSwECFAAU&#10;AAAACACHTuJA+xERhbgBAABNAwAADgAAAAAAAAABACAAAAAnAQAAZHJzL2Uyb0RvYy54bWxQSwUG&#10;AAAAAAYABgBZAQAAU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375，</w:t>
                    </w:r>
                  </w:p>
                </w:txbxContent>
              </v:textbox>
            </v:shape>
          </w:pict>
        </mc:Fallback>
      </mc:AlternateContent>
    </w:r>
  </w:p>
</w:ftr>
</file>

<file path=word/footer4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4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4995545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388" name="文本框 3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85" o:spid="_x0000_s1026" o:spt="202" type="#_x0000_t202" style="position:absolute;left:0pt;margin-left:393.35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LzY7KnXAAAADQEAAA8AAAAAAAAAAQAgAAAAIgAAAGRycy9kb3ducmV2LnhtbFBLAQIUABQAAAAI&#10;AIdO4kC4lyx5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4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4995545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387" name="文本框 3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84" o:spid="_x0000_s1026" o:spt="202" type="#_x0000_t202" style="position:absolute;left:0pt;margin-left:393.35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LzY7KnXAAAADQEAAA8AAAAAAAAAAQAgAAAAIgAAAGRycy9kb3ducmV2LnhtbFBLAQIUABQAAAAI&#10;AIdO4kAVBliL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4966335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34" name="文本框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♦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1" o:spid="_x0000_s1026" o:spt="202" type="#_x0000_t202" style="position:absolute;left:0pt;margin-left:391.0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Fp9+FDXAAAADQEAAA8AAAAAAAAAAQAgAAAAIgAAAGRycy9kb3ducmV2LnhtbFBLAQIUABQAAAAI&#10;AIdO4kCxC+mbtQEAAEs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♦</w:t>
                    </w:r>
                  </w:p>
                </w:txbxContent>
              </v:textbox>
            </v:shape>
          </w:pict>
        </mc:Fallback>
      </mc:AlternateContent>
    </w:r>
  </w:p>
</w:ftr>
</file>

<file path=word/footer4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4900295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390" name="文本框 3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>,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87" o:spid="_x0000_s1026" o:spt="202" type="#_x0000_t202" style="position:absolute;left:0pt;margin-left:385.85pt;margin-top:801.95pt;height:8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bUqjC1gAAAA0BAAAPAAAAAAAAAAEAIAAAACIAAABkcnMvZG93bnJldi54bWxQSwECFAAUAAAA&#10;CACHTuJAHQBUIrcBAABNAwAADgAAAAAAAAABACAAAAAl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>,</w:t>
                    </w:r>
                  </w:p>
                </w:txbxContent>
              </v:textbox>
            </v:shape>
          </w:pict>
        </mc:Fallback>
      </mc:AlternateContent>
    </w:r>
  </w:p>
</w:ftr>
</file>

<file path=word/footer4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2274570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389" name="文本框 3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86" o:spid="_x0000_s1026" o:spt="202" type="#_x0000_t202" style="position:absolute;left:0pt;margin-left:179.1pt;margin-top:801.95pt;height:8pt;width:30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PcBRdXYAAAADQEAAA8AAAAAAAAAAQAgAAAAIgAAAGRycy9kb3ducmV2LnhtbFBLAQIUABQA&#10;AAAIAIdO4kBK8WuytwEAAE0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4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2236470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391" name="文本框 3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88" o:spid="_x0000_s1026" o:spt="202" type="#_x0000_t202" style="position:absolute;left:0pt;margin-left:176.1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JcPtM3XAAAADQEAAA8AAAAAAAAAAQAgAAAAIgAAAGRycy9kb3ducmV2LnhtbFBLAQIUABQAAAAI&#10;AIdO4kCLZIF7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4928870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393" name="文本框 3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90" o:spid="_x0000_s1026" o:spt="202" type="#_x0000_t202" style="position:absolute;left:0pt;margin-left:388.1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I9Ggo7YAAAADQEAAA8AAAAAAAAAAQAgAAAAIgAAAGRycy9kb3ducmV2LnhtbFBLAQIUABQAAAAI&#10;AIdO4kA8XzdCtAEAAEwDAAAOAAAAAAAAAAEAIAAAACc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4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2245995</wp:posOffset>
              </wp:positionH>
              <wp:positionV relativeFrom="page">
                <wp:posOffset>10181590</wp:posOffset>
              </wp:positionV>
              <wp:extent cx="381000" cy="107950"/>
              <wp:effectExtent l="0" t="0" r="0" b="0"/>
              <wp:wrapNone/>
              <wp:docPr id="392" name="文本框 3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89" o:spid="_x0000_s1026" o:spt="202" type="#_x0000_t202" style="position:absolute;left:0pt;margin-left:176.85pt;margin-top:801.7pt;height:8.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CIkNU1wAAAA0BAAAPAAAAAAAAAAEAIAAAACIAAABkcnMvZG93bnJldi54bWxQSwECFAAUAAAA&#10;CACHTuJAxIplzL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4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4951095</wp:posOffset>
              </wp:positionH>
              <wp:positionV relativeFrom="page">
                <wp:posOffset>10184765</wp:posOffset>
              </wp:positionV>
              <wp:extent cx="393700" cy="101600"/>
              <wp:effectExtent l="0" t="0" r="0" b="0"/>
              <wp:wrapNone/>
              <wp:docPr id="394" name="文本框 3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37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91" o:spid="_x0000_s1026" o:spt="202" type="#_x0000_t202" style="position:absolute;left:0pt;margin-left:389.85pt;margin-top:801.95pt;height:8pt;width:31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6Rph31wAAAA0BAAAPAAAAAAAAAAEAIAAAACIAAABkcnMvZG93bnJldi54bWxQSwECFAAUAAAA&#10;CACHTuJAEeEBl7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^</w:t>
                    </w:r>
                  </w:p>
                </w:txbxContent>
              </v:textbox>
            </v:shape>
          </w:pict>
        </mc:Fallback>
      </mc:AlternateContent>
    </w:r>
  </w:p>
</w:ftr>
</file>

<file path=word/footer4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4944745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396" name="文本框 3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♦</w:t>
                          </w:r>
                          <w:r>
                            <w:rPr>
                              <w:rStyle w:val="470"/>
                              <w:b w:val="0"/>
                              <w:bCs w:val="0"/>
                              <w:i w:val="0"/>
                              <w:iCs w:val="0"/>
                              <w:smallCaps/>
                              <w:strike w:val="0"/>
                              <w:vertAlign w:val="superscript"/>
                            </w:rPr>
                            <w:t>l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385-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vertAlign w:val="superscript"/>
                            </w:rPr>
                            <w:t>#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93" o:spid="_x0000_s1026" o:spt="202" type="#_x0000_t202" style="position:absolute;left:0pt;margin-left:389.35pt;margin-top:801.95pt;height:8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Lrk1WdcAAAANAQAADwAAAAAAAAABACAAAAAiAAAAZHJzL2Rvd25yZXYueG1sUEsBAhQAFAAA&#10;AAgAh07iQGE2HtW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♦</w:t>
                    </w:r>
                    <w:r>
                      <w:rPr>
                        <w:rStyle w:val="470"/>
                        <w:b w:val="0"/>
                        <w:bCs w:val="0"/>
                        <w:i w:val="0"/>
                        <w:iCs w:val="0"/>
                        <w:smallCaps/>
                        <w:strike w:val="0"/>
                        <w:vertAlign w:val="superscript"/>
                      </w:rPr>
                      <w:t>l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385-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vertAlign w:val="superscript"/>
                      </w:rPr>
                      <w:t>#</w:t>
                    </w:r>
                  </w:p>
                </w:txbxContent>
              </v:textbox>
            </v:shape>
          </w:pict>
        </mc:Fallback>
      </mc:AlternateContent>
    </w:r>
  </w:p>
</w:ftr>
</file>

<file path=word/footer4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4944745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395" name="文本框 3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♦</w:t>
                          </w:r>
                          <w:r>
                            <w:rPr>
                              <w:rStyle w:val="470"/>
                              <w:b w:val="0"/>
                              <w:bCs w:val="0"/>
                              <w:i w:val="0"/>
                              <w:iCs w:val="0"/>
                              <w:smallCaps/>
                              <w:strike w:val="0"/>
                              <w:vertAlign w:val="superscript"/>
                            </w:rPr>
                            <w:t>l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385-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vertAlign w:val="superscript"/>
                            </w:rPr>
                            <w:t>#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92" o:spid="_x0000_s1026" o:spt="202" type="#_x0000_t202" style="position:absolute;left:0pt;margin-left:389.35pt;margin-top:801.95pt;height:8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Lrk1WdcAAAANAQAADwAAAAAAAAABACAAAAAiAAAAZHJzL2Rvd25yZXYueG1sUEsBAhQAFAAA&#10;AAgAh07iQMExqii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♦</w:t>
                    </w:r>
                    <w:r>
                      <w:rPr>
                        <w:rStyle w:val="470"/>
                        <w:b w:val="0"/>
                        <w:bCs w:val="0"/>
                        <w:i w:val="0"/>
                        <w:iCs w:val="0"/>
                        <w:smallCaps/>
                        <w:strike w:val="0"/>
                        <w:vertAlign w:val="superscript"/>
                      </w:rPr>
                      <w:t>l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385-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vertAlign w:val="superscript"/>
                      </w:rPr>
                      <w:t>#</w:t>
                    </w:r>
                  </w:p>
                </w:txbxContent>
              </v:textbox>
            </v:shape>
          </w:pict>
        </mc:Fallback>
      </mc:AlternateContent>
    </w:r>
  </w:p>
</w:ftr>
</file>

<file path=word/footer4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2226945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397" name="文本框 3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•380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94" o:spid="_x0000_s1026" o:spt="202" type="#_x0000_t202" style="position:absolute;left:0pt;margin-left:175.35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5dauP1wAAAA0BAAAPAAAAAAAAAAEAIAAAACIAAABkcnMvZG93bnJldi54bWxQSwECFAAUAAAA&#10;CACHTuJA6VouE7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•380</w:t>
                    </w:r>
                  </w:p>
                </w:txbxContent>
              </v:textbox>
            </v:shape>
          </w:pict>
        </mc:Fallback>
      </mc:AlternateContent>
    </w:r>
  </w:p>
</w:ftr>
</file>

<file path=word/footer4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4957445</wp:posOffset>
              </wp:positionH>
              <wp:positionV relativeFrom="page">
                <wp:posOffset>10184765</wp:posOffset>
              </wp:positionV>
              <wp:extent cx="368300" cy="101600"/>
              <wp:effectExtent l="0" t="0" r="0" b="0"/>
              <wp:wrapNone/>
              <wp:docPr id="399" name="文本框 3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96" o:spid="_x0000_s1026" o:spt="202" type="#_x0000_t202" style="position:absolute;left:0pt;margin-left:390.35pt;margin-top:801.95pt;height:8pt;width:29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FL4XaXXAAAADQEAAA8AAAAAAAAAAQAgAAAAIgAAAGRycy9kb3ducmV2LnhtbFBLAQIUABQAAAAI&#10;AIdO4kDpruDm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 xml:space="preserve"> •</w:t>
                    </w:r>
                  </w:p>
                </w:txbxContent>
              </v:textbox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4977130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36" name="文本框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3" o:spid="_x0000_s1026" o:spt="202" type="#_x0000_t202" style="position:absolute;left:0pt;margin-left:391.9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KIE&#10;9WHWAAAADQEAAA8AAAAAAAAAAQAgAAAAIgAAAGRycy9kb3ducmV2LnhtbFBLAQIUABQAAAAIAIdO&#10;4kAIVi3NswEAAEsDAAAOAAAAAAAAAAEAIAAAACU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4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2306320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398" name="文本框 3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95" o:spid="_x0000_s1026" o:spt="202" type="#_x0000_t202" style="position:absolute;left:0pt;margin-left:181.6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K3WhjrXAAAADQEAAA8AAAAAAAAAAQAgAAAAIgAAAGRycy9kb3ducmV2LnhtbFBLAQIUABQAAAAI&#10;AIdO4kBEy1rh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4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2245995</wp:posOffset>
              </wp:positionH>
              <wp:positionV relativeFrom="page">
                <wp:posOffset>10181590</wp:posOffset>
              </wp:positionV>
              <wp:extent cx="381000" cy="107950"/>
              <wp:effectExtent l="0" t="0" r="0" b="0"/>
              <wp:wrapNone/>
              <wp:docPr id="400" name="文本框 3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97" o:spid="_x0000_s1026" o:spt="202" type="#_x0000_t202" style="position:absolute;left:0pt;margin-left:176.85pt;margin-top:801.7pt;height:8.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wiJDVNcAAAANAQAADwAAAAAAAAABACAAAAAiAAAAZHJzL2Rvd25yZXYueG1sUEsBAhQAFAAA&#10;AAgAh07iQHVYKAy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4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2284095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402" name="文本框 3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99" o:spid="_x0000_s1026" o:spt="202" type="#_x0000_t202" style="position:absolute;left:0pt;margin-left:179.85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q3fe/dgAAAANAQAADwAAAAAAAAABACAAAAAiAAAAZHJzL2Rvd25yZXYueG1sUEsBAhQAFAAA&#10;AAgAh07iQLgKmj22AQAATA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2284095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401" name="文本框 3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98" o:spid="_x0000_s1026" o:spt="202" type="#_x0000_t202" style="position:absolute;left:0pt;margin-left:179.85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q3fe/dgAAAANAQAADwAAAAAAAAABACAAAAAiAAAAZHJzL2Rvd25yZXYueG1sUEsBAhQAFAAA&#10;AAgAh07iQKLQZOu2AQAATA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4900295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403" name="文本框 4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00" o:spid="_x0000_s1026" o:spt="202" type="#_x0000_t202" style="position:absolute;left:0pt;margin-left:385.85pt;margin-top:801.95pt;height:8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Ab&#10;UqjC1gAAAA0BAAAPAAAAAAAAAAEAIAAAACIAAABkcnMvZG93bnJldi54bWxQSwECFAAUAAAACACH&#10;TuJAyeNIMbQBAABNAwAADgAAAAAAAAABACAAAAAl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4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4903470</wp:posOffset>
              </wp:positionH>
              <wp:positionV relativeFrom="page">
                <wp:posOffset>10186670</wp:posOffset>
              </wp:positionV>
              <wp:extent cx="381000" cy="98425"/>
              <wp:effectExtent l="0" t="0" r="0" b="0"/>
              <wp:wrapNone/>
              <wp:docPr id="405" name="文本框 4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02" o:spid="_x0000_s1026" o:spt="202" type="#_x0000_t202" style="position:absolute;left:0pt;margin-left:386.1pt;margin-top:802.1pt;height:7.7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F/f1VPXAAAADQEAAA8AAAAAAAAAAQAgAAAAIgAAAGRycy9kb3ducmV2LnhtbFBLAQIUABQAAAAI&#10;AIdO4kDKXR8I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2284095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404" name="文本框 4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01" o:spid="_x0000_s1026" o:spt="202" type="#_x0000_t202" style="position:absolute;left:0pt;margin-left:179.85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rd9792AAAAA0BAAAPAAAAAAAAAAEAIAAAACIAAABkcnMvZG93bnJldi54bWxQSwECFAAUAAAA&#10;CACHTuJAPaRUmrUBAABM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4906645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406" name="文本框 4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03" o:spid="_x0000_s1026" o:spt="202" type="#_x0000_t202" style="position:absolute;left:0pt;margin-left:386.35pt;margin-top:802.2pt;height:7.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Yb1MlNcAAAANAQAADwAAAAAAAAABACAAAAAiAAAAZHJzL2Rvd25yZXYueG1sUEsBAhQAFAAA&#10;AAgAh07iQL4ZaV23AQAATA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4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2201545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408" name="文本框 4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05" o:spid="_x0000_s1026" o:spt="202" type="#_x0000_t202" style="position:absolute;left:0pt;margin-left:173.35pt;margin-top:801.95pt;height:8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FkFrF3YAAAADQEAAA8AAAAAAAAAAQAgAAAAIgAAAGRycy9kb3ducmV2LnhtbFBLAQIUABQA&#10;AAAIAIdO4kCveV4/twEAAE0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4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2201545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407" name="文本框 4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04" o:spid="_x0000_s1026" o:spt="202" type="#_x0000_t202" style="position:absolute;left:0pt;margin-left:173.35pt;margin-top:801.95pt;height:8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FkFrF3YAAAADQEAAA8AAAAAAAAAAQAgAAAAIgAAAGRycy9kb3ducmV2LnhtbFBLAQIUABQA&#10;AAAIAIdO4kAC6CrNtwEAAE0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4977130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35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2" o:spid="_x0000_s1026" o:spt="202" type="#_x0000_t202" style="position:absolute;left:0pt;margin-left:391.9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KIE&#10;9WHWAAAADQEAAA8AAAAAAAAAAQAgAAAAIgAAAGRycy9kb3ducmV2LnhtbFBLAQIUABQAAAAIAIdO&#10;4kB5unIDswEAAEsDAAAOAAAAAAAAAAEAIAAAACU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4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4998720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409" name="文本框 4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06" o:spid="_x0000_s1026" o:spt="202" type="#_x0000_t202" style="position:absolute;left:0pt;margin-left:393.6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oTRe91wAAAA0BAAAPAAAAAAAAAAEAIAAAACIAAABkcnMvZG93bnJldi54bWxQSwECFAAUAAAA&#10;CACHTuJAQELKIb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4935220</wp:posOffset>
              </wp:positionH>
              <wp:positionV relativeFrom="page">
                <wp:posOffset>10181590</wp:posOffset>
              </wp:positionV>
              <wp:extent cx="381000" cy="107950"/>
              <wp:effectExtent l="0" t="0" r="0" b="0"/>
              <wp:wrapNone/>
              <wp:docPr id="411" name="文本框 4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2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，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2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2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2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08" o:spid="_x0000_s1026" o:spt="202" type="#_x0000_t202" style="position:absolute;left:0pt;margin-left:388.6pt;margin-top:801.7pt;height:8.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hfR3yNcAAAANAQAADwAAAAAAAAABACAAAAAiAAAAZHJzL2Rvd25yZXYueG1sUEsBAhQAFAAA&#10;AAgAh07iQJEKXJC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2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，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2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2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2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4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2204720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410" name="文本框 4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07" o:spid="_x0000_s1026" o:spt="202" type="#_x0000_t202" style="position:absolute;left:0pt;margin-left:173.6pt;margin-top:801.95pt;height:8pt;width:30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Dq/ftjYAAAADQEAAA8AAAAAAAAAAQAgAAAAIgAAAGRycy9kb3ducmV2LnhtbFBLAQIUABQA&#10;AAAIAIdO4kCdCVzBtwEAAE0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4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4951095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412" name="文本框 4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8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8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8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8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09" o:spid="_x0000_s1026" o:spt="202" type="#_x0000_t202" style="position:absolute;left:0pt;margin-left:389.85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DMJZZ9YAAAANAQAADwAAAAAAAAABACAAAAAiAAAAZHJzL2Rvd25yZXYueG1sUEsBAhQAFAAAAAgA&#10;h07iQN7kuCe1AQAATQ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8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8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8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8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4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2230120</wp:posOffset>
              </wp:positionH>
              <wp:positionV relativeFrom="page">
                <wp:posOffset>10187940</wp:posOffset>
              </wp:positionV>
              <wp:extent cx="387350" cy="95250"/>
              <wp:effectExtent l="0" t="0" r="0" b="0"/>
              <wp:wrapNone/>
              <wp:docPr id="414" name="文本框 4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♦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11" o:spid="_x0000_s1026" o:spt="202" type="#_x0000_t202" style="position:absolute;left:0pt;margin-left:175.6pt;margin-top:802.2pt;height:7.5pt;width:30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9JpHj1wAAAA0BAAAPAAAAAAAAAAEAIAAAACIAAABkcnMvZG93bnJldi54bWxQSwECFAAUAAAA&#10;CACHTuJAVv0+Cb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♦</w:t>
                    </w:r>
                  </w:p>
                </w:txbxContent>
              </v:textbox>
            </v:shape>
          </w:pict>
        </mc:Fallback>
      </mc:AlternateContent>
    </w:r>
  </w:p>
</w:ftr>
</file>

<file path=word/footer4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2230120</wp:posOffset>
              </wp:positionH>
              <wp:positionV relativeFrom="page">
                <wp:posOffset>10187940</wp:posOffset>
              </wp:positionV>
              <wp:extent cx="387350" cy="95250"/>
              <wp:effectExtent l="0" t="0" r="0" b="0"/>
              <wp:wrapNone/>
              <wp:docPr id="413" name="文本框 4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♦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10" o:spid="_x0000_s1026" o:spt="202" type="#_x0000_t202" style="position:absolute;left:0pt;margin-left:175.6pt;margin-top:802.2pt;height:7.5pt;width:30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/SaR49cAAAANAQAADwAAAAAAAAABACAAAAAiAAAAZHJzL2Rvd25yZXYueG1sUEsBAhQAFAAAAAgA&#10;h07iQLTNNSm0AQAATA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♦</w:t>
                    </w:r>
                  </w:p>
                </w:txbxContent>
              </v:textbox>
            </v:shape>
          </w:pict>
        </mc:Fallback>
      </mc:AlternateContent>
    </w:r>
  </w:p>
</w:ftr>
</file>

<file path=word/footer4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4973320</wp:posOffset>
              </wp:positionH>
              <wp:positionV relativeFrom="page">
                <wp:posOffset>10183495</wp:posOffset>
              </wp:positionV>
              <wp:extent cx="374650" cy="104775"/>
              <wp:effectExtent l="0" t="0" r="0" b="0"/>
              <wp:wrapNone/>
              <wp:docPr id="415" name="文本框 4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4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12" o:spid="_x0000_s1026" o:spt="202" type="#_x0000_t202" style="position:absolute;left:0pt;margin-left:391.6pt;margin-top:801.85pt;height:8.2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DonP33WAAAADQEAAA8AAAAAAAAAAQAgAAAAIgAAAGRycy9kb3ducmV2LnhtbFBLAQIUABQAAAAI&#10;AIdO4kCBtt/4tgEAAE0DAAAOAAAAAAAAAAEAIAAAACU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•</w:t>
                    </w:r>
                  </w:p>
                </w:txbxContent>
              </v:textbox>
            </v:shape>
          </w:pict>
        </mc:Fallback>
      </mc:AlternateContent>
    </w:r>
  </w:p>
</w:ftr>
</file>

<file path=word/footer4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4976495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417" name="文本框 4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♦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14" o:spid="_x0000_s1026" o:spt="202" type="#_x0000_t202" style="position:absolute;left:0pt;margin-left:391.85pt;margin-top:802.2pt;height:7.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WcBjf1gAAAA0BAAAPAAAAAAAAAAEAIAAAACIAAABkcnMvZG93bnJldi54bWxQSwECFAAUAAAA&#10;CACHTuJAyIbkgrcBAABMAwAADgAAAAAAAAABACAAAAAl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♦</w:t>
                    </w:r>
                  </w:p>
                </w:txbxContent>
              </v:textbox>
            </v:shape>
          </w:pict>
        </mc:Fallback>
      </mc:AlternateContent>
    </w:r>
  </w:p>
</w:ftr>
</file>

<file path=word/footer4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2182495</wp:posOffset>
              </wp:positionH>
              <wp:positionV relativeFrom="page">
                <wp:posOffset>10186670</wp:posOffset>
              </wp:positionV>
              <wp:extent cx="368300" cy="98425"/>
              <wp:effectExtent l="0" t="0" r="0" b="0"/>
              <wp:wrapNone/>
              <wp:docPr id="416" name="文本框 4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13" o:spid="_x0000_s1026" o:spt="202" type="#_x0000_t202" style="position:absolute;left:0pt;margin-left:171.85pt;margin-top:802.1pt;height:7.75pt;width:29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cyL4v1wAAAA0BAAAPAAAAAAAAAAEAIAAAACIAAABkcnMvZG93bnJldi54bWxQSwECFAAUAAAA&#10;CACHTuJAAfG7+7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4976495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418" name="文本框 4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15" o:spid="_x0000_s1026" o:spt="202" type="#_x0000_t202" style="position:absolute;left:0pt;margin-left:391.85pt;margin-top:801.95pt;height:8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AM3Eh9cAAAANAQAADwAAAAAAAAABACAAAAAiAAAAZHJzL2Rvd25yZXYueG1sUEsBAhQAFAAA&#10;AAgAh07iQFMlKKe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2200910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37" name="文本框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4" o:spid="_x0000_s1026" o:spt="202" type="#_x0000_t202" style="position:absolute;left:0pt;margin-left:173.3pt;margin-top:801.95pt;height:8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LH223vXAAAADQEAAA8AAAAAAAAAAQAgAAAAIgAAAGRycy9kb3ducmV2LnhtbFBLAQIUABQAAAAI&#10;AIdO4kC67cFYtQEAAEs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4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4928870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420" name="文本框 4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17" o:spid="_x0000_s1026" o:spt="202" type="#_x0000_t202" style="position:absolute;left:0pt;margin-left:388.1pt;margin-top:801.95pt;height:8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kRg+6tgAAAANAQAADwAAAAAAAAABACAAAAAiAAAAZHJzL2Rvd25yZXYueG1sUEsBAhQAFAAA&#10;AAgAh07iQAeQ8lW2AQAATQ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•</w:t>
                    </w:r>
                  </w:p>
                </w:txbxContent>
              </v:textbox>
            </v:shape>
          </w:pict>
        </mc:Fallback>
      </mc:AlternateContent>
    </w:r>
  </w:p>
</w:ftr>
</file>

<file path=word/footer4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2233295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419" name="文本框 4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16" o:spid="_x0000_s1026" o:spt="202" type="#_x0000_t202" style="position:absolute;left:0pt;margin-left:175.85pt;margin-top:802.2pt;height:7.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85y9Y1wAAAA0BAAAPAAAAAAAAAAEAIAAAACIAAABkcnMvZG93bnJldi54bWxQSwECFAAUAAAA&#10;CACHTuJADOfywr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4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2195195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421" name="文本框 4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18" o:spid="_x0000_s1026" o:spt="202" type="#_x0000_t202" style="position:absolute;left:0pt;margin-left:172.85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7z+lP1wAAAA0BAAAPAAAAAAAAAAEAIAAAACIAAABkcnMvZG93bnJldi54bWxQSwECFAAUAAAA&#10;CACHTuJAtP6ZSr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</w:p>
                </w:txbxContent>
              </v:textbox>
            </v:shape>
          </w:pict>
        </mc:Fallback>
      </mc:AlternateContent>
    </w:r>
  </w:p>
</w:ftr>
</file>

<file path=word/footer4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4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4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4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5027295</wp:posOffset>
              </wp:positionH>
              <wp:positionV relativeFrom="page">
                <wp:posOffset>10187940</wp:posOffset>
              </wp:positionV>
              <wp:extent cx="387350" cy="95250"/>
              <wp:effectExtent l="0" t="0" r="0" b="0"/>
              <wp:wrapNone/>
              <wp:docPr id="424" name="文本框 4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21" o:spid="_x0000_s1026" o:spt="202" type="#_x0000_t202" style="position:absolute;left:0pt;margin-left:395.85pt;margin-top:802.2pt;height:7.5pt;width:30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ZOm+s1wAAAA0BAAAPAAAAAAAAAAEAIAAAACIAAABkcnMvZG93bnJldi54bWxQSwECFAAUAAAA&#10;CACHTuJA0TvLPr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-</w:t>
                    </w:r>
                  </w:p>
                </w:txbxContent>
              </v:textbox>
            </v:shape>
          </w:pict>
        </mc:Fallback>
      </mc:AlternateContent>
    </w:r>
  </w:p>
</w:ftr>
</file>

<file path=word/footer4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2152015</wp:posOffset>
              </wp:positionH>
              <wp:positionV relativeFrom="page">
                <wp:posOffset>10184765</wp:posOffset>
              </wp:positionV>
              <wp:extent cx="400050" cy="101600"/>
              <wp:effectExtent l="0" t="0" r="0" b="0"/>
              <wp:wrapNone/>
              <wp:docPr id="423" name="文本框 4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00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«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20" o:spid="_x0000_s1026" o:spt="202" type="#_x0000_t202" style="position:absolute;left:0pt;margin-left:169.45pt;margin-top:801.95pt;height:8pt;width:31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iFRoNtcAAAANAQAADwAAAAAAAAABACAAAAAiAAAAZHJzL2Rvd25yZXYueG1sUEsBAhQAFAAAAAgA&#10;h07iQHojq2q0AQAATQ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«</w:t>
                    </w:r>
                  </w:p>
                </w:txbxContent>
              </v:textbox>
            </v:shape>
          </w:pict>
        </mc:Fallback>
      </mc:AlternateContent>
    </w:r>
  </w:p>
</w:ftr>
</file>

<file path=word/footer4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2223770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425" name="文本框 4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22" o:spid="_x0000_s1026" o:spt="202" type="#_x0000_t202" style="position:absolute;left:0pt;margin-left:175.1pt;margin-top:802.2pt;height:7.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+zwgU1wAAAA0BAAAPAAAAAAAAAAEAIAAAACIAAABkcnMvZG93bnJldi54bWxQSwECFAAUAAAA&#10;CACHTuJAYUUeGL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2188845</wp:posOffset>
              </wp:positionH>
              <wp:positionV relativeFrom="page">
                <wp:posOffset>10184765</wp:posOffset>
              </wp:positionV>
              <wp:extent cx="393700" cy="101600"/>
              <wp:effectExtent l="0" t="0" r="0" b="0"/>
              <wp:wrapNone/>
              <wp:docPr id="427" name="文本框 4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37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•41</w:t>
                          </w:r>
                          <w:r>
                            <w:rPr>
                              <w:rStyle w:val="5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b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24" o:spid="_x0000_s1026" o:spt="202" type="#_x0000_t202" style="position:absolute;left:0pt;margin-left:172.35pt;margin-top:801.95pt;height:8pt;width:31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JnjM3NgAAAANAQAADwAAAAAAAAABACAAAAAiAAAAZHJzL2Rvd25yZXYueG1sUEsBAhQAFAAA&#10;AAgAh07iQA4GIfe2AQAATQ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•41</w:t>
                    </w:r>
                    <w:r>
                      <w:rPr>
                        <w:rStyle w:val="5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b</w:t>
                    </w:r>
                  </w:p>
                </w:txbxContent>
              </v:textbox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4986655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39" name="文本框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_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6" o:spid="_x0000_s1026" o:spt="202" type="#_x0000_t202" style="position:absolute;left:0pt;margin-left:392.6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Z+ahXtcAAAANAQAADwAAAAAAAAABACAAAAAiAAAAZHJzL2Rvd25yZXYueG1sUEsBAhQAFAAAAAgA&#10;h07iQCGbDee0AQAASg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_</w:t>
                    </w:r>
                  </w:p>
                </w:txbxContent>
              </v:textbox>
            </v:shape>
          </w:pict>
        </mc:Fallback>
      </mc:AlternateContent>
    </w:r>
  </w:p>
</w:ftr>
</file>

<file path=word/footer4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4970145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426" name="文本框 4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M</w:t>
                          </w: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15-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23" o:spid="_x0000_s1026" o:spt="202" type="#_x0000_t202" style="position:absolute;left:0pt;margin-left:391.35pt;margin-top:802.2pt;height:7.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A28IGzWAAAADQEAAA8AAAAAAAAAAQAgAAAAIgAAAGRycy9kb3ducmV2LnhtbFBLAQIUABQAAAAI&#10;AIdO4kB7n+DOtgEAAEwDAAAOAAAAAAAAAAEAIAAAACU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M</w:t>
                    </w: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15-</w:t>
                    </w:r>
                  </w:p>
                </w:txbxContent>
              </v:textbox>
            </v:shape>
          </w:pict>
        </mc:Fallback>
      </mc:AlternateContent>
    </w:r>
  </w:p>
</w:ftr>
</file>

<file path=word/footer4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4973320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428" name="文本框 4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M</w:t>
                          </w: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13 -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25" o:spid="_x0000_s1026" o:spt="202" type="#_x0000_t202" style="position:absolute;left:0pt;margin-left:391.6pt;margin-top:801.95pt;height:8pt;width:30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aWOZ8dcAAAANAQAADwAAAAAAAAABACAAAAAiAAAAZHJzL2Rvd25yZXYueG1sUEsBAhQAFAAA&#10;AAgAh07iQGNIRpa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M</w:t>
                    </w: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13 -</w:t>
                    </w:r>
                  </w:p>
                </w:txbxContent>
              </v:textbox>
            </v:shape>
          </w:pict>
        </mc:Fallback>
      </mc:AlternateContent>
    </w:r>
  </w:p>
</w:ftr>
</file>

<file path=word/footer4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4925695</wp:posOffset>
              </wp:positionH>
              <wp:positionV relativeFrom="page">
                <wp:posOffset>10187940</wp:posOffset>
              </wp:positionV>
              <wp:extent cx="393700" cy="95250"/>
              <wp:effectExtent l="0" t="0" r="0" b="0"/>
              <wp:wrapNone/>
              <wp:docPr id="430" name="文本框 4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37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,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27" o:spid="_x0000_s1026" o:spt="202" type="#_x0000_t202" style="position:absolute;left:0pt;margin-left:387.85pt;margin-top:802.2pt;height:7.5pt;width:31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shPFQ9cAAAANAQAADwAAAAAAAAABACAAAAAiAAAAZHJzL2Rvd25yZXYueG1sUEsBAhQAFAAA&#10;AAgAh07iQAdfjyi3AQAATA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,</w:t>
                    </w:r>
                  </w:p>
                </w:txbxContent>
              </v:textbox>
            </v:shape>
          </w:pict>
        </mc:Fallback>
      </mc:AlternateContent>
    </w:r>
  </w:p>
</w:ftr>
</file>

<file path=word/footer4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2188845</wp:posOffset>
              </wp:positionH>
              <wp:positionV relativeFrom="page">
                <wp:posOffset>10184765</wp:posOffset>
              </wp:positionV>
              <wp:extent cx="393700" cy="101600"/>
              <wp:effectExtent l="0" t="0" r="0" b="0"/>
              <wp:wrapNone/>
              <wp:docPr id="429" name="文本框 4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37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26" o:spid="_x0000_s1026" o:spt="202" type="#_x0000_t202" style="position:absolute;left:0pt;margin-left:172.35pt;margin-top:801.95pt;height:8pt;width:31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JnjM3NgAAAANAQAADwAAAAAAAAABACAAAAAiAAAAZHJzL2Rvd25yZXYueG1sUEsBAhQAFAAA&#10;AAgAh07iQMYWaGu2AQAATQ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48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48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2169795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432" name="文本框 4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0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0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50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50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50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29" o:spid="_x0000_s1026" o:spt="202" type="#_x0000_t202" style="position:absolute;left:0pt;margin-left:170.85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U9Znu1wAAAA0BAAAPAAAAAAAAAAEAIAAAACIAAABkcnMvZG93bnJldi54bWxQSwECFAAUAAAA&#10;CACHTuJAy6Va8r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0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0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50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50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50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8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2169795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431" name="文本框 4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0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0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50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50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50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28" o:spid="_x0000_s1026" o:spt="202" type="#_x0000_t202" style="position:absolute;left:0pt;margin-left:170.85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U9Znu1wAAAA0BAAAPAAAAAAAAAAEAIAAAACIAAABkcnMvZG93bnJldi54bWxQSwECFAAUAAAA&#10;CACHTuJA0X+kJL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0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0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50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50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50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8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5020945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433" name="文本框 4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0" o:spid="_x0000_s1026" o:spt="202" type="#_x0000_t202" style="position:absolute;left:0pt;margin-left:395.35pt;margin-top:802.2pt;height:7.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a0/Zb1wAAAA0BAAAPAAAAAAAAAAEAIAAAACIAAABkcnMvZG93bnJldi54bWxQSwECFAAUAAAA&#10;CACHTuJAVrfuyr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8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4947920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435" name="文本框 4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.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2" o:spid="_x0000_s1026" o:spt="202" type="#_x0000_t202" style="position:absolute;left:0pt;margin-left:389.6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EObmsDXAAAADQEAAA8AAAAAAAAAAQAgAAAAIgAAAGRycy9kb3ducmV2LnhtbFBLAQIUABQAAAAI&#10;AIdO4kAt4Cb7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48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2153920</wp:posOffset>
              </wp:positionH>
              <wp:positionV relativeFrom="page">
                <wp:posOffset>10183495</wp:posOffset>
              </wp:positionV>
              <wp:extent cx="368300" cy="104775"/>
              <wp:effectExtent l="0" t="0" r="0" b="0"/>
              <wp:wrapNone/>
              <wp:docPr id="434" name="文本框 4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104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_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1" o:spid="_x0000_s1026" o:spt="202" type="#_x0000_t202" style="position:absolute;left:0pt;margin-left:169.6pt;margin-top:801.85pt;height:8.25pt;width:29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D3gjj9cAAAANAQAADwAAAAAAAAABACAAAAAiAAAAZHJzL2Rvd25yZXYueG1sUEsBAhQAFAAA&#10;AAgAh07iQHcFB/O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_</w:t>
                    </w:r>
                  </w:p>
                </w:txbxContent>
              </v:textbox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2200910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38" name="文本框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5" o:spid="_x0000_s1026" o:spt="202" type="#_x0000_t202" style="position:absolute;left:0pt;margin-left:173.3pt;margin-top:801.95pt;height:8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LH223vXAAAADQEAAA8AAAAAAAAAAQAgAAAAIgAAAGRycy9kb3ducmV2LnhtbFBLAQIUABQAAAAI&#10;AIdO4kCCOPFWtQEAAEs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49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4979670</wp:posOffset>
              </wp:positionH>
              <wp:positionV relativeFrom="page">
                <wp:posOffset>10183495</wp:posOffset>
              </wp:positionV>
              <wp:extent cx="374650" cy="104775"/>
              <wp:effectExtent l="0" t="0" r="0" b="0"/>
              <wp:wrapNone/>
              <wp:docPr id="436" name="文本框 4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4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0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0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0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0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3" o:spid="_x0000_s1026" o:spt="202" type="#_x0000_t202" style="position:absolute;left:0pt;margin-left:392.1pt;margin-top:801.85pt;height:8.2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yQU1W9cAAAANAQAADwAAAAAAAAABACAAAAAiAAAAZHJzL2Rvd25yZXYueG1sUEsBAhQAFAAA&#10;AAgAh07iQJgO9u6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0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0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0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0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•</w:t>
                    </w:r>
                  </w:p>
                </w:txbxContent>
              </v:textbox>
            </v:shape>
          </w:pict>
        </mc:Fallback>
      </mc:AlternateContent>
    </w:r>
  </w:p>
</w:ftr>
</file>

<file path=word/footer49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4912995</wp:posOffset>
              </wp:positionH>
              <wp:positionV relativeFrom="page">
                <wp:posOffset>10189845</wp:posOffset>
              </wp:positionV>
              <wp:extent cx="368300" cy="92075"/>
              <wp:effectExtent l="0" t="0" r="0" b="0"/>
              <wp:wrapNone/>
              <wp:docPr id="438" name="文本框 4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92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1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1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51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51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51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5" o:spid="_x0000_s1026" o:spt="202" type="#_x0000_t202" style="position:absolute;left:0pt;margin-left:386.85pt;margin-top:802.35pt;height:7.25pt;width:29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HryBj9cAAAANAQAADwAAAAAAAAABACAAAAAiAAAAZHJzL2Rvd25yZXYueG1sUEsBAhQAFAAA&#10;AAgAh07iQPXq+1u3AQAATA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1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1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51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51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51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</w:p>
                </w:txbxContent>
              </v:textbox>
            </v:shape>
          </w:pict>
        </mc:Fallback>
      </mc:AlternateContent>
    </w:r>
  </w:p>
</w:ftr>
</file>

<file path=word/footer49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2230120</wp:posOffset>
              </wp:positionH>
              <wp:positionV relativeFrom="page">
                <wp:posOffset>10186670</wp:posOffset>
              </wp:positionV>
              <wp:extent cx="381000" cy="98425"/>
              <wp:effectExtent l="0" t="0" r="0" b="0"/>
              <wp:wrapNone/>
              <wp:docPr id="437" name="文本框 4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4" o:spid="_x0000_s1026" o:spt="202" type="#_x0000_t202" style="position:absolute;left:0pt;margin-left:175.6pt;margin-top:802.1pt;height:7.7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Chbaf1wAAAA0BAAAPAAAAAAAAAAEAIAAAACIAAABkcnMvZG93bnJldi54bWxQSwECFAAUAAAA&#10;CACHTuJAY57lkr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49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2239645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439" name="文本框 4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6" o:spid="_x0000_s1026" o:spt="202" type="#_x0000_t202" style="position:absolute;left:0pt;margin-left:176.35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yJC2EtgAAAANAQAADwAAAAAAAAABACAAAAAiAAAAZHJzL2Rvd25yZXYueG1sUEsBAhQAFAAA&#10;AAgAh07iQMeEPxa2AQAATA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49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4944745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441" name="文本框 4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M27^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8" o:spid="_x0000_s1026" o:spt="202" type="#_x0000_t202" style="position:absolute;left:0pt;margin-left:389.35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Fw5h1NYAAAANAQAADwAAAAAAAAABACAAAAAiAAAAZHJzL2Rvd25yZXYueG1sUEsBAhQAFAAAAAgA&#10;h07iQA7dAHu1AQAATQ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M27^</w:t>
                    </w:r>
                  </w:p>
                </w:txbxContent>
              </v:textbox>
            </v:shape>
          </w:pict>
        </mc:Fallback>
      </mc:AlternateContent>
    </w:r>
  </w:p>
</w:ftr>
</file>

<file path=word/footer49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4944745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440" name="文本框 4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M27^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7" o:spid="_x0000_s1026" o:spt="202" type="#_x0000_t202" style="position:absolute;left:0pt;margin-left:389.35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Fw5h1NYAAAANAQAADwAAAAAAAAABACAAAAAiAAAAZHJzL2Rvd25yZXYueG1sUEsBAhQAFAAAAAgA&#10;h07iQHrQKsW1AQAATQ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M27^</w:t>
                    </w:r>
                  </w:p>
                </w:txbxContent>
              </v:textbox>
            </v:shape>
          </w:pict>
        </mc:Fallback>
      </mc:AlternateContent>
    </w:r>
  </w:p>
</w:ftr>
</file>

<file path=word/footer49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49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4976495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444" name="文本框 4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1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1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1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1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41" o:spid="_x0000_s1026" o:spt="202" type="#_x0000_t202" style="position:absolute;left:0pt;margin-left:391.85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AgupLvXAAAADQEAAA8AAAAAAAAAAQAgAAAAIgAAAGRycy9kb3ducmV2LnhtbFBLAQIUABQAAAAI&#10;AIdO4kB8e9mU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1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1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1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1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49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2180590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443" name="文本框 4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40" o:spid="_x0000_s1026" o:spt="202" type="#_x0000_t202" style="position:absolute;left:0pt;margin-left:171.7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/Yif6NcAAAANAQAADwAAAAAAAAABACAAAAAiAAAAZHJzL2Rvd25yZXYueG1sUEsBAhQAFAAAAAgA&#10;h07iQBjz/dq0AQAATQ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49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2341245</wp:posOffset>
              </wp:positionH>
              <wp:positionV relativeFrom="page">
                <wp:posOffset>10186670</wp:posOffset>
              </wp:positionV>
              <wp:extent cx="285750" cy="98425"/>
              <wp:effectExtent l="0" t="0" r="0" b="0"/>
              <wp:wrapNone/>
              <wp:docPr id="445" name="文本框 4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75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42" o:spid="_x0000_s1026" o:spt="202" type="#_x0000_t202" style="position:absolute;left:0pt;margin-left:184.35pt;margin-top:802.1pt;height:7.75pt;width:22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UyfVh2AAAAA0BAAAPAAAAAAAAAAEAIAAAACIAAABkcnMvZG93bnJldi54bWxQSwECFAAUAAAA&#10;CACHTuJARt41XrUBAABM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4870450</wp:posOffset>
              </wp:positionH>
              <wp:positionV relativeFrom="page">
                <wp:posOffset>10186670</wp:posOffset>
              </wp:positionV>
              <wp:extent cx="365760" cy="97790"/>
              <wp:effectExtent l="0" t="0" r="0" b="0"/>
              <wp:wrapNone/>
              <wp:docPr id="7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5760" cy="97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rPr>
                              <w:rStyle w:val="5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13</w:t>
                          </w:r>
                          <w:r>
                            <w:rPr>
                              <w:rStyle w:val="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left:383.5pt;margin-top:802.1pt;height:7.7pt;width:28.8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Di&#10;xgV01wAAAA0BAAAPAAAAAAAAAAEAIAAAACIAAABkcnMvZG93bnJldi54bWxQSwECFAAUAAAACACH&#10;TuJAgc0l/LMBAABI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rPr>
                        <w:rStyle w:val="5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13</w:t>
                    </w:r>
                    <w:r>
                      <w:rPr>
                        <w:rStyle w:val="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2207260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40" name="文本框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t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7" o:spid="_x0000_s1026" o:spt="202" type="#_x0000_t202" style="position:absolute;left:0pt;margin-left:173.8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i&#10;2YP01wAAAA0BAAAPAAAAAAAAAAEAIAAAACIAAABkcnMvZG93bnJldi54bWxQSwECFAAUAAAACACH&#10;TuJAVCbsybMBAABL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t</w:t>
                    </w:r>
                  </w:p>
                </w:txbxContent>
              </v:textbox>
            </v:shape>
          </w:pict>
        </mc:Fallback>
      </mc:AlternateContent>
    </w:r>
  </w:p>
</w:ftr>
</file>

<file path=word/footer50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4903470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447" name="文本框 4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•43</w:t>
                          </w:r>
                          <w:r>
                            <w:rPr>
                              <w:rStyle w:val="36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卜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44" o:spid="_x0000_s1026" o:spt="202" type="#_x0000_t202" style="position:absolute;left:0pt;margin-left:386.1pt;margin-top:801.95pt;height:8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PiJOS9cAAAANAQAADwAAAAAAAAABACAAAAAiAAAAZHJzL2Rvd25yZXYueG1sUEsBAhQAFAAA&#10;AAgAh07iQDGRYMG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•43</w:t>
                    </w:r>
                    <w:r>
                      <w:rPr>
                        <w:rStyle w:val="36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卜</w:t>
                    </w:r>
                  </w:p>
                </w:txbxContent>
              </v:textbox>
            </v:shape>
          </w:pict>
        </mc:Fallback>
      </mc:AlternateContent>
    </w:r>
  </w:p>
</w:ftr>
</file>

<file path=word/footer50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4903470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446" name="文本框 4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•43</w:t>
                          </w:r>
                          <w:r>
                            <w:rPr>
                              <w:rStyle w:val="36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卜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43" o:spid="_x0000_s1026" o:spt="202" type="#_x0000_t202" style="position:absolute;left:0pt;margin-left:386.1pt;margin-top:801.95pt;height:8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+Ik5L1wAAAA0BAAAPAAAAAAAAAAEAIAAAACIAAABkcnMvZG93bnJldi54bWxQSwECFAAUAAAA&#10;CACHTuJAW5Sv4L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•43</w:t>
                    </w:r>
                    <w:r>
                      <w:rPr>
                        <w:rStyle w:val="36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卜</w:t>
                    </w:r>
                  </w:p>
                </w:txbxContent>
              </v:textbox>
            </v:shape>
          </w:pict>
        </mc:Fallback>
      </mc:AlternateContent>
    </w:r>
  </w:p>
</w:ftr>
</file>

<file path=word/footer50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50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2265045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449" name="文本框 4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«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«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46" o:spid="_x0000_s1026" o:spt="202" type="#_x0000_t202" style="position:absolute;left:0pt;margin-left:178.35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GHR25PXAAAADQEAAA8AAAAAAAAAAQAgAAAAIgAAAGRycy9kb3ducmV2LnhtbFBLAQIUABQAAAAI&#10;AIdO4kAb6Na6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«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«</w:t>
                    </w:r>
                  </w:p>
                </w:txbxContent>
              </v:textbox>
            </v:shape>
          </w:pict>
        </mc:Fallback>
      </mc:AlternateContent>
    </w:r>
  </w:p>
</w:ftr>
</file>

<file path=word/footer50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2265045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448" name="文本框 4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«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«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45" o:spid="_x0000_s1026" o:spt="202" type="#_x0000_t202" style="position:absolute;left:0pt;margin-left:178.35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GHR25PXAAAADQEAAA8AAAAAAAAAAQAgAAAAIgAAAGRycy9kb3ducmV2LnhtbFBLAQIUABQAAAAI&#10;AIdO4kB+aevU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«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«</w:t>
                    </w:r>
                  </w:p>
                </w:txbxContent>
              </v:textbox>
            </v:shape>
          </w:pict>
        </mc:Fallback>
      </mc:AlternateContent>
    </w:r>
  </w:p>
</w:ftr>
</file>

<file path=word/footer50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4919345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451" name="文本框 4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M33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48" o:spid="_x0000_s1026" o:spt="202" type="#_x0000_t202" style="position:absolute;left:0pt;margin-left:387.35pt;margin-top:801.95pt;height:8pt;width:30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K+k4NDYAAAADQEAAA8AAAAAAAAAAQAgAAAAIgAAAGRycy9kb3ducmV2LnhtbFBLAQIUABQA&#10;AAAIAIdO4kDafTxztwEAAE0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M33 •</w:t>
                    </w:r>
                  </w:p>
                </w:txbxContent>
              </v:textbox>
            </v:shape>
          </w:pict>
        </mc:Fallback>
      </mc:AlternateContent>
    </w:r>
  </w:p>
</w:ftr>
</file>

<file path=word/footer50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4919345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450" name="文本框 4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M33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47" o:spid="_x0000_s1026" o:spt="202" type="#_x0000_t202" style="position:absolute;left:0pt;margin-left:387.35pt;margin-top:801.95pt;height:8pt;width:30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K+k4NDYAAAADQEAAA8AAAAAAAAAAQAgAAAAIgAAAGRycy9kb3ducmV2LnhtbFBLAQIUABQA&#10;AAAIAIdO4kCucBbNtwEAAE0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M33 •</w:t>
                    </w:r>
                  </w:p>
                </w:txbxContent>
              </v:textbox>
            </v:shape>
          </w:pict>
        </mc:Fallback>
      </mc:AlternateContent>
    </w:r>
  </w:p>
</w:ftr>
</file>

<file path=word/footer50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2236470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453" name="文本框 4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♦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50" o:spid="_x0000_s1026" o:spt="202" type="#_x0000_t202" style="position:absolute;left:0pt;margin-left:176.1pt;margin-top:801.95pt;height:8pt;width:30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f7NTx2AAAAA0BAAAPAAAAAAAAAAEAIAAAACIAAABkcnMvZG93bnJldi54bWxQSwECFAAUAAAA&#10;CACHTuJAc0jx57UBAABN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♦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50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2236470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452" name="文本框 4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♦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49" o:spid="_x0000_s1026" o:spt="202" type="#_x0000_t202" style="position:absolute;left:0pt;margin-left:176.1pt;margin-top:801.95pt;height:8pt;width:30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f7NTx2AAAAA0BAAAPAAAAAAAAAAEAIAAAACIAAABkcnMvZG93bnJldi54bWxQSwECFAAU&#10;AAAACACHTuJAenqIjrgBAABNAwAADgAAAAAAAAABACAAAAAnAQAAZHJzL2Uyb0RvYy54bWxQSwUG&#10;AAAAAAYABgBZAQAAU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♦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50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4887595</wp:posOffset>
              </wp:positionH>
              <wp:positionV relativeFrom="page">
                <wp:posOffset>10184765</wp:posOffset>
              </wp:positionV>
              <wp:extent cx="279400" cy="101600"/>
              <wp:effectExtent l="0" t="0" r="0" b="0"/>
              <wp:wrapNone/>
              <wp:docPr id="455" name="文本框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94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52" o:spid="_x0000_s1026" o:spt="202" type="#_x0000_t202" style="position:absolute;left:0pt;margin-left:384.85pt;margin-top:801.95pt;height:8pt;width:22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E7SEL7XAAAADQEAAA8AAAAAAAAAAQAgAAAAIgAAAGRycy9kb3ducmV2LnhtbFBLAQIUABQAAAAI&#10;AIdO4kAzYchw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4977130</wp:posOffset>
              </wp:positionH>
              <wp:positionV relativeFrom="page">
                <wp:posOffset>10187940</wp:posOffset>
              </wp:positionV>
              <wp:extent cx="368300" cy="95250"/>
              <wp:effectExtent l="0" t="0" r="0" b="0"/>
              <wp:wrapNone/>
              <wp:docPr id="42" name="文本框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 4]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9" o:spid="_x0000_s1026" o:spt="202" type="#_x0000_t202" style="position:absolute;left:0pt;margin-left:391.9pt;margin-top:802.2pt;height:7.5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KyciH3XAAAADQEAAA8AAAAAAAAAAQAgAAAAIgAAAGRycy9kb3ducmV2LnhtbFBLAQIUABQAAAAI&#10;AIdO4kBPz1W6tQEAAEo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 4] •</w:t>
                    </w:r>
                  </w:p>
                </w:txbxContent>
              </v:textbox>
            </v:shape>
          </w:pict>
        </mc:Fallback>
      </mc:AlternateContent>
    </w:r>
  </w:p>
</w:ftr>
</file>

<file path=word/footer5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2245995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454" name="文本框 4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51" o:spid="_x0000_s1026" o:spt="202" type="#_x0000_t202" style="position:absolute;left:0pt;margin-left:176.85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w5pP2dgAAAANAQAADwAAAAAAAAABACAAAAAiAAAAZHJzL2Rvd25yZXYueG1sUEsBAhQAFAAA&#10;AAgAh07iQLTvSsK2AQAATA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4906645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456" name="文本框 4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53" o:spid="_x0000_s1026" o:spt="202" type="#_x0000_t202" style="position:absolute;left:0pt;margin-left:386.35pt;margin-top:801.95pt;height:8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Z8ZRtNcAAAANAQAADwAAAAAAAAABACAAAAAiAAAAZHJzL2Rvd25yZXYueG1sUEsBAhQAFAAA&#10;AAgAh07iQKfI2Xi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5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5020945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458" name="文本框 4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55" o:spid="_x0000_s1026" o:spt="202" type="#_x0000_t202" style="position:absolute;left:0pt;margin-left:395.35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RI1KP9YAAAANAQAADwAAAAAAAAABACAAAAAiAAAAZHJzL2Rvd25yZXYueG1sUEsBAhQAFAAAAAgA&#10;h07iQII1nUy1AQAATQ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2141220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457" name="文本框 4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54" o:spid="_x0000_s1026" o:spt="202" type="#_x0000_t202" style="position:absolute;left:0pt;margin-left:168.6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jEjO5tgAAAANAQAADwAAAAAAAAABACAAAAAiAAAAZHJzL2Rvd25yZXYueG1sUEsBAhQAFAAA&#10;AAgAh07iQA1owjm2AQAATA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-</w:t>
                    </w:r>
                  </w:p>
                </w:txbxContent>
              </v:textbox>
            </v:shape>
          </w:pict>
        </mc:Fallback>
      </mc:AlternateContent>
    </w:r>
  </w:p>
</w:ftr>
</file>

<file path=word/footer5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2280920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459" name="文本框 4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‘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56" o:spid="_x0000_s1026" o:spt="202" type="#_x0000_t202" style="position:absolute;left:0pt;margin-left:179.6pt;margin-top:801.95pt;height:8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OzNfWbYAAAADQEAAA8AAAAAAAAAAQAgAAAAIgAAAGRycy9kb3ducmV2LnhtbFBLAQIUABQA&#10;AAAIAIdO4kAF3V/FtwEAAE0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‘</w:t>
                    </w:r>
                  </w:p>
                </w:txbxContent>
              </v:textbox>
            </v:shape>
          </w:pict>
        </mc:Fallback>
      </mc:AlternateContent>
    </w:r>
  </w:p>
</w:ftr>
</file>

<file path=word/footer5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5020945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461" name="文本框 4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58" o:spid="_x0000_s1026" o:spt="202" type="#_x0000_t202" style="position:absolute;left:0pt;margin-left:395.35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RI1KP9YAAAANAQAADwAAAAAAAAABACAAAAAiAAAAZHJzL2Rvd25yZXYueG1sUEsBAhQAFAAAAAgA&#10;h07iQKKNbQC1AQAATQ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2211070</wp:posOffset>
              </wp:positionH>
              <wp:positionV relativeFrom="page">
                <wp:posOffset>10181590</wp:posOffset>
              </wp:positionV>
              <wp:extent cx="374650" cy="107950"/>
              <wp:effectExtent l="0" t="0" r="0" b="0"/>
              <wp:wrapNone/>
              <wp:docPr id="460" name="文本框 4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»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57" o:spid="_x0000_s1026" o:spt="202" type="#_x0000_t202" style="position:absolute;left:0pt;margin-left:174.1pt;margin-top:801.7pt;height:8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xoXc71wAAAA0BAAAPAAAAAAAAAAEAIAAAACIAAABkcnMvZG93bnJldi54bWxQSwECFAAUAAAA&#10;CACHTuJA2wDoE7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»</w:t>
                    </w:r>
                  </w:p>
                </w:txbxContent>
              </v:textbox>
            </v:shape>
          </w:pict>
        </mc:Fallback>
      </mc:AlternateContent>
    </w:r>
  </w:p>
</w:ftr>
</file>

<file path=word/footer5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2176145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462" name="文本框 4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59" o:spid="_x0000_s1026" o:spt="202" type="#_x0000_t202" style="position:absolute;left:0pt;margin-left:171.35pt;margin-top:802.2pt;height:7.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8ETB3NcAAAANAQAADwAAAAAAAAABACAAAAAiAAAAZHJzL2Rvd25yZXYueG1sUEsBAhQAFAAA&#10;AAgAh07iQGvKQSe3AQAATA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^</w:t>
                    </w:r>
                  </w:p>
                </w:txbxContent>
              </v:textbox>
            </v:shape>
          </w:pict>
        </mc:Fallback>
      </mc:AlternateContent>
    </w:r>
  </w:p>
</w:ftr>
</file>

<file path=word/footer5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4957445</wp:posOffset>
              </wp:positionH>
              <wp:positionV relativeFrom="page">
                <wp:posOffset>10181590</wp:posOffset>
              </wp:positionV>
              <wp:extent cx="381000" cy="107950"/>
              <wp:effectExtent l="0" t="0" r="0" b="0"/>
              <wp:wrapNone/>
              <wp:docPr id="464" name="文本框 4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*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#</w:t>
                          </w:r>
                          <w:r>
                            <w:rPr>
                              <w:rStyle w:val="3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fldChar w:fldCharType="end"/>
                          </w:r>
                          <w:r>
                            <w:rPr>
                              <w:rStyle w:val="36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61" o:spid="_x0000_s1026" o:spt="202" type="#_x0000_t202" style="position:absolute;left:0pt;margin-left:390.35pt;margin-top:801.7pt;height:8.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zeUxg1gAAAA0BAAAPAAAAAAAAAAEAIAAAACIAAABkcnMvZG93bnJldi54bWxQSwECFAAUAAAA&#10;CACHTuJAKi0UNbcBAABNAwAADgAAAAAAAAABACAAAAAl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*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#</w:t>
                    </w:r>
                    <w:r>
                      <w:rPr>
                        <w:rStyle w:val="3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fldChar w:fldCharType="end"/>
                    </w:r>
                    <w:r>
                      <w:rPr>
                        <w:rStyle w:val="36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5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2179320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463" name="文本框 4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#</w:t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fldChar w:fldCharType="end"/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60" o:spid="_x0000_s1026" o:spt="202" type="#_x0000_t202" style="position:absolute;left:0pt;margin-left:171.6pt;margin-top:801.95pt;height:8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pNE6yNgAAAANAQAADwAAAAAAAAABACAAAAAiAAAAZHJzL2Rvd25yZXYueG1sUEsBAhQAFAAA&#10;AAgAh07iQEMln9a2AQAATQ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#</w:t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fldChar w:fldCharType="end"/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4977130</wp:posOffset>
              </wp:positionH>
              <wp:positionV relativeFrom="page">
                <wp:posOffset>10187940</wp:posOffset>
              </wp:positionV>
              <wp:extent cx="368300" cy="95250"/>
              <wp:effectExtent l="0" t="0" r="0" b="0"/>
              <wp:wrapNone/>
              <wp:docPr id="41" name="文本框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 4]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8" o:spid="_x0000_s1026" o:spt="202" type="#_x0000_t202" style="position:absolute;left:0pt;margin-left:391.9pt;margin-top:802.2pt;height:7.5pt;width:2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KyciH3XAAAADQEAAA8AAAAAAAAAAQAgAAAAIgAAAGRycy9kb3ducmV2LnhtbFBLAQIUABQAAAAI&#10;AIdO4kA4IV2EtQEAAEo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 4] •</w:t>
                    </w:r>
                  </w:p>
                </w:txbxContent>
              </v:textbox>
            </v:shape>
          </w:pict>
        </mc:Fallback>
      </mc:AlternateContent>
    </w:r>
  </w:p>
</w:ftr>
</file>

<file path=word/footer5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4992370</wp:posOffset>
              </wp:positionH>
              <wp:positionV relativeFrom="page">
                <wp:posOffset>10187940</wp:posOffset>
              </wp:positionV>
              <wp:extent cx="387350" cy="95250"/>
              <wp:effectExtent l="0" t="0" r="0" b="0"/>
              <wp:wrapNone/>
              <wp:docPr id="465" name="文本框 4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#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62" o:spid="_x0000_s1026" o:spt="202" type="#_x0000_t202" style="position:absolute;left:0pt;margin-left:393.1pt;margin-top:802.2pt;height:7.5pt;width:30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zgS8O1wAAAA0BAAAPAAAAAAAAAAEAIAAAACIAAABkcnMvZG93bnJldi54bWxQSwECFAAUAAAA&#10;CACHTuJAjbIulL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#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^</w:t>
                    </w:r>
                  </w:p>
                </w:txbxContent>
              </v:textbox>
            </v:shape>
          </w:pict>
        </mc:Fallback>
      </mc:AlternateContent>
    </w:r>
  </w:p>
</w:ftr>
</file>

<file path=word/footer5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5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5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5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5008245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467" name="文本框 4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64" o:spid="_x0000_s1026" o:spt="202" type="#_x0000_t202" style="position:absolute;left:0pt;margin-left:394.35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ew8NLNYAAAANAQAADwAAAAAAAAABACAAAAAiAAAAZHJzL2Rvd25yZXYueG1sUEsBAhQAFAAAAAgA&#10;h07iQGpHAs21AQAATQ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•</w:t>
                    </w:r>
                  </w:p>
                </w:txbxContent>
              </v:textbox>
            </v:shape>
          </w:pict>
        </mc:Fallback>
      </mc:AlternateContent>
    </w:r>
  </w:p>
</w:ftr>
</file>

<file path=word/footer5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2207895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466" name="文本框 4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63" o:spid="_x0000_s1026" o:spt="202" type="#_x0000_t202" style="position:absolute;left:0pt;margin-left:173.85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MUeny1wAAAA0BAAAPAAAAAAAAAAEAIAAAACIAAABkcnMvZG93bnJldi54bWxQSwECFAAUAAAA&#10;CACHTuJAvnHGdb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</w:p>
                </w:txbxContent>
              </v:textbox>
            </v:shape>
          </w:pict>
        </mc:Fallback>
      </mc:AlternateContent>
    </w:r>
  </w:p>
</w:ftr>
</file>

<file path=word/footer5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5039995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468" name="文本框 4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65" o:spid="_x0000_s1026" o:spt="202" type="#_x0000_t202" style="position:absolute;left:0pt;margin-left:396.85pt;margin-top:802.2pt;height:7.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2gc5V1wAAAA0BAAAPAAAAAAAAAAEAIAAAACIAAABkcnMvZG93bnJldi54bWxQSwECFAAUAAAA&#10;CACHTuJA16jiX7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5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5039995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470" name="文本框 4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67" o:spid="_x0000_s1026" o:spt="202" type="#_x0000_t202" style="position:absolute;left:0pt;margin-left:396.85pt;margin-top:802.2pt;height:7.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DaBzlXXAAAADQEAAA8AAAAAAAAAAQAgAAAAIgAAAGRycy9kb3ducmV2LnhtbFBLAQIUABQAAAAI&#10;AIdO4kBm9Z++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5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2204720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469" name="文本框 4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66" o:spid="_x0000_s1026" o:spt="202" type="#_x0000_t202" style="position:absolute;left:0pt;margin-left:173.6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DCCpV1wAAAA0BAAAPAAAAAAAAAAEAIAAAACIAAABkcnMvZG93bnJldi54bWxQSwECFAAUAAAA&#10;CACHTuJAoldLUb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5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2207895</wp:posOffset>
              </wp:positionH>
              <wp:positionV relativeFrom="page">
                <wp:posOffset>10189845</wp:posOffset>
              </wp:positionV>
              <wp:extent cx="374650" cy="92075"/>
              <wp:effectExtent l="0" t="0" r="0" b="0"/>
              <wp:wrapNone/>
              <wp:docPr id="471" name="文本框 4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2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1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3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3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1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1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68" o:spid="_x0000_s1026" o:spt="202" type="#_x0000_t202" style="position:absolute;left:0pt;margin-left:173.85pt;margin-top:802.35pt;height:7.2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OFrdItgAAAANAQAADwAAAAAAAAABACAAAAAiAAAAZHJzL2Rvd25yZXYueG1sUEsBAhQAFAAA&#10;AAgAh07iQCJL5wW2AQAATA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1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3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3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1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1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5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4979670</wp:posOffset>
              </wp:positionH>
              <wp:positionV relativeFrom="page">
                <wp:posOffset>10186670</wp:posOffset>
              </wp:positionV>
              <wp:extent cx="368300" cy="98425"/>
              <wp:effectExtent l="0" t="0" r="0" b="0"/>
              <wp:wrapNone/>
              <wp:docPr id="473" name="文本框 4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70" o:spid="_x0000_s1026" o:spt="202" type="#_x0000_t202" style="position:absolute;left:0pt;margin-left:392.1pt;margin-top:802.1pt;height:7.75pt;width:29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Nsw&#10;iz7UAAAADQEAAA8AAAAAAAAAAQAgAAAAIgAAAGRycy9kb3ducmV2LnhtbFBLAQIUABQAAAAIAIdO&#10;4kBgFCI0tQEAAEwDAAAOAAAAAAAAAAEAIAAAACM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•</w:t>
                    </w:r>
                  </w:p>
                </w:txbxContent>
              </v:textbox>
            </v:shape>
          </w:pict>
        </mc:Fallback>
      </mc:AlternateContent>
    </w:r>
  </w:p>
</w:ftr>
</file>

<file path=word/footer5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4979670</wp:posOffset>
              </wp:positionH>
              <wp:positionV relativeFrom="page">
                <wp:posOffset>10186670</wp:posOffset>
              </wp:positionV>
              <wp:extent cx="368300" cy="98425"/>
              <wp:effectExtent l="0" t="0" r="0" b="0"/>
              <wp:wrapNone/>
              <wp:docPr id="472" name="文本框 4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69" o:spid="_x0000_s1026" o:spt="202" type="#_x0000_t202" style="position:absolute;left:0pt;margin-left:392.1pt;margin-top:802.1pt;height:7.75pt;width:29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Db&#10;MIs+1AAAAA0BAAAPAAAAAAAAAAEAIAAAACIAAABkcnMvZG93bnJldi54bWxQSwECFAAUAAAACACH&#10;TuJA8+PSS7YBAABMAwAADgAAAAAAAAABACAAAAAj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•</w:t>
                    </w:r>
                  </w:p>
                </w:txbxContent>
              </v:textbox>
            </v:shape>
          </w:pict>
        </mc:Fallback>
      </mc:AlternateContent>
    </w:r>
  </w:p>
</w:ftr>
</file>

<file path=word/footer5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2163445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474" name="文本框 4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71" o:spid="_x0000_s1026" o:spt="202" type="#_x0000_t202" style="position:absolute;left:0pt;margin-left:170.35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Cm5qk1wAAAA0BAAAPAAAAAAAAAAEAIAAAACIAAABkcnMvZG93bnJldi54bWxQSwECFAAUAAAA&#10;CACHTuJAcWnDUb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^</w:t>
                    </w:r>
                  </w:p>
                </w:txbxContent>
              </v:textbox>
            </v:shape>
          </w:pict>
        </mc:Fallback>
      </mc:AlternateContent>
    </w:r>
  </w:p>
</w:ftr>
</file>

<file path=word/footer5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4951095</wp:posOffset>
              </wp:positionH>
              <wp:positionV relativeFrom="page">
                <wp:posOffset>10184765</wp:posOffset>
              </wp:positionV>
              <wp:extent cx="292100" cy="101600"/>
              <wp:effectExtent l="0" t="0" r="0" b="0"/>
              <wp:wrapNone/>
              <wp:docPr id="476" name="文本框 4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21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73" o:spid="_x0000_s1026" o:spt="202" type="#_x0000_t202" style="position:absolute;left:0pt;margin-left:389.85pt;margin-top:801.95pt;height:8pt;width:23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8uEug1wAAAA0BAAAPAAAAAAAAAAEAIAAAACIAAABkcnMvZG93bnJldi54bWxQSwECFAAUAAAA&#10;CACHTuJAoDuB2r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2198370</wp:posOffset>
              </wp:positionH>
              <wp:positionV relativeFrom="page">
                <wp:posOffset>10181590</wp:posOffset>
              </wp:positionV>
              <wp:extent cx="393700" cy="107950"/>
              <wp:effectExtent l="0" t="0" r="0" b="0"/>
              <wp:wrapNone/>
              <wp:docPr id="475" name="文本框 4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37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^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72" o:spid="_x0000_s1026" o:spt="202" type="#_x0000_t202" style="position:absolute;left:0pt;margin-left:173.1pt;margin-top:801.7pt;height:8.5pt;width:31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D6V9oLXAAAADQEAAA8AAAAAAAAAAQAgAAAAIgAAAGRycy9kb3ducmV2LnhtbFBLAQIUABQA&#10;AAAIAIdO4kDkyDb1uAEAAE0DAAAOAAAAAAAAAAEAIAAAACY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^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</w:p>
                </w:txbxContent>
              </v:textbox>
            </v:shape>
          </w:pict>
        </mc:Fallback>
      </mc:AlternateContent>
    </w:r>
  </w:p>
</w:ftr>
</file>

<file path=word/footer5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2192020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477" name="文本框 4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,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74" o:spid="_x0000_s1026" o:spt="202" type="#_x0000_t202" style="position:absolute;left:0pt;margin-left:172.6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0liro2AAAAA0BAAAPAAAAAAAAAAEAIAAAACIAAABkcnMvZG93bnJldi54bWxQSwECFAAUAAAA&#10;CACHTuJAlht0VbUBAABN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,</w:t>
                    </w:r>
                  </w:p>
                </w:txbxContent>
              </v:textbox>
            </v:shape>
          </w:pict>
        </mc:Fallback>
      </mc:AlternateContent>
    </w:r>
  </w:p>
</w:ftr>
</file>

<file path=word/footer5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4944745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479" name="文本框 4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76" o:spid="_x0000_s1026" o:spt="202" type="#_x0000_t202" style="position:absolute;left:0pt;margin-left:389.35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BcOYdTWAAAADQEAAA8AAAAAAAAAAQAgAAAAIgAAAGRycy9kb3ducmV2LnhtbFBLAQIUABQAAAAI&#10;AIdO4kBeCz3JtgEAAE0DAAAOAAAAAAAAAAEAIAAAACU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^</w:t>
                    </w:r>
                  </w:p>
                </w:txbxContent>
              </v:textbox>
            </v:shape>
          </w:pict>
        </mc:Fallback>
      </mc:AlternateContent>
    </w:r>
  </w:p>
</w:ftr>
</file>

<file path=word/footer5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2214245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478" name="文本框 4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75" o:spid="_x0000_s1026" o:spt="202" type="#_x0000_t202" style="position:absolute;left:0pt;margin-left:174.35pt;margin-top:801.95pt;height:8pt;width:30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jhSMoNcAAAANAQAADwAAAAAAAAABACAAAAAiAAAAZHJzL2Rvd25yZXYueG1sUEsBAhQAFAAA&#10;AAgAh07iQKxtegK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*^</w:t>
                    </w:r>
                  </w:p>
                </w:txbxContent>
              </v:textbox>
            </v:shape>
          </w:pict>
        </mc:Fallback>
      </mc:AlternateContent>
    </w:r>
  </w:p>
</w:ftr>
</file>

<file path=word/footer5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4986020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480" name="文本框 4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77" o:spid="_x0000_s1026" o:spt="202" type="#_x0000_t202" style="position:absolute;left:0pt;margin-left:392.6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Iluy1jXAAAADQEAAA8AAAAAAAAAAQAgAAAAIgAAAGRycy9kb3ducmV2LnhtbFBLAQIUABQAAAAI&#10;AIdO4kBEg2Qr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-</w:t>
                    </w:r>
                  </w:p>
                </w:txbxContent>
              </v:textbox>
            </v:shape>
          </w:pict>
        </mc:Fallback>
      </mc:AlternateContent>
    </w:r>
  </w:p>
</w:ftr>
</file>

<file path=word/footer5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5017770</wp:posOffset>
              </wp:positionH>
              <wp:positionV relativeFrom="page">
                <wp:posOffset>10181590</wp:posOffset>
              </wp:positionV>
              <wp:extent cx="292100" cy="107950"/>
              <wp:effectExtent l="0" t="0" r="0" b="0"/>
              <wp:wrapNone/>
              <wp:docPr id="483" name="文本框 4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21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80" o:spid="_x0000_s1026" o:spt="202" type="#_x0000_t202" style="position:absolute;left:0pt;margin-left:395.1pt;margin-top:801.7pt;height:8.5pt;width:23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cVJe61wAAAA0BAAAPAAAAAAAAAAEAIAAAACIAAABkcnMvZG93bnJldi54bWxQSwECFAAUAAAA&#10;CACHTuJA/rRJKr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4994910</wp:posOffset>
              </wp:positionH>
              <wp:positionV relativeFrom="page">
                <wp:posOffset>10184765</wp:posOffset>
              </wp:positionV>
              <wp:extent cx="266700" cy="101600"/>
              <wp:effectExtent l="0" t="0" r="0" b="0"/>
              <wp:wrapNone/>
              <wp:docPr id="44" name="文本框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67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1" o:spid="_x0000_s1026" o:spt="202" type="#_x0000_t202" style="position:absolute;left:0pt;margin-left:393.3pt;margin-top:801.95pt;height:8pt;width:21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T&#10;yz5g1wAAAA0BAAAPAAAAAAAAAAEAIAAAACIAAABkcnMvZG93bnJldi54bWxQSwECFAAUAAAACACH&#10;TuJAwlKoOrMBAABL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2244090</wp:posOffset>
              </wp:positionH>
              <wp:positionV relativeFrom="page">
                <wp:posOffset>10187940</wp:posOffset>
              </wp:positionV>
              <wp:extent cx="393700" cy="95250"/>
              <wp:effectExtent l="0" t="0" r="0" b="0"/>
              <wp:wrapNone/>
              <wp:docPr id="482" name="文本框 4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37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79" o:spid="_x0000_s1026" o:spt="202" type="#_x0000_t202" style="position:absolute;left:0pt;margin-left:176.7pt;margin-top:802.2pt;height:7.5pt;width:31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PNtt4/YAAAADQEAAA8AAAAAAAAAAQAgAAAAIgAAAGRycy9kb3ducmV2LnhtbFBLAQIUABQA&#10;AAAIAIdO4kAJe3rRtwEAAEw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5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2239645</wp:posOffset>
              </wp:positionH>
              <wp:positionV relativeFrom="page">
                <wp:posOffset>10183495</wp:posOffset>
              </wp:positionV>
              <wp:extent cx="393700" cy="104775"/>
              <wp:effectExtent l="0" t="0" r="0" b="0"/>
              <wp:wrapNone/>
              <wp:docPr id="484" name="文本框 4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3700" cy="104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»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4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81" o:spid="_x0000_s1026" o:spt="202" type="#_x0000_t202" style="position:absolute;left:0pt;margin-left:176.35pt;margin-top:801.85pt;height:8.25pt;width:31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2vDb7YAAAADQEAAA8AAAAAAAAAAQAgAAAAIgAAAGRycy9kb3ducmV2LnhtbFBLAQIUABQA&#10;AAAIAIdO4kDLyJbHtwEAAE0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»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4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5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4984750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486" name="文本框 4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M</w:t>
                          </w: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67,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83" o:spid="_x0000_s1026" o:spt="202" type="#_x0000_t202" style="position:absolute;left:0pt;margin-left:392.5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HkFp+XXAAAADQEAAA8AAAAAAAAAAQAgAAAAIgAAAGRycy9kb3ducmV2LnhtbFBLAQIUABQAAAAI&#10;AIdO4kDsdo4T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M</w:t>
                    </w: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67,</w:t>
                    </w:r>
                  </w:p>
                </w:txbxContent>
              </v:textbox>
            </v:shape>
          </w:pict>
        </mc:Fallback>
      </mc:AlternateContent>
    </w:r>
  </w:p>
</w:ftr>
</file>

<file path=word/footer5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4984750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485" name="文本框 4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M</w:t>
                          </w: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67,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82" o:spid="_x0000_s1026" o:spt="202" type="#_x0000_t202" style="position:absolute;left:0pt;margin-left:392.5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HkFp+XXAAAADQEAAA8AAAAAAAAAAQAgAAAAIgAAAGRycy9kb3ducmV2LnhtbFBLAQIUABQAAAAI&#10;AIdO4kBMcTru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M</w:t>
                    </w: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67,</w:t>
                    </w:r>
                  </w:p>
                </w:txbxContent>
              </v:textbox>
            </v:shape>
          </w:pict>
        </mc:Fallback>
      </mc:AlternateContent>
    </w:r>
  </w:p>
</w:ftr>
</file>

<file path=word/footer5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5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2200275</wp:posOffset>
              </wp:positionH>
              <wp:positionV relativeFrom="page">
                <wp:posOffset>10186670</wp:posOffset>
              </wp:positionV>
              <wp:extent cx="387350" cy="98425"/>
              <wp:effectExtent l="0" t="0" r="0" b="0"/>
              <wp:wrapNone/>
              <wp:docPr id="488" name="文本框 4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85" o:spid="_x0000_s1026" o:spt="202" type="#_x0000_t202" style="position:absolute;left:0pt;margin-left:173.25pt;margin-top:802.1pt;height:7.75pt;width:30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wHA7xNgAAAANAQAADwAAAAAAAAABACAAAAAiAAAAZHJzL2Rvd25yZXYueG1sUEsBAhQAFAAA&#10;AAgAh07iQEdWZuC2AQAATA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2200275</wp:posOffset>
              </wp:positionH>
              <wp:positionV relativeFrom="page">
                <wp:posOffset>10186670</wp:posOffset>
              </wp:positionV>
              <wp:extent cx="387350" cy="98425"/>
              <wp:effectExtent l="0" t="0" r="0" b="0"/>
              <wp:wrapNone/>
              <wp:docPr id="487" name="文本框 4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84" o:spid="_x0000_s1026" o:spt="202" type="#_x0000_t202" style="position:absolute;left:0pt;margin-left:173.25pt;margin-top:802.1pt;height:7.75pt;width:30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wHA7xNgAAAANAQAADwAAAAAAAAABACAAAAAiAAAAZHJzL2Rvd25yZXYueG1sUEsBAhQAFAAA&#10;AAgAh07iQBS19/a2AQAATA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4933950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490" name="文本框 4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4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M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69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87" o:spid="_x0000_s1026" o:spt="202" type="#_x0000_t202" style="position:absolute;left:0pt;margin-left:388.5pt;margin-top:801.95pt;height:8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anmrnNcAAAANAQAADwAAAAAAAAABACAAAAAiAAAAZHJzL2Rvd25yZXYueG1sUEsBAhQAFAAA&#10;AAgAh07iQI51TZu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4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M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69 •</w:t>
                    </w:r>
                  </w:p>
                </w:txbxContent>
              </v:textbox>
            </v:shape>
          </w:pict>
        </mc:Fallback>
      </mc:AlternateContent>
    </w:r>
  </w:p>
</w:ftr>
</file>

<file path=word/footer5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4933950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489" name="文本框 4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4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M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69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86" o:spid="_x0000_s1026" o:spt="202" type="#_x0000_t202" style="position:absolute;left:0pt;margin-left:388.5pt;margin-top:801.95pt;height:8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anmrnNcAAAANAQAADwAAAAAAAAABACAAAAAiAAAAZHJzL2Rvd25yZXYueG1sUEsBAhQAFAAA&#10;AAgAh07iQKwK90m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4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M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69 •</w:t>
                    </w:r>
                  </w:p>
                </w:txbxContent>
              </v:textbox>
            </v:shape>
          </w:pict>
        </mc:Fallback>
      </mc:AlternateContent>
    </w:r>
  </w:p>
</w:ftr>
</file>

<file path=word/footer5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4972050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492" name="文本框 4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4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4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4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4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89" o:spid="_x0000_s1026" o:spt="202" type="#_x0000_t202" style="position:absolute;left:0pt;margin-left:391.5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3HAuh1wAAAA0BAAAPAAAAAAAAAAEAIAAAACIAAABkcnMvZG93bnJldi54bWxQSwECFAAUAAAA&#10;CACHTuJA2TJmQr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4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4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4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4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2316480</wp:posOffset>
              </wp:positionH>
              <wp:positionV relativeFrom="page">
                <wp:posOffset>10184765</wp:posOffset>
              </wp:positionV>
              <wp:extent cx="260350" cy="101600"/>
              <wp:effectExtent l="0" t="0" r="0" b="0"/>
              <wp:wrapNone/>
              <wp:docPr id="43" name="文本框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0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0" o:spid="_x0000_s1026" o:spt="202" type="#_x0000_t202" style="position:absolute;left:0pt;margin-left:182.4pt;margin-top:801.95pt;height:8pt;width:2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N0IvkdcAAAANAQAADwAAAAAAAAABACAAAAAiAAAAZHJzL2Rvd25yZXYueG1sUEsBAhQAFAAAAAgA&#10;h07iQJhQV820AQAASw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5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2181225</wp:posOffset>
              </wp:positionH>
              <wp:positionV relativeFrom="page">
                <wp:posOffset>10186670</wp:posOffset>
              </wp:positionV>
              <wp:extent cx="377825" cy="98425"/>
              <wp:effectExtent l="0" t="0" r="0" b="0"/>
              <wp:wrapNone/>
              <wp:docPr id="491" name="文本框 4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7825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88" o:spid="_x0000_s1026" o:spt="202" type="#_x0000_t202" style="position:absolute;left:0pt;margin-left:171.75pt;margin-top:802.1pt;height:7.75pt;width:29.7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Ineet7ZAAAADQEAAA8AAAAAAAAAAQAgAAAAIgAAAGRycy9kb3ducmV2LnhtbFBLAQIUABQA&#10;AAAIAIdO4kAbdvOYtgEAAEwDAAAOAAAAAAAAAAEAIAAAACg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5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2197100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493" name="文本框 4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,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90" o:spid="_x0000_s1026" o:spt="202" type="#_x0000_t202" style="position:absolute;left:0pt;margin-left:173pt;margin-top:801.95pt;height:8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8IrfH9gAAAANAQAADwAAAAAAAAABACAAAAAiAAAAZHJzL2Rvd25yZXYueG1sUEsBAhQAFAAA&#10;AAgAh07iQFNNqrG2AQAATQ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,</w:t>
                    </w:r>
                  </w:p>
                </w:txbxContent>
              </v:textbox>
            </v:shape>
          </w:pict>
        </mc:Fallback>
      </mc:AlternateContent>
    </w:r>
  </w:p>
</w:ftr>
</file>

<file path=word/footer5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2200275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495" name="文本框 4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，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92" o:spid="_x0000_s1026" o:spt="202" type="#_x0000_t202" style="position:absolute;left:0pt;margin-left:173.25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xS2Gk1wAAAA0BAAAPAAAAAAAAAAEAIAAAACIAAABkcnMvZG93bnJldi54bWxQSwECFAAUAAAA&#10;CACHTuJAsC1Mdr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，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2200275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494" name="文本框 4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，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91" o:spid="_x0000_s1026" o:spt="202" type="#_x0000_t202" style="position:absolute;left:0pt;margin-left:173.25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xS2Gk1wAAAA0BAAAPAAAAAAAAAAEAIAAAACIAAABkcnMvZG93bnJldi54bWxQSwECFAAUAAAA&#10;CACHTuJA1axxGL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，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4965700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496" name="文本框 4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93" o:spid="_x0000_s1026" o:spt="202" type="#_x0000_t202" style="position:absolute;left:0pt;margin-left:391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8FvJq1wAAAA0BAAAPAAAAAAAAAAEAIAAAACIAAABkcnMvZG93bnJldi54bWxQSwECFAAUAAAA&#10;CACHTuJAJa3knb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5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5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5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2212975</wp:posOffset>
              </wp:positionH>
              <wp:positionV relativeFrom="page">
                <wp:posOffset>10183495</wp:posOffset>
              </wp:positionV>
              <wp:extent cx="381000" cy="104775"/>
              <wp:effectExtent l="0" t="0" r="0" b="0"/>
              <wp:wrapNone/>
              <wp:docPr id="498" name="文本框 4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4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55"/>
                              <w:b w:val="0"/>
                              <w:bCs w:val="0"/>
                              <w:i/>
                              <w:iCs/>
                              <w:smallCaps w:val="0"/>
                              <w:strike w:val="0"/>
                            </w:rPr>
                            <w:t>*</w:t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556"/>
                              <w:b w:val="0"/>
                              <w:bCs w:val="0"/>
                              <w:i/>
                              <w:iCs/>
                              <w:smallCaps/>
                              <w:strike w:val="0"/>
                            </w:rPr>
                            <w:t>p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95" o:spid="_x0000_s1026" o:spt="202" type="#_x0000_t202" style="position:absolute;left:0pt;margin-left:174.25pt;margin-top:801.85pt;height:8.2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BWSZCTXAAAADQEAAA8AAAAAAAAAAQAgAAAAIgAAAGRycy9kb3ducmV2LnhtbFBLAQIUABQA&#10;AAAIAIdO4kBivrspuAEAAE0DAAAOAAAAAAAAAAEAIAAAACY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55"/>
                        <w:b w:val="0"/>
                        <w:bCs w:val="0"/>
                        <w:i/>
                        <w:iCs/>
                        <w:smallCaps w:val="0"/>
                        <w:strike w:val="0"/>
                      </w:rPr>
                      <w:t>*</w:t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556"/>
                        <w:b w:val="0"/>
                        <w:bCs w:val="0"/>
                        <w:i/>
                        <w:iCs/>
                        <w:smallCaps/>
                        <w:strike w:val="0"/>
                      </w:rPr>
                      <w:t>p</w:t>
                    </w:r>
                  </w:p>
                </w:txbxContent>
              </v:textbox>
            </v:shape>
          </w:pict>
        </mc:Fallback>
      </mc:AlternateContent>
    </w:r>
  </w:p>
</w:ftr>
</file>

<file path=word/footer5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2212975</wp:posOffset>
              </wp:positionH>
              <wp:positionV relativeFrom="page">
                <wp:posOffset>10183495</wp:posOffset>
              </wp:positionV>
              <wp:extent cx="381000" cy="104775"/>
              <wp:effectExtent l="0" t="0" r="0" b="0"/>
              <wp:wrapNone/>
              <wp:docPr id="497" name="文本框 4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4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55"/>
                              <w:b w:val="0"/>
                              <w:bCs w:val="0"/>
                              <w:i/>
                              <w:iCs/>
                              <w:smallCaps w:val="0"/>
                              <w:strike w:val="0"/>
                            </w:rPr>
                            <w:t>*</w:t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556"/>
                              <w:b w:val="0"/>
                              <w:bCs w:val="0"/>
                              <w:i/>
                              <w:iCs/>
                              <w:smallCaps/>
                              <w:strike w:val="0"/>
                            </w:rPr>
                            <w:t>p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94" o:spid="_x0000_s1026" o:spt="202" type="#_x0000_t202" style="position:absolute;left:0pt;margin-left:174.25pt;margin-top:801.85pt;height:8.2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FZJkJNcAAAANAQAADwAAAAAAAAABACAAAAAiAAAAZHJzL2Rvd25yZXYueG1sUEsBAhQAFAAA&#10;AAgAh07iQM8vz9u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55"/>
                        <w:b w:val="0"/>
                        <w:bCs w:val="0"/>
                        <w:i/>
                        <w:iCs/>
                        <w:smallCaps w:val="0"/>
                        <w:strike w:val="0"/>
                      </w:rPr>
                      <w:t>*</w:t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556"/>
                        <w:b w:val="0"/>
                        <w:bCs w:val="0"/>
                        <w:i/>
                        <w:iCs/>
                        <w:smallCaps/>
                        <w:strike w:val="0"/>
                      </w:rPr>
                      <w:t>p</w:t>
                    </w:r>
                  </w:p>
                </w:txbxContent>
              </v:textbox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2207260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45" name="文本框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8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2" o:spid="_x0000_s1026" o:spt="202" type="#_x0000_t202" style="position:absolute;left:0pt;margin-left:173.8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vIc/kNYAAAANAQAADwAAAAAAAAABACAAAAAiAAAAZHJzL2Rvd25yZXYueG1sUEsBAhQAFAAAAAgA&#10;h07iQFKEc+W1AQAASg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8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5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5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2251075</wp:posOffset>
              </wp:positionH>
              <wp:positionV relativeFrom="page">
                <wp:posOffset>10181590</wp:posOffset>
              </wp:positionV>
              <wp:extent cx="381000" cy="107950"/>
              <wp:effectExtent l="0" t="0" r="0" b="0"/>
              <wp:wrapNone/>
              <wp:docPr id="500" name="文本框 4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.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97" o:spid="_x0000_s1026" o:spt="202" type="#_x0000_t202" style="position:absolute;left:0pt;margin-left:177.25pt;margin-top:801.7pt;height:8.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8SFnRtcAAAANAQAADwAAAAAAAAABACAAAAAiAAAAZHJzL2Rvd25yZXYueG1sUEsBAhQAFAAA&#10;AAgAh07iQBgOUOO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.</w:t>
                    </w:r>
                  </w:p>
                </w:txbxContent>
              </v:textbox>
            </v:shape>
          </w:pict>
        </mc:Fallback>
      </mc:AlternateContent>
    </w:r>
  </w:p>
</w:ftr>
</file>

<file path=word/footer5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2251075</wp:posOffset>
              </wp:positionH>
              <wp:positionV relativeFrom="page">
                <wp:posOffset>10181590</wp:posOffset>
              </wp:positionV>
              <wp:extent cx="381000" cy="107950"/>
              <wp:effectExtent l="0" t="0" r="0" b="0"/>
              <wp:wrapNone/>
              <wp:docPr id="499" name="文本框 4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.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96" o:spid="_x0000_s1026" o:spt="202" type="#_x0000_t202" style="position:absolute;left:0pt;margin-left:177.25pt;margin-top:801.7pt;height:8.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PEhZ0bXAAAADQEAAA8AAAAAAAAAAQAgAAAAIgAAAGRycy9kb3ducmV2LnhtbFBLAQIUABQA&#10;AAAIAIdO4kBd1i58uAEAAE0DAAAOAAAAAAAAAAEAIAAAACY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.</w:t>
                    </w:r>
                  </w:p>
                </w:txbxContent>
              </v:textbox>
            </v:shape>
          </w:pict>
        </mc:Fallback>
      </mc:AlternateContent>
    </w:r>
  </w:p>
</w:ftr>
</file>

<file path=word/footer5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4933950</wp:posOffset>
              </wp:positionH>
              <wp:positionV relativeFrom="page">
                <wp:posOffset>10181590</wp:posOffset>
              </wp:positionV>
              <wp:extent cx="374650" cy="107950"/>
              <wp:effectExtent l="0" t="0" r="0" b="0"/>
              <wp:wrapNone/>
              <wp:docPr id="502" name="文本框 4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6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6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6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6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56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99" o:spid="_x0000_s1026" o:spt="202" type="#_x0000_t202" style="position:absolute;left:0pt;margin-left:388.5pt;margin-top:801.7pt;height:8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9fHtJ1wAAAA0BAAAPAAAAAAAAAAEAIAAAACIAAABkcnMvZG93bnJldi54bWxQSwECFAAUAAAA&#10;CACHTuJALm0xR7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6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6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6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6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56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2219325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501" name="文本框 4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,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98" o:spid="_x0000_s1026" o:spt="202" type="#_x0000_t202" style="position:absolute;left:0pt;margin-left:174.75pt;margin-top:801.95pt;height:8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ZbPYrtcAAAANAQAADwAAAAAAAAABACAAAAAiAAAAZHJzL2Rvd25yZXYueG1sUEsBAhQAFAAA&#10;AAgAh07iQGGD1fC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,</w:t>
                    </w:r>
                  </w:p>
                </w:txbxContent>
              </v:textbox>
            </v:shape>
          </w:pict>
        </mc:Fallback>
      </mc:AlternateContent>
    </w:r>
  </w:p>
</w:ftr>
</file>

<file path=word/footer5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5016500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503" name="文本框 5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♦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5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00" o:spid="_x0000_s1026" o:spt="202" type="#_x0000_t202" style="position:absolute;left:0pt;margin-left:395pt;margin-top:801.95pt;height:8pt;width:30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OXhWUHXAAAADQEAAA8AAAAAAAAAAQAgAAAAIgAAAGRycy9kb3ducmV2LnhtbFBLAQIUABQAAAAI&#10;AIdO4kDXpV7H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♦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5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5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4981575</wp:posOffset>
              </wp:positionH>
              <wp:positionV relativeFrom="page">
                <wp:posOffset>10186670</wp:posOffset>
              </wp:positionV>
              <wp:extent cx="387350" cy="98425"/>
              <wp:effectExtent l="0" t="0" r="0" b="0"/>
              <wp:wrapNone/>
              <wp:docPr id="505" name="文本框 5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02" o:spid="_x0000_s1026" o:spt="202" type="#_x0000_t202" style="position:absolute;left:0pt;margin-left:392.25pt;margin-top:802.1pt;height:7.75pt;width:30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ShbaydYAAAANAQAADwAAAAAAAAABACAAAAAiAAAAZHJzL2Rvd25yZXYueG1sUEsBAhQAFAAAAAgA&#10;h07iQBH9O+C1AQAATA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5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2178050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504" name="文本框 5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M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01" o:spid="_x0000_s1026" o:spt="202" type="#_x0000_t202" style="position:absolute;left:0pt;margin-left:171.5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SuTqEdgAAAANAQAADwAAAAAAAAABACAAAAAiAAAAZHJzL2Rvd25yZXYueG1sUEsBAhQAFAAA&#10;AAgAh07iQMH4IgK2AQAATA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M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5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2247900</wp:posOffset>
              </wp:positionH>
              <wp:positionV relativeFrom="page">
                <wp:posOffset>10183495</wp:posOffset>
              </wp:positionV>
              <wp:extent cx="381000" cy="104775"/>
              <wp:effectExtent l="0" t="0" r="0" b="0"/>
              <wp:wrapNone/>
              <wp:docPr id="506" name="文本框 5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4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rPr>
                              <w:rStyle w:val="5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03" o:spid="_x0000_s1026" o:spt="202" type="#_x0000_t202" style="position:absolute;left:0pt;margin-left:177pt;margin-top:801.85pt;height:8.2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czkxp1wAAAA0BAAAPAAAAAAAAAAEAIAAAACIAAABkcnMvZG93bnJldi54bWxQSwECFAAUAAAA&#10;CACHTuJAVExxzr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rPr>
                        <w:rStyle w:val="5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4975860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47" name="文本框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4" o:spid="_x0000_s1026" o:spt="202" type="#_x0000_t202" style="position:absolute;left:0pt;margin-left:391.8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8BsS5dcAAAANAQAADwAAAAAAAAABACAAAAAiAAAAZHJzL2Rvd25yZXYueG1sUEsBAhQAFAAAAAgA&#10;h07iQBCA11y0AQAASw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5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4940300</wp:posOffset>
              </wp:positionH>
              <wp:positionV relativeFrom="page">
                <wp:posOffset>10187940</wp:posOffset>
              </wp:positionV>
              <wp:extent cx="187325" cy="95250"/>
              <wp:effectExtent l="0" t="0" r="0" b="0"/>
              <wp:wrapNone/>
              <wp:docPr id="508" name="文本框 5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7325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05" o:spid="_x0000_s1026" o:spt="202" type="#_x0000_t202" style="position:absolute;left:0pt;margin-left:389pt;margin-top:802.2pt;height:7.5pt;width:14.7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f6rtY1wAAAA0BAAAPAAAAAAAAAAEAIAAAACIAAABkcnMvZG93bnJldi54bWxQSwECFAAUAAAA&#10;CACHTuJAJgEXML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2247900</wp:posOffset>
              </wp:positionH>
              <wp:positionV relativeFrom="page">
                <wp:posOffset>10183495</wp:posOffset>
              </wp:positionV>
              <wp:extent cx="381000" cy="104775"/>
              <wp:effectExtent l="0" t="0" r="0" b="0"/>
              <wp:wrapNone/>
              <wp:docPr id="507" name="文本框 5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4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rPr>
                              <w:rStyle w:val="5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04" o:spid="_x0000_s1026" o:spt="202" type="#_x0000_t202" style="position:absolute;left:0pt;margin-left:177pt;margin-top:801.85pt;height:8.2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czkxp1wAAAA0BAAAPAAAAAAAAAAEAIAAAACIAAABkcnMvZG93bnJldi54bWxQSwECFAAUAAAA&#10;CACHTuJAPkm+77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rPr>
                        <w:rStyle w:val="5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4933950</wp:posOffset>
              </wp:positionH>
              <wp:positionV relativeFrom="page">
                <wp:posOffset>10181590</wp:posOffset>
              </wp:positionV>
              <wp:extent cx="374650" cy="107950"/>
              <wp:effectExtent l="0" t="0" r="0" b="0"/>
              <wp:wrapNone/>
              <wp:docPr id="509" name="文本框 5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6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6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6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6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56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06" o:spid="_x0000_s1026" o:spt="202" type="#_x0000_t202" style="position:absolute;left:0pt;margin-left:388.5pt;margin-top:801.7pt;height:8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9fHtJ1wAAAA0BAAAPAAAAAAAAAAEAIAAAACIAAABkcnMvZG93bnJldi54bWxQSwECFAAUAAAA&#10;CACHTuJATtmgr7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6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6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6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6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56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4933950</wp:posOffset>
              </wp:positionH>
              <wp:positionV relativeFrom="page">
                <wp:posOffset>10181590</wp:posOffset>
              </wp:positionV>
              <wp:extent cx="374650" cy="107950"/>
              <wp:effectExtent l="0" t="0" r="0" b="0"/>
              <wp:wrapNone/>
              <wp:docPr id="511" name="文本框 5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6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6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6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6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56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08" o:spid="_x0000_s1026" o:spt="202" type="#_x0000_t202" style="position:absolute;left:0pt;margin-left:388.5pt;margin-top:801.7pt;height:8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9fHtJ1wAAAA0BAAAPAAAAAAAAAAEAIAAAACIAAABkcnMvZG93bnJldi54bWxQSwECFAAUAAAA&#10;CACHTuJAGKsww7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6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6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6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6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56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2181225</wp:posOffset>
              </wp:positionH>
              <wp:positionV relativeFrom="page">
                <wp:posOffset>10187940</wp:posOffset>
              </wp:positionV>
              <wp:extent cx="368300" cy="95250"/>
              <wp:effectExtent l="0" t="0" r="0" b="0"/>
              <wp:wrapNone/>
              <wp:docPr id="510" name="文本框 5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3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6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-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6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6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6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rPr>
                              <w:rStyle w:val="56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07" o:spid="_x0000_s1026" o:spt="202" type="#_x0000_t202" style="position:absolute;left:0pt;margin-left:171.75pt;margin-top:802.2pt;height:7.5pt;width:29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LJVSq2AAAAA0BAAAPAAAAAAAAAAEAIAAAACIAAABkcnMvZG93bnJldi54bWxQSwECFAAUAAAA&#10;CACHTuJABxIkyLUBAABM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6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-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6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6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6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rPr>
                        <w:rStyle w:val="56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2178050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512" name="文本框 5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0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M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09" o:spid="_x0000_s1026" o:spt="202" type="#_x0000_t202" style="position:absolute;left:0pt;margin-left:171.5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SuTqEdgAAAANAQAADwAAAAAAAAABACAAAAAiAAAAZHJzL2Rvd25yZXYueG1sUEsBAhQAFAAA&#10;AAgAh07iQPJ/pfm2AQAATA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0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M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5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5013325</wp:posOffset>
              </wp:positionH>
              <wp:positionV relativeFrom="page">
                <wp:posOffset>10186670</wp:posOffset>
              </wp:positionV>
              <wp:extent cx="292100" cy="98425"/>
              <wp:effectExtent l="0" t="0" r="0" b="0"/>
              <wp:wrapNone/>
              <wp:docPr id="514" name="文本框 5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210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_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11" o:spid="_x0000_s1026" o:spt="202" type="#_x0000_t202" style="position:absolute;left:0pt;margin-left:394.75pt;margin-top:802.1pt;height:7.75pt;width:23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/eCGf2AAAAA0BAAAPAAAAAAAAAAEAIAAAACIAAABkcnMvZG93bnJldi54bWxQSwECFAAUAAAA&#10;CACHTuJAC9XdibUBAABM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_</w:t>
                    </w:r>
                  </w:p>
                </w:txbxContent>
              </v:textbox>
            </v:shape>
          </w:pict>
        </mc:Fallback>
      </mc:AlternateContent>
    </w:r>
  </w:p>
</w:ftr>
</file>

<file path=word/footer5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2295525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513" name="文本框 5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10" o:spid="_x0000_s1026" o:spt="202" type="#_x0000_t202" style="position:absolute;left:0pt;margin-left:180.75pt;margin-top:801.95pt;height:8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7JJX51wAAAA0BAAAPAAAAAAAAAAEAIAAAACIAAABkcnMvZG93bnJldi54bWxQSwECFAAUAAAA&#10;CACHTuJAXnetHbYBAABN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5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4889500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515" name="文本框 5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，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12" o:spid="_x0000_s1026" o:spt="202" type="#_x0000_t202" style="position:absolute;left:0pt;margin-left:385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Ge5zmHXAAAADQEAAA8AAAAAAAAAAQAgAAAAIgAAAGRycy9kb3ducmV2LnhtbFBLAQIUABQAAAAI&#10;AIdO4kAUOtnw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，</w:t>
                    </w:r>
                  </w:p>
                </w:txbxContent>
              </v:textbox>
            </v:shape>
          </w:pict>
        </mc:Fallback>
      </mc:AlternateContent>
    </w:r>
  </w:p>
</w:ftr>
</file>

<file path=word/footer5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4933950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517" name="文本框 5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»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»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14" o:spid="_x0000_s1026" o:spt="202" type="#_x0000_t202" style="position:absolute;left:0pt;margin-left:388.5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0Jxf41wAAAA0BAAAPAAAAAAAAAAEAIAAAACIAAABkcnMvZG93bnJldi54bWxQSwECFAAUAAAA&#10;CACHTuJAOj/WXbYBAABMAwAADgAAAAAAAAABACAAAAAm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»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»</w:t>
                    </w:r>
                  </w:p>
                </w:txbxContent>
              </v:textbox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2186305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46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left:172.15pt;margin-top:801.95pt;height:8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fjMQ52AAAAA0BAAAPAAAAAAAAAAEAIAAAACIAAABkcnMvZG93bnJldi54bWxQSwECFAAUAAAA&#10;CACHTuJAojs7ybUBAABL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2257425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516" name="文本框 5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>、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13" o:spid="_x0000_s1026" o:spt="202" type="#_x0000_t202" style="position:absolute;left:0pt;margin-left:177.75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P3ojyDXAAAADQEAAA8AAAAAAAAAAQAgAAAAIgAAAGRycy9kb3ducmV2LnhtbFBLAQIUABQAAAAI&#10;AIdO4kAdEP8n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>、</w:t>
                    </w:r>
                  </w:p>
                </w:txbxContent>
              </v:textbox>
            </v:shape>
          </w:pict>
        </mc:Fallback>
      </mc:AlternateContent>
    </w:r>
  </w:p>
</w:ftr>
</file>

<file path=word/footer5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2273300</wp:posOffset>
              </wp:positionH>
              <wp:positionV relativeFrom="page">
                <wp:posOffset>10186670</wp:posOffset>
              </wp:positionV>
              <wp:extent cx="381000" cy="98425"/>
              <wp:effectExtent l="0" t="0" r="0" b="0"/>
              <wp:wrapNone/>
              <wp:docPr id="518" name="文本框 5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>，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15" o:spid="_x0000_s1026" o:spt="202" type="#_x0000_t202" style="position:absolute;left:0pt;margin-left:179pt;margin-top:802.1pt;height:7.7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dlFzCNcAAAANAQAADwAAAAAAAAABACAAAAAiAAAAZHJzL2Rvd25yZXYueG1sUEsBAhQAFAAAAAgA&#10;h07iQAmni4+0AQAATA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>，</w:t>
                    </w:r>
                  </w:p>
                </w:txbxContent>
              </v:textbox>
            </v:shape>
          </w:pict>
        </mc:Fallback>
      </mc:AlternateContent>
    </w:r>
  </w:p>
</w:ftr>
</file>

<file path=word/footer5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4906645</wp:posOffset>
              </wp:positionH>
              <wp:positionV relativeFrom="page">
                <wp:posOffset>10186670</wp:posOffset>
              </wp:positionV>
              <wp:extent cx="279400" cy="98425"/>
              <wp:effectExtent l="0" t="0" r="0" b="0"/>
              <wp:wrapNone/>
              <wp:docPr id="520" name="文本框 5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940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17" o:spid="_x0000_s1026" o:spt="202" type="#_x0000_t202" style="position:absolute;left:0pt;margin-left:386.35pt;margin-top:802.1pt;height:7.75pt;width:22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IRmhkDXAAAADQEAAA8AAAAAAAAAAQAgAAAAIgAAAGRycy9kb3ducmV2LnhtbFBLAQIUABQAAAAI&#10;AIdO4kADOxDa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2190750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519" name="文本框 5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43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t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16" o:spid="_x0000_s1026" o:spt="202" type="#_x0000_t202" style="position:absolute;left:0pt;margin-left:172.5pt;margin-top:801.95pt;height:8pt;width:30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zY5xHYAAAADQEAAA8AAAAAAAAAAQAgAAAAIgAAAGRycy9kb3ducmV2LnhtbFBLAQIUABQA&#10;AAAIAIdO4kAo4gM/twEAAE0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43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t</w:t>
                    </w:r>
                  </w:p>
                </w:txbxContent>
              </v:textbox>
            </v:shape>
          </w:pict>
        </mc:Fallback>
      </mc:AlternateContent>
    </w:r>
  </w:p>
</w:ftr>
</file>

<file path=word/footer58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4984750</wp:posOffset>
              </wp:positionH>
              <wp:positionV relativeFrom="page">
                <wp:posOffset>10187940</wp:posOffset>
              </wp:positionV>
              <wp:extent cx="377825" cy="95250"/>
              <wp:effectExtent l="0" t="0" r="0" b="0"/>
              <wp:wrapNone/>
              <wp:docPr id="521" name="文本框 5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7825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#</w:t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fldChar w:fldCharType="end"/>
                          </w:r>
                          <w:r>
                            <w:rPr>
                              <w:rStyle w:val="45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 xml:space="preserve">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18" o:spid="_x0000_s1026" o:spt="202" type="#_x0000_t202" style="position:absolute;left:0pt;margin-left:392.5pt;margin-top:802.2pt;height:7.5pt;width:29.7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oDEonYAAAADQEAAA8AAAAAAAAAAQAgAAAAIgAAAGRycy9kb3ducmV2LnhtbFBLAQIUABQA&#10;AAAIAIdO4kD+ogxdtwEAAEw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#</w:t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fldChar w:fldCharType="end"/>
                    </w:r>
                    <w:r>
                      <w:rPr>
                        <w:rStyle w:val="45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 xml:space="preserve"> *</w:t>
                    </w:r>
                  </w:p>
                </w:txbxContent>
              </v:textbox>
            </v:shape>
          </w:pict>
        </mc:Fallback>
      </mc:AlternateContent>
    </w:r>
  </w:p>
</w:ftr>
</file>

<file path=word/footer58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5055870</wp:posOffset>
              </wp:positionH>
              <wp:positionV relativeFrom="page">
                <wp:posOffset>10187940</wp:posOffset>
              </wp:positionV>
              <wp:extent cx="387350" cy="95250"/>
              <wp:effectExtent l="0" t="0" r="0" b="0"/>
              <wp:wrapNone/>
              <wp:docPr id="523" name="文本框 5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20" o:spid="_x0000_s1026" o:spt="202" type="#_x0000_t202" style="position:absolute;left:0pt;margin-left:398.1pt;margin-top:802.2pt;height:7.5pt;width:30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TcPmE2AAAAA0BAAAPAAAAAAAAAAEAIAAAACIAAABkcnMvZG93bnJldi54bWxQSwECFAAUAAAA&#10;CACHTuJAz1e2hrUBAABM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8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2087245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522" name="文本框 5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7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7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57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57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57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19" o:spid="_x0000_s1026" o:spt="202" type="#_x0000_t202" style="position:absolute;left:0pt;margin-left:164.35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GBLqFNgAAAANAQAADwAAAAAAAAABACAAAAAiAAAAZHJzL2Rvd25yZXYueG1sUEsBAhQAFAAA&#10;AAgAh07iQFJ4EQS2AQAATA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7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7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57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57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57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8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2277745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524" name="文本框 5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21" o:spid="_x0000_s1026" o:spt="202" type="#_x0000_t202" style="position:absolute;left:0pt;margin-left:179.35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KYGOhbXAAAADQEAAA8AAAAAAAAAAQAgAAAAIgAAAGRycy9kb3ducmV2LnhtbFBLAQIUABQAAAAI&#10;AIdO4kCddZ3H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58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5055870</wp:posOffset>
              </wp:positionH>
              <wp:positionV relativeFrom="page">
                <wp:posOffset>10187940</wp:posOffset>
              </wp:positionV>
              <wp:extent cx="387350" cy="95250"/>
              <wp:effectExtent l="0" t="0" r="0" b="0"/>
              <wp:wrapNone/>
              <wp:docPr id="526" name="文本框 5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23" o:spid="_x0000_s1026" o:spt="202" type="#_x0000_t202" style="position:absolute;left:0pt;margin-left:398.1pt;margin-top:802.2pt;height:7.5pt;width:30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TcPmE2AAAAA0BAAAPAAAAAAAAAAEAIAAAACIAAABkcnMvZG93bnJldi54bWxQSwECFAAUAAAA&#10;CACHTuJAoD/EJrUBAABM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8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2138045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525" name="文本框 5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22" o:spid="_x0000_s1026" o:spt="202" type="#_x0000_t202" style="position:absolute;left:0pt;margin-left:168.35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3qYo0tgAAAANAQAADwAAAAAAAAABACAAAAAiAAAAZHJzL2Rvd25yZXYueG1sUEsBAhQAFAAA&#10;AAgAh07iQJP8LMe2AQAATA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4969510</wp:posOffset>
              </wp:positionH>
              <wp:positionV relativeFrom="page">
                <wp:posOffset>10187940</wp:posOffset>
              </wp:positionV>
              <wp:extent cx="387350" cy="95250"/>
              <wp:effectExtent l="0" t="0" r="0" b="0"/>
              <wp:wrapNone/>
              <wp:docPr id="48" name="文本框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7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5" o:spid="_x0000_s1026" o:spt="202" type="#_x0000_t202" style="position:absolute;left:0pt;margin-left:391.3pt;margin-top:802.2pt;height:7.5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/Wr2DtcAAAANAQAADwAAAAAAAAABACAAAAAiAAAAZHJzL2Rvd25yZXYueG1sUEsBAhQAFAAAAAgA&#10;h07iQOVQ12O0AQAASg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7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9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2087245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527" name="文本框 5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7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7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57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57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573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24" o:spid="_x0000_s1026" o:spt="202" type="#_x0000_t202" style="position:absolute;left:0pt;margin-left:164.35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GBLqFNgAAAANAQAADwAAAAAAAAABACAAAAAiAAAAZHJzL2Rvd25yZXYueG1sUEsBAhQAFAAA&#10;AAgAh07iQL35I2q2AQAATA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7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7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57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57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573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9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59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4935220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528" name="文本框 5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7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，</w:t>
                          </w:r>
                          <w:r>
                            <w:rPr>
                              <w:rStyle w:val="57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507f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25" o:spid="_x0000_s1026" o:spt="202" type="#_x0000_t202" style="position:absolute;left:0pt;margin-left:388.6pt;margin-top:801.95pt;height:8pt;width:30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q0bzkNcAAAANAQAADwAAAAAAAAABACAAAAAiAAAAZHJzL2Rvd25yZXYueG1sUEsBAhQAFAAA&#10;AAgAh07iQAiA1SK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7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，</w:t>
                    </w:r>
                    <w:r>
                      <w:rPr>
                        <w:rStyle w:val="57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507f</w:t>
                    </w:r>
                  </w:p>
                </w:txbxContent>
              </v:textbox>
            </v:shape>
          </w:pict>
        </mc:Fallback>
      </mc:AlternateContent>
    </w:r>
  </w:p>
</w:ftr>
</file>

<file path=word/footer59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59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2223135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530" name="文本框 5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27" o:spid="_x0000_s1026" o:spt="202" type="#_x0000_t202" style="position:absolute;left:0pt;margin-left:175.05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C6EI/3XAAAADQEAAA8AAAAAAAAAAQAgAAAAIgAAAGRycy9kb3ducmV2LnhtbFBLAQIUABQAAAAI&#10;AIdO4kBfR8+d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59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2223135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529" name="文本框 5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26" o:spid="_x0000_s1026" o:spt="202" type="#_x0000_t202" style="position:absolute;left:0pt;margin-left:175.05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C6EI/3XAAAADQEAAA8AAAAAAAAAAQAgAAAAIgAAAGRycy9kb3ducmV2LnhtbFBLAQIUABQAAAAI&#10;AIdO4kB5mDUq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59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5055870</wp:posOffset>
              </wp:positionH>
              <wp:positionV relativeFrom="page">
                <wp:posOffset>10187940</wp:posOffset>
              </wp:positionV>
              <wp:extent cx="387350" cy="95250"/>
              <wp:effectExtent l="0" t="0" r="0" b="0"/>
              <wp:wrapNone/>
              <wp:docPr id="531" name="文本框 5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36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28" o:spid="_x0000_s1026" o:spt="202" type="#_x0000_t202" style="position:absolute;left:0pt;margin-left:398.1pt;margin-top:802.2pt;height:7.5pt;width:30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03D5hNgAAAANAQAADwAAAAAAAAABACAAAAAiAAAAZHJzL2Rvd25yZXYueG1sUEsBAhQAFAAA&#10;AAgAh07iQAQ6xIu2AQAATA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#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36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59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4988560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533" name="文本框 5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•51</w:t>
                          </w:r>
                          <w:r>
                            <w:rPr>
                              <w:rStyle w:val="36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卜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30" o:spid="_x0000_s1026" o:spt="202" type="#_x0000_t202" style="position:absolute;left:0pt;margin-left:392.8pt;margin-top:801.95pt;height:8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CBcAsXXAAAADQEAAA8AAAAAAAAAAQAgAAAAIgAAAGRycy9kb3ducmV2LnhtbFBLAQIUABQAAAAI&#10;AIdO4kDnyDD2tQEAAE0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•51</w:t>
                    </w:r>
                    <w:r>
                      <w:rPr>
                        <w:rStyle w:val="36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卜</w:t>
                    </w:r>
                  </w:p>
                </w:txbxContent>
              </v:textbox>
            </v:shape>
          </w:pict>
        </mc:Fallback>
      </mc:AlternateContent>
    </w:r>
  </w:p>
</w:ftr>
</file>

<file path=word/footer59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4988560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532" name="文本框 5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1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•51</w:t>
                          </w:r>
                          <w:r>
                            <w:rPr>
                              <w:rStyle w:val="36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卜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29" o:spid="_x0000_s1026" o:spt="202" type="#_x0000_t202" style="position:absolute;left:0pt;margin-left:392.8pt;margin-top:801.95pt;height:8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IFwCxdcAAAANAQAADwAAAAAAAAABACAAAAAiAAAAZHJzL2Rvd25yZXYueG1sUEsBAhQAFAAA&#10;AAgAh07iQO76SZ+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1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•51</w:t>
                    </w:r>
                    <w:r>
                      <w:rPr>
                        <w:rStyle w:val="36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卜</w:t>
                    </w:r>
                  </w:p>
                </w:txbxContent>
              </v:textbox>
            </v:shape>
          </w:pict>
        </mc:Fallback>
      </mc:AlternateContent>
    </w:r>
  </w:p>
</w:ftr>
</file>

<file path=word/footer59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4950460</wp:posOffset>
              </wp:positionH>
              <wp:positionV relativeFrom="page">
                <wp:posOffset>10187940</wp:posOffset>
              </wp:positionV>
              <wp:extent cx="400050" cy="95250"/>
              <wp:effectExtent l="0" t="0" r="0" b="0"/>
              <wp:wrapNone/>
              <wp:docPr id="50" name="文本框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00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7" o:spid="_x0000_s1026" o:spt="202" type="#_x0000_t202" style="position:absolute;left:0pt;margin-left:389.8pt;margin-top:802.2pt;height:7.5pt;width:31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MQI&#10;MwnXAAAADQEAAA8AAAAAAAAAAQAgAAAAIgAAAGRycy9kb3ducmV2LnhtbFBLAQIUABQAAAAIAIdO&#10;4kBT8QGlsgEAAEoDAAAOAAAAAAAAAAEAIAAAACY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60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5020310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535" name="文本框 5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8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8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84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85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32" o:spid="_x0000_s1026" o:spt="202" type="#_x0000_t202" style="position:absolute;left:0pt;margin-left:395.3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vLj8YdYAAAANAQAADwAAAAAAAAABACAAAAAiAAAAZHJzL2Rvd25yZXYueG1sUEsBAhQAFAAAAAgA&#10;h07iQASo1jG1AQAATQ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8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8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84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85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•</w:t>
                    </w:r>
                  </w:p>
                </w:txbxContent>
              </v:textbox>
            </v:shape>
          </w:pict>
        </mc:Fallback>
      </mc:AlternateContent>
    </w:r>
  </w:p>
</w:ftr>
</file>

<file path=word/footer60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2156460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534" name="文本框 5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8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8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8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8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?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31" o:spid="_x0000_s1026" o:spt="202" type="#_x0000_t202" style="position:absolute;left:0pt;margin-left:169.8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qTobC2AAAAA0BAAAPAAAAAAAAAAEAIAAAACIAAABkcnMvZG93bnJldi54bWxQSwECFAAUAAAA&#10;CACHTuJARj7XNbUBAABM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8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8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8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8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?</w:t>
                    </w:r>
                  </w:p>
                </w:txbxContent>
              </v:textbox>
            </v:shape>
          </w:pict>
        </mc:Fallback>
      </mc:AlternateContent>
    </w:r>
  </w:p>
</w:ftr>
</file>

<file path=word/footer60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2204085</wp:posOffset>
              </wp:positionH>
              <wp:positionV relativeFrom="page">
                <wp:posOffset>10183495</wp:posOffset>
              </wp:positionV>
              <wp:extent cx="381000" cy="104775"/>
              <wp:effectExtent l="0" t="0" r="0" b="0"/>
              <wp:wrapNone/>
              <wp:docPr id="536" name="文本框 5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4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>%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33" o:spid="_x0000_s1026" o:spt="202" type="#_x0000_t202" style="position:absolute;left:0pt;margin-left:173.55pt;margin-top:801.85pt;height:8.2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aFgUs9cAAAANAQAADwAAAAAAAAABACAAAAAiAAAAZHJzL2Rvd25yZXYueG1sUEsBAhQAFAAA&#10;AAgAh07iQBGvmr23AQAATQ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>%</w:t>
                    </w:r>
                  </w:p>
                </w:txbxContent>
              </v:textbox>
            </v:shape>
          </w:pict>
        </mc:Fallback>
      </mc:AlternateContent>
    </w:r>
  </w:p>
</w:ftr>
</file>

<file path=word/footer60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5033010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538" name="文本框 5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8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8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8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8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35" o:spid="_x0000_s1026" o:spt="202" type="#_x0000_t202" style="position:absolute;left:0pt;margin-left:396.3pt;margin-top:802.2pt;height:7.5pt;width:29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M1d4fzXAAAADQEAAA8AAAAAAAAAAQAgAAAAIgAAAGRycy9kb3ducmV2LnhtbFBLAQIUABQAAAAI&#10;AIdO4kCsWs7YtQEAAEw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8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8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8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8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60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2305685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537" name="文本框 5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34" o:spid="_x0000_s1026" o:spt="202" type="#_x0000_t202" style="position:absolute;left:0pt;margin-left:181.55pt;margin-top:802.2pt;height:7.5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u9bgvdcAAAANAQAADwAAAAAAAAABACAAAAAiAAAAZHJzL2Rvd25yZXYueG1sUEsBAhQAFAAA&#10;AAgAh07iQPFcG4m3AQAATAMAAA4AAAAAAAAAAQAgAAAAJ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60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4886960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539" name="文本框 5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w w:val="100"/>
                              <w:position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36" o:spid="_x0000_s1026" o:spt="202" type="#_x0000_t202" style="position:absolute;left:0pt;margin-left:384.8pt;margin-top:801.95pt;height:8pt;width:30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NQGObPWAAAADQEAAA8AAAAAAAAAAQAgAAAAIgAAAGRycy9kb3ducmV2LnhtbFBLAQIUABQAAAAI&#10;AIdO4kAGuuRxtgEAAE0DAAAOAAAAAAAAAAEAIAAAACU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w w:val="100"/>
                        <w:position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60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1706880</wp:posOffset>
              </wp:positionH>
              <wp:positionV relativeFrom="page">
                <wp:posOffset>10196195</wp:posOffset>
              </wp:positionV>
              <wp:extent cx="1100455" cy="79375"/>
              <wp:effectExtent l="0" t="0" r="0" b="0"/>
              <wp:wrapNone/>
              <wp:docPr id="541" name="文本框 5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00455" cy="79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 xml:space="preserve">Vss </w:t>
                          </w:r>
                          <w:r>
                            <w:rPr>
                              <w:rStyle w:val="59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号</w:t>
                          </w:r>
                          <w:r>
                            <w:rPr>
                              <w:rStyle w:val="5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= 6 7 9 0 2 8 5 9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38" o:spid="_x0000_s1026" o:spt="202" type="#_x0000_t202" style="position:absolute;left:0pt;margin-left:134.4pt;margin-top:802.85pt;height:6.25pt;width:86.6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EoZBXbYAAAADQEAAA8AAAAAAAAAAQAgAAAAIgAAAGRycy9kb3ducmV2LnhtbFBLAQIUABQA&#10;AAAIAIdO4kAajXDstwEAAE0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 xml:space="preserve">Vss </w:t>
                    </w:r>
                    <w:r>
                      <w:rPr>
                        <w:rStyle w:val="59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号</w:t>
                    </w:r>
                    <w:r>
                      <w:rPr>
                        <w:rStyle w:val="5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= 6 7 9 0 2 8 5 9</w:t>
                    </w:r>
                  </w:p>
                </w:txbxContent>
              </v:textbox>
            </v:shape>
          </w:pict>
        </mc:Fallback>
      </mc:AlternateContent>
    </w:r>
  </w:p>
</w:ftr>
</file>

<file path=word/footer60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1706880</wp:posOffset>
              </wp:positionH>
              <wp:positionV relativeFrom="page">
                <wp:posOffset>10196195</wp:posOffset>
              </wp:positionV>
              <wp:extent cx="1100455" cy="79375"/>
              <wp:effectExtent l="0" t="0" r="0" b="0"/>
              <wp:wrapNone/>
              <wp:docPr id="540" name="文本框 5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00455" cy="79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 xml:space="preserve">Vss </w:t>
                          </w:r>
                          <w:r>
                            <w:rPr>
                              <w:rStyle w:val="591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号</w:t>
                          </w:r>
                          <w:r>
                            <w:rPr>
                              <w:rStyle w:val="59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= 6 7 9 0 2 8 5 9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37" o:spid="_x0000_s1026" o:spt="202" type="#_x0000_t202" style="position:absolute;left:0pt;margin-left:134.4pt;margin-top:802.85pt;height:6.25pt;width:86.6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ShkFdtgAAAANAQAADwAAAAAAAAABACAAAAAiAAAAZHJzL2Rvd25yZXYueG1sUEsBAhQAFAAA&#10;AAgAh07iQG6AWlK2AQAATQ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 xml:space="preserve">Vss </w:t>
                    </w:r>
                    <w:r>
                      <w:rPr>
                        <w:rStyle w:val="591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号</w:t>
                    </w:r>
                    <w:r>
                      <w:rPr>
                        <w:rStyle w:val="59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= 6 7 9 0 2 8 5 9</w:t>
                    </w:r>
                  </w:p>
                </w:txbxContent>
              </v:textbox>
            </v:shape>
          </w:pict>
        </mc:Fallback>
      </mc:AlternateContent>
    </w:r>
  </w:p>
</w:ftr>
</file>

<file path=word/footer60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60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2207260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49" name="文本框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6" o:spid="_x0000_s1026" o:spt="202" type="#_x0000_t202" style="position:absolute;left:0pt;margin-left:173.8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tGRfrNcAAAANAQAADwAAAAAAAAABACAAAAAiAAAAZHJzL2Rvd25yZXYueG1sUEsBAhQAFAAAAAgA&#10;h07iQIDYFFq0AQAASg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^</w:t>
                    </w:r>
                  </w:p>
                </w:txbxContent>
              </v:textbox>
            </v:shape>
          </w:pict>
        </mc:Fallback>
      </mc:AlternateContent>
    </w:r>
  </w:p>
</w:ftr>
</file>

<file path=word/footer6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2204085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51" name="文本框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，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8" o:spid="_x0000_s1026" o:spt="202" type="#_x0000_t202" style="position:absolute;left:0pt;margin-left:173.55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Hess7tcAAAANAQAADwAAAAAAAAABACAAAAAiAAAAZHJzL2Rvd25yZXYueG1sUEsBAhQAFAAAAAgA&#10;h07iQICuqXK0AQAASg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，</w:t>
                    </w:r>
                  </w:p>
                </w:txbxContent>
              </v:textbox>
            </v:shape>
          </w:pict>
        </mc:Fallback>
      </mc:AlternateContent>
    </w:r>
  </w:p>
</w:ftr>
</file>

<file path=word/footer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4977130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53" name="文本框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0" o:spid="_x0000_s1026" o:spt="202" type="#_x0000_t202" style="position:absolute;left:0pt;margin-left:391.9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KrnlV3XAAAADQEAAA8AAAAAAAAAAQAgAAAAIgAAAGRycy9kb3ducmV2LnhtbFBLAQIUABQAAAAI&#10;AIdO4kCh3it8tQEAAEs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2199005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52" name="文本框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^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9" o:spid="_x0000_s1026" o:spt="202" type="#_x0000_t202" style="position:absolute;left:0pt;margin-left:173.15pt;margin-top:801.95pt;height:8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6BLEhNgAAAANAQAADwAAAAAAAAABACAAAAAiAAAAZHJzL2Rvd25yZXYueG1sUEsBAhQAFAAA&#10;AAgAh07iQJI7jka2AQAASw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^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4969510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54" name="文本框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1" o:spid="_x0000_s1026" o:spt="202" type="#_x0000_t202" style="position:absolute;left:0pt;margin-left:391.3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D1&#10;iZYy1gAAAA0BAAAPAAAAAAAAAAEAIAAAACIAAABkcnMvZG93bnJldi54bWxQSwECFAAUAAAACACH&#10;TuJAEwyDXrQBAABKAwAADgAAAAAAAAABACAAAAAl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4969510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56" name="文本框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3" o:spid="_x0000_s1026" o:spt="202" type="#_x0000_t202" style="position:absolute;left:0pt;margin-left:391.3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9YmWMtYAAAANAQAADwAAAAAAAAABACAAAAAiAAAAZHJzL2Rvd25yZXYueG1sUEsBAhQAFAAAAAgA&#10;h07iQChzXm61AQAASg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2199005</wp:posOffset>
              </wp:positionH>
              <wp:positionV relativeFrom="page">
                <wp:posOffset>10186670</wp:posOffset>
              </wp:positionV>
              <wp:extent cx="381000" cy="98425"/>
              <wp:effectExtent l="0" t="0" r="0" b="0"/>
              <wp:wrapNone/>
              <wp:docPr id="55" name="文本框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2" o:spid="_x0000_s1026" o:spt="202" type="#_x0000_t202" style="position:absolute;left:0pt;margin-left:173.15pt;margin-top:802.1pt;height:7.7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Z&#10;KZ7k1wAAAA0BAAAPAAAAAAAAAAEAIAAAACIAAABkcnMvZG93bnJldi54bWxQSwECFAAUAAAACACH&#10;TuJAMQPe07MBAABK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2207260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57" name="文本框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4" o:spid="_x0000_s1026" o:spt="202" type="#_x0000_t202" style="position:absolute;left:0pt;margin-left:173.8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i&#10;2YP01wAAAA0BAAAPAAAAAAAAAAEAIAAAACIAAABkcnMvZG93bnJldi54bWxQSwECFAAUAAAACACH&#10;TuJAtNnTIrMBAABL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4969510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59" name="文本框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6" o:spid="_x0000_s1026" o:spt="202" type="#_x0000_t202" style="position:absolute;left:0pt;margin-left:391.3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9YmWMtYAAAANAQAADwAAAAAAAAABACAAAAAiAAAAZHJzL2Rvd25yZXYueG1sUEsBAhQAFAAAAAgA&#10;h07iQIMkdai1AQAASg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2204085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58" name="文本框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5" o:spid="_x0000_s1026" o:spt="202" type="#_x0000_t202" style="position:absolute;left:0pt;margin-left:173.55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AL&#10;VvC21wAAAA0BAAAPAAAAAAAAAAEAIAAAACIAAABkcnMvZG93bnJldi54bWxQSwECFAAUAAAACACH&#10;TuJAjAzjLLMBAABL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2204085</wp:posOffset>
              </wp:positionH>
              <wp:positionV relativeFrom="page">
                <wp:posOffset>10184765</wp:posOffset>
              </wp:positionV>
              <wp:extent cx="374650" cy="101600"/>
              <wp:effectExtent l="0" t="0" r="0" b="0"/>
              <wp:wrapNone/>
              <wp:docPr id="60" name="文本框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♦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7" o:spid="_x0000_s1026" o:spt="202" type="#_x0000_t202" style="position:absolute;left:0pt;margin-left:173.55pt;margin-top:801.95pt;height:8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AO1kIrXAAAADQEAAA8AAAAAAAAAAQAgAAAAIgAAAGRycy9kb3ducmV2LnhtbFBLAQIUABQAAAAI&#10;AIdO4kDrE+tCtQEAAEs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♦</w:t>
                    </w:r>
                  </w:p>
                </w:txbxContent>
              </v:textbox>
            </v:shape>
          </w:pict>
        </mc:Fallback>
      </mc:AlternateContent>
    </w:r>
  </w:p>
</w:ftr>
</file>

<file path=word/footer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4977130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62" name="文本框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32"/>
                              <w:b w:val="0"/>
                              <w:bCs w:val="0"/>
                              <w:i w:val="0"/>
                              <w:iCs w:val="0"/>
                              <w:smallCaps/>
                              <w:strike w:val="0"/>
                            </w:rPr>
                            <w:t>• j6L1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9" o:spid="_x0000_s1026" o:spt="202" type="#_x0000_t202" style="position:absolute;left:0pt;margin-left:391.9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KIE&#10;9WHWAAAADQEAAA8AAAAAAAAAAQAgAAAAIgAAAGRycy9kb3ducmV2LnhtbFBLAQIUABQAAAAIAIdO&#10;4kBDwjjEswEAAEsDAAAOAAAAAAAAAAEAIAAAACU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32"/>
                        <w:b w:val="0"/>
                        <w:bCs w:val="0"/>
                        <w:i w:val="0"/>
                        <w:iCs w:val="0"/>
                        <w:smallCaps/>
                        <w:strike w:val="0"/>
                      </w:rPr>
                      <w:t>• j6L1 *</w:t>
                    </w:r>
                  </w:p>
                </w:txbxContent>
              </v:textbox>
            </v:shape>
          </w:pict>
        </mc:Fallback>
      </mc:AlternateContent>
    </w:r>
  </w:p>
</w:ftr>
</file>

<file path=word/footer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4977130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61" name="文本框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32"/>
                              <w:b w:val="0"/>
                              <w:bCs w:val="0"/>
                              <w:i w:val="0"/>
                              <w:iCs w:val="0"/>
                              <w:smallCaps/>
                              <w:strike w:val="0"/>
                            </w:rPr>
                            <w:t>• j6L1 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8" o:spid="_x0000_s1026" o:spt="202" type="#_x0000_t202" style="position:absolute;left:0pt;margin-left:391.9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KIE&#10;9WHWAAAADQEAAA8AAAAAAAAAAQAgAAAAIgAAAGRycy9kb3ducmV2LnhtbFBLAQIUABQAAAAIAIdO&#10;4kAyLmcKswEAAEsDAAAOAAAAAAAAAAEAIAAAACU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32"/>
                        <w:b w:val="0"/>
                        <w:bCs w:val="0"/>
                        <w:i w:val="0"/>
                        <w:iCs w:val="0"/>
                        <w:smallCaps/>
                        <w:strike w:val="0"/>
                      </w:rPr>
                      <w:t>• j6L1 *</w:t>
                    </w:r>
                  </w:p>
                </w:txbxContent>
              </v:textbox>
            </v:shape>
          </w:pict>
        </mc:Fallback>
      </mc:AlternateContent>
    </w:r>
  </w:p>
</w:ftr>
</file>

<file path=word/footer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2213610</wp:posOffset>
              </wp:positionH>
              <wp:positionV relativeFrom="page">
                <wp:posOffset>10181590</wp:posOffset>
              </wp:positionV>
              <wp:extent cx="387350" cy="107950"/>
              <wp:effectExtent l="0" t="0" r="0" b="0"/>
              <wp:wrapNone/>
              <wp:docPr id="64" name="文本框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61" o:spid="_x0000_s1026" o:spt="202" type="#_x0000_t202" style="position:absolute;left:0pt;margin-left:174.3pt;margin-top:801.7pt;height:8.5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GEk6ivXAAAADQEAAA8AAAAAAAAAAQAgAAAAIgAAAGRycy9kb3ducmV2LnhtbFBLAQIUABQAAAAI&#10;AIdO4kBeVVjOtQEAAEs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2213610</wp:posOffset>
              </wp:positionH>
              <wp:positionV relativeFrom="page">
                <wp:posOffset>10181590</wp:posOffset>
              </wp:positionV>
              <wp:extent cx="387350" cy="107950"/>
              <wp:effectExtent l="0" t="0" r="0" b="0"/>
              <wp:wrapNone/>
              <wp:docPr id="63" name="文本框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60" o:spid="_x0000_s1026" o:spt="202" type="#_x0000_t202" style="position:absolute;left:0pt;margin-left:174.3pt;margin-top:801.7pt;height:8.5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YSTqK9cAAAANAQAADwAAAAAAAAABACAAAAAiAAAAZHJzL2Rvd25yZXYueG1sUEsBAhQAFAAAAAgA&#10;h07iQNdT8va0AQAASw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4964430</wp:posOffset>
              </wp:positionH>
              <wp:positionV relativeFrom="page">
                <wp:posOffset>10187940</wp:posOffset>
              </wp:positionV>
              <wp:extent cx="387350" cy="95250"/>
              <wp:effectExtent l="0" t="0" r="0" b="0"/>
              <wp:wrapNone/>
              <wp:docPr id="66" name="文本框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^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^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63" o:spid="_x0000_s1026" o:spt="202" type="#_x0000_t202" style="position:absolute;left:0pt;margin-left:390.9pt;margin-top:802.2pt;height:7.5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0+Ho/NcAAAANAQAADwAAAAAAAAABACAAAAAiAAAAZHJzL2Rvd25yZXYueG1sUEsBAhQAFAAAAAgA&#10;h07iQFmiEhq0AQAASg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^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^</w:t>
                    </w:r>
                  </w:p>
                </w:txbxContent>
              </v:textbox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2208530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65" name="文本框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«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137"/>
                              <w:b w:val="0"/>
                              <w:bCs w:val="0"/>
                              <w:i/>
                              <w:iCs/>
                              <w:smallCaps/>
                              <w:strike w:val="0"/>
                            </w:rPr>
                            <w:t>p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62" o:spid="_x0000_s1026" o:spt="202" type="#_x0000_t202" style="position:absolute;left:0pt;margin-left:173.9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7pjYFNcAAAANAQAADwAAAAAAAAABACAAAAAiAAAAZHJzL2Rvd25yZXYueG1sUEsBAhQAFAAAAAgA&#10;h07iQAmwSFS0AQAASg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«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137"/>
                        <w:b w:val="0"/>
                        <w:bCs w:val="0"/>
                        <w:i/>
                        <w:iCs/>
                        <w:smallCaps/>
                        <w:strike w:val="0"/>
                      </w:rPr>
                      <w:t>p</w:t>
                    </w:r>
                  </w:p>
                </w:txbxContent>
              </v:textbox>
            </v:shape>
          </w:pict>
        </mc:Fallback>
      </mc:AlternateContent>
    </w:r>
  </w:p>
</w:ftr>
</file>

<file path=word/footer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2197735</wp:posOffset>
              </wp:positionH>
              <wp:positionV relativeFrom="page">
                <wp:posOffset>10181590</wp:posOffset>
              </wp:positionV>
              <wp:extent cx="381000" cy="107950"/>
              <wp:effectExtent l="0" t="0" r="0" b="0"/>
              <wp:wrapNone/>
              <wp:docPr id="67" name="文本框 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^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64" o:spid="_x0000_s1026" o:spt="202" type="#_x0000_t202" style="position:absolute;left:0pt;margin-left:173.05pt;margin-top:801.7pt;height:8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B58Y0NYAAAANAQAADwAAAAAAAAABACAAAAAiAAAAZHJzL2Rvd25yZXYueG1sUEsBAhQAFAAAAAgA&#10;h07iQLfaj+q1AQAASwMAAA4AAAAAAAAAAQAgAAAAJ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^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4959985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69" name="文本框 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66" o:spid="_x0000_s1026" o:spt="202" type="#_x0000_t202" style="position:absolute;left:0pt;margin-left:390.55pt;margin-top:801.95pt;height:8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DYvwF7XAAAADQEAAA8AAAAAAAAAAQAgAAAAIgAAAGRycy9kb3ducmV2LnhtbFBLAQIUABQAAAAI&#10;AIdO4kDd2fF0tQEAAEs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2199005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68" name="文本框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39"/>
                              <w:b w:val="0"/>
                              <w:bCs w:val="0"/>
                              <w:i/>
                              <w:iCs/>
                              <w:smallCaps w:val="0"/>
                              <w:strike w:val="0"/>
                            </w:rPr>
                            <w:t>•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65" o:spid="_x0000_s1026" o:spt="202" type="#_x0000_t202" style="position:absolute;left:0pt;margin-left:173.15pt;margin-top:801.95pt;height:8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oEsSE2AAAAA0BAAAPAAAAAAAAAAEAIAAAACIAAABkcnMvZG93bnJldi54bWxQSwECFAAUAAAA&#10;CACHTuJA9wGVC7UBAABLAwAADgAAAAAAAAABACAAAAAn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39"/>
                        <w:b w:val="0"/>
                        <w:bCs w:val="0"/>
                        <w:i/>
                        <w:iCs/>
                        <w:smallCaps w:val="0"/>
                        <w:strike w:val="0"/>
                      </w:rPr>
                      <w:t>•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-</w:t>
                    </w:r>
                  </w:p>
                </w:txbxContent>
              </v:textbox>
            </v:shape>
          </w:pict>
        </mc:Fallback>
      </mc:AlternateContent>
    </w:r>
  </w:p>
</w:ftr>
</file>

<file path=word/footer8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8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4956810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71" name="文本框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♦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68" o:spid="_x0000_s1026" o:spt="202" type="#_x0000_t202" style="position:absolute;left:0pt;margin-left:390.3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JxJ&#10;KuvWAAAADQEAAA8AAAAAAAAAAQAgAAAAIgAAAGRycy9kb3ducmV2LnhtbFBLAQIUABQAAAAIAIdO&#10;4kA8g6PRswEAAEsDAAAOAAAAAAAAAAEAIAAAACU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♦</w:t>
                    </w:r>
                  </w:p>
                </w:txbxContent>
              </v:textbox>
            </v:shape>
          </w:pict>
        </mc:Fallback>
      </mc:AlternateContent>
    </w:r>
  </w:p>
</w:ftr>
</file>

<file path=word/footer8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4956810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70" name="文本框 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♦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67" o:spid="_x0000_s1026" o:spt="202" type="#_x0000_t202" style="position:absolute;left:0pt;margin-left:390.3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JxJ&#10;KuvWAAAADQEAAA8AAAAAAAAAAQAgAAAAIgAAAGRycy9kb3ducmV2LnhtbFBLAQIUABQAAAAIAIdO&#10;4kAH19B+swEAAEsDAAAOAAAAAAAAAAEAIAAAACU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♦</w:t>
                    </w:r>
                  </w:p>
                </w:txbxContent>
              </v:textbox>
            </v:shape>
          </w:pict>
        </mc:Fallback>
      </mc:AlternateContent>
    </w:r>
  </w:p>
</w:ftr>
</file>

<file path=word/footer8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2213610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72" name="文本框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69" o:spid="_x0000_s1026" o:spt="202" type="#_x0000_t202" style="position:absolute;left:0pt;margin-left:174.3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B+&#10;wlrC1wAAAA0BAAAPAAAAAAAAAAEAIAAAACIAAABkcnMvZG93bnJldi54bWxQSwECFAAUAAAACACH&#10;TuJATW/8H7MBAABL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8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4959985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74" name="文本框 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•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71" o:spid="_x0000_s1026" o:spt="202" type="#_x0000_t202" style="position:absolute;left:0pt;margin-left:390.55pt;margin-top:801.95pt;height:8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DYvwF7XAAAADQEAAA8AAAAAAAAAAQAgAAAAIgAAAGRycy9kb3ducmV2LnhtbFBLAQIUABQAAAAI&#10;AIdO4kAV5Qz6tQEAAEs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•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8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2202180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73" name="文本框 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-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70" o:spid="_x0000_s1026" o:spt="202" type="#_x0000_t202" style="position:absolute;left:0pt;margin-left:173.4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OsK&#10;XMPXAAAADQEAAA8AAAAAAAAAAQAgAAAAIgAAAGRycy9kb3ducmV2LnhtbFBLAQIUABQAAAAIAIdO&#10;4kALBNxnsgEAAEsDAAAOAAAAAAAAAAEAIAAAACY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-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4961890</wp:posOffset>
              </wp:positionH>
              <wp:positionV relativeFrom="page">
                <wp:posOffset>10187940</wp:posOffset>
              </wp:positionV>
              <wp:extent cx="381000" cy="95250"/>
              <wp:effectExtent l="0" t="0" r="0" b="0"/>
              <wp:wrapNone/>
              <wp:docPr id="10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5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59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Style w:val="58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♦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7" o:spid="_x0000_s1026" o:spt="202" type="#_x0000_t202" style="position:absolute;left:0pt;margin-left:390.7pt;margin-top:802.2pt;height:7.5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abDC&#10;gdYAAAANAQAADwAAAAAAAAABACAAAAAiAAAAZHJzL2Rvd25yZXYueG1sUEsBAhQAFAAAAAgAh07i&#10;QArxEC2yAQAASQMAAA4AAAAAAAAAAQAgAAAAJQEAAGRycy9lMm9Eb2MueG1sUEsFBgAAAAAGAAYA&#10;WQEAAEk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5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59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Style w:val="58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♦</w:t>
                    </w:r>
                  </w:p>
                </w:txbxContent>
              </v:textbox>
            </v:shape>
          </w:pict>
        </mc:Fallback>
      </mc:AlternateContent>
    </w:r>
  </w:p>
</w:ftr>
</file>

<file path=word/footer9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2208530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75" name="文本框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72" o:spid="_x0000_s1026" o:spt="202" type="#_x0000_t202" style="position:absolute;left:0pt;margin-left:173.9pt;margin-top:801.95pt;height:8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MlxMP3XAAAADQEAAA8AAAAAAAAAAQAgAAAAIgAAAGRycy9kb3ducmV2LnhtbFBLAQIUABQAAAAI&#10;AIdO4kA/PWiFtQEAAEs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9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4989830</wp:posOffset>
              </wp:positionH>
              <wp:positionV relativeFrom="page">
                <wp:posOffset>10187940</wp:posOffset>
              </wp:positionV>
              <wp:extent cx="241300" cy="95250"/>
              <wp:effectExtent l="0" t="0" r="0" b="0"/>
              <wp:wrapNone/>
              <wp:docPr id="77" name="文本框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13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74" o:spid="_x0000_s1026" o:spt="202" type="#_x0000_t202" style="position:absolute;left:0pt;margin-left:392.9pt;margin-top:802.2pt;height:7.5pt;width:1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LLGK7bXAAAADQEAAA8AAAAAAAAAAQAgAAAAIgAAAGRycy9kb3ducmV2LnhtbFBLAQIUABQAAAAI&#10;AIdO4kDQQ9aftQEAAEo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9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4989830</wp:posOffset>
              </wp:positionH>
              <wp:positionV relativeFrom="page">
                <wp:posOffset>10187940</wp:posOffset>
              </wp:positionV>
              <wp:extent cx="241300" cy="95250"/>
              <wp:effectExtent l="0" t="0" r="0" b="0"/>
              <wp:wrapNone/>
              <wp:docPr id="76" name="文本框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130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73" o:spid="_x0000_s1026" o:spt="202" type="#_x0000_t202" style="position:absolute;left:0pt;margin-left:392.9pt;margin-top:802.2pt;height:7.5pt;width:19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ssYrttcAAAANAQAADwAAAAAAAAABACAAAAAiAAAAZHJzL2Rvd25yZXYueG1sUEsBAhQAFAAAAAgA&#10;h07iQD+Pdby0AQAASg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9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2219960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78" name="文本框 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,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#</w:t>
                          </w: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fldChar w:fldCharType="end"/>
                          </w: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 xml:space="preserve"> </w:t>
                          </w:r>
                          <w:r>
                            <w:rPr>
                              <w:rStyle w:val="117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en-US" w:eastAsia="en-US" w:bidi="en-US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75" o:spid="_x0000_s1026" o:spt="202" type="#_x0000_t202" style="position:absolute;left:0pt;margin-left:174.8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Bl&#10;DmJx1wAAAA0BAAAPAAAAAAAAAAEAIAAAACIAAABkcnMvZG93bnJldi54bWxQSwECFAAUAAAACACH&#10;TuJAxL/r0LMBAABL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,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#</w:t>
                    </w: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fldChar w:fldCharType="end"/>
                    </w: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 xml:space="preserve"> </w:t>
                    </w:r>
                    <w:r>
                      <w:rPr>
                        <w:rStyle w:val="117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en-US" w:eastAsia="en-US" w:bidi="en-US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er9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9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9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9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4980305</wp:posOffset>
              </wp:positionH>
              <wp:positionV relativeFrom="page">
                <wp:posOffset>10184765</wp:posOffset>
              </wp:positionV>
              <wp:extent cx="387350" cy="101600"/>
              <wp:effectExtent l="0" t="0" r="0" b="0"/>
              <wp:wrapNone/>
              <wp:docPr id="80" name="文本框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35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77" o:spid="_x0000_s1026" o:spt="202" type="#_x0000_t202" style="position:absolute;left:0pt;margin-left:392.15pt;margin-top:801.95pt;height:8pt;width:30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GJ0JYnXAAAADQEAAA8AAAAAAAAAAQAgAAAAIgAAAGRycy9kb3ducmV2LnhtbFBLAQIUABQAAAAI&#10;AIdO4kDbuKbztQEAAEsDAAAOAAAAAAAAAAEAIAAAACY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9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2211705</wp:posOffset>
              </wp:positionH>
              <wp:positionV relativeFrom="page">
                <wp:posOffset>10184765</wp:posOffset>
              </wp:positionV>
              <wp:extent cx="381000" cy="101600"/>
              <wp:effectExtent l="0" t="0" r="0" b="0"/>
              <wp:wrapNone/>
              <wp:docPr id="79" name="文本框 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*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*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76" o:spid="_x0000_s1026" o:spt="202" type="#_x0000_t202" style="position:absolute;left:0pt;margin-left:174.15pt;margin-top:801.95pt;height:8pt;width:30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An&#10;JkU91wAAAA0BAAAPAAAAAAAAAAEAIAAAACIAAABkcnMvZG93bnJldi54bWxQSwECFAAUAAAACACH&#10;TuJA7mePr7MBAABL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*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*</w:t>
                    </w:r>
                  </w:p>
                </w:txbxContent>
              </v:textbox>
            </v:shape>
          </w:pict>
        </mc:Fallback>
      </mc:AlternateContent>
    </w:r>
  </w:p>
</w:ftr>
</file>

<file path=word/footer9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4970780</wp:posOffset>
              </wp:positionH>
              <wp:positionV relativeFrom="page">
                <wp:posOffset>10187940</wp:posOffset>
              </wp:positionV>
              <wp:extent cx="374650" cy="95250"/>
              <wp:effectExtent l="0" t="0" r="0" b="0"/>
              <wp:wrapNone/>
              <wp:docPr id="81" name="文本框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46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6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♦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78" o:spid="_x0000_s1026" o:spt="202" type="#_x0000_t202" style="position:absolute;left:0pt;margin-left:391.4pt;margin-top:802.2pt;height:7.5pt;width:29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v7PQ8tcAAAANAQAADwAAAAAAAAABACAAAAAiAAAAZHJzL2Rvd25yZXYueG1sUEsBAhQAFAAAAAgA&#10;h07iQONPos20AQAASgMAAA4AAAAAAAAAAQAgAAAAJ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6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♦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•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/>
  </w:footnote>
  <w:footnote w:type="continuationSeparator" w:id="1">
    <w:p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1776" behindDoc="1" locked="0" layoutInCell="1" allowOverlap="1">
              <wp:simplePos x="0" y="0"/>
              <wp:positionH relativeFrom="page">
                <wp:posOffset>2029460</wp:posOffset>
              </wp:positionH>
              <wp:positionV relativeFrom="page">
                <wp:posOffset>387350</wp:posOffset>
              </wp:positionV>
              <wp:extent cx="2216150" cy="133350"/>
              <wp:effectExtent l="0" t="0" r="0" b="0"/>
              <wp:wrapNone/>
              <wp:docPr id="324" name="文本框 3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16150" cy="13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3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并把炼金术的观念引入他们的教义中。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21" o:spid="_x0000_s1026" o:spt="202" type="#_x0000_t202" style="position:absolute;left:0pt;margin-left:159.8pt;margin-top:30.5pt;height:10.5pt;width:174.5pt;mso-position-horizontal-relative:page;mso-position-vertical-relative:page;mso-wrap-style:none;z-index:-188744704;mso-width-relative:page;mso-height-relative:page;" filled="f" stroked="f" coordsize="21600,21600" o:gfxdata="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x&#10;G0na1QAAAAkBAAAPAAAAAAAAAAEAIAAAACIAAABkcnMvZG93bnJldi54bWxQSwECFAAUAAAACACH&#10;TuJAMisqobUBAABOAwAADgAAAAAAAAABACAAAAAk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3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并把炼金术的观念引入他们的教义中。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1974215</wp:posOffset>
              </wp:positionH>
              <wp:positionV relativeFrom="page">
                <wp:posOffset>387350</wp:posOffset>
              </wp:positionV>
              <wp:extent cx="1949450" cy="133350"/>
              <wp:effectExtent l="0" t="0" r="0" b="0"/>
              <wp:wrapNone/>
              <wp:docPr id="422" name="文本框 4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49450" cy="13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武器毛泽东选集</w:t>
                          </w: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vertAlign w:val="superscript"/>
                              <w:lang w:val="zh-CN" w:eastAsia="zh-CN" w:bidi="zh-CN"/>
                            </w:rPr>
                            <w:t>》</w:t>
                          </w:r>
                          <w:r>
                            <w:rPr>
                              <w:rStyle w:val="502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  <w:lang w:val="zh-CN" w:eastAsia="zh-CN" w:bidi="zh-CN"/>
                            </w:rPr>
                            <w:t>一卷本1369页）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19" o:spid="_x0000_s1026" o:spt="202" type="#_x0000_t202" style="position:absolute;left:0pt;margin-left:155.45pt;margin-top:30.5pt;height:10.5pt;width:153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C+MRtLVAAAACQEAAA8AAAAAAAAAAQAgAAAAIgAAAGRycy9kb3ducmV2LnhtbFBLAQIUABQAAAAI&#10;AIdO4kDJJ1x6twEAAE4DAAAOAAAAAAAAAAEAIAAAACQ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武器毛泽东选集</w:t>
                    </w: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vertAlign w:val="superscript"/>
                        <w:lang w:val="zh-CN" w:eastAsia="zh-CN" w:bidi="zh-CN"/>
                      </w:rPr>
                      <w:t>》</w:t>
                    </w:r>
                    <w:r>
                      <w:rPr>
                        <w:rStyle w:val="502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  <w:lang w:val="zh-CN" w:eastAsia="zh-CN" w:bidi="zh-CN"/>
                      </w:rPr>
                      <w:t>一卷本1369页）</w:t>
                    </w:r>
                  </w:p>
                </w:txbxContent>
              </v:textbox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295275</wp:posOffset>
              </wp:positionH>
              <wp:positionV relativeFrom="page">
                <wp:posOffset>2204085</wp:posOffset>
              </wp:positionV>
              <wp:extent cx="323850" cy="127000"/>
              <wp:effectExtent l="0" t="0" r="0" b="0"/>
              <wp:wrapNone/>
              <wp:docPr id="442" name="文本框 4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385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436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支持。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9" o:spid="_x0000_s1026" o:spt="202" type="#_x0000_t202" style="position:absolute;left:0pt;margin-left:23.25pt;margin-top:173.55pt;height:10pt;width:25.5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BY25j/VAAAACQEAAA8AAAAAAAAAAQAgAAAAIgAAAGRycy9kb3ducmV2LnhtbFBLAQIUABQAAAAI&#10;AIdO4kDVoUsntwEAAE0DAAAOAAAAAAAAAAEAIAAAACQ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436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支持。</w:t>
                    </w:r>
                  </w:p>
                </w:txbxContent>
              </v:textbox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  <w:r>
      <mc:AlternateContent>
        <mc:Choice Requires="wps">
          <w:drawing>
            <wp:anchor distT="0" distB="0" distL="63500" distR="63500" simplePos="0" relativeHeight="314572800" behindDoc="1" locked="0" layoutInCell="1" allowOverlap="1">
              <wp:simplePos x="0" y="0"/>
              <wp:positionH relativeFrom="page">
                <wp:posOffset>2053590</wp:posOffset>
              </wp:positionH>
              <wp:positionV relativeFrom="page">
                <wp:posOffset>384175</wp:posOffset>
              </wp:positionV>
              <wp:extent cx="1600200" cy="139700"/>
              <wp:effectExtent l="0" t="0" r="0" b="0"/>
              <wp:wrapNone/>
              <wp:docPr id="481" name="文本框 4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0020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line="240" w:lineRule="auto"/>
                            <w:ind w:left="0" w:firstLine="0"/>
                            <w:jc w:val="left"/>
                          </w:pPr>
                          <w:r>
                            <w:rPr>
                              <w:rStyle w:val="540"/>
                              <w:b w:val="0"/>
                              <w:bCs w:val="0"/>
                              <w:i w:val="0"/>
                              <w:iCs w:val="0"/>
                              <w:smallCaps w:val="0"/>
                              <w:strike w:val="0"/>
                            </w:rPr>
                            <w:t>势，是任何人也改变不了的。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78" o:spid="_x0000_s1026" o:spt="202" type="#_x0000_t202" style="position:absolute;left:0pt;margin-left:161.7pt;margin-top:30.25pt;height:11pt;width:126pt;mso-position-horizontal-relative:page;mso-position-vertical-relative:page;mso-wrap-style:none;z-index:-188743680;mso-width-relative:page;mso-height-relative:page;" filled="f" stroked="f" coordsize="21600,21600" o:gfxdata="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Cb90W3WAAAACQEAAA8AAAAAAAAAAQAgAAAAIgAAAGRycy9kb3ducmV2LnhtbFBLAQIUABQAAAAI&#10;AIdO4kDvpK9WtgEAAE4DAAAOAAAAAAAAAAEAIAAAACU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line="240" w:lineRule="auto"/>
                      <w:ind w:left="0" w:firstLine="0"/>
                      <w:jc w:val="left"/>
                    </w:pPr>
                    <w:r>
                      <w:rPr>
                        <w:rStyle w:val="540"/>
                        <w:b w:val="0"/>
                        <w:bCs w:val="0"/>
                        <w:i w:val="0"/>
                        <w:iCs w:val="0"/>
                        <w:smallCaps w:val="0"/>
                        <w:strike w:val="0"/>
                      </w:rPr>
                      <w:t>势，是任何人也改变不了的。</w:t>
                    </w:r>
                  </w:p>
                </w:txbxContent>
              </v:textbox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949ABE5"/>
    <w:multiLevelType w:val="singleLevel"/>
    <w:tmpl w:val="B949ABE5"/>
    <w:lvl w:ilvl="0" w:tentative="0">
      <w:start w:val="65"/>
      <w:numFmt w:val="decimal"/>
      <w:lvlText w:val="(%1)"/>
      <w:lvlJc w:val="left"/>
      <w:rPr>
        <w:rFonts w:ascii="Calibri" w:hAnsi="Calibri" w:eastAsia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  <w:lang w:val="en-US" w:eastAsia="en-US" w:bidi="en-US"/>
      </w:rPr>
    </w:lvl>
  </w:abstractNum>
  <w:abstractNum w:abstractNumId="1">
    <w:nsid w:val="BECB580D"/>
    <w:multiLevelType w:val="singleLevel"/>
    <w:tmpl w:val="BECB580D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6"/>
        <w:szCs w:val="16"/>
        <w:u w:val="none"/>
        <w:lang w:val="zh-CN" w:eastAsia="zh-CN" w:bidi="zh-CN"/>
      </w:rPr>
    </w:lvl>
  </w:abstractNum>
  <w:abstractNum w:abstractNumId="2">
    <w:nsid w:val="C1AE07C5"/>
    <w:multiLevelType w:val="singleLevel"/>
    <w:tmpl w:val="C1AE07C5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  <w:lang w:val="zh-CN" w:eastAsia="zh-CN" w:bidi="zh-CN"/>
      </w:rPr>
    </w:lvl>
  </w:abstractNum>
  <w:abstractNum w:abstractNumId="3">
    <w:nsid w:val="C3624FD8"/>
    <w:multiLevelType w:val="singleLevel"/>
    <w:tmpl w:val="C3624FD8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  <w:lang w:val="zh-CN" w:eastAsia="zh-CN" w:bidi="zh-CN"/>
      </w:rPr>
    </w:lvl>
  </w:abstractNum>
  <w:abstractNum w:abstractNumId="4">
    <w:nsid w:val="D3C21398"/>
    <w:multiLevelType w:val="singleLevel"/>
    <w:tmpl w:val="D3C21398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-20"/>
        <w:w w:val="100"/>
        <w:position w:val="0"/>
        <w:sz w:val="16"/>
        <w:szCs w:val="16"/>
        <w:u w:val="none"/>
        <w:lang w:val="zh-CN" w:eastAsia="zh-CN" w:bidi="zh-CN"/>
      </w:rPr>
    </w:lvl>
  </w:abstractNum>
  <w:abstractNum w:abstractNumId="5">
    <w:nsid w:val="5C1DD726"/>
    <w:multiLevelType w:val="singleLevel"/>
    <w:tmpl w:val="5C1DD726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  <w:lang w:val="zh-CN" w:eastAsia="zh-CN" w:bidi="zh-CN"/>
      </w:rPr>
    </w:lvl>
  </w:abstractNum>
  <w:abstractNum w:abstractNumId="6">
    <w:nsid w:val="7FAD5346"/>
    <w:multiLevelType w:val="singleLevel"/>
    <w:tmpl w:val="7FAD5346"/>
    <w:lvl w:ilvl="0" w:tentative="0">
      <w:start w:val="75"/>
      <w:numFmt w:val="decimal"/>
      <w:lvlText w:val="(%1)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en-US" w:eastAsia="en-US" w:bidi="en-US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ocumentProtection w:enforcement="0"/>
  <w:evenAndOddHeaders w:val="1"/>
  <w:drawingGridHorizontalSpacing w:val="181"/>
  <w:drawingGridVerticalSpacing w:val="181"/>
  <w:displayHorizontalDrawingGridEvery w:val="1"/>
  <w:displayVerticalDrawingGridEvery w:val="1"/>
  <w:characterSpacingControl w:val="compressPunctuation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452AAF"/>
    <w:rsid w:val="25452AA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Microsoft JhengHei Light" w:hAnsi="Microsoft JhengHei Light" w:eastAsia="Microsoft JhengHei Light" w:cs="Microsoft JhengHei Light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Microsoft JhengHei Light" w:hAnsi="Microsoft JhengHei Light" w:eastAsia="Microsoft JhengHei Light" w:cs="Microsoft JhengHei Light"/>
      <w:color w:val="000000"/>
      <w:spacing w:val="0"/>
      <w:w w:val="100"/>
      <w:position w:val="0"/>
      <w:sz w:val="24"/>
      <w:szCs w:val="24"/>
      <w:lang w:val="zh-CN" w:eastAsia="zh-CN" w:bidi="zh-CN"/>
    </w:rPr>
  </w:style>
  <w:style w:type="character" w:default="1" w:styleId="4">
    <w:name w:val="Default Paragraph Font"/>
    <w:uiPriority w:val="0"/>
    <w:rPr>
      <w:rFonts w:ascii="Microsoft JhengHei Light" w:hAnsi="Microsoft JhengHei Light" w:eastAsia="Microsoft JhengHei Light" w:cs="Microsoft JhengHei Light"/>
      <w:color w:val="000000"/>
      <w:spacing w:val="0"/>
      <w:w w:val="100"/>
      <w:position w:val="0"/>
      <w:sz w:val="24"/>
      <w:szCs w:val="24"/>
      <w:lang w:val="zh-CN" w:eastAsia="zh-CN" w:bidi="zh-CN"/>
    </w:rPr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link w:val="34"/>
    <w:uiPriority w:val="0"/>
    <w:pPr>
      <w:widowControl w:val="0"/>
      <w:shd w:val="clear" w:color="auto" w:fill="FFFFFF"/>
      <w:spacing w:line="322" w:lineRule="exact"/>
      <w:jc w:val="distribute"/>
    </w:pPr>
    <w:rPr>
      <w:rFonts w:ascii="宋体" w:hAnsi="宋体" w:eastAsia="宋体" w:cs="宋体"/>
      <w:sz w:val="20"/>
      <w:szCs w:val="20"/>
      <w:u w:val="none"/>
    </w:rPr>
  </w:style>
  <w:style w:type="character" w:styleId="5">
    <w:name w:val="Hyperlink"/>
    <w:basedOn w:val="4"/>
    <w:uiPriority w:val="0"/>
    <w:rPr>
      <w:color w:val="0066CC"/>
      <w:u w:val="single"/>
    </w:rPr>
  </w:style>
  <w:style w:type="character" w:customStyle="1" w:styleId="6">
    <w:name w:val="正文文本 (3)_"/>
    <w:basedOn w:val="4"/>
    <w:link w:val="7"/>
    <w:uiPriority w:val="0"/>
    <w:rPr>
      <w:rFonts w:ascii="Times New Roman" w:hAnsi="Times New Roman" w:eastAsia="Times New Roman" w:cs="Times New Roman"/>
      <w:sz w:val="20"/>
      <w:szCs w:val="20"/>
      <w:u w:val="none"/>
    </w:rPr>
  </w:style>
  <w:style w:type="paragraph" w:customStyle="1" w:styleId="7">
    <w:name w:val="正文文本 (3)1"/>
    <w:basedOn w:val="1"/>
    <w:link w:val="6"/>
    <w:uiPriority w:val="0"/>
    <w:pPr>
      <w:widowControl w:val="0"/>
      <w:shd w:val="clear" w:color="auto" w:fill="FFFFFF"/>
      <w:spacing w:line="0" w:lineRule="exact"/>
    </w:pPr>
    <w:rPr>
      <w:rFonts w:ascii="Times New Roman" w:hAnsi="Times New Roman" w:eastAsia="Times New Roman" w:cs="Times New Roman"/>
      <w:sz w:val="20"/>
      <w:szCs w:val="20"/>
      <w:u w:val="none"/>
    </w:rPr>
  </w:style>
  <w:style w:type="character" w:customStyle="1" w:styleId="8">
    <w:name w:val="正文文本 (3)"/>
    <w:basedOn w:val="6"/>
    <w:uiPriority w:val="0"/>
    <w:rPr>
      <w:color w:val="FFFFFF"/>
      <w:spacing w:val="0"/>
      <w:w w:val="100"/>
      <w:position w:val="0"/>
      <w:lang w:val="zh-CN"/>
    </w:rPr>
  </w:style>
  <w:style w:type="character" w:customStyle="1" w:styleId="9">
    <w:name w:val="正文文本 (4)"/>
    <w:basedOn w:val="4"/>
    <w:uiPriority w:val="0"/>
    <w:rPr>
      <w:rFonts w:ascii="宋体" w:hAnsi="宋体" w:eastAsia="宋体" w:cs="宋体"/>
      <w:color w:val="141414"/>
      <w:spacing w:val="40"/>
      <w:w w:val="150"/>
      <w:sz w:val="28"/>
      <w:szCs w:val="28"/>
      <w:u w:val="none"/>
    </w:rPr>
  </w:style>
  <w:style w:type="character" w:customStyle="1" w:styleId="10">
    <w:name w:val="标题 #1_"/>
    <w:basedOn w:val="4"/>
    <w:link w:val="11"/>
    <w:uiPriority w:val="0"/>
    <w:rPr>
      <w:rFonts w:ascii="宋体" w:hAnsi="宋体" w:eastAsia="宋体" w:cs="宋体"/>
      <w:spacing w:val="200"/>
      <w:sz w:val="40"/>
      <w:szCs w:val="40"/>
      <w:u w:val="none"/>
    </w:rPr>
  </w:style>
  <w:style w:type="paragraph" w:customStyle="1" w:styleId="11">
    <w:name w:val="标题 #1"/>
    <w:basedOn w:val="1"/>
    <w:link w:val="10"/>
    <w:uiPriority w:val="0"/>
    <w:pPr>
      <w:widowControl w:val="0"/>
      <w:shd w:val="clear" w:color="auto" w:fill="FFFFFF"/>
      <w:spacing w:line="0" w:lineRule="exact"/>
      <w:jc w:val="center"/>
      <w:outlineLvl w:val="0"/>
    </w:pPr>
    <w:rPr>
      <w:rFonts w:ascii="宋体" w:hAnsi="宋体" w:eastAsia="宋体" w:cs="宋体"/>
      <w:spacing w:val="200"/>
      <w:sz w:val="40"/>
      <w:szCs w:val="40"/>
      <w:u w:val="none"/>
    </w:rPr>
  </w:style>
  <w:style w:type="character" w:customStyle="1" w:styleId="12">
    <w:name w:val="正文文本 (5)_"/>
    <w:basedOn w:val="4"/>
    <w:link w:val="13"/>
    <w:uiPriority w:val="0"/>
    <w:rPr>
      <w:rFonts w:ascii="宋体" w:hAnsi="宋体" w:eastAsia="宋体" w:cs="宋体"/>
      <w:sz w:val="30"/>
      <w:szCs w:val="30"/>
      <w:u w:val="none"/>
    </w:rPr>
  </w:style>
  <w:style w:type="paragraph" w:customStyle="1" w:styleId="13">
    <w:name w:val="正文文本 (5)"/>
    <w:basedOn w:val="1"/>
    <w:link w:val="12"/>
    <w:uiPriority w:val="0"/>
    <w:pPr>
      <w:widowControl w:val="0"/>
      <w:shd w:val="clear" w:color="auto" w:fill="FFFFFF"/>
      <w:spacing w:line="0" w:lineRule="exact"/>
    </w:pPr>
    <w:rPr>
      <w:rFonts w:ascii="宋体" w:hAnsi="宋体" w:eastAsia="宋体" w:cs="宋体"/>
      <w:sz w:val="30"/>
      <w:szCs w:val="30"/>
      <w:u w:val="none"/>
    </w:rPr>
  </w:style>
  <w:style w:type="character" w:customStyle="1" w:styleId="14">
    <w:name w:val="正文文本 (2)_"/>
    <w:basedOn w:val="4"/>
    <w:link w:val="15"/>
    <w:uiPriority w:val="0"/>
    <w:rPr>
      <w:rFonts w:ascii="宋体" w:hAnsi="宋体" w:eastAsia="宋体" w:cs="宋体"/>
      <w:sz w:val="20"/>
      <w:szCs w:val="20"/>
      <w:u w:val="none"/>
    </w:rPr>
  </w:style>
  <w:style w:type="paragraph" w:customStyle="1" w:styleId="15">
    <w:name w:val="正文文本 (2)3"/>
    <w:basedOn w:val="1"/>
    <w:link w:val="14"/>
    <w:uiPriority w:val="0"/>
    <w:pPr>
      <w:widowControl w:val="0"/>
      <w:shd w:val="clear" w:color="auto" w:fill="FFFFFF"/>
      <w:spacing w:line="0" w:lineRule="exact"/>
      <w:jc w:val="center"/>
    </w:pPr>
    <w:rPr>
      <w:rFonts w:ascii="宋体" w:hAnsi="宋体" w:eastAsia="宋体" w:cs="宋体"/>
      <w:sz w:val="20"/>
      <w:szCs w:val="20"/>
      <w:u w:val="none"/>
    </w:rPr>
  </w:style>
  <w:style w:type="character" w:customStyle="1" w:styleId="16">
    <w:name w:val="正文文本 (2) + Calibri"/>
    <w:aliases w:val="10.5 pt"/>
    <w:basedOn w:val="14"/>
    <w:uiPriority w:val="0"/>
    <w:rPr>
      <w:rFonts w:ascii="Calibri" w:hAnsi="Calibri" w:eastAsia="Calibri" w:cs="Calibri"/>
      <w:color w:val="000000"/>
      <w:spacing w:val="0"/>
      <w:w w:val="100"/>
      <w:position w:val="0"/>
      <w:sz w:val="21"/>
      <w:szCs w:val="21"/>
      <w:lang w:val="en-US" w:eastAsia="en-US" w:bidi="en-US"/>
    </w:rPr>
  </w:style>
  <w:style w:type="character" w:customStyle="1" w:styleId="17">
    <w:name w:val="正文文本 (6)_"/>
    <w:basedOn w:val="4"/>
    <w:link w:val="18"/>
    <w:uiPriority w:val="0"/>
    <w:rPr>
      <w:rFonts w:ascii="宋体" w:hAnsi="宋体" w:eastAsia="宋体" w:cs="宋体"/>
      <w:spacing w:val="90"/>
      <w:sz w:val="17"/>
      <w:szCs w:val="17"/>
      <w:u w:val="none"/>
    </w:rPr>
  </w:style>
  <w:style w:type="paragraph" w:customStyle="1" w:styleId="18">
    <w:name w:val="正文文本 (6)"/>
    <w:basedOn w:val="1"/>
    <w:link w:val="17"/>
    <w:uiPriority w:val="0"/>
    <w:pPr>
      <w:widowControl w:val="0"/>
      <w:shd w:val="clear" w:color="auto" w:fill="FFFFFF"/>
      <w:spacing w:line="0" w:lineRule="exact"/>
      <w:jc w:val="center"/>
    </w:pPr>
    <w:rPr>
      <w:rFonts w:ascii="宋体" w:hAnsi="宋体" w:eastAsia="宋体" w:cs="宋体"/>
      <w:spacing w:val="90"/>
      <w:sz w:val="17"/>
      <w:szCs w:val="17"/>
      <w:u w:val="none"/>
    </w:rPr>
  </w:style>
  <w:style w:type="character" w:customStyle="1" w:styleId="19">
    <w:name w:val="正文文本 (7)_"/>
    <w:basedOn w:val="4"/>
    <w:link w:val="20"/>
    <w:uiPriority w:val="0"/>
    <w:rPr>
      <w:rFonts w:ascii="宋体" w:hAnsi="宋体" w:eastAsia="宋体" w:cs="宋体"/>
      <w:sz w:val="15"/>
      <w:szCs w:val="15"/>
      <w:u w:val="none"/>
    </w:rPr>
  </w:style>
  <w:style w:type="paragraph" w:customStyle="1" w:styleId="20">
    <w:name w:val="正文文本 (7)"/>
    <w:basedOn w:val="1"/>
    <w:link w:val="19"/>
    <w:uiPriority w:val="0"/>
    <w:pPr>
      <w:widowControl w:val="0"/>
      <w:shd w:val="clear" w:color="auto" w:fill="FFFFFF"/>
      <w:spacing w:line="0" w:lineRule="exact"/>
      <w:jc w:val="distribute"/>
    </w:pPr>
    <w:rPr>
      <w:rFonts w:ascii="宋体" w:hAnsi="宋体" w:eastAsia="宋体" w:cs="宋体"/>
      <w:sz w:val="15"/>
      <w:szCs w:val="15"/>
      <w:u w:val="none"/>
    </w:rPr>
  </w:style>
  <w:style w:type="character" w:customStyle="1" w:styleId="21">
    <w:name w:val="正文文本 (7) + 8.5 pt"/>
    <w:aliases w:val="间距 2 pt"/>
    <w:basedOn w:val="19"/>
    <w:uiPriority w:val="0"/>
    <w:rPr>
      <w:color w:val="000000"/>
      <w:spacing w:val="40"/>
      <w:w w:val="100"/>
      <w:position w:val="0"/>
      <w:sz w:val="17"/>
      <w:szCs w:val="17"/>
      <w:lang w:val="zh-CN" w:eastAsia="zh-CN" w:bidi="zh-CN"/>
    </w:rPr>
  </w:style>
  <w:style w:type="character" w:customStyle="1" w:styleId="22">
    <w:name w:val="正文文本 (7) + Franklin Gothic Book"/>
    <w:aliases w:val="6 pt"/>
    <w:basedOn w:val="19"/>
    <w:uiPriority w:val="0"/>
    <w:rPr>
      <w:rFonts w:ascii="Franklin Gothic Book" w:hAnsi="Franklin Gothic Book" w:eastAsia="Franklin Gothic Book" w:cs="Franklin Gothic Book"/>
      <w:color w:val="000000"/>
      <w:spacing w:val="0"/>
      <w:w w:val="100"/>
      <w:position w:val="0"/>
      <w:sz w:val="12"/>
      <w:szCs w:val="12"/>
      <w:lang w:val="en-US" w:eastAsia="en-US" w:bidi="en-US"/>
    </w:rPr>
  </w:style>
  <w:style w:type="character" w:customStyle="1" w:styleId="23">
    <w:name w:val="正文文本 (2) + 间距 4 pt"/>
    <w:basedOn w:val="14"/>
    <w:uiPriority w:val="0"/>
    <w:rPr>
      <w:color w:val="000000"/>
      <w:spacing w:val="90"/>
      <w:w w:val="100"/>
      <w:position w:val="0"/>
      <w:lang w:val="zh-CN" w:eastAsia="zh-CN" w:bidi="zh-CN"/>
    </w:rPr>
  </w:style>
  <w:style w:type="character" w:customStyle="1" w:styleId="24">
    <w:name w:val="正文文本 (8)_"/>
    <w:basedOn w:val="4"/>
    <w:link w:val="25"/>
    <w:uiPriority w:val="0"/>
    <w:rPr>
      <w:rFonts w:ascii="宋体" w:hAnsi="宋体" w:eastAsia="宋体" w:cs="宋体"/>
      <w:sz w:val="32"/>
      <w:szCs w:val="32"/>
      <w:u w:val="none"/>
    </w:rPr>
  </w:style>
  <w:style w:type="paragraph" w:customStyle="1" w:styleId="25">
    <w:name w:val="正文文本 (8)"/>
    <w:basedOn w:val="1"/>
    <w:link w:val="24"/>
    <w:uiPriority w:val="0"/>
    <w:pPr>
      <w:widowControl w:val="0"/>
      <w:shd w:val="clear" w:color="auto" w:fill="FFFFFF"/>
      <w:spacing w:line="672" w:lineRule="exact"/>
      <w:ind w:firstLine="680"/>
      <w:jc w:val="distribute"/>
    </w:pPr>
    <w:rPr>
      <w:rFonts w:ascii="宋体" w:hAnsi="宋体" w:eastAsia="宋体" w:cs="宋体"/>
      <w:sz w:val="32"/>
      <w:szCs w:val="32"/>
      <w:u w:val="none"/>
    </w:rPr>
  </w:style>
  <w:style w:type="character" w:customStyle="1" w:styleId="26">
    <w:name w:val="正文文本 (2)"/>
    <w:basedOn w:val="4"/>
    <w:uiPriority w:val="0"/>
    <w:rPr>
      <w:rFonts w:ascii="宋体" w:hAnsi="宋体" w:eastAsia="宋体" w:cs="宋体"/>
      <w:sz w:val="20"/>
      <w:szCs w:val="20"/>
      <w:u w:val="none"/>
      <w:lang w:val="en-US" w:eastAsia="en-US" w:bidi="en-US"/>
    </w:rPr>
  </w:style>
  <w:style w:type="character" w:customStyle="1" w:styleId="27">
    <w:name w:val="正文文本 (2) + Calibri"/>
    <w:aliases w:val="11.5 pt"/>
    <w:basedOn w:val="14"/>
    <w:uiPriority w:val="0"/>
    <w:rPr>
      <w:rFonts w:ascii="Calibri" w:hAnsi="Calibri" w:eastAsia="Calibri" w:cs="Calibri"/>
      <w:color w:val="000000"/>
      <w:spacing w:val="0"/>
      <w:w w:val="100"/>
      <w:position w:val="0"/>
      <w:sz w:val="23"/>
      <w:szCs w:val="23"/>
      <w:lang w:val="en-US" w:eastAsia="en-US" w:bidi="en-US"/>
    </w:rPr>
  </w:style>
  <w:style w:type="character" w:customStyle="1" w:styleId="28">
    <w:name w:val="正文文本 (2) + Calibri"/>
    <w:basedOn w:val="14"/>
    <w:uiPriority w:val="0"/>
    <w:rPr>
      <w:rFonts w:ascii="Calibri" w:hAnsi="Calibri" w:eastAsia="Calibri" w:cs="Calibri"/>
      <w:color w:val="000000"/>
      <w:spacing w:val="0"/>
      <w:w w:val="100"/>
      <w:position w:val="0"/>
      <w:sz w:val="20"/>
      <w:szCs w:val="20"/>
      <w:lang w:val="en-US" w:eastAsia="en-US" w:bidi="en-US"/>
    </w:rPr>
  </w:style>
  <w:style w:type="character" w:customStyle="1" w:styleId="29">
    <w:name w:val="正文文本 (9)_"/>
    <w:basedOn w:val="4"/>
    <w:link w:val="30"/>
    <w:uiPriority w:val="0"/>
    <w:rPr>
      <w:rFonts w:ascii="宋体" w:hAnsi="宋体" w:eastAsia="宋体" w:cs="宋体"/>
      <w:sz w:val="26"/>
      <w:szCs w:val="26"/>
      <w:u w:val="none"/>
    </w:rPr>
  </w:style>
  <w:style w:type="paragraph" w:customStyle="1" w:styleId="30">
    <w:name w:val="正文文本 (9)"/>
    <w:basedOn w:val="1"/>
    <w:link w:val="29"/>
    <w:uiPriority w:val="0"/>
    <w:pPr>
      <w:widowControl w:val="0"/>
      <w:shd w:val="clear" w:color="auto" w:fill="FFFFFF"/>
      <w:spacing w:line="0" w:lineRule="exact"/>
      <w:jc w:val="center"/>
    </w:pPr>
    <w:rPr>
      <w:rFonts w:ascii="宋体" w:hAnsi="宋体" w:eastAsia="宋体" w:cs="宋体"/>
      <w:sz w:val="26"/>
      <w:szCs w:val="26"/>
      <w:u w:val="none"/>
    </w:rPr>
  </w:style>
  <w:style w:type="character" w:customStyle="1" w:styleId="31">
    <w:name w:val="正文文本 (9) + 间距 5 pt"/>
    <w:basedOn w:val="29"/>
    <w:uiPriority w:val="0"/>
    <w:rPr>
      <w:color w:val="000000"/>
      <w:spacing w:val="110"/>
      <w:w w:val="100"/>
      <w:position w:val="0"/>
      <w:lang w:val="zh-CN" w:eastAsia="zh-CN" w:bidi="zh-CN"/>
    </w:rPr>
  </w:style>
  <w:style w:type="character" w:customStyle="1" w:styleId="32">
    <w:name w:val="正文文本 (10)_"/>
    <w:basedOn w:val="4"/>
    <w:link w:val="33"/>
    <w:uiPriority w:val="0"/>
    <w:rPr>
      <w:rFonts w:ascii="宋体" w:hAnsi="宋体" w:eastAsia="宋体" w:cs="宋体"/>
      <w:spacing w:val="10"/>
      <w:sz w:val="20"/>
      <w:szCs w:val="20"/>
      <w:u w:val="none"/>
    </w:rPr>
  </w:style>
  <w:style w:type="paragraph" w:customStyle="1" w:styleId="33">
    <w:name w:val="正文文本 (10)"/>
    <w:basedOn w:val="1"/>
    <w:link w:val="32"/>
    <w:uiPriority w:val="0"/>
    <w:pPr>
      <w:widowControl w:val="0"/>
      <w:shd w:val="clear" w:color="auto" w:fill="FFFFFF"/>
      <w:spacing w:line="326" w:lineRule="exact"/>
      <w:jc w:val="distribute"/>
    </w:pPr>
    <w:rPr>
      <w:rFonts w:ascii="宋体" w:hAnsi="宋体" w:eastAsia="宋体" w:cs="宋体"/>
      <w:spacing w:val="10"/>
      <w:sz w:val="20"/>
      <w:szCs w:val="20"/>
      <w:u w:val="none"/>
    </w:rPr>
  </w:style>
  <w:style w:type="character" w:customStyle="1" w:styleId="34">
    <w:name w:val="目录_"/>
    <w:basedOn w:val="4"/>
    <w:link w:val="2"/>
    <w:uiPriority w:val="0"/>
    <w:rPr>
      <w:rFonts w:ascii="宋体" w:hAnsi="宋体" w:eastAsia="宋体" w:cs="宋体"/>
      <w:sz w:val="20"/>
      <w:szCs w:val="20"/>
      <w:u w:val="none"/>
    </w:rPr>
  </w:style>
  <w:style w:type="character" w:customStyle="1" w:styleId="35">
    <w:name w:val="目录 (2)_"/>
    <w:basedOn w:val="4"/>
    <w:link w:val="36"/>
    <w:uiPriority w:val="0"/>
    <w:rPr>
      <w:rFonts w:ascii="宋体" w:hAnsi="宋体" w:eastAsia="宋体" w:cs="宋体"/>
      <w:sz w:val="26"/>
      <w:szCs w:val="26"/>
      <w:u w:val="none"/>
    </w:rPr>
  </w:style>
  <w:style w:type="paragraph" w:customStyle="1" w:styleId="36">
    <w:name w:val="目录 (2)"/>
    <w:basedOn w:val="1"/>
    <w:link w:val="35"/>
    <w:uiPriority w:val="0"/>
    <w:pPr>
      <w:widowControl w:val="0"/>
      <w:shd w:val="clear" w:color="auto" w:fill="FFFFFF"/>
      <w:spacing w:line="0" w:lineRule="exact"/>
      <w:jc w:val="center"/>
    </w:pPr>
    <w:rPr>
      <w:rFonts w:ascii="宋体" w:hAnsi="宋体" w:eastAsia="宋体" w:cs="宋体"/>
      <w:sz w:val="26"/>
      <w:szCs w:val="26"/>
      <w:u w:val="none"/>
    </w:rPr>
  </w:style>
  <w:style w:type="character" w:customStyle="1" w:styleId="37">
    <w:name w:val="目录 (3)_"/>
    <w:basedOn w:val="4"/>
    <w:link w:val="38"/>
    <w:uiPriority w:val="0"/>
    <w:rPr>
      <w:rFonts w:ascii="宋体" w:hAnsi="宋体" w:eastAsia="宋体" w:cs="宋体"/>
      <w:sz w:val="19"/>
      <w:szCs w:val="19"/>
      <w:u w:val="none"/>
      <w:lang w:val="en-US" w:eastAsia="en-US" w:bidi="en-US"/>
    </w:rPr>
  </w:style>
  <w:style w:type="paragraph" w:customStyle="1" w:styleId="38">
    <w:name w:val="目录 (3)"/>
    <w:basedOn w:val="1"/>
    <w:link w:val="37"/>
    <w:uiPriority w:val="0"/>
    <w:pPr>
      <w:widowControl w:val="0"/>
      <w:shd w:val="clear" w:color="auto" w:fill="FFFFFF"/>
      <w:spacing w:line="322" w:lineRule="exact"/>
      <w:jc w:val="distribute"/>
    </w:pPr>
    <w:rPr>
      <w:rFonts w:ascii="宋体" w:hAnsi="宋体" w:eastAsia="宋体" w:cs="宋体"/>
      <w:sz w:val="19"/>
      <w:szCs w:val="19"/>
      <w:u w:val="none"/>
      <w:lang w:val="en-US" w:eastAsia="en-US" w:bidi="en-US"/>
    </w:rPr>
  </w:style>
  <w:style w:type="character" w:customStyle="1" w:styleId="39">
    <w:name w:val="目录 (3) + Calibri"/>
    <w:aliases w:val="10 pt"/>
    <w:basedOn w:val="37"/>
    <w:uiPriority w:val="0"/>
    <w:rPr>
      <w:rFonts w:ascii="Calibri" w:hAnsi="Calibri" w:eastAsia="Calibri" w:cs="Calibri"/>
      <w:color w:val="000000"/>
      <w:spacing w:val="0"/>
      <w:w w:val="100"/>
      <w:position w:val="0"/>
      <w:sz w:val="20"/>
      <w:szCs w:val="20"/>
    </w:rPr>
  </w:style>
  <w:style w:type="character" w:customStyle="1" w:styleId="40">
    <w:name w:val="目录 (3) + 10 pt"/>
    <w:basedOn w:val="37"/>
    <w:uiPriority w:val="0"/>
    <w:rPr>
      <w:color w:val="000000"/>
      <w:spacing w:val="0"/>
      <w:w w:val="100"/>
      <w:position w:val="0"/>
      <w:sz w:val="20"/>
      <w:szCs w:val="20"/>
      <w:lang w:val="zh-CN" w:eastAsia="zh-CN" w:bidi="zh-CN"/>
    </w:rPr>
  </w:style>
  <w:style w:type="character" w:customStyle="1" w:styleId="41">
    <w:name w:val="目录 (4)_"/>
    <w:basedOn w:val="4"/>
    <w:link w:val="42"/>
    <w:uiPriority w:val="0"/>
    <w:rPr>
      <w:rFonts w:ascii="宋体" w:hAnsi="宋体" w:eastAsia="宋体" w:cs="宋体"/>
      <w:spacing w:val="-20"/>
      <w:sz w:val="20"/>
      <w:szCs w:val="20"/>
      <w:u w:val="none"/>
      <w:lang w:val="en-US" w:eastAsia="en-US" w:bidi="en-US"/>
    </w:rPr>
  </w:style>
  <w:style w:type="paragraph" w:customStyle="1" w:styleId="42">
    <w:name w:val="目录 (4)"/>
    <w:basedOn w:val="1"/>
    <w:link w:val="41"/>
    <w:uiPriority w:val="0"/>
    <w:pPr>
      <w:widowControl w:val="0"/>
      <w:shd w:val="clear" w:color="auto" w:fill="FFFFFF"/>
      <w:spacing w:line="326" w:lineRule="exact"/>
      <w:jc w:val="distribute"/>
    </w:pPr>
    <w:rPr>
      <w:rFonts w:ascii="宋体" w:hAnsi="宋体" w:eastAsia="宋体" w:cs="宋体"/>
      <w:spacing w:val="-20"/>
      <w:sz w:val="20"/>
      <w:szCs w:val="20"/>
      <w:u w:val="none"/>
      <w:lang w:val="en-US" w:eastAsia="en-US" w:bidi="en-US"/>
    </w:rPr>
  </w:style>
  <w:style w:type="character" w:customStyle="1" w:styleId="43">
    <w:name w:val="目录 (4) + Georgia"/>
    <w:aliases w:val="8.5 pt,间距 0 pt"/>
    <w:basedOn w:val="41"/>
    <w:uiPriority w:val="0"/>
    <w:rPr>
      <w:rFonts w:ascii="Georgia" w:hAnsi="Georgia" w:eastAsia="Georgia" w:cs="Georgia"/>
      <w:color w:val="000000"/>
      <w:spacing w:val="0"/>
      <w:w w:val="100"/>
      <w:position w:val="0"/>
      <w:sz w:val="17"/>
      <w:szCs w:val="17"/>
    </w:rPr>
  </w:style>
  <w:style w:type="character" w:customStyle="1" w:styleId="44">
    <w:name w:val="目录 (4) + 间距 0 pt"/>
    <w:basedOn w:val="41"/>
    <w:uiPriority w:val="0"/>
    <w:rPr>
      <w:color w:val="000000"/>
      <w:spacing w:val="0"/>
      <w:w w:val="100"/>
      <w:position w:val="0"/>
    </w:rPr>
  </w:style>
  <w:style w:type="character" w:customStyle="1" w:styleId="45">
    <w:name w:val="目录 + Calibri"/>
    <w:aliases w:val="10.5 pt"/>
    <w:basedOn w:val="34"/>
    <w:uiPriority w:val="0"/>
    <w:rPr>
      <w:rFonts w:ascii="Calibri" w:hAnsi="Calibri" w:eastAsia="Calibri" w:cs="Calibri"/>
      <w:color w:val="000000"/>
      <w:spacing w:val="0"/>
      <w:w w:val="100"/>
      <w:position w:val="0"/>
      <w:sz w:val="21"/>
      <w:szCs w:val="21"/>
      <w:lang w:val="en-US" w:eastAsia="en-US" w:bidi="en-US"/>
    </w:rPr>
  </w:style>
  <w:style w:type="character" w:customStyle="1" w:styleId="46">
    <w:name w:val="目录 + 间距 -1 pt"/>
    <w:basedOn w:val="34"/>
    <w:uiPriority w:val="0"/>
    <w:rPr>
      <w:color w:val="000000"/>
      <w:spacing w:val="-20"/>
      <w:w w:val="100"/>
      <w:position w:val="0"/>
      <w:lang w:val="zh-CN" w:eastAsia="zh-CN" w:bidi="zh-CN"/>
    </w:rPr>
  </w:style>
  <w:style w:type="character" w:customStyle="1" w:styleId="47">
    <w:name w:val="正文文本 (2) + 间距 -1 pt"/>
    <w:basedOn w:val="14"/>
    <w:qFormat/>
    <w:uiPriority w:val="0"/>
    <w:rPr>
      <w:color w:val="000000"/>
      <w:spacing w:val="-20"/>
      <w:w w:val="100"/>
      <w:position w:val="0"/>
      <w:lang w:val="zh-CN" w:eastAsia="zh-CN" w:bidi="zh-CN"/>
    </w:rPr>
  </w:style>
  <w:style w:type="character" w:customStyle="1" w:styleId="48">
    <w:name w:val="正文文本 (2) + 斜体"/>
    <w:basedOn w:val="14"/>
    <w:qFormat/>
    <w:uiPriority w:val="0"/>
    <w:rPr>
      <w:i/>
      <w:iCs/>
      <w:color w:val="000000"/>
      <w:spacing w:val="0"/>
      <w:w w:val="100"/>
      <w:position w:val="0"/>
      <w:lang w:val="zh-CN" w:eastAsia="zh-CN" w:bidi="zh-CN"/>
    </w:rPr>
  </w:style>
  <w:style w:type="character" w:customStyle="1" w:styleId="49">
    <w:name w:val="目录 + Georgia"/>
    <w:aliases w:val="13 pt,斜体"/>
    <w:basedOn w:val="34"/>
    <w:qFormat/>
    <w:uiPriority w:val="0"/>
    <w:rPr>
      <w:rFonts w:ascii="Georgia" w:hAnsi="Georgia" w:eastAsia="Georgia" w:cs="Georgia"/>
      <w:i/>
      <w:iCs/>
      <w:color w:val="000000"/>
      <w:spacing w:val="0"/>
      <w:w w:val="100"/>
      <w:position w:val="0"/>
      <w:sz w:val="26"/>
      <w:szCs w:val="26"/>
      <w:lang w:val="en-US" w:eastAsia="en-US" w:bidi="en-US"/>
    </w:rPr>
  </w:style>
  <w:style w:type="character" w:customStyle="1" w:styleId="50">
    <w:name w:val="目录 + 斜体"/>
    <w:basedOn w:val="34"/>
    <w:qFormat/>
    <w:uiPriority w:val="0"/>
    <w:rPr>
      <w:i/>
      <w:iCs/>
      <w:color w:val="000000"/>
      <w:spacing w:val="0"/>
      <w:w w:val="100"/>
      <w:position w:val="0"/>
      <w:lang w:val="zh-CN" w:eastAsia="zh-CN" w:bidi="zh-CN"/>
    </w:rPr>
  </w:style>
  <w:style w:type="character" w:customStyle="1" w:styleId="51">
    <w:name w:val="页眉或页脚_"/>
    <w:basedOn w:val="4"/>
    <w:link w:val="52"/>
    <w:qFormat/>
    <w:uiPriority w:val="0"/>
    <w:rPr>
      <w:rFonts w:ascii="Calibri" w:hAnsi="Calibri" w:eastAsia="Calibri" w:cs="Calibri"/>
      <w:sz w:val="10"/>
      <w:szCs w:val="10"/>
      <w:u w:val="none"/>
      <w:lang w:val="en-US" w:eastAsia="en-US" w:bidi="en-US"/>
    </w:rPr>
  </w:style>
  <w:style w:type="paragraph" w:customStyle="1" w:styleId="52">
    <w:name w:val="页眉或页脚1"/>
    <w:basedOn w:val="1"/>
    <w:link w:val="51"/>
    <w:uiPriority w:val="0"/>
    <w:pPr>
      <w:widowControl w:val="0"/>
      <w:shd w:val="clear" w:color="auto" w:fill="FFFFFF"/>
      <w:spacing w:line="0" w:lineRule="exact"/>
    </w:pPr>
    <w:rPr>
      <w:rFonts w:ascii="Calibri" w:hAnsi="Calibri" w:eastAsia="Calibri" w:cs="Calibri"/>
      <w:sz w:val="10"/>
      <w:szCs w:val="10"/>
      <w:u w:val="none"/>
      <w:lang w:val="en-US" w:eastAsia="en-US" w:bidi="en-US"/>
    </w:rPr>
  </w:style>
  <w:style w:type="character" w:customStyle="1" w:styleId="53">
    <w:name w:val="页眉或页脚 + SimSun"/>
    <w:aliases w:val="10 pt,间距 1 pt"/>
    <w:basedOn w:val="51"/>
    <w:qFormat/>
    <w:uiPriority w:val="0"/>
    <w:rPr>
      <w:rFonts w:ascii="宋体" w:hAnsi="宋体" w:eastAsia="宋体" w:cs="宋体"/>
      <w:color w:val="000000"/>
      <w:spacing w:val="30"/>
      <w:w w:val="100"/>
      <w:position w:val="0"/>
      <w:sz w:val="20"/>
      <w:szCs w:val="20"/>
      <w:lang w:val="zh-CN" w:eastAsia="zh-CN" w:bidi="zh-CN"/>
    </w:rPr>
  </w:style>
  <w:style w:type="character" w:customStyle="1" w:styleId="54">
    <w:name w:val="目录 + 斜体"/>
    <w:aliases w:val="间距 -2 pt"/>
    <w:basedOn w:val="34"/>
    <w:qFormat/>
    <w:uiPriority w:val="0"/>
    <w:rPr>
      <w:i/>
      <w:iCs/>
      <w:color w:val="000000"/>
      <w:spacing w:val="-40"/>
      <w:w w:val="100"/>
      <w:position w:val="0"/>
      <w:lang w:val="zh-CN" w:eastAsia="zh-CN" w:bidi="zh-CN"/>
    </w:rPr>
  </w:style>
  <w:style w:type="character" w:customStyle="1" w:styleId="55">
    <w:name w:val="目录 (5)_"/>
    <w:basedOn w:val="4"/>
    <w:link w:val="56"/>
    <w:qFormat/>
    <w:uiPriority w:val="0"/>
    <w:rPr>
      <w:rFonts w:ascii="宋体" w:hAnsi="宋体" w:eastAsia="宋体" w:cs="宋体"/>
      <w:i/>
      <w:iCs/>
      <w:sz w:val="20"/>
      <w:szCs w:val="20"/>
      <w:u w:val="none"/>
      <w:lang w:val="en-US" w:eastAsia="en-US" w:bidi="en-US"/>
    </w:rPr>
  </w:style>
  <w:style w:type="paragraph" w:customStyle="1" w:styleId="56">
    <w:name w:val="目录 (5)"/>
    <w:basedOn w:val="1"/>
    <w:link w:val="55"/>
    <w:uiPriority w:val="0"/>
    <w:pPr>
      <w:widowControl w:val="0"/>
      <w:shd w:val="clear" w:color="auto" w:fill="FFFFFF"/>
      <w:spacing w:line="326" w:lineRule="exact"/>
      <w:jc w:val="distribute"/>
    </w:pPr>
    <w:rPr>
      <w:rFonts w:ascii="宋体" w:hAnsi="宋体" w:eastAsia="宋体" w:cs="宋体"/>
      <w:i/>
      <w:iCs/>
      <w:sz w:val="20"/>
      <w:szCs w:val="20"/>
      <w:u w:val="none"/>
      <w:lang w:val="en-US" w:eastAsia="en-US" w:bidi="en-US"/>
    </w:rPr>
  </w:style>
  <w:style w:type="character" w:customStyle="1" w:styleId="57">
    <w:name w:val="目录 (5) + 非斜体"/>
    <w:basedOn w:val="55"/>
    <w:qFormat/>
    <w:uiPriority w:val="0"/>
    <w:rPr>
      <w:color w:val="000000"/>
      <w:spacing w:val="0"/>
      <w:w w:val="100"/>
      <w:position w:val="0"/>
      <w:lang w:val="zh-CN" w:eastAsia="zh-CN" w:bidi="zh-CN"/>
    </w:rPr>
  </w:style>
  <w:style w:type="character" w:customStyle="1" w:styleId="58">
    <w:name w:val="页眉或页脚"/>
    <w:basedOn w:val="51"/>
    <w:qFormat/>
    <w:uiPriority w:val="0"/>
    <w:rPr>
      <w:color w:val="000000"/>
      <w:spacing w:val="0"/>
      <w:w w:val="100"/>
      <w:position w:val="0"/>
    </w:rPr>
  </w:style>
  <w:style w:type="character" w:customStyle="1" w:styleId="59">
    <w:name w:val="页眉或页脚 + 11 pt"/>
    <w:basedOn w:val="51"/>
    <w:qFormat/>
    <w:uiPriority w:val="0"/>
    <w:rPr>
      <w:color w:val="000000"/>
      <w:spacing w:val="0"/>
      <w:w w:val="100"/>
      <w:position w:val="0"/>
      <w:sz w:val="22"/>
      <w:szCs w:val="22"/>
      <w:lang w:val="zh-CN" w:eastAsia="zh-CN" w:bidi="zh-CN"/>
    </w:rPr>
  </w:style>
  <w:style w:type="character" w:customStyle="1" w:styleId="60">
    <w:name w:val="目录 + 间距 0 pt"/>
    <w:basedOn w:val="34"/>
    <w:qFormat/>
    <w:uiPriority w:val="0"/>
    <w:rPr>
      <w:color w:val="000000"/>
      <w:spacing w:val="10"/>
      <w:w w:val="100"/>
      <w:position w:val="0"/>
      <w:lang w:val="zh-CN" w:eastAsia="zh-CN" w:bidi="zh-CN"/>
    </w:rPr>
  </w:style>
  <w:style w:type="character" w:customStyle="1" w:styleId="61">
    <w:name w:val="标题 #2_"/>
    <w:basedOn w:val="4"/>
    <w:link w:val="62"/>
    <w:uiPriority w:val="0"/>
    <w:rPr>
      <w:rFonts w:ascii="宋体" w:hAnsi="宋体" w:eastAsia="宋体" w:cs="宋体"/>
      <w:spacing w:val="170"/>
      <w:sz w:val="30"/>
      <w:szCs w:val="30"/>
      <w:u w:val="none"/>
    </w:rPr>
  </w:style>
  <w:style w:type="paragraph" w:customStyle="1" w:styleId="62">
    <w:name w:val="标题 #2"/>
    <w:basedOn w:val="1"/>
    <w:link w:val="61"/>
    <w:uiPriority w:val="0"/>
    <w:pPr>
      <w:widowControl w:val="0"/>
      <w:shd w:val="clear" w:color="auto" w:fill="FFFFFF"/>
      <w:spacing w:line="0" w:lineRule="exact"/>
      <w:jc w:val="center"/>
      <w:outlineLvl w:val="1"/>
    </w:pPr>
    <w:rPr>
      <w:rFonts w:ascii="宋体" w:hAnsi="宋体" w:eastAsia="宋体" w:cs="宋体"/>
      <w:spacing w:val="170"/>
      <w:sz w:val="30"/>
      <w:szCs w:val="30"/>
      <w:u w:val="none"/>
    </w:rPr>
  </w:style>
  <w:style w:type="character" w:customStyle="1" w:styleId="63">
    <w:name w:val="正文文本 (2) + 13 pt"/>
    <w:basedOn w:val="14"/>
    <w:uiPriority w:val="0"/>
    <w:rPr>
      <w:color w:val="000000"/>
      <w:spacing w:val="0"/>
      <w:w w:val="100"/>
      <w:position w:val="0"/>
      <w:sz w:val="26"/>
      <w:szCs w:val="26"/>
      <w:lang w:val="zh-CN" w:eastAsia="zh-CN" w:bidi="zh-CN"/>
    </w:rPr>
  </w:style>
  <w:style w:type="character" w:customStyle="1" w:styleId="64">
    <w:name w:val="正文文本 (11)_"/>
    <w:basedOn w:val="4"/>
    <w:link w:val="65"/>
    <w:qFormat/>
    <w:uiPriority w:val="0"/>
    <w:rPr>
      <w:rFonts w:ascii="宋体" w:hAnsi="宋体" w:eastAsia="宋体" w:cs="宋体"/>
      <w:sz w:val="20"/>
      <w:szCs w:val="20"/>
      <w:u w:val="none"/>
    </w:rPr>
  </w:style>
  <w:style w:type="paragraph" w:customStyle="1" w:styleId="65">
    <w:name w:val="正文文本 (11)"/>
    <w:basedOn w:val="1"/>
    <w:link w:val="64"/>
    <w:uiPriority w:val="0"/>
    <w:pPr>
      <w:widowControl w:val="0"/>
      <w:shd w:val="clear" w:color="auto" w:fill="FFFFFF"/>
      <w:spacing w:line="340" w:lineRule="exact"/>
      <w:jc w:val="distribute"/>
    </w:pPr>
    <w:rPr>
      <w:rFonts w:ascii="宋体" w:hAnsi="宋体" w:eastAsia="宋体" w:cs="宋体"/>
      <w:sz w:val="20"/>
      <w:szCs w:val="20"/>
      <w:u w:val="none"/>
    </w:rPr>
  </w:style>
  <w:style w:type="character" w:customStyle="1" w:styleId="66">
    <w:name w:val="正文文本 (11) + 粗体"/>
    <w:basedOn w:val="64"/>
    <w:qFormat/>
    <w:uiPriority w:val="0"/>
    <w:rPr>
      <w:b/>
      <w:bCs/>
      <w:color w:val="000000"/>
      <w:spacing w:val="0"/>
      <w:w w:val="100"/>
      <w:position w:val="0"/>
      <w:lang w:val="zh-CN" w:eastAsia="zh-CN" w:bidi="zh-CN"/>
    </w:rPr>
  </w:style>
  <w:style w:type="character" w:customStyle="1" w:styleId="67">
    <w:name w:val="正文文本 (11) + Georgia"/>
    <w:aliases w:val="9 pt"/>
    <w:basedOn w:val="64"/>
    <w:qFormat/>
    <w:uiPriority w:val="0"/>
    <w:rPr>
      <w:rFonts w:ascii="Georgia" w:hAnsi="Georgia" w:eastAsia="Georgia" w:cs="Georgia"/>
      <w:color w:val="000000"/>
      <w:spacing w:val="0"/>
      <w:w w:val="100"/>
      <w:position w:val="0"/>
      <w:sz w:val="18"/>
      <w:szCs w:val="18"/>
      <w:lang w:val="en-US" w:eastAsia="en-US" w:bidi="en-US"/>
    </w:rPr>
  </w:style>
  <w:style w:type="character" w:customStyle="1" w:styleId="68">
    <w:name w:val="正文文本 (2) + 粗体"/>
    <w:basedOn w:val="14"/>
    <w:qFormat/>
    <w:uiPriority w:val="0"/>
    <w:rPr>
      <w:b/>
      <w:bCs/>
      <w:color w:val="000000"/>
      <w:spacing w:val="0"/>
      <w:w w:val="100"/>
      <w:position w:val="0"/>
      <w:lang w:val="zh-CN" w:eastAsia="zh-CN" w:bidi="zh-CN"/>
    </w:rPr>
  </w:style>
  <w:style w:type="character" w:customStyle="1" w:styleId="69">
    <w:name w:val="正文文本 (2) + 9 pt"/>
    <w:basedOn w:val="14"/>
    <w:qFormat/>
    <w:uiPriority w:val="0"/>
    <w:rPr>
      <w:color w:val="000000"/>
      <w:spacing w:val="0"/>
      <w:w w:val="100"/>
      <w:position w:val="0"/>
      <w:sz w:val="18"/>
      <w:szCs w:val="18"/>
      <w:lang w:val="zh-CN" w:eastAsia="zh-CN" w:bidi="zh-CN"/>
    </w:rPr>
  </w:style>
  <w:style w:type="character" w:customStyle="1" w:styleId="70">
    <w:name w:val="正文文本 (11) + Georgia"/>
    <w:aliases w:val="9 pt,间距 -1 pt"/>
    <w:basedOn w:val="64"/>
    <w:qFormat/>
    <w:uiPriority w:val="0"/>
    <w:rPr>
      <w:rFonts w:ascii="Georgia" w:hAnsi="Georgia" w:eastAsia="Georgia" w:cs="Georgia"/>
      <w:color w:val="000000"/>
      <w:spacing w:val="-20"/>
      <w:w w:val="100"/>
      <w:position w:val="0"/>
      <w:sz w:val="18"/>
      <w:szCs w:val="18"/>
      <w:lang w:val="en-US" w:eastAsia="en-US" w:bidi="en-US"/>
    </w:rPr>
  </w:style>
  <w:style w:type="character" w:customStyle="1" w:styleId="71">
    <w:name w:val="页眉或页脚 + Garamond"/>
    <w:aliases w:val="11.5 pt"/>
    <w:basedOn w:val="51"/>
    <w:uiPriority w:val="0"/>
    <w:rPr>
      <w:rFonts w:ascii="Garamond" w:hAnsi="Garamond" w:eastAsia="Garamond" w:cs="Garamond"/>
      <w:color w:val="000000"/>
      <w:spacing w:val="0"/>
      <w:w w:val="100"/>
      <w:position w:val="0"/>
      <w:sz w:val="23"/>
      <w:szCs w:val="23"/>
    </w:rPr>
  </w:style>
  <w:style w:type="character" w:customStyle="1" w:styleId="72">
    <w:name w:val="正文文本 (18)_"/>
    <w:basedOn w:val="4"/>
    <w:link w:val="73"/>
    <w:qFormat/>
    <w:uiPriority w:val="0"/>
    <w:rPr>
      <w:rFonts w:ascii="宋体" w:hAnsi="宋体" w:eastAsia="宋体" w:cs="宋体"/>
      <w:i/>
      <w:iCs/>
      <w:spacing w:val="80"/>
      <w:sz w:val="15"/>
      <w:szCs w:val="15"/>
      <w:u w:val="none"/>
    </w:rPr>
  </w:style>
  <w:style w:type="paragraph" w:customStyle="1" w:styleId="73">
    <w:name w:val="正文文本 (18)"/>
    <w:basedOn w:val="1"/>
    <w:link w:val="72"/>
    <w:uiPriority w:val="0"/>
    <w:pPr>
      <w:widowControl w:val="0"/>
      <w:shd w:val="clear" w:color="auto" w:fill="FFFFFF"/>
      <w:spacing w:line="0" w:lineRule="exact"/>
    </w:pPr>
    <w:rPr>
      <w:rFonts w:ascii="宋体" w:hAnsi="宋体" w:eastAsia="宋体" w:cs="宋体"/>
      <w:i/>
      <w:iCs/>
      <w:spacing w:val="80"/>
      <w:sz w:val="15"/>
      <w:szCs w:val="15"/>
      <w:u w:val="none"/>
    </w:rPr>
  </w:style>
  <w:style w:type="character" w:customStyle="1" w:styleId="74">
    <w:name w:val="标题 #2 + 间距 0 pt"/>
    <w:basedOn w:val="61"/>
    <w:qFormat/>
    <w:uiPriority w:val="0"/>
    <w:rPr>
      <w:color w:val="000000"/>
      <w:spacing w:val="0"/>
      <w:w w:val="100"/>
      <w:position w:val="0"/>
      <w:lang w:val="zh-CN" w:eastAsia="zh-CN" w:bidi="zh-CN"/>
    </w:rPr>
  </w:style>
  <w:style w:type="character" w:customStyle="1" w:styleId="75">
    <w:name w:val="正文文本 (11) + 7.5 pt"/>
    <w:aliases w:val="间距 3 pt"/>
    <w:basedOn w:val="64"/>
    <w:uiPriority w:val="0"/>
    <w:rPr>
      <w:color w:val="000000"/>
      <w:spacing w:val="60"/>
      <w:w w:val="100"/>
      <w:position w:val="0"/>
      <w:sz w:val="15"/>
      <w:szCs w:val="15"/>
      <w:lang w:val="zh-CN" w:eastAsia="zh-CN" w:bidi="zh-CN"/>
    </w:rPr>
  </w:style>
  <w:style w:type="character" w:customStyle="1" w:styleId="76">
    <w:name w:val="正文文本 (11) + 10.5 pt"/>
    <w:basedOn w:val="64"/>
    <w:qFormat/>
    <w:uiPriority w:val="0"/>
    <w:rPr>
      <w:color w:val="000000"/>
      <w:spacing w:val="0"/>
      <w:w w:val="100"/>
      <w:position w:val="0"/>
      <w:sz w:val="21"/>
      <w:szCs w:val="21"/>
      <w:lang w:val="zh-CN" w:eastAsia="zh-CN" w:bidi="zh-CN"/>
    </w:rPr>
  </w:style>
  <w:style w:type="character" w:customStyle="1" w:styleId="77">
    <w:name w:val="正文文本 (12) + 非粗体"/>
    <w:basedOn w:val="78"/>
    <w:qFormat/>
    <w:uiPriority w:val="0"/>
  </w:style>
  <w:style w:type="character" w:customStyle="1" w:styleId="78">
    <w:name w:val="正文文本 (12)_"/>
    <w:basedOn w:val="4"/>
    <w:link w:val="79"/>
    <w:qFormat/>
    <w:uiPriority w:val="0"/>
    <w:rPr>
      <w:rFonts w:ascii="宋体" w:hAnsi="宋体" w:eastAsia="宋体" w:cs="宋体"/>
      <w:b/>
      <w:bCs/>
      <w:sz w:val="20"/>
      <w:szCs w:val="20"/>
      <w:u w:val="none"/>
    </w:rPr>
  </w:style>
  <w:style w:type="paragraph" w:customStyle="1" w:styleId="79">
    <w:name w:val="正文文本 (12)"/>
    <w:basedOn w:val="1"/>
    <w:link w:val="78"/>
    <w:uiPriority w:val="0"/>
    <w:pPr>
      <w:widowControl w:val="0"/>
      <w:shd w:val="clear" w:color="auto" w:fill="FFFFFF"/>
      <w:spacing w:line="340" w:lineRule="exact"/>
      <w:jc w:val="distribute"/>
    </w:pPr>
    <w:rPr>
      <w:rFonts w:ascii="宋体" w:hAnsi="宋体" w:eastAsia="宋体" w:cs="宋体"/>
      <w:b/>
      <w:bCs/>
      <w:sz w:val="20"/>
      <w:szCs w:val="20"/>
      <w:u w:val="none"/>
    </w:rPr>
  </w:style>
  <w:style w:type="character" w:customStyle="1" w:styleId="80">
    <w:name w:val="页眉或页脚 + SimSun"/>
    <w:aliases w:val="10 pt"/>
    <w:basedOn w:val="51"/>
    <w:qFormat/>
    <w:uiPriority w:val="0"/>
    <w:rPr>
      <w:rFonts w:ascii="宋体" w:hAnsi="宋体" w:eastAsia="宋体" w:cs="宋体"/>
      <w:color w:val="000000"/>
      <w:spacing w:val="0"/>
      <w:w w:val="100"/>
      <w:position w:val="0"/>
      <w:sz w:val="20"/>
      <w:szCs w:val="20"/>
    </w:rPr>
  </w:style>
  <w:style w:type="character" w:customStyle="1" w:styleId="81">
    <w:name w:val="正文文本 (11) + Malgun Gothic"/>
    <w:aliases w:val="16 pt,间距 0 pt,缩放 50%"/>
    <w:basedOn w:val="64"/>
    <w:qFormat/>
    <w:uiPriority w:val="0"/>
    <w:rPr>
      <w:rFonts w:ascii="Malgun Gothic" w:hAnsi="Malgun Gothic" w:eastAsia="Malgun Gothic" w:cs="Malgun Gothic"/>
      <w:color w:val="000000"/>
      <w:spacing w:val="-10"/>
      <w:w w:val="50"/>
      <w:position w:val="0"/>
      <w:sz w:val="32"/>
      <w:szCs w:val="32"/>
      <w:lang w:val="zh-CN" w:eastAsia="zh-CN" w:bidi="zh-CN"/>
    </w:rPr>
  </w:style>
  <w:style w:type="character" w:customStyle="1" w:styleId="82">
    <w:name w:val="正文文本 (13)_"/>
    <w:basedOn w:val="4"/>
    <w:link w:val="83"/>
    <w:qFormat/>
    <w:uiPriority w:val="0"/>
    <w:rPr>
      <w:rFonts w:ascii="宋体" w:hAnsi="宋体" w:eastAsia="宋体" w:cs="宋体"/>
      <w:spacing w:val="0"/>
      <w:sz w:val="17"/>
      <w:szCs w:val="17"/>
      <w:u w:val="none"/>
    </w:rPr>
  </w:style>
  <w:style w:type="paragraph" w:customStyle="1" w:styleId="83">
    <w:name w:val="正文文本 (13)1"/>
    <w:basedOn w:val="1"/>
    <w:link w:val="82"/>
    <w:uiPriority w:val="0"/>
    <w:pPr>
      <w:widowControl w:val="0"/>
      <w:shd w:val="clear" w:color="auto" w:fill="FFFFFF"/>
      <w:spacing w:line="0" w:lineRule="exact"/>
    </w:pPr>
    <w:rPr>
      <w:rFonts w:ascii="宋体" w:hAnsi="宋体" w:eastAsia="宋体" w:cs="宋体"/>
      <w:spacing w:val="0"/>
      <w:sz w:val="17"/>
      <w:szCs w:val="17"/>
      <w:u w:val="none"/>
    </w:rPr>
  </w:style>
  <w:style w:type="character" w:customStyle="1" w:styleId="84">
    <w:name w:val="页眉或页脚 + Microsoft Sans Serif"/>
    <w:aliases w:val="10 pt,斜体,间距 0 pt"/>
    <w:basedOn w:val="51"/>
    <w:qFormat/>
    <w:uiPriority w:val="0"/>
    <w:rPr>
      <w:rFonts w:ascii="Microsoft Sans Serif" w:hAnsi="Microsoft Sans Serif" w:eastAsia="Microsoft Sans Serif" w:cs="Microsoft Sans Serif"/>
      <w:i/>
      <w:iCs/>
      <w:color w:val="000000"/>
      <w:spacing w:val="-10"/>
      <w:w w:val="100"/>
      <w:position w:val="0"/>
      <w:sz w:val="20"/>
      <w:szCs w:val="20"/>
    </w:rPr>
  </w:style>
  <w:style w:type="character" w:customStyle="1" w:styleId="85">
    <w:name w:val="页眉或页脚 + Microsoft Sans Serif"/>
    <w:aliases w:val="5.5 pt"/>
    <w:basedOn w:val="51"/>
    <w:qFormat/>
    <w:uiPriority w:val="0"/>
    <w:rPr>
      <w:rFonts w:ascii="Microsoft Sans Serif" w:hAnsi="Microsoft Sans Serif" w:eastAsia="Microsoft Sans Serif" w:cs="Microsoft Sans Serif"/>
      <w:color w:val="000000"/>
      <w:spacing w:val="0"/>
      <w:w w:val="100"/>
      <w:position w:val="0"/>
      <w:sz w:val="11"/>
      <w:szCs w:val="11"/>
      <w:lang w:val="zh-CN" w:eastAsia="zh-CN" w:bidi="zh-CN"/>
    </w:rPr>
  </w:style>
  <w:style w:type="character" w:customStyle="1" w:styleId="86">
    <w:name w:val="正文文本 (11) + 14 pt"/>
    <w:basedOn w:val="64"/>
    <w:uiPriority w:val="0"/>
    <w:rPr>
      <w:color w:val="000000"/>
      <w:spacing w:val="0"/>
      <w:w w:val="100"/>
      <w:position w:val="0"/>
      <w:sz w:val="28"/>
      <w:szCs w:val="28"/>
      <w:lang w:val="zh-CN" w:eastAsia="zh-CN" w:bidi="zh-CN"/>
    </w:rPr>
  </w:style>
  <w:style w:type="character" w:customStyle="1" w:styleId="87">
    <w:name w:val="正文文本 (11) + 13 pt"/>
    <w:basedOn w:val="64"/>
    <w:qFormat/>
    <w:uiPriority w:val="0"/>
    <w:rPr>
      <w:color w:val="000000"/>
      <w:spacing w:val="0"/>
      <w:w w:val="100"/>
      <w:position w:val="0"/>
      <w:sz w:val="26"/>
      <w:szCs w:val="26"/>
      <w:lang w:val="zh-CN" w:eastAsia="zh-CN" w:bidi="zh-CN"/>
    </w:rPr>
  </w:style>
  <w:style w:type="character" w:customStyle="1" w:styleId="88">
    <w:name w:val="正文文本 (2) + Calibri"/>
    <w:aliases w:val="10.5 pt,间距 -1 pt"/>
    <w:basedOn w:val="14"/>
    <w:qFormat/>
    <w:uiPriority w:val="0"/>
    <w:rPr>
      <w:rFonts w:ascii="Calibri" w:hAnsi="Calibri" w:eastAsia="Calibri" w:cs="Calibri"/>
      <w:color w:val="000000"/>
      <w:spacing w:val="-20"/>
      <w:w w:val="100"/>
      <w:position w:val="0"/>
      <w:sz w:val="21"/>
      <w:szCs w:val="21"/>
      <w:lang w:val="en-US" w:eastAsia="en-US" w:bidi="en-US"/>
    </w:rPr>
  </w:style>
  <w:style w:type="character" w:customStyle="1" w:styleId="89">
    <w:name w:val="正文文本 (2) + 13 pt"/>
    <w:aliases w:val="间距 7 pt"/>
    <w:basedOn w:val="14"/>
    <w:qFormat/>
    <w:uiPriority w:val="0"/>
    <w:rPr>
      <w:color w:val="000000"/>
      <w:spacing w:val="150"/>
      <w:w w:val="100"/>
      <w:position w:val="0"/>
      <w:sz w:val="26"/>
      <w:szCs w:val="26"/>
      <w:lang w:val="zh-CN" w:eastAsia="zh-CN" w:bidi="zh-CN"/>
    </w:rPr>
  </w:style>
  <w:style w:type="character" w:customStyle="1" w:styleId="90">
    <w:name w:val="正文文本 (2) + 7.5 pt"/>
    <w:aliases w:val="间距 -1 pt,缩放 70%"/>
    <w:basedOn w:val="14"/>
    <w:qFormat/>
    <w:uiPriority w:val="0"/>
    <w:rPr>
      <w:color w:val="000000"/>
      <w:spacing w:val="-30"/>
      <w:w w:val="70"/>
      <w:position w:val="0"/>
      <w:sz w:val="15"/>
      <w:szCs w:val="15"/>
      <w:lang w:val="zh-CN" w:eastAsia="zh-CN" w:bidi="zh-CN"/>
    </w:rPr>
  </w:style>
  <w:style w:type="character" w:customStyle="1" w:styleId="91">
    <w:name w:val="正文文本 (11) + 间距 4 pt"/>
    <w:basedOn w:val="64"/>
    <w:qFormat/>
    <w:uiPriority w:val="0"/>
    <w:rPr>
      <w:color w:val="000000"/>
      <w:spacing w:val="80"/>
      <w:w w:val="100"/>
      <w:position w:val="0"/>
      <w:lang w:val="zh-CN" w:eastAsia="zh-CN" w:bidi="zh-CN"/>
    </w:rPr>
  </w:style>
  <w:style w:type="character" w:customStyle="1" w:styleId="92">
    <w:name w:val="正文文本 (11) + 间距 3 pt"/>
    <w:basedOn w:val="64"/>
    <w:qFormat/>
    <w:uiPriority w:val="0"/>
    <w:rPr>
      <w:color w:val="000000"/>
      <w:spacing w:val="60"/>
      <w:w w:val="100"/>
      <w:position w:val="0"/>
      <w:lang w:val="zh-CN" w:eastAsia="zh-CN" w:bidi="zh-CN"/>
    </w:rPr>
  </w:style>
  <w:style w:type="character" w:customStyle="1" w:styleId="93">
    <w:name w:val="正文文本 (14)_"/>
    <w:basedOn w:val="4"/>
    <w:link w:val="94"/>
    <w:uiPriority w:val="0"/>
    <w:rPr>
      <w:rFonts w:ascii="宋体" w:hAnsi="宋体" w:eastAsia="宋体" w:cs="宋体"/>
      <w:sz w:val="16"/>
      <w:szCs w:val="16"/>
      <w:u w:val="none"/>
    </w:rPr>
  </w:style>
  <w:style w:type="paragraph" w:customStyle="1" w:styleId="94">
    <w:name w:val="正文文本 (14)"/>
    <w:basedOn w:val="1"/>
    <w:link w:val="93"/>
    <w:uiPriority w:val="0"/>
    <w:pPr>
      <w:widowControl w:val="0"/>
      <w:shd w:val="clear" w:color="auto" w:fill="FFFFFF"/>
      <w:spacing w:line="0" w:lineRule="exact"/>
    </w:pPr>
    <w:rPr>
      <w:rFonts w:ascii="宋体" w:hAnsi="宋体" w:eastAsia="宋体" w:cs="宋体"/>
      <w:sz w:val="16"/>
      <w:szCs w:val="16"/>
      <w:u w:val="none"/>
    </w:rPr>
  </w:style>
  <w:style w:type="character" w:customStyle="1" w:styleId="95">
    <w:name w:val="正文文本 (11) + 7.5 pt"/>
    <w:aliases w:val="间距 -1 pt,缩放 70%"/>
    <w:basedOn w:val="64"/>
    <w:qFormat/>
    <w:uiPriority w:val="0"/>
    <w:rPr>
      <w:color w:val="000000"/>
      <w:spacing w:val="-30"/>
      <w:w w:val="70"/>
      <w:position w:val="0"/>
      <w:sz w:val="15"/>
      <w:szCs w:val="15"/>
      <w:lang w:val="zh-CN" w:eastAsia="zh-CN" w:bidi="zh-CN"/>
    </w:rPr>
  </w:style>
  <w:style w:type="character" w:customStyle="1" w:styleId="96">
    <w:name w:val="正文文本 (11) + Microsoft Sans Serif"/>
    <w:aliases w:val="8.5 pt"/>
    <w:basedOn w:val="64"/>
    <w:qFormat/>
    <w:uiPriority w:val="0"/>
    <w:rPr>
      <w:rFonts w:ascii="Microsoft Sans Serif" w:hAnsi="Microsoft Sans Serif" w:eastAsia="Microsoft Sans Serif" w:cs="Microsoft Sans Serif"/>
      <w:color w:val="000000"/>
      <w:spacing w:val="0"/>
      <w:w w:val="100"/>
      <w:position w:val="0"/>
      <w:sz w:val="17"/>
      <w:szCs w:val="17"/>
      <w:lang w:val="zh-CN" w:eastAsia="zh-CN" w:bidi="zh-CN"/>
    </w:rPr>
  </w:style>
  <w:style w:type="character" w:customStyle="1" w:styleId="97">
    <w:name w:val="正文文本 (15)_"/>
    <w:basedOn w:val="4"/>
    <w:link w:val="98"/>
    <w:uiPriority w:val="0"/>
    <w:rPr>
      <w:rFonts w:ascii="宋体" w:hAnsi="宋体" w:eastAsia="宋体" w:cs="宋体"/>
      <w:sz w:val="16"/>
      <w:szCs w:val="16"/>
      <w:u w:val="none"/>
    </w:rPr>
  </w:style>
  <w:style w:type="paragraph" w:customStyle="1" w:styleId="98">
    <w:name w:val="正文文本 (15)1"/>
    <w:basedOn w:val="1"/>
    <w:link w:val="97"/>
    <w:uiPriority w:val="0"/>
    <w:pPr>
      <w:widowControl w:val="0"/>
      <w:shd w:val="clear" w:color="auto" w:fill="FFFFFF"/>
      <w:spacing w:line="255" w:lineRule="exact"/>
      <w:jc w:val="distribute"/>
    </w:pPr>
    <w:rPr>
      <w:rFonts w:ascii="宋体" w:hAnsi="宋体" w:eastAsia="宋体" w:cs="宋体"/>
      <w:sz w:val="16"/>
      <w:szCs w:val="16"/>
      <w:u w:val="none"/>
    </w:rPr>
  </w:style>
  <w:style w:type="character" w:customStyle="1" w:styleId="99">
    <w:name w:val="正文文本 (15) + Garamond"/>
    <w:aliases w:val="7.5 pt"/>
    <w:basedOn w:val="97"/>
    <w:qFormat/>
    <w:uiPriority w:val="0"/>
    <w:rPr>
      <w:rFonts w:ascii="Garamond" w:hAnsi="Garamond" w:eastAsia="Garamond" w:cs="Garamond"/>
      <w:color w:val="000000"/>
      <w:spacing w:val="0"/>
      <w:w w:val="100"/>
      <w:position w:val="0"/>
      <w:sz w:val="15"/>
      <w:szCs w:val="15"/>
      <w:lang w:val="en-US" w:eastAsia="en-US" w:bidi="en-US"/>
    </w:rPr>
  </w:style>
  <w:style w:type="character" w:customStyle="1" w:styleId="100">
    <w:name w:val="正文文本 (15) + 间距 3 pt"/>
    <w:basedOn w:val="97"/>
    <w:uiPriority w:val="0"/>
    <w:rPr>
      <w:color w:val="000000"/>
      <w:spacing w:val="70"/>
      <w:w w:val="100"/>
      <w:position w:val="0"/>
      <w:lang w:val="zh-CN" w:eastAsia="zh-CN" w:bidi="zh-CN"/>
    </w:rPr>
  </w:style>
  <w:style w:type="character" w:customStyle="1" w:styleId="101">
    <w:name w:val="正文文本 (11) + 7.5 pt"/>
    <w:basedOn w:val="64"/>
    <w:qFormat/>
    <w:uiPriority w:val="0"/>
    <w:rPr>
      <w:color w:val="000000"/>
      <w:spacing w:val="0"/>
      <w:w w:val="100"/>
      <w:position w:val="0"/>
      <w:sz w:val="15"/>
      <w:szCs w:val="15"/>
      <w:lang w:val="zh-CN" w:eastAsia="zh-CN" w:bidi="zh-CN"/>
    </w:rPr>
  </w:style>
  <w:style w:type="character" w:customStyle="1" w:styleId="102">
    <w:name w:val="标题 #3_"/>
    <w:basedOn w:val="4"/>
    <w:link w:val="103"/>
    <w:qFormat/>
    <w:uiPriority w:val="0"/>
    <w:rPr>
      <w:rFonts w:ascii="宋体" w:hAnsi="宋体" w:eastAsia="宋体" w:cs="宋体"/>
      <w:sz w:val="26"/>
      <w:szCs w:val="26"/>
      <w:u w:val="none"/>
    </w:rPr>
  </w:style>
  <w:style w:type="paragraph" w:customStyle="1" w:styleId="103">
    <w:name w:val="标题 #3"/>
    <w:basedOn w:val="1"/>
    <w:link w:val="102"/>
    <w:uiPriority w:val="0"/>
    <w:pPr>
      <w:widowControl w:val="0"/>
      <w:shd w:val="clear" w:color="auto" w:fill="FFFFFF"/>
      <w:spacing w:line="340" w:lineRule="exact"/>
      <w:ind w:firstLine="480"/>
      <w:jc w:val="distribute"/>
      <w:outlineLvl w:val="2"/>
    </w:pPr>
    <w:rPr>
      <w:rFonts w:ascii="宋体" w:hAnsi="宋体" w:eastAsia="宋体" w:cs="宋体"/>
      <w:sz w:val="26"/>
      <w:szCs w:val="26"/>
      <w:u w:val="none"/>
    </w:rPr>
  </w:style>
  <w:style w:type="character" w:customStyle="1" w:styleId="104">
    <w:name w:val="标题 #3 + Garamond"/>
    <w:aliases w:val="10 pt"/>
    <w:basedOn w:val="102"/>
    <w:qFormat/>
    <w:uiPriority w:val="0"/>
    <w:rPr>
      <w:rFonts w:ascii="Garamond" w:hAnsi="Garamond" w:eastAsia="Garamond" w:cs="Garamond"/>
      <w:color w:val="000000"/>
      <w:spacing w:val="0"/>
      <w:w w:val="100"/>
      <w:position w:val="0"/>
      <w:sz w:val="20"/>
      <w:szCs w:val="20"/>
      <w:lang w:val="en-US" w:eastAsia="en-US" w:bidi="en-US"/>
    </w:rPr>
  </w:style>
  <w:style w:type="character" w:customStyle="1" w:styleId="105">
    <w:name w:val="标题 #3 + 10 pt"/>
    <w:basedOn w:val="102"/>
    <w:uiPriority w:val="0"/>
    <w:rPr>
      <w:color w:val="000000"/>
      <w:spacing w:val="0"/>
      <w:w w:val="100"/>
      <w:position w:val="0"/>
      <w:sz w:val="20"/>
      <w:szCs w:val="20"/>
      <w:lang w:val="zh-CN" w:eastAsia="zh-CN" w:bidi="zh-CN"/>
    </w:rPr>
  </w:style>
  <w:style w:type="character" w:customStyle="1" w:styleId="106">
    <w:name w:val="正文文本 (2) + 12 pt"/>
    <w:basedOn w:val="14"/>
    <w:qFormat/>
    <w:uiPriority w:val="0"/>
    <w:rPr>
      <w:color w:val="000000"/>
      <w:spacing w:val="0"/>
      <w:w w:val="100"/>
      <w:position w:val="0"/>
      <w:sz w:val="24"/>
      <w:szCs w:val="24"/>
      <w:lang w:val="zh-CN" w:eastAsia="zh-CN" w:bidi="zh-CN"/>
    </w:rPr>
  </w:style>
  <w:style w:type="character" w:customStyle="1" w:styleId="107">
    <w:name w:val="正文文本 (11) + Garamond"/>
    <w:basedOn w:val="64"/>
    <w:qFormat/>
    <w:uiPriority w:val="0"/>
    <w:rPr>
      <w:rFonts w:ascii="Garamond" w:hAnsi="Garamond" w:eastAsia="Garamond" w:cs="Garamond"/>
      <w:color w:val="000000"/>
      <w:spacing w:val="0"/>
      <w:w w:val="100"/>
      <w:position w:val="0"/>
      <w:lang w:val="en-US" w:eastAsia="en-US" w:bidi="en-US"/>
    </w:rPr>
  </w:style>
  <w:style w:type="character" w:customStyle="1" w:styleId="108">
    <w:name w:val="正文文本 (2) + Franklin Gothic Medium Cond"/>
    <w:aliases w:val="19 pt"/>
    <w:basedOn w:val="14"/>
    <w:qFormat/>
    <w:uiPriority w:val="0"/>
    <w:rPr>
      <w:rFonts w:ascii="Franklin Gothic Medium Cond" w:hAnsi="Franklin Gothic Medium Cond" w:eastAsia="Franklin Gothic Medium Cond" w:cs="Franklin Gothic Medium Cond"/>
      <w:color w:val="000000"/>
      <w:spacing w:val="0"/>
      <w:w w:val="100"/>
      <w:position w:val="0"/>
      <w:sz w:val="38"/>
      <w:szCs w:val="38"/>
      <w:lang w:val="zh-CN" w:eastAsia="zh-CN" w:bidi="zh-CN"/>
    </w:rPr>
  </w:style>
  <w:style w:type="character" w:customStyle="1" w:styleId="109">
    <w:name w:val="正文文本 (2) + 14 pt"/>
    <w:basedOn w:val="14"/>
    <w:qFormat/>
    <w:uiPriority w:val="0"/>
    <w:rPr>
      <w:color w:val="000000"/>
      <w:spacing w:val="0"/>
      <w:w w:val="100"/>
      <w:position w:val="0"/>
      <w:sz w:val="28"/>
      <w:szCs w:val="28"/>
      <w:lang w:val="zh-CN" w:eastAsia="zh-CN" w:bidi="zh-CN"/>
    </w:rPr>
  </w:style>
  <w:style w:type="character" w:customStyle="1" w:styleId="110">
    <w:name w:val="标题 #4_"/>
    <w:basedOn w:val="4"/>
    <w:link w:val="111"/>
    <w:uiPriority w:val="0"/>
    <w:rPr>
      <w:rFonts w:ascii="宋体" w:hAnsi="宋体" w:eastAsia="宋体" w:cs="宋体"/>
      <w:b/>
      <w:bCs/>
      <w:sz w:val="20"/>
      <w:szCs w:val="20"/>
      <w:u w:val="none"/>
    </w:rPr>
  </w:style>
  <w:style w:type="paragraph" w:customStyle="1" w:styleId="111">
    <w:name w:val="标题 #4"/>
    <w:basedOn w:val="1"/>
    <w:link w:val="110"/>
    <w:uiPriority w:val="0"/>
    <w:pPr>
      <w:widowControl w:val="0"/>
      <w:shd w:val="clear" w:color="auto" w:fill="FFFFFF"/>
      <w:spacing w:line="0" w:lineRule="exact"/>
      <w:jc w:val="distribute"/>
      <w:outlineLvl w:val="3"/>
    </w:pPr>
    <w:rPr>
      <w:rFonts w:ascii="宋体" w:hAnsi="宋体" w:eastAsia="宋体" w:cs="宋体"/>
      <w:b/>
      <w:bCs/>
      <w:sz w:val="20"/>
      <w:szCs w:val="20"/>
      <w:u w:val="none"/>
    </w:rPr>
  </w:style>
  <w:style w:type="character" w:customStyle="1" w:styleId="112">
    <w:name w:val="标题 #4 + 非粗体"/>
    <w:basedOn w:val="110"/>
    <w:qFormat/>
    <w:uiPriority w:val="0"/>
    <w:rPr>
      <w:color w:val="000000"/>
      <w:spacing w:val="0"/>
      <w:w w:val="100"/>
      <w:position w:val="0"/>
      <w:lang w:val="zh-CN" w:eastAsia="zh-CN" w:bidi="zh-CN"/>
    </w:rPr>
  </w:style>
  <w:style w:type="character" w:customStyle="1" w:styleId="113">
    <w:name w:val="正文文本 (2) + 7.5 pt"/>
    <w:basedOn w:val="14"/>
    <w:qFormat/>
    <w:uiPriority w:val="0"/>
    <w:rPr>
      <w:color w:val="000000"/>
      <w:spacing w:val="0"/>
      <w:w w:val="100"/>
      <w:position w:val="0"/>
      <w:sz w:val="15"/>
      <w:szCs w:val="15"/>
      <w:lang w:val="zh-CN" w:eastAsia="zh-CN" w:bidi="zh-CN"/>
    </w:rPr>
  </w:style>
  <w:style w:type="character" w:customStyle="1" w:styleId="114">
    <w:name w:val="正文文本 (11) + 间距 1 pt"/>
    <w:basedOn w:val="64"/>
    <w:qFormat/>
    <w:uiPriority w:val="0"/>
    <w:rPr>
      <w:color w:val="000000"/>
      <w:spacing w:val="20"/>
      <w:w w:val="100"/>
      <w:position w:val="0"/>
      <w:lang w:val="zh-CN" w:eastAsia="zh-CN" w:bidi="zh-CN"/>
    </w:rPr>
  </w:style>
  <w:style w:type="character" w:customStyle="1" w:styleId="115">
    <w:name w:val="页眉或页脚 (4)_"/>
    <w:basedOn w:val="4"/>
    <w:link w:val="116"/>
    <w:qFormat/>
    <w:uiPriority w:val="0"/>
    <w:rPr>
      <w:rFonts w:ascii="Garamond" w:hAnsi="Garamond" w:eastAsia="Garamond" w:cs="Garamond"/>
      <w:sz w:val="23"/>
      <w:szCs w:val="23"/>
      <w:u w:val="none"/>
      <w:lang w:val="en-US" w:eastAsia="en-US" w:bidi="en-US"/>
    </w:rPr>
  </w:style>
  <w:style w:type="paragraph" w:customStyle="1" w:styleId="116">
    <w:name w:val="页眉或页脚 (4)1"/>
    <w:basedOn w:val="1"/>
    <w:link w:val="115"/>
    <w:uiPriority w:val="0"/>
    <w:pPr>
      <w:widowControl w:val="0"/>
      <w:shd w:val="clear" w:color="auto" w:fill="FFFFFF"/>
      <w:spacing w:line="0" w:lineRule="exact"/>
    </w:pPr>
    <w:rPr>
      <w:rFonts w:ascii="Garamond" w:hAnsi="Garamond" w:eastAsia="Garamond" w:cs="Garamond"/>
      <w:sz w:val="23"/>
      <w:szCs w:val="23"/>
      <w:u w:val="none"/>
      <w:lang w:val="en-US" w:eastAsia="en-US" w:bidi="en-US"/>
    </w:rPr>
  </w:style>
  <w:style w:type="character" w:customStyle="1" w:styleId="117">
    <w:name w:val="页眉或页脚 (4) + SimSun"/>
    <w:aliases w:val="10 pt,间距 0 pt"/>
    <w:basedOn w:val="115"/>
    <w:qFormat/>
    <w:uiPriority w:val="0"/>
    <w:rPr>
      <w:rFonts w:ascii="宋体" w:hAnsi="宋体" w:eastAsia="宋体" w:cs="宋体"/>
      <w:color w:val="000000"/>
      <w:spacing w:val="10"/>
      <w:w w:val="100"/>
      <w:position w:val="0"/>
      <w:sz w:val="20"/>
      <w:szCs w:val="20"/>
      <w:lang w:val="zh-CN" w:eastAsia="zh-CN" w:bidi="zh-CN"/>
    </w:rPr>
  </w:style>
  <w:style w:type="character" w:customStyle="1" w:styleId="118">
    <w:name w:val="正文文本 (12) + Calibri"/>
    <w:aliases w:val="10.5 pt,非粗体"/>
    <w:basedOn w:val="78"/>
    <w:qFormat/>
    <w:uiPriority w:val="0"/>
    <w:rPr>
      <w:rFonts w:ascii="Calibri" w:hAnsi="Calibri" w:eastAsia="Calibri" w:cs="Calibri"/>
      <w:color w:val="000000"/>
      <w:spacing w:val="0"/>
      <w:w w:val="100"/>
      <w:position w:val="0"/>
      <w:sz w:val="21"/>
      <w:szCs w:val="21"/>
      <w:lang w:val="en-US" w:eastAsia="en-US" w:bidi="en-US"/>
    </w:rPr>
  </w:style>
  <w:style w:type="character" w:customStyle="1" w:styleId="119">
    <w:name w:val="正文文本 (2) + Calibri"/>
    <w:aliases w:val="10.5 pt,小型大写"/>
    <w:basedOn w:val="14"/>
    <w:uiPriority w:val="0"/>
    <w:rPr>
      <w:rFonts w:ascii="Calibri" w:hAnsi="Calibri" w:eastAsia="Calibri" w:cs="Calibri"/>
      <w:smallCaps/>
      <w:color w:val="000000"/>
      <w:spacing w:val="0"/>
      <w:w w:val="100"/>
      <w:position w:val="0"/>
      <w:sz w:val="21"/>
      <w:szCs w:val="21"/>
      <w:lang w:val="en-US" w:eastAsia="en-US" w:bidi="en-US"/>
    </w:rPr>
  </w:style>
  <w:style w:type="character" w:customStyle="1" w:styleId="120">
    <w:name w:val="正文文本 (2) + 间距 1 pt"/>
    <w:basedOn w:val="14"/>
    <w:qFormat/>
    <w:uiPriority w:val="0"/>
    <w:rPr>
      <w:color w:val="000000"/>
      <w:spacing w:val="30"/>
      <w:w w:val="100"/>
      <w:position w:val="0"/>
      <w:lang w:val="zh-CN" w:eastAsia="zh-CN" w:bidi="zh-CN"/>
    </w:rPr>
  </w:style>
  <w:style w:type="character" w:customStyle="1" w:styleId="121">
    <w:name w:val="正文文本 (12) + Calibri"/>
    <w:aliases w:val="12 pt,非粗体"/>
    <w:basedOn w:val="78"/>
    <w:qFormat/>
    <w:uiPriority w:val="0"/>
    <w:rPr>
      <w:rFonts w:ascii="Calibri" w:hAnsi="Calibri" w:eastAsia="Calibri" w:cs="Calibri"/>
      <w:color w:val="000000"/>
      <w:spacing w:val="0"/>
      <w:w w:val="100"/>
      <w:position w:val="0"/>
      <w:sz w:val="24"/>
      <w:szCs w:val="24"/>
      <w:lang w:val="en-US" w:eastAsia="en-US" w:bidi="en-US"/>
    </w:rPr>
  </w:style>
  <w:style w:type="character" w:customStyle="1" w:styleId="122">
    <w:name w:val="标题 #4 + Calibri"/>
    <w:aliases w:val="12 pt,非粗体"/>
    <w:basedOn w:val="110"/>
    <w:qFormat/>
    <w:uiPriority w:val="0"/>
    <w:rPr>
      <w:rFonts w:ascii="Calibri" w:hAnsi="Calibri" w:eastAsia="Calibri" w:cs="Calibri"/>
      <w:color w:val="000000"/>
      <w:spacing w:val="0"/>
      <w:w w:val="100"/>
      <w:position w:val="0"/>
      <w:sz w:val="24"/>
      <w:szCs w:val="24"/>
      <w:lang w:val="zh-CN" w:eastAsia="zh-CN" w:bidi="zh-CN"/>
    </w:rPr>
  </w:style>
  <w:style w:type="character" w:customStyle="1" w:styleId="123">
    <w:name w:val="标题 #4 + 9 pt"/>
    <w:aliases w:val="非粗体"/>
    <w:basedOn w:val="110"/>
    <w:qFormat/>
    <w:uiPriority w:val="0"/>
    <w:rPr>
      <w:color w:val="000000"/>
      <w:spacing w:val="0"/>
      <w:w w:val="100"/>
      <w:position w:val="0"/>
      <w:sz w:val="18"/>
      <w:szCs w:val="18"/>
      <w:lang w:val="zh-CN" w:eastAsia="zh-CN" w:bidi="zh-CN"/>
    </w:rPr>
  </w:style>
  <w:style w:type="character" w:customStyle="1" w:styleId="124">
    <w:name w:val="正文文本 (16)_"/>
    <w:basedOn w:val="4"/>
    <w:link w:val="125"/>
    <w:qFormat/>
    <w:uiPriority w:val="0"/>
    <w:rPr>
      <w:rFonts w:ascii="宋体" w:hAnsi="宋体" w:eastAsia="宋体" w:cs="宋体"/>
      <w:sz w:val="18"/>
      <w:szCs w:val="18"/>
      <w:u w:val="none"/>
    </w:rPr>
  </w:style>
  <w:style w:type="paragraph" w:customStyle="1" w:styleId="125">
    <w:name w:val="正文文本 (16)"/>
    <w:basedOn w:val="1"/>
    <w:link w:val="124"/>
    <w:uiPriority w:val="0"/>
    <w:pPr>
      <w:widowControl w:val="0"/>
      <w:shd w:val="clear" w:color="auto" w:fill="FFFFFF"/>
      <w:spacing w:line="335" w:lineRule="exact"/>
      <w:jc w:val="distribute"/>
    </w:pPr>
    <w:rPr>
      <w:rFonts w:ascii="宋体" w:hAnsi="宋体" w:eastAsia="宋体" w:cs="宋体"/>
      <w:sz w:val="18"/>
      <w:szCs w:val="18"/>
      <w:u w:val="none"/>
    </w:rPr>
  </w:style>
  <w:style w:type="character" w:customStyle="1" w:styleId="126">
    <w:name w:val="正文文本 (2) + 8.5 pt"/>
    <w:aliases w:val="间距 -1 pt,缩放 66%"/>
    <w:basedOn w:val="14"/>
    <w:uiPriority w:val="0"/>
    <w:rPr>
      <w:color w:val="000000"/>
      <w:spacing w:val="-30"/>
      <w:w w:val="66"/>
      <w:position w:val="0"/>
      <w:sz w:val="17"/>
      <w:szCs w:val="17"/>
      <w:lang w:val="zh-CN" w:eastAsia="zh-CN" w:bidi="zh-CN"/>
    </w:rPr>
  </w:style>
  <w:style w:type="character" w:customStyle="1" w:styleId="127">
    <w:name w:val="正文文本 (2) + Calibri"/>
    <w:aliases w:val="12 pt"/>
    <w:basedOn w:val="14"/>
    <w:qFormat/>
    <w:uiPriority w:val="0"/>
    <w:rPr>
      <w:rFonts w:ascii="Calibri" w:hAnsi="Calibri" w:eastAsia="Calibri" w:cs="Calibri"/>
      <w:color w:val="000000"/>
      <w:spacing w:val="0"/>
      <w:w w:val="100"/>
      <w:position w:val="0"/>
      <w:sz w:val="24"/>
      <w:szCs w:val="24"/>
      <w:lang w:val="en-US" w:eastAsia="en-US" w:bidi="en-US"/>
    </w:rPr>
  </w:style>
  <w:style w:type="character" w:customStyle="1" w:styleId="128">
    <w:name w:val="正文文本 (2) + 7 pt"/>
    <w:aliases w:val="间距 0 pt"/>
    <w:basedOn w:val="14"/>
    <w:qFormat/>
    <w:uiPriority w:val="0"/>
    <w:rPr>
      <w:color w:val="000000"/>
      <w:spacing w:val="-10"/>
      <w:w w:val="100"/>
      <w:position w:val="0"/>
      <w:sz w:val="14"/>
      <w:szCs w:val="14"/>
      <w:lang w:val="en-US" w:eastAsia="en-US" w:bidi="en-US"/>
    </w:rPr>
  </w:style>
  <w:style w:type="character" w:customStyle="1" w:styleId="129">
    <w:name w:val="正文文本 (2) + 13 pt"/>
    <w:aliases w:val="间距 1 pt"/>
    <w:basedOn w:val="14"/>
    <w:qFormat/>
    <w:uiPriority w:val="0"/>
    <w:rPr>
      <w:color w:val="000000"/>
      <w:spacing w:val="20"/>
      <w:w w:val="100"/>
      <w:position w:val="0"/>
      <w:sz w:val="26"/>
      <w:szCs w:val="26"/>
      <w:lang w:val="zh-CN" w:eastAsia="zh-CN" w:bidi="zh-CN"/>
    </w:rPr>
  </w:style>
  <w:style w:type="character" w:customStyle="1" w:styleId="130">
    <w:name w:val="正文文本 (12) + 9 pt"/>
    <w:aliases w:val="非粗体,间距 0 pt"/>
    <w:basedOn w:val="78"/>
    <w:uiPriority w:val="0"/>
    <w:rPr>
      <w:color w:val="000000"/>
      <w:spacing w:val="-10"/>
      <w:w w:val="100"/>
      <w:position w:val="0"/>
      <w:sz w:val="18"/>
      <w:szCs w:val="18"/>
      <w:lang w:val="zh-CN" w:eastAsia="zh-CN" w:bidi="zh-CN"/>
    </w:rPr>
  </w:style>
  <w:style w:type="character" w:customStyle="1" w:styleId="131">
    <w:name w:val="正文文本 (12) + 8.5 pt"/>
    <w:aliases w:val="非粗体,间距 -1 pt"/>
    <w:basedOn w:val="78"/>
    <w:qFormat/>
    <w:uiPriority w:val="0"/>
    <w:rPr>
      <w:color w:val="000000"/>
      <w:spacing w:val="-20"/>
      <w:w w:val="100"/>
      <w:position w:val="0"/>
      <w:sz w:val="17"/>
      <w:szCs w:val="17"/>
      <w:lang w:val="zh-CN" w:eastAsia="zh-CN" w:bidi="zh-CN"/>
    </w:rPr>
  </w:style>
  <w:style w:type="character" w:customStyle="1" w:styleId="132">
    <w:name w:val="页眉或页脚 (4) + 小型大写"/>
    <w:basedOn w:val="115"/>
    <w:qFormat/>
    <w:uiPriority w:val="0"/>
    <w:rPr>
      <w:smallCaps/>
      <w:color w:val="000000"/>
      <w:spacing w:val="0"/>
      <w:w w:val="100"/>
      <w:position w:val="0"/>
    </w:rPr>
  </w:style>
  <w:style w:type="character" w:customStyle="1" w:styleId="133">
    <w:name w:val="正文文本 (2) + 9 pt"/>
    <w:aliases w:val="间距 0 pt"/>
    <w:basedOn w:val="14"/>
    <w:qFormat/>
    <w:uiPriority w:val="0"/>
    <w:rPr>
      <w:color w:val="000000"/>
      <w:spacing w:val="-10"/>
      <w:w w:val="100"/>
      <w:position w:val="0"/>
      <w:sz w:val="18"/>
      <w:szCs w:val="18"/>
      <w:lang w:val="zh-CN" w:eastAsia="zh-CN" w:bidi="zh-CN"/>
    </w:rPr>
  </w:style>
  <w:style w:type="character" w:customStyle="1" w:styleId="134">
    <w:name w:val="正文文本 (11) + 9 pt"/>
    <w:aliases w:val="间距 0 pt"/>
    <w:basedOn w:val="64"/>
    <w:qFormat/>
    <w:uiPriority w:val="0"/>
    <w:rPr>
      <w:color w:val="000000"/>
      <w:spacing w:val="-10"/>
      <w:w w:val="100"/>
      <w:position w:val="0"/>
      <w:sz w:val="18"/>
      <w:szCs w:val="18"/>
      <w:lang w:val="zh-CN" w:eastAsia="zh-CN" w:bidi="zh-CN"/>
    </w:rPr>
  </w:style>
  <w:style w:type="character" w:customStyle="1" w:styleId="135">
    <w:name w:val="正文文本 (11) + 间距 4 pt1"/>
    <w:basedOn w:val="64"/>
    <w:qFormat/>
    <w:uiPriority w:val="0"/>
    <w:rPr>
      <w:color w:val="000000"/>
      <w:spacing w:val="90"/>
      <w:w w:val="100"/>
      <w:position w:val="0"/>
      <w:lang w:val="zh-CN" w:eastAsia="zh-CN" w:bidi="zh-CN"/>
    </w:rPr>
  </w:style>
  <w:style w:type="character" w:customStyle="1" w:styleId="136">
    <w:name w:val="正文文本 (15) + 间距 0 pt"/>
    <w:basedOn w:val="97"/>
    <w:qFormat/>
    <w:uiPriority w:val="0"/>
    <w:rPr>
      <w:color w:val="000000"/>
      <w:spacing w:val="10"/>
      <w:w w:val="100"/>
      <w:position w:val="0"/>
      <w:lang w:val="zh-CN" w:eastAsia="zh-CN" w:bidi="zh-CN"/>
    </w:rPr>
  </w:style>
  <w:style w:type="character" w:customStyle="1" w:styleId="137">
    <w:name w:val="页眉或页脚 (4) + 7.5 pt"/>
    <w:aliases w:val="斜体,小型大写"/>
    <w:basedOn w:val="115"/>
    <w:qFormat/>
    <w:uiPriority w:val="0"/>
    <w:rPr>
      <w:i/>
      <w:iCs/>
      <w:smallCaps/>
      <w:color w:val="000000"/>
      <w:spacing w:val="0"/>
      <w:w w:val="100"/>
      <w:position w:val="0"/>
      <w:sz w:val="15"/>
      <w:szCs w:val="15"/>
    </w:rPr>
  </w:style>
  <w:style w:type="character" w:customStyle="1" w:styleId="138">
    <w:name w:val="正文文本 (2) + 粗体"/>
    <w:aliases w:val="间距 -1 pt"/>
    <w:basedOn w:val="14"/>
    <w:qFormat/>
    <w:uiPriority w:val="0"/>
    <w:rPr>
      <w:b/>
      <w:bCs/>
      <w:color w:val="000000"/>
      <w:spacing w:val="-20"/>
      <w:w w:val="100"/>
      <w:position w:val="0"/>
      <w:lang w:val="zh-CN" w:eastAsia="zh-CN" w:bidi="zh-CN"/>
    </w:rPr>
  </w:style>
  <w:style w:type="character" w:customStyle="1" w:styleId="139">
    <w:name w:val="页眉或页脚 (4) + 6 pt"/>
    <w:aliases w:val="斜体"/>
    <w:basedOn w:val="115"/>
    <w:qFormat/>
    <w:uiPriority w:val="0"/>
    <w:rPr>
      <w:i/>
      <w:iCs/>
      <w:color w:val="000000"/>
      <w:spacing w:val="0"/>
      <w:w w:val="100"/>
      <w:position w:val="0"/>
      <w:sz w:val="12"/>
      <w:szCs w:val="12"/>
    </w:rPr>
  </w:style>
  <w:style w:type="character" w:customStyle="1" w:styleId="140">
    <w:name w:val="正文文本 (17)_"/>
    <w:basedOn w:val="4"/>
    <w:link w:val="141"/>
    <w:qFormat/>
    <w:uiPriority w:val="0"/>
    <w:rPr>
      <w:rFonts w:ascii="宋体" w:hAnsi="宋体" w:eastAsia="宋体" w:cs="宋体"/>
      <w:sz w:val="16"/>
      <w:szCs w:val="16"/>
      <w:u w:val="none"/>
    </w:rPr>
  </w:style>
  <w:style w:type="paragraph" w:customStyle="1" w:styleId="141">
    <w:name w:val="正文文本 (17)"/>
    <w:basedOn w:val="1"/>
    <w:link w:val="140"/>
    <w:uiPriority w:val="0"/>
    <w:pPr>
      <w:widowControl w:val="0"/>
      <w:shd w:val="clear" w:color="auto" w:fill="FFFFFF"/>
      <w:spacing w:line="255" w:lineRule="exact"/>
    </w:pPr>
    <w:rPr>
      <w:rFonts w:ascii="宋体" w:hAnsi="宋体" w:eastAsia="宋体" w:cs="宋体"/>
      <w:sz w:val="16"/>
      <w:szCs w:val="16"/>
      <w:u w:val="none"/>
    </w:rPr>
  </w:style>
  <w:style w:type="character" w:customStyle="1" w:styleId="142">
    <w:name w:val="正文文本 (17) + Consolas"/>
    <w:aliases w:val="4 pt"/>
    <w:basedOn w:val="140"/>
    <w:qFormat/>
    <w:uiPriority w:val="0"/>
    <w:rPr>
      <w:rFonts w:ascii="Consolas" w:hAnsi="Consolas" w:eastAsia="Consolas" w:cs="Consolas"/>
      <w:color w:val="000000"/>
      <w:spacing w:val="0"/>
      <w:w w:val="100"/>
      <w:position w:val="0"/>
      <w:sz w:val="8"/>
      <w:szCs w:val="8"/>
      <w:lang w:val="en-US" w:eastAsia="en-US" w:bidi="en-US"/>
    </w:rPr>
  </w:style>
  <w:style w:type="character" w:customStyle="1" w:styleId="143">
    <w:name w:val="正文文本 (17) + 7.5 pt"/>
    <w:aliases w:val="间距 1 pt"/>
    <w:basedOn w:val="140"/>
    <w:uiPriority w:val="0"/>
    <w:rPr>
      <w:color w:val="000000"/>
      <w:spacing w:val="20"/>
      <w:w w:val="100"/>
      <w:position w:val="0"/>
      <w:sz w:val="15"/>
      <w:szCs w:val="15"/>
      <w:lang w:val="zh-CN" w:eastAsia="zh-CN" w:bidi="zh-CN"/>
    </w:rPr>
  </w:style>
  <w:style w:type="character" w:customStyle="1" w:styleId="144">
    <w:name w:val="正文文本 (12) + Georgia"/>
    <w:aliases w:val="9 pt,非粗体"/>
    <w:basedOn w:val="78"/>
    <w:qFormat/>
    <w:uiPriority w:val="0"/>
    <w:rPr>
      <w:rFonts w:ascii="Georgia" w:hAnsi="Georgia" w:eastAsia="Georgia" w:cs="Georgia"/>
      <w:color w:val="000000"/>
      <w:spacing w:val="0"/>
      <w:w w:val="100"/>
      <w:position w:val="0"/>
      <w:sz w:val="18"/>
      <w:szCs w:val="18"/>
      <w:lang w:val="en-US" w:eastAsia="en-US" w:bidi="en-US"/>
    </w:rPr>
  </w:style>
  <w:style w:type="character" w:customStyle="1" w:styleId="145">
    <w:name w:val="正文文本 (11) + 粗体"/>
    <w:aliases w:val="间距 -1 pt"/>
    <w:basedOn w:val="64"/>
    <w:qFormat/>
    <w:uiPriority w:val="0"/>
    <w:rPr>
      <w:b/>
      <w:bCs/>
      <w:color w:val="000000"/>
      <w:spacing w:val="-20"/>
      <w:w w:val="100"/>
      <w:position w:val="0"/>
      <w:lang w:val="zh-CN" w:eastAsia="zh-CN" w:bidi="zh-CN"/>
    </w:rPr>
  </w:style>
  <w:style w:type="character" w:customStyle="1" w:styleId="146">
    <w:name w:val="正文文本 (2) + 粗体"/>
    <w:aliases w:val="间距 1 pt"/>
    <w:basedOn w:val="14"/>
    <w:qFormat/>
    <w:uiPriority w:val="0"/>
    <w:rPr>
      <w:b/>
      <w:bCs/>
      <w:color w:val="000000"/>
      <w:spacing w:val="30"/>
      <w:w w:val="100"/>
      <w:position w:val="0"/>
      <w:lang w:val="zh-CN" w:eastAsia="zh-CN" w:bidi="zh-CN"/>
    </w:rPr>
  </w:style>
  <w:style w:type="character" w:customStyle="1" w:styleId="147">
    <w:name w:val="正文文本 (2) + 14 pt"/>
    <w:aliases w:val="间距 -1 pt"/>
    <w:basedOn w:val="14"/>
    <w:qFormat/>
    <w:uiPriority w:val="0"/>
    <w:rPr>
      <w:color w:val="000000"/>
      <w:spacing w:val="-30"/>
      <w:w w:val="100"/>
      <w:position w:val="0"/>
      <w:sz w:val="28"/>
      <w:szCs w:val="28"/>
      <w:lang w:val="zh-CN" w:eastAsia="zh-CN" w:bidi="zh-CN"/>
    </w:rPr>
  </w:style>
  <w:style w:type="character" w:customStyle="1" w:styleId="148">
    <w:name w:val="正文文本 (2) + Calibri"/>
    <w:aliases w:val="10.5 pt,间距 -1 pt1"/>
    <w:basedOn w:val="14"/>
    <w:qFormat/>
    <w:uiPriority w:val="0"/>
    <w:rPr>
      <w:rFonts w:ascii="Calibri" w:hAnsi="Calibri" w:eastAsia="Calibri" w:cs="Calibri"/>
      <w:color w:val="000000"/>
      <w:spacing w:val="-20"/>
      <w:w w:val="100"/>
      <w:position w:val="0"/>
      <w:sz w:val="21"/>
      <w:szCs w:val="21"/>
      <w:lang w:val="en-US" w:eastAsia="en-US" w:bidi="en-US"/>
    </w:rPr>
  </w:style>
  <w:style w:type="character" w:customStyle="1" w:styleId="149">
    <w:name w:val="正文文本 (2) + 间距 1 pt1"/>
    <w:basedOn w:val="14"/>
    <w:qFormat/>
    <w:uiPriority w:val="0"/>
    <w:rPr>
      <w:color w:val="000000"/>
      <w:spacing w:val="20"/>
      <w:w w:val="100"/>
      <w:position w:val="0"/>
      <w:lang w:val="zh-CN" w:eastAsia="zh-CN" w:bidi="zh-CN"/>
    </w:rPr>
  </w:style>
  <w:style w:type="character" w:customStyle="1" w:styleId="150">
    <w:name w:val="正文文本 (2) + 间距 0 pt"/>
    <w:basedOn w:val="14"/>
    <w:qFormat/>
    <w:uiPriority w:val="0"/>
    <w:rPr>
      <w:color w:val="000000"/>
      <w:spacing w:val="-10"/>
      <w:w w:val="100"/>
      <w:position w:val="0"/>
      <w:lang w:val="zh-CN" w:eastAsia="zh-CN" w:bidi="zh-CN"/>
    </w:rPr>
  </w:style>
  <w:style w:type="character" w:customStyle="1" w:styleId="151">
    <w:name w:val="正文文本 (2) + 9 pt1"/>
    <w:basedOn w:val="14"/>
    <w:qFormat/>
    <w:uiPriority w:val="0"/>
    <w:rPr>
      <w:color w:val="000000"/>
      <w:spacing w:val="0"/>
      <w:w w:val="100"/>
      <w:position w:val="0"/>
      <w:sz w:val="18"/>
      <w:szCs w:val="18"/>
      <w:lang w:val="zh-CN" w:eastAsia="zh-CN" w:bidi="zh-CN"/>
    </w:rPr>
  </w:style>
  <w:style w:type="character" w:customStyle="1" w:styleId="152">
    <w:name w:val="正文文本 (2) + 14 pt1"/>
    <w:basedOn w:val="14"/>
    <w:uiPriority w:val="0"/>
    <w:rPr>
      <w:color w:val="000000"/>
      <w:spacing w:val="0"/>
      <w:w w:val="100"/>
      <w:position w:val="0"/>
      <w:sz w:val="28"/>
      <w:szCs w:val="28"/>
      <w:lang w:val="zh-CN" w:eastAsia="zh-CN" w:bidi="zh-CN"/>
    </w:rPr>
  </w:style>
  <w:style w:type="character" w:customStyle="1" w:styleId="153">
    <w:name w:val="正文文本 (15)"/>
    <w:basedOn w:val="97"/>
    <w:qFormat/>
    <w:uiPriority w:val="0"/>
    <w:rPr>
      <w:color w:val="000000"/>
      <w:spacing w:val="0"/>
      <w:w w:val="100"/>
      <w:position w:val="0"/>
      <w:lang w:val="zh-CN" w:eastAsia="zh-CN" w:bidi="zh-CN"/>
    </w:rPr>
  </w:style>
  <w:style w:type="character" w:customStyle="1" w:styleId="154">
    <w:name w:val="正文文本 (2) + 8 pt"/>
    <w:aliases w:val="间距 -1 pt"/>
    <w:basedOn w:val="14"/>
    <w:uiPriority w:val="0"/>
    <w:rPr>
      <w:color w:val="000000"/>
      <w:spacing w:val="-20"/>
      <w:w w:val="100"/>
      <w:position w:val="0"/>
      <w:sz w:val="16"/>
      <w:szCs w:val="16"/>
      <w:lang w:val="zh-CN" w:eastAsia="zh-CN" w:bidi="zh-CN"/>
    </w:rPr>
  </w:style>
  <w:style w:type="character" w:customStyle="1" w:styleId="155">
    <w:name w:val="正文文本 (17) + 间距 1 pt"/>
    <w:basedOn w:val="140"/>
    <w:qFormat/>
    <w:uiPriority w:val="0"/>
    <w:rPr>
      <w:color w:val="000000"/>
      <w:spacing w:val="20"/>
      <w:w w:val="100"/>
      <w:position w:val="0"/>
      <w:lang w:val="zh-CN" w:eastAsia="zh-CN" w:bidi="zh-CN"/>
    </w:rPr>
  </w:style>
  <w:style w:type="character" w:customStyle="1" w:styleId="156">
    <w:name w:val="正文文本 (17) + Franklin Gothic Heavy"/>
    <w:aliases w:val="10.5 pt"/>
    <w:basedOn w:val="140"/>
    <w:qFormat/>
    <w:uiPriority w:val="0"/>
    <w:rPr>
      <w:rFonts w:ascii="Franklin Gothic Heavy" w:hAnsi="Franklin Gothic Heavy" w:eastAsia="Franklin Gothic Heavy" w:cs="Franklin Gothic Heavy"/>
      <w:b/>
      <w:bCs/>
      <w:color w:val="000000"/>
      <w:spacing w:val="0"/>
      <w:w w:val="100"/>
      <w:position w:val="0"/>
      <w:sz w:val="21"/>
      <w:szCs w:val="21"/>
      <w:lang w:val="en-US" w:eastAsia="en-US" w:bidi="en-US"/>
    </w:rPr>
  </w:style>
  <w:style w:type="character" w:customStyle="1" w:styleId="157">
    <w:name w:val="正文文本 (17) + 间距 -1 pt"/>
    <w:basedOn w:val="140"/>
    <w:qFormat/>
    <w:uiPriority w:val="0"/>
    <w:rPr>
      <w:color w:val="000000"/>
      <w:spacing w:val="-20"/>
      <w:w w:val="100"/>
      <w:position w:val="0"/>
      <w:lang w:val="zh-CN" w:eastAsia="zh-CN" w:bidi="zh-CN"/>
    </w:rPr>
  </w:style>
  <w:style w:type="character" w:customStyle="1" w:styleId="158">
    <w:name w:val="正文文本 (2) + 9 pt"/>
    <w:aliases w:val="间距 -1 pt"/>
    <w:basedOn w:val="14"/>
    <w:qFormat/>
    <w:uiPriority w:val="0"/>
    <w:rPr>
      <w:color w:val="000000"/>
      <w:spacing w:val="-20"/>
      <w:w w:val="100"/>
      <w:position w:val="0"/>
      <w:sz w:val="18"/>
      <w:szCs w:val="18"/>
      <w:lang w:val="zh-CN" w:eastAsia="zh-CN" w:bidi="zh-CN"/>
    </w:rPr>
  </w:style>
  <w:style w:type="character" w:customStyle="1" w:styleId="159">
    <w:name w:val="正文文本 (2)1"/>
    <w:basedOn w:val="14"/>
    <w:qFormat/>
    <w:uiPriority w:val="0"/>
    <w:rPr>
      <w:color w:val="000000"/>
      <w:spacing w:val="0"/>
      <w:w w:val="100"/>
      <w:position w:val="0"/>
      <w:u w:val="single"/>
      <w:lang w:val="zh-CN" w:eastAsia="zh-CN" w:bidi="zh-CN"/>
    </w:rPr>
  </w:style>
  <w:style w:type="character" w:customStyle="1" w:styleId="160">
    <w:name w:val="正文文本 (19)_"/>
    <w:basedOn w:val="4"/>
    <w:link w:val="161"/>
    <w:qFormat/>
    <w:uiPriority w:val="0"/>
    <w:rPr>
      <w:rFonts w:ascii="宋体" w:hAnsi="宋体" w:eastAsia="宋体" w:cs="宋体"/>
      <w:sz w:val="20"/>
      <w:szCs w:val="20"/>
      <w:u w:val="none"/>
    </w:rPr>
  </w:style>
  <w:style w:type="paragraph" w:customStyle="1" w:styleId="161">
    <w:name w:val="正文文本 (19)"/>
    <w:basedOn w:val="1"/>
    <w:link w:val="160"/>
    <w:uiPriority w:val="0"/>
    <w:pPr>
      <w:widowControl w:val="0"/>
      <w:shd w:val="clear" w:color="auto" w:fill="FFFFFF"/>
      <w:spacing w:line="335" w:lineRule="exact"/>
      <w:ind w:firstLine="480"/>
      <w:jc w:val="distribute"/>
    </w:pPr>
    <w:rPr>
      <w:rFonts w:ascii="宋体" w:hAnsi="宋体" w:eastAsia="宋体" w:cs="宋体"/>
      <w:sz w:val="20"/>
      <w:szCs w:val="20"/>
      <w:u w:val="none"/>
    </w:rPr>
  </w:style>
  <w:style w:type="character" w:customStyle="1" w:styleId="162">
    <w:name w:val="正文文本 (19) + 粗体"/>
    <w:basedOn w:val="160"/>
    <w:qFormat/>
    <w:uiPriority w:val="0"/>
    <w:rPr>
      <w:b/>
      <w:bCs/>
      <w:color w:val="000000"/>
      <w:spacing w:val="0"/>
      <w:w w:val="100"/>
      <w:position w:val="0"/>
      <w:lang w:val="zh-CN" w:eastAsia="zh-CN" w:bidi="zh-CN"/>
    </w:rPr>
  </w:style>
  <w:style w:type="character" w:customStyle="1" w:styleId="163">
    <w:name w:val="正文文本 (19) + 间距 -1 pt"/>
    <w:basedOn w:val="160"/>
    <w:qFormat/>
    <w:uiPriority w:val="0"/>
    <w:rPr>
      <w:color w:val="000000"/>
      <w:spacing w:val="-30"/>
      <w:w w:val="100"/>
      <w:position w:val="0"/>
      <w:lang w:val="zh-CN" w:eastAsia="zh-CN" w:bidi="zh-CN"/>
    </w:rPr>
  </w:style>
  <w:style w:type="character" w:customStyle="1" w:styleId="164">
    <w:name w:val="正文文本 (19) + Courier New"/>
    <w:aliases w:val="13 pt"/>
    <w:basedOn w:val="160"/>
    <w:qFormat/>
    <w:uiPriority w:val="0"/>
    <w:rPr>
      <w:rFonts w:ascii="Courier New" w:hAnsi="Courier New" w:eastAsia="Courier New" w:cs="Courier New"/>
      <w:color w:val="000000"/>
      <w:spacing w:val="0"/>
      <w:w w:val="100"/>
      <w:position w:val="0"/>
      <w:sz w:val="26"/>
      <w:szCs w:val="26"/>
      <w:lang w:val="en-US" w:eastAsia="en-US" w:bidi="en-US"/>
    </w:rPr>
  </w:style>
  <w:style w:type="character" w:customStyle="1" w:styleId="165">
    <w:name w:val="正文文本 (2) + Calibri"/>
    <w:aliases w:val="10.5 pt,小型大写,间距 -1 pt"/>
    <w:basedOn w:val="14"/>
    <w:qFormat/>
    <w:uiPriority w:val="0"/>
    <w:rPr>
      <w:rFonts w:ascii="Calibri" w:hAnsi="Calibri" w:eastAsia="Calibri" w:cs="Calibri"/>
      <w:smallCaps/>
      <w:color w:val="000000"/>
      <w:spacing w:val="-20"/>
      <w:w w:val="100"/>
      <w:position w:val="0"/>
      <w:sz w:val="21"/>
      <w:szCs w:val="21"/>
      <w:lang w:val="en-US" w:eastAsia="en-US" w:bidi="en-US"/>
    </w:rPr>
  </w:style>
  <w:style w:type="character" w:customStyle="1" w:styleId="166">
    <w:name w:val="正文文本 (12) + Calibri"/>
    <w:aliases w:val="10.5 pt,非粗体,间距 -1 pt"/>
    <w:basedOn w:val="78"/>
    <w:qFormat/>
    <w:uiPriority w:val="0"/>
    <w:rPr>
      <w:rFonts w:ascii="Calibri" w:hAnsi="Calibri" w:eastAsia="Calibri" w:cs="Calibri"/>
      <w:color w:val="000000"/>
      <w:spacing w:val="-20"/>
      <w:w w:val="100"/>
      <w:position w:val="0"/>
      <w:sz w:val="21"/>
      <w:szCs w:val="21"/>
      <w:lang w:val="en-US" w:eastAsia="en-US" w:bidi="en-US"/>
    </w:rPr>
  </w:style>
  <w:style w:type="character" w:customStyle="1" w:styleId="167">
    <w:name w:val="正文文本 (12) + 间距 -1 pt"/>
    <w:basedOn w:val="78"/>
    <w:qFormat/>
    <w:uiPriority w:val="0"/>
    <w:rPr>
      <w:color w:val="000000"/>
      <w:spacing w:val="-20"/>
      <w:w w:val="100"/>
      <w:position w:val="0"/>
      <w:lang w:val="zh-CN" w:eastAsia="zh-CN" w:bidi="zh-CN"/>
    </w:rPr>
  </w:style>
  <w:style w:type="character" w:customStyle="1" w:styleId="168">
    <w:name w:val="正文文本 (2) + 8 pt"/>
    <w:basedOn w:val="14"/>
    <w:qFormat/>
    <w:uiPriority w:val="0"/>
    <w:rPr>
      <w:color w:val="000000"/>
      <w:spacing w:val="0"/>
      <w:w w:val="100"/>
      <w:position w:val="0"/>
      <w:sz w:val="16"/>
      <w:szCs w:val="16"/>
      <w:lang w:val="zh-CN" w:eastAsia="zh-CN" w:bidi="zh-CN"/>
    </w:rPr>
  </w:style>
  <w:style w:type="character" w:customStyle="1" w:styleId="169">
    <w:name w:val="标题 #3 (2)_"/>
    <w:basedOn w:val="4"/>
    <w:link w:val="170"/>
    <w:uiPriority w:val="0"/>
    <w:rPr>
      <w:rFonts w:ascii="宋体" w:hAnsi="宋体" w:eastAsia="宋体" w:cs="宋体"/>
      <w:spacing w:val="20"/>
      <w:sz w:val="21"/>
      <w:szCs w:val="21"/>
      <w:u w:val="none"/>
    </w:rPr>
  </w:style>
  <w:style w:type="paragraph" w:customStyle="1" w:styleId="170">
    <w:name w:val="标题 #3 (2)"/>
    <w:basedOn w:val="1"/>
    <w:link w:val="169"/>
    <w:uiPriority w:val="0"/>
    <w:pPr>
      <w:widowControl w:val="0"/>
      <w:shd w:val="clear" w:color="auto" w:fill="FFFFFF"/>
      <w:spacing w:line="340" w:lineRule="exact"/>
      <w:ind w:firstLine="480"/>
      <w:jc w:val="distribute"/>
      <w:outlineLvl w:val="2"/>
    </w:pPr>
    <w:rPr>
      <w:rFonts w:ascii="宋体" w:hAnsi="宋体" w:eastAsia="宋体" w:cs="宋体"/>
      <w:spacing w:val="20"/>
      <w:sz w:val="21"/>
      <w:szCs w:val="21"/>
      <w:u w:val="none"/>
    </w:rPr>
  </w:style>
  <w:style w:type="character" w:customStyle="1" w:styleId="171">
    <w:name w:val="页眉或页脚 (4) + 10 pt"/>
    <w:basedOn w:val="115"/>
    <w:uiPriority w:val="0"/>
    <w:rPr>
      <w:color w:val="000000"/>
      <w:spacing w:val="0"/>
      <w:w w:val="100"/>
      <w:position w:val="0"/>
      <w:sz w:val="20"/>
      <w:szCs w:val="20"/>
      <w:lang w:val="zh-CN" w:eastAsia="zh-CN" w:bidi="zh-CN"/>
    </w:rPr>
  </w:style>
  <w:style w:type="character" w:customStyle="1" w:styleId="172">
    <w:name w:val="正文文本 (2) + 8.5 pt"/>
    <w:aliases w:val="缩放 66%"/>
    <w:basedOn w:val="14"/>
    <w:uiPriority w:val="0"/>
    <w:rPr>
      <w:color w:val="000000"/>
      <w:spacing w:val="0"/>
      <w:w w:val="66"/>
      <w:position w:val="0"/>
      <w:sz w:val="17"/>
      <w:szCs w:val="17"/>
      <w:lang w:val="zh-CN" w:eastAsia="zh-CN" w:bidi="zh-CN"/>
    </w:rPr>
  </w:style>
  <w:style w:type="character" w:customStyle="1" w:styleId="173">
    <w:name w:val="页眉或页脚 (4) + Georgia"/>
    <w:aliases w:val="4 pt"/>
    <w:basedOn w:val="115"/>
    <w:qFormat/>
    <w:uiPriority w:val="0"/>
    <w:rPr>
      <w:rFonts w:ascii="Georgia" w:hAnsi="Georgia" w:eastAsia="Georgia" w:cs="Georgia"/>
      <w:color w:val="000000"/>
      <w:spacing w:val="0"/>
      <w:w w:val="100"/>
      <w:position w:val="0"/>
      <w:sz w:val="8"/>
      <w:szCs w:val="8"/>
    </w:rPr>
  </w:style>
  <w:style w:type="character" w:customStyle="1" w:styleId="174">
    <w:name w:val="页眉或页脚 (4) + Georgia"/>
    <w:aliases w:val="14 pt,粗体,斜体"/>
    <w:basedOn w:val="115"/>
    <w:qFormat/>
    <w:uiPriority w:val="0"/>
    <w:rPr>
      <w:rFonts w:ascii="Georgia" w:hAnsi="Georgia" w:eastAsia="Georgia" w:cs="Georgia"/>
      <w:b/>
      <w:bCs/>
      <w:i/>
      <w:iCs/>
      <w:color w:val="000000"/>
      <w:spacing w:val="0"/>
      <w:w w:val="100"/>
      <w:position w:val="0"/>
      <w:sz w:val="28"/>
      <w:szCs w:val="28"/>
    </w:rPr>
  </w:style>
  <w:style w:type="character" w:customStyle="1" w:styleId="175">
    <w:name w:val="页眉或页脚 (4) + Courier New"/>
    <w:aliases w:val="8.5 pt,间距 1 pt"/>
    <w:basedOn w:val="115"/>
    <w:qFormat/>
    <w:uiPriority w:val="0"/>
    <w:rPr>
      <w:rFonts w:ascii="Courier New" w:hAnsi="Courier New" w:eastAsia="Courier New" w:cs="Courier New"/>
      <w:color w:val="000000"/>
      <w:spacing w:val="20"/>
      <w:w w:val="100"/>
      <w:position w:val="0"/>
      <w:sz w:val="17"/>
      <w:szCs w:val="17"/>
    </w:rPr>
  </w:style>
  <w:style w:type="character" w:customStyle="1" w:styleId="176">
    <w:name w:val="页眉或页脚 (4) + 11 pt"/>
    <w:basedOn w:val="115"/>
    <w:qFormat/>
    <w:uiPriority w:val="0"/>
    <w:rPr>
      <w:color w:val="000000"/>
      <w:spacing w:val="0"/>
      <w:w w:val="100"/>
      <w:position w:val="0"/>
      <w:sz w:val="22"/>
      <w:szCs w:val="22"/>
    </w:rPr>
  </w:style>
  <w:style w:type="character" w:customStyle="1" w:styleId="177">
    <w:name w:val="页眉或页脚 (4) + SimSun"/>
    <w:aliases w:val="10 pt"/>
    <w:basedOn w:val="115"/>
    <w:qFormat/>
    <w:uiPriority w:val="0"/>
    <w:rPr>
      <w:rFonts w:ascii="宋体" w:hAnsi="宋体" w:eastAsia="宋体" w:cs="宋体"/>
      <w:color w:val="000000"/>
      <w:spacing w:val="0"/>
      <w:w w:val="100"/>
      <w:position w:val="0"/>
      <w:sz w:val="20"/>
      <w:szCs w:val="20"/>
    </w:rPr>
  </w:style>
  <w:style w:type="character" w:customStyle="1" w:styleId="178">
    <w:name w:val="正文文本 (11) + 13 pt1"/>
    <w:basedOn w:val="64"/>
    <w:uiPriority w:val="0"/>
    <w:rPr>
      <w:color w:val="000000"/>
      <w:spacing w:val="0"/>
      <w:w w:val="100"/>
      <w:position w:val="0"/>
      <w:sz w:val="26"/>
      <w:szCs w:val="26"/>
      <w:lang w:val="zh-CN" w:eastAsia="zh-CN" w:bidi="zh-CN"/>
    </w:rPr>
  </w:style>
  <w:style w:type="character" w:customStyle="1" w:styleId="179">
    <w:name w:val="正文文本 (11) + 间距 -1 pt"/>
    <w:basedOn w:val="64"/>
    <w:qFormat/>
    <w:uiPriority w:val="0"/>
    <w:rPr>
      <w:color w:val="000000"/>
      <w:spacing w:val="-30"/>
      <w:w w:val="100"/>
      <w:position w:val="0"/>
      <w:lang w:val="zh-CN" w:eastAsia="zh-CN" w:bidi="zh-CN"/>
    </w:rPr>
  </w:style>
  <w:style w:type="character" w:customStyle="1" w:styleId="180">
    <w:name w:val="页眉或页脚 (4) + Calibri"/>
    <w:aliases w:val="5.5 pt"/>
    <w:basedOn w:val="115"/>
    <w:uiPriority w:val="0"/>
    <w:rPr>
      <w:rFonts w:ascii="Calibri" w:hAnsi="Calibri" w:eastAsia="Calibri" w:cs="Calibri"/>
      <w:color w:val="000000"/>
      <w:spacing w:val="0"/>
      <w:w w:val="100"/>
      <w:position w:val="0"/>
      <w:sz w:val="11"/>
      <w:szCs w:val="11"/>
    </w:rPr>
  </w:style>
  <w:style w:type="character" w:customStyle="1" w:styleId="181">
    <w:name w:val="页眉或页脚 (4) + 12 pt"/>
    <w:basedOn w:val="115"/>
    <w:qFormat/>
    <w:uiPriority w:val="0"/>
    <w:rPr>
      <w:color w:val="000000"/>
      <w:spacing w:val="0"/>
      <w:w w:val="100"/>
      <w:position w:val="0"/>
      <w:sz w:val="24"/>
      <w:szCs w:val="24"/>
    </w:rPr>
  </w:style>
  <w:style w:type="character" w:customStyle="1" w:styleId="182">
    <w:name w:val="正文文本 (11) + 16 pt"/>
    <w:basedOn w:val="64"/>
    <w:qFormat/>
    <w:uiPriority w:val="0"/>
    <w:rPr>
      <w:color w:val="000000"/>
      <w:spacing w:val="0"/>
      <w:w w:val="100"/>
      <w:position w:val="0"/>
      <w:sz w:val="32"/>
      <w:szCs w:val="32"/>
      <w:lang w:val="zh-CN" w:eastAsia="zh-CN" w:bidi="zh-CN"/>
    </w:rPr>
  </w:style>
  <w:style w:type="character" w:customStyle="1" w:styleId="183">
    <w:name w:val="正文文本 (20)_"/>
    <w:basedOn w:val="4"/>
    <w:link w:val="184"/>
    <w:qFormat/>
    <w:uiPriority w:val="0"/>
    <w:rPr>
      <w:rFonts w:ascii="宋体" w:hAnsi="宋体" w:eastAsia="宋体" w:cs="宋体"/>
      <w:b/>
      <w:bCs/>
      <w:sz w:val="20"/>
      <w:szCs w:val="20"/>
      <w:u w:val="none"/>
    </w:rPr>
  </w:style>
  <w:style w:type="paragraph" w:customStyle="1" w:styleId="184">
    <w:name w:val="正文文本 (20)"/>
    <w:basedOn w:val="1"/>
    <w:link w:val="183"/>
    <w:uiPriority w:val="0"/>
    <w:pPr>
      <w:widowControl w:val="0"/>
      <w:shd w:val="clear" w:color="auto" w:fill="FFFFFF"/>
      <w:spacing w:line="340" w:lineRule="exact"/>
      <w:ind w:firstLine="480"/>
      <w:jc w:val="distribute"/>
    </w:pPr>
    <w:rPr>
      <w:rFonts w:ascii="宋体" w:hAnsi="宋体" w:eastAsia="宋体" w:cs="宋体"/>
      <w:b/>
      <w:bCs/>
      <w:sz w:val="20"/>
      <w:szCs w:val="20"/>
      <w:u w:val="none"/>
    </w:rPr>
  </w:style>
  <w:style w:type="character" w:customStyle="1" w:styleId="185">
    <w:name w:val="正文文本 (20) + 非粗体"/>
    <w:basedOn w:val="183"/>
    <w:uiPriority w:val="0"/>
    <w:rPr>
      <w:color w:val="000000"/>
      <w:spacing w:val="0"/>
      <w:w w:val="100"/>
      <w:position w:val="0"/>
      <w:lang w:val="zh-CN" w:eastAsia="zh-CN" w:bidi="zh-CN"/>
    </w:rPr>
  </w:style>
  <w:style w:type="character" w:customStyle="1" w:styleId="186">
    <w:name w:val="正文文本 (20) + 非粗体"/>
    <w:aliases w:val="间距 4 pt"/>
    <w:basedOn w:val="183"/>
    <w:qFormat/>
    <w:uiPriority w:val="0"/>
    <w:rPr>
      <w:color w:val="000000"/>
      <w:spacing w:val="80"/>
      <w:w w:val="100"/>
      <w:position w:val="0"/>
      <w:lang w:val="zh-CN" w:eastAsia="zh-CN" w:bidi="zh-CN"/>
    </w:rPr>
  </w:style>
  <w:style w:type="character" w:customStyle="1" w:styleId="187">
    <w:name w:val="正文文本 (2) + 间距 -1 pt"/>
    <w:aliases w:val="缩放 90%"/>
    <w:basedOn w:val="14"/>
    <w:qFormat/>
    <w:uiPriority w:val="0"/>
    <w:rPr>
      <w:color w:val="000000"/>
      <w:spacing w:val="-20"/>
      <w:w w:val="90"/>
      <w:position w:val="0"/>
      <w:lang w:val="en-US" w:eastAsia="en-US" w:bidi="en-US"/>
    </w:rPr>
  </w:style>
  <w:style w:type="character" w:customStyle="1" w:styleId="188">
    <w:name w:val="正文文本 (21)_"/>
    <w:basedOn w:val="4"/>
    <w:link w:val="189"/>
    <w:qFormat/>
    <w:uiPriority w:val="0"/>
    <w:rPr>
      <w:rFonts w:ascii="Century Schoolbook" w:hAnsi="Century Schoolbook" w:eastAsia="Century Schoolbook" w:cs="Century Schoolbook"/>
      <w:spacing w:val="20"/>
      <w:sz w:val="34"/>
      <w:szCs w:val="34"/>
      <w:u w:val="none"/>
      <w:lang w:val="en-US" w:eastAsia="en-US" w:bidi="en-US"/>
    </w:rPr>
  </w:style>
  <w:style w:type="paragraph" w:customStyle="1" w:styleId="189">
    <w:name w:val="正文文本 (21)"/>
    <w:basedOn w:val="1"/>
    <w:link w:val="188"/>
    <w:uiPriority w:val="0"/>
    <w:pPr>
      <w:widowControl w:val="0"/>
      <w:shd w:val="clear" w:color="auto" w:fill="FFFFFF"/>
      <w:spacing w:line="0" w:lineRule="exact"/>
    </w:pPr>
    <w:rPr>
      <w:rFonts w:ascii="Century Schoolbook" w:hAnsi="Century Schoolbook" w:eastAsia="Century Schoolbook" w:cs="Century Schoolbook"/>
      <w:spacing w:val="20"/>
      <w:sz w:val="34"/>
      <w:szCs w:val="34"/>
      <w:u w:val="none"/>
      <w:lang w:val="en-US" w:eastAsia="en-US" w:bidi="en-US"/>
    </w:rPr>
  </w:style>
  <w:style w:type="character" w:customStyle="1" w:styleId="190">
    <w:name w:val="页眉或页脚 (4) + SimSun"/>
    <w:aliases w:val="10.5 pt,间距 0 pt"/>
    <w:basedOn w:val="115"/>
    <w:qFormat/>
    <w:uiPriority w:val="0"/>
    <w:rPr>
      <w:rFonts w:ascii="宋体" w:hAnsi="宋体" w:eastAsia="宋体" w:cs="宋体"/>
      <w:color w:val="000000"/>
      <w:spacing w:val="-10"/>
      <w:w w:val="100"/>
      <w:position w:val="0"/>
      <w:sz w:val="21"/>
      <w:szCs w:val="21"/>
      <w:lang w:val="zh-CN" w:eastAsia="zh-CN" w:bidi="zh-CN"/>
    </w:rPr>
  </w:style>
  <w:style w:type="character" w:customStyle="1" w:styleId="191">
    <w:name w:val="页眉或页脚 (4) + Tahoma"/>
    <w:aliases w:val="9.5 pt,间距 1 pt"/>
    <w:basedOn w:val="115"/>
    <w:qFormat/>
    <w:uiPriority w:val="0"/>
    <w:rPr>
      <w:rFonts w:ascii="Tahoma" w:hAnsi="Tahoma" w:eastAsia="Tahoma" w:cs="Tahoma"/>
      <w:color w:val="000000"/>
      <w:spacing w:val="20"/>
      <w:w w:val="100"/>
      <w:position w:val="0"/>
      <w:sz w:val="19"/>
      <w:szCs w:val="19"/>
      <w:lang w:val="zh-CN" w:eastAsia="zh-CN" w:bidi="zh-CN"/>
    </w:rPr>
  </w:style>
  <w:style w:type="character" w:customStyle="1" w:styleId="192">
    <w:name w:val="页眉或页脚 (4) + SimSun"/>
    <w:aliases w:val="10 pt1"/>
    <w:basedOn w:val="115"/>
    <w:qFormat/>
    <w:uiPriority w:val="0"/>
    <w:rPr>
      <w:rFonts w:ascii="宋体" w:hAnsi="宋体" w:eastAsia="宋体" w:cs="宋体"/>
      <w:color w:val="000000"/>
      <w:spacing w:val="0"/>
      <w:w w:val="100"/>
      <w:position w:val="0"/>
      <w:sz w:val="20"/>
      <w:szCs w:val="20"/>
    </w:rPr>
  </w:style>
  <w:style w:type="character" w:customStyle="1" w:styleId="193">
    <w:name w:val="正文文本 (2) + 间距 -2 pt"/>
    <w:basedOn w:val="14"/>
    <w:qFormat/>
    <w:uiPriority w:val="0"/>
    <w:rPr>
      <w:color w:val="000000"/>
      <w:spacing w:val="-40"/>
      <w:w w:val="100"/>
      <w:position w:val="0"/>
      <w:lang w:val="zh-CN" w:eastAsia="zh-CN" w:bidi="zh-CN"/>
    </w:rPr>
  </w:style>
  <w:style w:type="character" w:customStyle="1" w:styleId="194">
    <w:name w:val="正文文本 (2) + 小型大写"/>
    <w:aliases w:val="间距 -1 pt,缩放 90%"/>
    <w:basedOn w:val="14"/>
    <w:qFormat/>
    <w:uiPriority w:val="0"/>
    <w:rPr>
      <w:smallCaps/>
      <w:color w:val="000000"/>
      <w:spacing w:val="-20"/>
      <w:w w:val="90"/>
      <w:position w:val="0"/>
      <w:lang w:val="en-US" w:eastAsia="en-US" w:bidi="en-US"/>
    </w:rPr>
  </w:style>
  <w:style w:type="character" w:customStyle="1" w:styleId="195">
    <w:name w:val="正文文本 (2) + 10.5 pt"/>
    <w:aliases w:val="间距 1 pt"/>
    <w:basedOn w:val="14"/>
    <w:qFormat/>
    <w:uiPriority w:val="0"/>
    <w:rPr>
      <w:color w:val="000000"/>
      <w:spacing w:val="20"/>
      <w:w w:val="100"/>
      <w:position w:val="0"/>
      <w:sz w:val="21"/>
      <w:szCs w:val="21"/>
      <w:lang w:val="zh-CN" w:eastAsia="zh-CN" w:bidi="zh-CN"/>
    </w:rPr>
  </w:style>
  <w:style w:type="character" w:customStyle="1" w:styleId="196">
    <w:name w:val="正文文本 (12) + 非粗体"/>
    <w:aliases w:val="间距 -1 pt,缩放 90%"/>
    <w:basedOn w:val="78"/>
    <w:qFormat/>
    <w:uiPriority w:val="0"/>
    <w:rPr>
      <w:color w:val="000000"/>
      <w:spacing w:val="-20"/>
      <w:w w:val="90"/>
      <w:position w:val="0"/>
      <w:lang w:val="en-US" w:eastAsia="en-US" w:bidi="en-US"/>
    </w:rPr>
  </w:style>
  <w:style w:type="character" w:customStyle="1" w:styleId="197">
    <w:name w:val="正文文本 (12) + Calibri"/>
    <w:aliases w:val="12 pt,非粗体,间距 -2 pt"/>
    <w:basedOn w:val="78"/>
    <w:qFormat/>
    <w:uiPriority w:val="0"/>
    <w:rPr>
      <w:rFonts w:ascii="Calibri" w:hAnsi="Calibri" w:eastAsia="Calibri" w:cs="Calibri"/>
      <w:color w:val="000000"/>
      <w:spacing w:val="-40"/>
      <w:w w:val="100"/>
      <w:position w:val="0"/>
      <w:sz w:val="24"/>
      <w:szCs w:val="24"/>
      <w:lang w:val="en-US" w:eastAsia="en-US" w:bidi="en-US"/>
    </w:rPr>
  </w:style>
  <w:style w:type="character" w:customStyle="1" w:styleId="198">
    <w:name w:val="正文文本 (16) + Garamond"/>
    <w:aliases w:val="12 pt"/>
    <w:basedOn w:val="124"/>
    <w:qFormat/>
    <w:uiPriority w:val="0"/>
    <w:rPr>
      <w:rFonts w:ascii="Garamond" w:hAnsi="Garamond" w:eastAsia="Garamond" w:cs="Garamond"/>
      <w:color w:val="000000"/>
      <w:spacing w:val="0"/>
      <w:w w:val="100"/>
      <w:position w:val="0"/>
      <w:sz w:val="24"/>
      <w:szCs w:val="24"/>
      <w:lang w:val="en-US" w:eastAsia="en-US" w:bidi="en-US"/>
    </w:rPr>
  </w:style>
  <w:style w:type="character" w:customStyle="1" w:styleId="199">
    <w:name w:val="正文文本 (2) + Garamond"/>
    <w:basedOn w:val="14"/>
    <w:qFormat/>
    <w:uiPriority w:val="0"/>
    <w:rPr>
      <w:rFonts w:ascii="Garamond" w:hAnsi="Garamond" w:eastAsia="Garamond" w:cs="Garamond"/>
      <w:color w:val="000000"/>
      <w:spacing w:val="0"/>
      <w:w w:val="100"/>
      <w:position w:val="0"/>
      <w:lang w:val="en-US" w:eastAsia="en-US" w:bidi="en-US"/>
    </w:rPr>
  </w:style>
  <w:style w:type="character" w:customStyle="1" w:styleId="200">
    <w:name w:val="正文文本 (2) + 7.5 pt1"/>
    <w:basedOn w:val="14"/>
    <w:qFormat/>
    <w:uiPriority w:val="0"/>
    <w:rPr>
      <w:color w:val="000000"/>
      <w:spacing w:val="0"/>
      <w:w w:val="100"/>
      <w:position w:val="0"/>
      <w:sz w:val="15"/>
      <w:szCs w:val="15"/>
      <w:lang w:val="zh-CN" w:eastAsia="zh-CN" w:bidi="zh-CN"/>
    </w:rPr>
  </w:style>
  <w:style w:type="character" w:customStyle="1" w:styleId="201">
    <w:name w:val="正文文本 (7) + 10 pt"/>
    <w:aliases w:val="间距 0 pt"/>
    <w:basedOn w:val="19"/>
    <w:qFormat/>
    <w:uiPriority w:val="0"/>
    <w:rPr>
      <w:color w:val="000000"/>
      <w:spacing w:val="10"/>
      <w:w w:val="100"/>
      <w:position w:val="0"/>
      <w:sz w:val="20"/>
      <w:szCs w:val="20"/>
      <w:lang w:val="zh-CN" w:eastAsia="zh-CN" w:bidi="zh-CN"/>
    </w:rPr>
  </w:style>
  <w:style w:type="character" w:customStyle="1" w:styleId="202">
    <w:name w:val="正文文本 (7) + Garamond"/>
    <w:aliases w:val="10 pt"/>
    <w:basedOn w:val="19"/>
    <w:qFormat/>
    <w:uiPriority w:val="0"/>
    <w:rPr>
      <w:rFonts w:ascii="Garamond" w:hAnsi="Garamond" w:eastAsia="Garamond" w:cs="Garamond"/>
      <w:color w:val="000000"/>
      <w:spacing w:val="0"/>
      <w:w w:val="100"/>
      <w:position w:val="0"/>
      <w:sz w:val="20"/>
      <w:szCs w:val="20"/>
      <w:lang w:val="en-US" w:eastAsia="en-US" w:bidi="en-US"/>
    </w:rPr>
  </w:style>
  <w:style w:type="character" w:customStyle="1" w:styleId="203">
    <w:name w:val="正文文本 (2) + 粗体"/>
    <w:aliases w:val="间距 -1 pt1"/>
    <w:basedOn w:val="14"/>
    <w:qFormat/>
    <w:uiPriority w:val="0"/>
    <w:rPr>
      <w:b/>
      <w:bCs/>
      <w:color w:val="000000"/>
      <w:spacing w:val="-30"/>
      <w:w w:val="100"/>
      <w:position w:val="0"/>
      <w:lang w:val="zh-CN" w:eastAsia="zh-CN" w:bidi="zh-CN"/>
    </w:rPr>
  </w:style>
  <w:style w:type="character" w:customStyle="1" w:styleId="204">
    <w:name w:val="正文文本 (2) + 13 pt1"/>
    <w:basedOn w:val="14"/>
    <w:qFormat/>
    <w:uiPriority w:val="0"/>
    <w:rPr>
      <w:color w:val="000000"/>
      <w:spacing w:val="0"/>
      <w:w w:val="100"/>
      <w:position w:val="0"/>
      <w:sz w:val="26"/>
      <w:szCs w:val="26"/>
      <w:lang w:val="zh-CN" w:eastAsia="zh-CN" w:bidi="zh-CN"/>
    </w:rPr>
  </w:style>
  <w:style w:type="character" w:customStyle="1" w:styleId="205">
    <w:name w:val="正文文本 (2) + Calibri"/>
    <w:aliases w:val="12 pt,间距 -2 pt"/>
    <w:basedOn w:val="14"/>
    <w:qFormat/>
    <w:uiPriority w:val="0"/>
    <w:rPr>
      <w:rFonts w:ascii="Calibri" w:hAnsi="Calibri" w:eastAsia="Calibri" w:cs="Calibri"/>
      <w:color w:val="000000"/>
      <w:spacing w:val="-40"/>
      <w:w w:val="100"/>
      <w:position w:val="0"/>
      <w:sz w:val="24"/>
      <w:szCs w:val="24"/>
      <w:lang w:val="zh-CN" w:eastAsia="zh-CN" w:bidi="zh-CN"/>
    </w:rPr>
  </w:style>
  <w:style w:type="character" w:customStyle="1" w:styleId="206">
    <w:name w:val="正文文本 (2) + SimHei"/>
    <w:aliases w:val="12 pt,间距 1 pt,缩放 70%"/>
    <w:basedOn w:val="14"/>
    <w:uiPriority w:val="0"/>
    <w:rPr>
      <w:rFonts w:ascii="黑体" w:hAnsi="黑体" w:eastAsia="黑体" w:cs="黑体"/>
      <w:color w:val="000000"/>
      <w:spacing w:val="20"/>
      <w:w w:val="70"/>
      <w:position w:val="0"/>
      <w:sz w:val="24"/>
      <w:szCs w:val="24"/>
      <w:lang w:val="zh-CN" w:eastAsia="zh-CN" w:bidi="zh-CN"/>
    </w:rPr>
  </w:style>
  <w:style w:type="character" w:customStyle="1" w:styleId="207">
    <w:name w:val="正文文本 (2) + 间距 5 pt"/>
    <w:basedOn w:val="14"/>
    <w:qFormat/>
    <w:uiPriority w:val="0"/>
    <w:rPr>
      <w:color w:val="000000"/>
      <w:spacing w:val="110"/>
      <w:w w:val="100"/>
      <w:position w:val="0"/>
      <w:lang w:val="zh-CN" w:eastAsia="zh-CN" w:bidi="zh-CN"/>
    </w:rPr>
  </w:style>
  <w:style w:type="character" w:customStyle="1" w:styleId="208">
    <w:name w:val="正文文本 (2) + 9 pt"/>
    <w:aliases w:val="间距 5 pt"/>
    <w:basedOn w:val="14"/>
    <w:uiPriority w:val="0"/>
    <w:rPr>
      <w:color w:val="000000"/>
      <w:spacing w:val="110"/>
      <w:w w:val="100"/>
      <w:position w:val="0"/>
      <w:sz w:val="18"/>
      <w:szCs w:val="18"/>
      <w:lang w:val="zh-CN" w:eastAsia="zh-CN" w:bidi="zh-CN"/>
    </w:rPr>
  </w:style>
  <w:style w:type="character" w:customStyle="1" w:styleId="209">
    <w:name w:val="正文文本 (2)2"/>
    <w:basedOn w:val="14"/>
    <w:qFormat/>
    <w:uiPriority w:val="0"/>
    <w:rPr>
      <w:color w:val="000000"/>
      <w:spacing w:val="0"/>
      <w:w w:val="100"/>
      <w:position w:val="0"/>
      <w:lang w:val="zh-CN" w:eastAsia="zh-CN" w:bidi="zh-CN"/>
    </w:rPr>
  </w:style>
  <w:style w:type="character" w:customStyle="1" w:styleId="210">
    <w:name w:val="正文文本 (2) + 间距 2 pt"/>
    <w:basedOn w:val="14"/>
    <w:qFormat/>
    <w:uiPriority w:val="0"/>
    <w:rPr>
      <w:color w:val="000000"/>
      <w:spacing w:val="40"/>
      <w:w w:val="100"/>
      <w:position w:val="0"/>
      <w:lang w:val="zh-CN" w:eastAsia="zh-CN" w:bidi="zh-CN"/>
    </w:rPr>
  </w:style>
  <w:style w:type="character" w:customStyle="1" w:styleId="211">
    <w:name w:val="正文文本 (2) + Franklin Gothic Book"/>
    <w:aliases w:val="6 pt"/>
    <w:basedOn w:val="14"/>
    <w:qFormat/>
    <w:uiPriority w:val="0"/>
    <w:rPr>
      <w:rFonts w:ascii="Franklin Gothic Book" w:hAnsi="Franklin Gothic Book" w:eastAsia="Franklin Gothic Book" w:cs="Franklin Gothic Book"/>
      <w:color w:val="000000"/>
      <w:spacing w:val="0"/>
      <w:w w:val="100"/>
      <w:position w:val="0"/>
      <w:sz w:val="12"/>
      <w:szCs w:val="12"/>
      <w:lang w:val="en-US" w:eastAsia="en-US" w:bidi="en-US"/>
    </w:rPr>
  </w:style>
  <w:style w:type="character" w:customStyle="1" w:styleId="212">
    <w:name w:val="正文文本 (2) + 8.5 pt"/>
    <w:aliases w:val="间距 0 pt"/>
    <w:basedOn w:val="14"/>
    <w:uiPriority w:val="0"/>
    <w:rPr>
      <w:color w:val="000000"/>
      <w:spacing w:val="10"/>
      <w:w w:val="100"/>
      <w:position w:val="0"/>
      <w:sz w:val="17"/>
      <w:szCs w:val="17"/>
      <w:lang w:val="zh-CN" w:eastAsia="zh-CN" w:bidi="zh-CN"/>
    </w:rPr>
  </w:style>
  <w:style w:type="character" w:customStyle="1" w:styleId="213">
    <w:name w:val="正文文本 (2) + Garamond"/>
    <w:aliases w:val="13 pt,粗体"/>
    <w:basedOn w:val="14"/>
    <w:uiPriority w:val="0"/>
    <w:rPr>
      <w:rFonts w:ascii="Garamond" w:hAnsi="Garamond" w:eastAsia="Garamond" w:cs="Garamond"/>
      <w:b/>
      <w:bCs/>
      <w:color w:val="000000"/>
      <w:spacing w:val="0"/>
      <w:w w:val="100"/>
      <w:position w:val="0"/>
      <w:sz w:val="26"/>
      <w:szCs w:val="26"/>
      <w:lang w:val="en-US" w:eastAsia="en-US" w:bidi="en-US"/>
    </w:rPr>
  </w:style>
  <w:style w:type="character" w:customStyle="1" w:styleId="214">
    <w:name w:val="正文文本 (2) + 8 pt"/>
    <w:aliases w:val="间距 2 pt"/>
    <w:basedOn w:val="14"/>
    <w:qFormat/>
    <w:uiPriority w:val="0"/>
    <w:rPr>
      <w:color w:val="000000"/>
      <w:spacing w:val="50"/>
      <w:w w:val="100"/>
      <w:position w:val="0"/>
      <w:sz w:val="16"/>
      <w:szCs w:val="16"/>
      <w:lang w:val="zh-CN" w:eastAsia="zh-CN" w:bidi="zh-CN"/>
    </w:rPr>
  </w:style>
  <w:style w:type="character" w:customStyle="1" w:styleId="215">
    <w:name w:val="正文文本 (12) + 7.5 pt"/>
    <w:aliases w:val="非粗体"/>
    <w:basedOn w:val="78"/>
    <w:qFormat/>
    <w:uiPriority w:val="0"/>
    <w:rPr>
      <w:color w:val="000000"/>
      <w:spacing w:val="0"/>
      <w:w w:val="100"/>
      <w:position w:val="0"/>
      <w:sz w:val="15"/>
      <w:szCs w:val="15"/>
      <w:lang w:val="zh-CN" w:eastAsia="zh-CN" w:bidi="zh-CN"/>
    </w:rPr>
  </w:style>
  <w:style w:type="character" w:customStyle="1" w:styleId="216">
    <w:name w:val="正文文本 (19) + 间距 1 pt"/>
    <w:basedOn w:val="160"/>
    <w:qFormat/>
    <w:uiPriority w:val="0"/>
    <w:rPr>
      <w:color w:val="000000"/>
      <w:spacing w:val="30"/>
      <w:w w:val="100"/>
      <w:position w:val="0"/>
      <w:lang w:val="zh-CN" w:eastAsia="zh-CN" w:bidi="zh-CN"/>
    </w:rPr>
  </w:style>
  <w:style w:type="character" w:customStyle="1" w:styleId="217">
    <w:name w:val="页眉或页脚 (4)"/>
    <w:basedOn w:val="115"/>
    <w:qFormat/>
    <w:uiPriority w:val="0"/>
    <w:rPr>
      <w:color w:val="000000"/>
      <w:spacing w:val="0"/>
      <w:w w:val="100"/>
      <w:position w:val="0"/>
    </w:rPr>
  </w:style>
  <w:style w:type="character" w:customStyle="1" w:styleId="218">
    <w:name w:val="正文文本 (27)_"/>
    <w:basedOn w:val="4"/>
    <w:link w:val="219"/>
    <w:qFormat/>
    <w:uiPriority w:val="0"/>
    <w:rPr>
      <w:rFonts w:ascii="宋体" w:hAnsi="宋体" w:eastAsia="宋体" w:cs="宋体"/>
      <w:spacing w:val="90"/>
      <w:sz w:val="15"/>
      <w:szCs w:val="15"/>
      <w:u w:val="none"/>
    </w:rPr>
  </w:style>
  <w:style w:type="paragraph" w:customStyle="1" w:styleId="219">
    <w:name w:val="正文文本 (27)"/>
    <w:basedOn w:val="1"/>
    <w:link w:val="218"/>
    <w:uiPriority w:val="0"/>
    <w:pPr>
      <w:widowControl w:val="0"/>
      <w:shd w:val="clear" w:color="auto" w:fill="FFFFFF"/>
      <w:spacing w:line="0" w:lineRule="exact"/>
    </w:pPr>
    <w:rPr>
      <w:rFonts w:ascii="宋体" w:hAnsi="宋体" w:eastAsia="宋体" w:cs="宋体"/>
      <w:spacing w:val="90"/>
      <w:sz w:val="15"/>
      <w:szCs w:val="15"/>
      <w:u w:val="none"/>
    </w:rPr>
  </w:style>
  <w:style w:type="character" w:customStyle="1" w:styleId="220">
    <w:name w:val="正文文本 (30)_"/>
    <w:basedOn w:val="4"/>
    <w:link w:val="221"/>
    <w:qFormat/>
    <w:uiPriority w:val="0"/>
    <w:rPr>
      <w:rFonts w:ascii="宋体" w:hAnsi="宋体" w:eastAsia="宋体" w:cs="宋体"/>
      <w:spacing w:val="110"/>
      <w:sz w:val="15"/>
      <w:szCs w:val="15"/>
      <w:u w:val="none"/>
    </w:rPr>
  </w:style>
  <w:style w:type="paragraph" w:customStyle="1" w:styleId="221">
    <w:name w:val="正文文本 (30)"/>
    <w:basedOn w:val="1"/>
    <w:link w:val="220"/>
    <w:uiPriority w:val="0"/>
    <w:pPr>
      <w:widowControl w:val="0"/>
      <w:shd w:val="clear" w:color="auto" w:fill="FFFFFF"/>
      <w:spacing w:line="0" w:lineRule="exact"/>
    </w:pPr>
    <w:rPr>
      <w:rFonts w:ascii="宋体" w:hAnsi="宋体" w:eastAsia="宋体" w:cs="宋体"/>
      <w:spacing w:val="110"/>
      <w:sz w:val="15"/>
      <w:szCs w:val="15"/>
      <w:u w:val="none"/>
    </w:rPr>
  </w:style>
  <w:style w:type="character" w:customStyle="1" w:styleId="222">
    <w:name w:val="正文文本 (22)_"/>
    <w:basedOn w:val="4"/>
    <w:link w:val="223"/>
    <w:qFormat/>
    <w:uiPriority w:val="0"/>
    <w:rPr>
      <w:rFonts w:ascii="宋体" w:hAnsi="宋体" w:eastAsia="宋体" w:cs="宋体"/>
      <w:spacing w:val="50"/>
      <w:sz w:val="16"/>
      <w:szCs w:val="16"/>
      <w:u w:val="none"/>
    </w:rPr>
  </w:style>
  <w:style w:type="paragraph" w:customStyle="1" w:styleId="223">
    <w:name w:val="正文文本 (22)"/>
    <w:basedOn w:val="1"/>
    <w:link w:val="222"/>
    <w:uiPriority w:val="0"/>
    <w:pPr>
      <w:widowControl w:val="0"/>
      <w:shd w:val="clear" w:color="auto" w:fill="FFFFFF"/>
      <w:spacing w:line="0" w:lineRule="exact"/>
    </w:pPr>
    <w:rPr>
      <w:rFonts w:ascii="宋体" w:hAnsi="宋体" w:eastAsia="宋体" w:cs="宋体"/>
      <w:spacing w:val="50"/>
      <w:sz w:val="16"/>
      <w:szCs w:val="16"/>
      <w:u w:val="none"/>
    </w:rPr>
  </w:style>
  <w:style w:type="character" w:customStyle="1" w:styleId="224">
    <w:name w:val="正文文本 (22) + 7.5 pt"/>
    <w:aliases w:val="间距 0 pt"/>
    <w:basedOn w:val="222"/>
    <w:qFormat/>
    <w:uiPriority w:val="0"/>
    <w:rPr>
      <w:color w:val="000000"/>
      <w:spacing w:val="0"/>
      <w:w w:val="100"/>
      <w:position w:val="0"/>
      <w:sz w:val="15"/>
      <w:szCs w:val="15"/>
      <w:lang w:val="zh-CN" w:eastAsia="zh-CN" w:bidi="zh-CN"/>
    </w:rPr>
  </w:style>
  <w:style w:type="character" w:customStyle="1" w:styleId="225">
    <w:name w:val="正文文本 (2) + 间距 -1 pt1"/>
    <w:basedOn w:val="14"/>
    <w:uiPriority w:val="0"/>
    <w:rPr>
      <w:color w:val="000000"/>
      <w:spacing w:val="-30"/>
      <w:w w:val="100"/>
      <w:position w:val="0"/>
      <w:lang w:val="zh-CN" w:eastAsia="zh-CN" w:bidi="zh-CN"/>
    </w:rPr>
  </w:style>
  <w:style w:type="character" w:customStyle="1" w:styleId="226">
    <w:name w:val="正文文本 (23)_"/>
    <w:basedOn w:val="4"/>
    <w:link w:val="227"/>
    <w:qFormat/>
    <w:uiPriority w:val="0"/>
    <w:rPr>
      <w:rFonts w:ascii="宋体" w:hAnsi="宋体" w:eastAsia="宋体" w:cs="宋体"/>
      <w:sz w:val="16"/>
      <w:szCs w:val="16"/>
      <w:u w:val="none"/>
    </w:rPr>
  </w:style>
  <w:style w:type="paragraph" w:customStyle="1" w:styleId="227">
    <w:name w:val="正文文本 (23)"/>
    <w:basedOn w:val="1"/>
    <w:link w:val="226"/>
    <w:uiPriority w:val="0"/>
    <w:pPr>
      <w:widowControl w:val="0"/>
      <w:shd w:val="clear" w:color="auto" w:fill="FFFFFF"/>
      <w:spacing w:line="0" w:lineRule="exact"/>
      <w:jc w:val="distribute"/>
    </w:pPr>
    <w:rPr>
      <w:rFonts w:ascii="宋体" w:hAnsi="宋体" w:eastAsia="宋体" w:cs="宋体"/>
      <w:sz w:val="16"/>
      <w:szCs w:val="16"/>
      <w:u w:val="none"/>
    </w:rPr>
  </w:style>
  <w:style w:type="character" w:customStyle="1" w:styleId="228">
    <w:name w:val="正文文本 (23) + Calibri"/>
    <w:aliases w:val="9 pt"/>
    <w:basedOn w:val="226"/>
    <w:qFormat/>
    <w:uiPriority w:val="0"/>
    <w:rPr>
      <w:rFonts w:ascii="Calibri" w:hAnsi="Calibri" w:eastAsia="Calibri" w:cs="Calibri"/>
      <w:color w:val="000000"/>
      <w:spacing w:val="0"/>
      <w:w w:val="100"/>
      <w:position w:val="0"/>
      <w:sz w:val="18"/>
      <w:szCs w:val="18"/>
      <w:lang w:val="en-US" w:eastAsia="en-US" w:bidi="en-US"/>
    </w:rPr>
  </w:style>
  <w:style w:type="character" w:customStyle="1" w:styleId="229">
    <w:name w:val="正文文本 (24)_"/>
    <w:basedOn w:val="4"/>
    <w:link w:val="230"/>
    <w:qFormat/>
    <w:uiPriority w:val="0"/>
    <w:rPr>
      <w:rFonts w:ascii="宋体" w:hAnsi="宋体" w:eastAsia="宋体" w:cs="宋体"/>
      <w:spacing w:val="30"/>
      <w:sz w:val="16"/>
      <w:szCs w:val="16"/>
      <w:u w:val="none"/>
    </w:rPr>
  </w:style>
  <w:style w:type="paragraph" w:customStyle="1" w:styleId="230">
    <w:name w:val="正文文本 (24)"/>
    <w:basedOn w:val="1"/>
    <w:link w:val="229"/>
    <w:uiPriority w:val="0"/>
    <w:pPr>
      <w:widowControl w:val="0"/>
      <w:shd w:val="clear" w:color="auto" w:fill="FFFFFF"/>
      <w:spacing w:line="0" w:lineRule="exact"/>
    </w:pPr>
    <w:rPr>
      <w:rFonts w:ascii="宋体" w:hAnsi="宋体" w:eastAsia="宋体" w:cs="宋体"/>
      <w:spacing w:val="30"/>
      <w:sz w:val="16"/>
      <w:szCs w:val="16"/>
      <w:u w:val="none"/>
    </w:rPr>
  </w:style>
  <w:style w:type="character" w:customStyle="1" w:styleId="231">
    <w:name w:val="页眉或页脚 (4) + 10.5 pt"/>
    <w:aliases w:val="间距 0 pt"/>
    <w:basedOn w:val="115"/>
    <w:qFormat/>
    <w:uiPriority w:val="0"/>
    <w:rPr>
      <w:color w:val="000000"/>
      <w:spacing w:val="10"/>
      <w:w w:val="100"/>
      <w:position w:val="0"/>
      <w:sz w:val="21"/>
      <w:szCs w:val="21"/>
    </w:rPr>
  </w:style>
  <w:style w:type="character" w:customStyle="1" w:styleId="232">
    <w:name w:val="正文文本 (7) + 10 pt"/>
    <w:basedOn w:val="19"/>
    <w:uiPriority w:val="0"/>
    <w:rPr>
      <w:color w:val="000000"/>
      <w:spacing w:val="0"/>
      <w:w w:val="100"/>
      <w:position w:val="0"/>
      <w:sz w:val="20"/>
      <w:szCs w:val="20"/>
      <w:lang w:val="zh-CN" w:eastAsia="zh-CN" w:bidi="zh-CN"/>
    </w:rPr>
  </w:style>
  <w:style w:type="character" w:customStyle="1" w:styleId="233">
    <w:name w:val="正文文本 (2) + 13 pt2"/>
    <w:basedOn w:val="14"/>
    <w:qFormat/>
    <w:uiPriority w:val="0"/>
    <w:rPr>
      <w:color w:val="000000"/>
      <w:spacing w:val="0"/>
      <w:w w:val="100"/>
      <w:position w:val="0"/>
      <w:sz w:val="26"/>
      <w:szCs w:val="26"/>
      <w:lang w:val="zh-CN" w:eastAsia="zh-CN" w:bidi="zh-CN"/>
    </w:rPr>
  </w:style>
  <w:style w:type="character" w:customStyle="1" w:styleId="234">
    <w:name w:val="正文文本 (2) + Garamond"/>
    <w:aliases w:val="12 pt"/>
    <w:basedOn w:val="14"/>
    <w:qFormat/>
    <w:uiPriority w:val="0"/>
    <w:rPr>
      <w:rFonts w:ascii="Garamond" w:hAnsi="Garamond" w:eastAsia="Garamond" w:cs="Garamond"/>
      <w:color w:val="000000"/>
      <w:spacing w:val="0"/>
      <w:w w:val="100"/>
      <w:position w:val="0"/>
      <w:sz w:val="24"/>
      <w:szCs w:val="24"/>
      <w:lang w:val="en-US" w:eastAsia="en-US" w:bidi="en-US"/>
    </w:rPr>
  </w:style>
  <w:style w:type="character" w:customStyle="1" w:styleId="235">
    <w:name w:val="正文文本 (17) + 10 pt"/>
    <w:basedOn w:val="140"/>
    <w:qFormat/>
    <w:uiPriority w:val="0"/>
    <w:rPr>
      <w:color w:val="000000"/>
      <w:spacing w:val="0"/>
      <w:w w:val="100"/>
      <w:position w:val="0"/>
      <w:sz w:val="20"/>
      <w:szCs w:val="20"/>
      <w:lang w:val="zh-CN" w:eastAsia="zh-CN" w:bidi="zh-CN"/>
    </w:rPr>
  </w:style>
  <w:style w:type="character" w:customStyle="1" w:styleId="236">
    <w:name w:val="正文文本 (2) + 间距 3 pt"/>
    <w:basedOn w:val="14"/>
    <w:qFormat/>
    <w:uiPriority w:val="0"/>
    <w:rPr>
      <w:color w:val="000000"/>
      <w:spacing w:val="70"/>
      <w:w w:val="100"/>
      <w:position w:val="0"/>
      <w:lang w:val="zh-CN" w:eastAsia="zh-CN" w:bidi="zh-CN"/>
    </w:rPr>
  </w:style>
  <w:style w:type="character" w:customStyle="1" w:styleId="237">
    <w:name w:val="正文文本 (12) + 9 pt"/>
    <w:aliases w:val="非粗体,间距 -1 pt"/>
    <w:basedOn w:val="78"/>
    <w:qFormat/>
    <w:uiPriority w:val="0"/>
    <w:rPr>
      <w:color w:val="000000"/>
      <w:spacing w:val="-30"/>
      <w:w w:val="100"/>
      <w:position w:val="0"/>
      <w:sz w:val="18"/>
      <w:szCs w:val="18"/>
      <w:lang w:val="zh-CN" w:eastAsia="zh-CN" w:bidi="zh-CN"/>
    </w:rPr>
  </w:style>
  <w:style w:type="character" w:customStyle="1" w:styleId="238">
    <w:name w:val="页眉或页脚 (4) + Tahoma"/>
    <w:aliases w:val="5 pt"/>
    <w:basedOn w:val="115"/>
    <w:uiPriority w:val="0"/>
    <w:rPr>
      <w:rFonts w:ascii="Tahoma" w:hAnsi="Tahoma" w:eastAsia="Tahoma" w:cs="Tahoma"/>
      <w:color w:val="000000"/>
      <w:spacing w:val="0"/>
      <w:w w:val="100"/>
      <w:position w:val="0"/>
      <w:sz w:val="10"/>
      <w:szCs w:val="10"/>
    </w:rPr>
  </w:style>
  <w:style w:type="character" w:customStyle="1" w:styleId="239">
    <w:name w:val="页眉或页脚 (4) + Tahoma"/>
    <w:aliases w:val="10 pt"/>
    <w:basedOn w:val="115"/>
    <w:qFormat/>
    <w:uiPriority w:val="0"/>
    <w:rPr>
      <w:rFonts w:ascii="Tahoma" w:hAnsi="Tahoma" w:eastAsia="Tahoma" w:cs="Tahoma"/>
      <w:color w:val="000000"/>
      <w:spacing w:val="0"/>
      <w:w w:val="100"/>
      <w:position w:val="0"/>
      <w:sz w:val="20"/>
      <w:szCs w:val="20"/>
      <w:lang w:val="zh-CN" w:eastAsia="zh-CN" w:bidi="zh-CN"/>
    </w:rPr>
  </w:style>
  <w:style w:type="character" w:customStyle="1" w:styleId="240">
    <w:name w:val="正文文本 (2) + 7.5 pt"/>
    <w:aliases w:val="间距 3 pt,缩放 66%"/>
    <w:basedOn w:val="14"/>
    <w:qFormat/>
    <w:uiPriority w:val="0"/>
    <w:rPr>
      <w:color w:val="000000"/>
      <w:spacing w:val="70"/>
      <w:w w:val="66"/>
      <w:position w:val="0"/>
      <w:sz w:val="15"/>
      <w:szCs w:val="15"/>
      <w:lang w:val="zh-CN" w:eastAsia="zh-CN" w:bidi="zh-CN"/>
    </w:rPr>
  </w:style>
  <w:style w:type="character" w:customStyle="1" w:styleId="241">
    <w:name w:val="页眉或页脚 (4) + 间距 1 pt"/>
    <w:basedOn w:val="115"/>
    <w:qFormat/>
    <w:uiPriority w:val="0"/>
    <w:rPr>
      <w:color w:val="000000"/>
      <w:spacing w:val="30"/>
      <w:w w:val="100"/>
      <w:position w:val="0"/>
    </w:rPr>
  </w:style>
  <w:style w:type="character" w:customStyle="1" w:styleId="242">
    <w:name w:val="正文文本 (12) + Garamond"/>
    <w:aliases w:val="非粗体"/>
    <w:basedOn w:val="78"/>
    <w:qFormat/>
    <w:uiPriority w:val="0"/>
    <w:rPr>
      <w:rFonts w:ascii="Garamond" w:hAnsi="Garamond" w:eastAsia="Garamond" w:cs="Garamond"/>
      <w:color w:val="000000"/>
      <w:spacing w:val="0"/>
      <w:w w:val="100"/>
      <w:position w:val="0"/>
      <w:lang w:val="en-US" w:eastAsia="en-US" w:bidi="en-US"/>
    </w:rPr>
  </w:style>
  <w:style w:type="character" w:customStyle="1" w:styleId="243">
    <w:name w:val="正文文本 (2) + 10.5 pt"/>
    <w:basedOn w:val="14"/>
    <w:qFormat/>
    <w:uiPriority w:val="0"/>
    <w:rPr>
      <w:color w:val="000000"/>
      <w:spacing w:val="0"/>
      <w:w w:val="100"/>
      <w:position w:val="0"/>
      <w:sz w:val="21"/>
      <w:szCs w:val="21"/>
      <w:lang w:val="zh-CN" w:eastAsia="zh-CN" w:bidi="zh-CN"/>
    </w:rPr>
  </w:style>
  <w:style w:type="character" w:customStyle="1" w:styleId="244">
    <w:name w:val="标题 #3 + 10 pt"/>
    <w:aliases w:val="粗体"/>
    <w:basedOn w:val="102"/>
    <w:qFormat/>
    <w:uiPriority w:val="0"/>
    <w:rPr>
      <w:b/>
      <w:bCs/>
      <w:color w:val="000000"/>
      <w:spacing w:val="0"/>
      <w:w w:val="100"/>
      <w:position w:val="0"/>
      <w:sz w:val="20"/>
      <w:szCs w:val="20"/>
      <w:lang w:val="zh-CN" w:eastAsia="zh-CN" w:bidi="zh-CN"/>
    </w:rPr>
  </w:style>
  <w:style w:type="character" w:customStyle="1" w:styleId="245">
    <w:name w:val="标题 #3 + 11 pt"/>
    <w:basedOn w:val="102"/>
    <w:qFormat/>
    <w:uiPriority w:val="0"/>
    <w:rPr>
      <w:color w:val="000000"/>
      <w:spacing w:val="0"/>
      <w:w w:val="100"/>
      <w:position w:val="0"/>
      <w:sz w:val="22"/>
      <w:szCs w:val="22"/>
      <w:lang w:val="zh-CN" w:eastAsia="zh-CN" w:bidi="zh-CN"/>
    </w:rPr>
  </w:style>
  <w:style w:type="character" w:customStyle="1" w:styleId="246">
    <w:name w:val="正文文本 (25)_"/>
    <w:basedOn w:val="4"/>
    <w:link w:val="247"/>
    <w:qFormat/>
    <w:uiPriority w:val="0"/>
    <w:rPr>
      <w:rFonts w:ascii="宋体" w:hAnsi="宋体" w:eastAsia="宋体" w:cs="宋体"/>
      <w:spacing w:val="20"/>
      <w:sz w:val="15"/>
      <w:szCs w:val="15"/>
      <w:u w:val="none"/>
    </w:rPr>
  </w:style>
  <w:style w:type="paragraph" w:customStyle="1" w:styleId="247">
    <w:name w:val="正文文本 (25)"/>
    <w:basedOn w:val="1"/>
    <w:link w:val="246"/>
    <w:uiPriority w:val="0"/>
    <w:pPr>
      <w:widowControl w:val="0"/>
      <w:shd w:val="clear" w:color="auto" w:fill="FFFFFF"/>
      <w:spacing w:line="0" w:lineRule="exact"/>
    </w:pPr>
    <w:rPr>
      <w:rFonts w:ascii="宋体" w:hAnsi="宋体" w:eastAsia="宋体" w:cs="宋体"/>
      <w:spacing w:val="20"/>
      <w:sz w:val="15"/>
      <w:szCs w:val="15"/>
      <w:u w:val="none"/>
    </w:rPr>
  </w:style>
  <w:style w:type="character" w:customStyle="1" w:styleId="248">
    <w:name w:val="正文文本 (15) + 间距 1 pt"/>
    <w:basedOn w:val="97"/>
    <w:uiPriority w:val="0"/>
    <w:rPr>
      <w:color w:val="000000"/>
      <w:spacing w:val="30"/>
      <w:w w:val="100"/>
      <w:position w:val="0"/>
      <w:lang w:val="zh-CN" w:eastAsia="zh-CN" w:bidi="zh-CN"/>
    </w:rPr>
  </w:style>
  <w:style w:type="character" w:customStyle="1" w:styleId="249">
    <w:name w:val="正文文本 (15) + 8.5 pt"/>
    <w:basedOn w:val="97"/>
    <w:qFormat/>
    <w:uiPriority w:val="0"/>
    <w:rPr>
      <w:color w:val="000000"/>
      <w:spacing w:val="0"/>
      <w:w w:val="100"/>
      <w:position w:val="0"/>
      <w:sz w:val="17"/>
      <w:szCs w:val="17"/>
      <w:lang w:val="zh-CN" w:eastAsia="zh-CN" w:bidi="zh-CN"/>
    </w:rPr>
  </w:style>
  <w:style w:type="character" w:customStyle="1" w:styleId="250">
    <w:name w:val="页眉或页脚 (4) + SimSun"/>
    <w:aliases w:val="15 pt"/>
    <w:basedOn w:val="115"/>
    <w:uiPriority w:val="0"/>
    <w:rPr>
      <w:rFonts w:ascii="宋体" w:hAnsi="宋体" w:eastAsia="宋体" w:cs="宋体"/>
      <w:color w:val="000000"/>
      <w:spacing w:val="0"/>
      <w:w w:val="100"/>
      <w:position w:val="0"/>
      <w:sz w:val="30"/>
      <w:szCs w:val="30"/>
      <w:lang w:val="zh-CN" w:eastAsia="zh-CN" w:bidi="zh-CN"/>
    </w:rPr>
  </w:style>
  <w:style w:type="character" w:customStyle="1" w:styleId="251">
    <w:name w:val="正文文本 (2) + 7.5 pt"/>
    <w:aliases w:val="间距 2 pt"/>
    <w:basedOn w:val="14"/>
    <w:qFormat/>
    <w:uiPriority w:val="0"/>
    <w:rPr>
      <w:color w:val="000000"/>
      <w:spacing w:val="40"/>
      <w:w w:val="100"/>
      <w:position w:val="0"/>
      <w:sz w:val="15"/>
      <w:szCs w:val="15"/>
      <w:lang w:val="zh-CN" w:eastAsia="zh-CN" w:bidi="zh-CN"/>
    </w:rPr>
  </w:style>
  <w:style w:type="character" w:customStyle="1" w:styleId="252">
    <w:name w:val="正文文本 (24) + 间距 0 pt"/>
    <w:basedOn w:val="229"/>
    <w:uiPriority w:val="0"/>
    <w:rPr>
      <w:color w:val="000000"/>
      <w:spacing w:val="0"/>
      <w:w w:val="100"/>
      <w:position w:val="0"/>
      <w:lang w:val="zh-CN" w:eastAsia="zh-CN" w:bidi="zh-CN"/>
    </w:rPr>
  </w:style>
  <w:style w:type="character" w:customStyle="1" w:styleId="253">
    <w:name w:val="正文文本 (26)_"/>
    <w:basedOn w:val="4"/>
    <w:link w:val="254"/>
    <w:qFormat/>
    <w:uiPriority w:val="0"/>
    <w:rPr>
      <w:rFonts w:ascii="Tahoma" w:hAnsi="Tahoma" w:eastAsia="Tahoma" w:cs="Tahoma"/>
      <w:sz w:val="8"/>
      <w:szCs w:val="8"/>
      <w:u w:val="none"/>
    </w:rPr>
  </w:style>
  <w:style w:type="paragraph" w:customStyle="1" w:styleId="254">
    <w:name w:val="正文文本 (26)"/>
    <w:basedOn w:val="1"/>
    <w:link w:val="253"/>
    <w:uiPriority w:val="0"/>
    <w:pPr>
      <w:widowControl w:val="0"/>
      <w:shd w:val="clear" w:color="auto" w:fill="FFFFFF"/>
      <w:spacing w:line="0" w:lineRule="exact"/>
    </w:pPr>
    <w:rPr>
      <w:rFonts w:ascii="Tahoma" w:hAnsi="Tahoma" w:eastAsia="Tahoma" w:cs="Tahoma"/>
      <w:sz w:val="8"/>
      <w:szCs w:val="8"/>
      <w:u w:val="none"/>
    </w:rPr>
  </w:style>
  <w:style w:type="character" w:customStyle="1" w:styleId="255">
    <w:name w:val="正文文本 (13)"/>
    <w:basedOn w:val="82"/>
    <w:qFormat/>
    <w:uiPriority w:val="0"/>
    <w:rPr>
      <w:color w:val="000000"/>
      <w:spacing w:val="0"/>
      <w:w w:val="100"/>
      <w:position w:val="0"/>
      <w:lang w:val="zh-CN" w:eastAsia="zh-CN" w:bidi="zh-CN"/>
    </w:rPr>
  </w:style>
  <w:style w:type="character" w:customStyle="1" w:styleId="256">
    <w:name w:val="正文文本 (12) + 非粗体"/>
    <w:aliases w:val="间距 -1 pt"/>
    <w:basedOn w:val="78"/>
    <w:qFormat/>
    <w:uiPriority w:val="0"/>
    <w:rPr>
      <w:color w:val="000000"/>
      <w:spacing w:val="-30"/>
      <w:w w:val="100"/>
      <w:position w:val="0"/>
      <w:lang w:val="zh-CN" w:eastAsia="zh-CN" w:bidi="zh-CN"/>
    </w:rPr>
  </w:style>
  <w:style w:type="character" w:customStyle="1" w:styleId="257">
    <w:name w:val="正文文本 (2) + 14 pt"/>
    <w:aliases w:val="间距 1 pt"/>
    <w:basedOn w:val="14"/>
    <w:qFormat/>
    <w:uiPriority w:val="0"/>
    <w:rPr>
      <w:color w:val="000000"/>
      <w:spacing w:val="20"/>
      <w:w w:val="100"/>
      <w:position w:val="0"/>
      <w:sz w:val="28"/>
      <w:szCs w:val="28"/>
      <w:lang w:val="zh-CN" w:eastAsia="zh-CN" w:bidi="zh-CN"/>
    </w:rPr>
  </w:style>
  <w:style w:type="character" w:customStyle="1" w:styleId="258">
    <w:name w:val="页眉或页脚 (4) + SimSun"/>
    <w:aliases w:val="10 pt,间距 1 pt"/>
    <w:basedOn w:val="115"/>
    <w:qFormat/>
    <w:uiPriority w:val="0"/>
    <w:rPr>
      <w:rFonts w:ascii="宋体" w:hAnsi="宋体" w:eastAsia="宋体" w:cs="宋体"/>
      <w:color w:val="000000"/>
      <w:spacing w:val="30"/>
      <w:w w:val="100"/>
      <w:position w:val="0"/>
      <w:sz w:val="20"/>
      <w:szCs w:val="20"/>
    </w:rPr>
  </w:style>
  <w:style w:type="character" w:customStyle="1" w:styleId="259">
    <w:name w:val="正文文本 (2) + 9 pt"/>
    <w:aliases w:val="间距 1 pt"/>
    <w:basedOn w:val="14"/>
    <w:qFormat/>
    <w:uiPriority w:val="0"/>
    <w:rPr>
      <w:color w:val="000000"/>
      <w:spacing w:val="30"/>
      <w:w w:val="100"/>
      <w:position w:val="0"/>
      <w:sz w:val="18"/>
      <w:szCs w:val="18"/>
      <w:lang w:val="zh-CN" w:eastAsia="zh-CN" w:bidi="zh-CN"/>
    </w:rPr>
  </w:style>
  <w:style w:type="character" w:customStyle="1" w:styleId="260">
    <w:name w:val="标题 #4 (2)_"/>
    <w:basedOn w:val="4"/>
    <w:link w:val="261"/>
    <w:qFormat/>
    <w:uiPriority w:val="0"/>
    <w:rPr>
      <w:rFonts w:ascii="宋体" w:hAnsi="宋体" w:eastAsia="宋体" w:cs="宋体"/>
      <w:sz w:val="20"/>
      <w:szCs w:val="20"/>
      <w:u w:val="none"/>
    </w:rPr>
  </w:style>
  <w:style w:type="paragraph" w:customStyle="1" w:styleId="261">
    <w:name w:val="标题 #4 (2)"/>
    <w:basedOn w:val="1"/>
    <w:link w:val="260"/>
    <w:uiPriority w:val="0"/>
    <w:pPr>
      <w:widowControl w:val="0"/>
      <w:shd w:val="clear" w:color="auto" w:fill="FFFFFF"/>
      <w:spacing w:line="340" w:lineRule="exact"/>
      <w:ind w:firstLine="420"/>
      <w:jc w:val="distribute"/>
      <w:outlineLvl w:val="3"/>
    </w:pPr>
    <w:rPr>
      <w:rFonts w:ascii="宋体" w:hAnsi="宋体" w:eastAsia="宋体" w:cs="宋体"/>
      <w:sz w:val="20"/>
      <w:szCs w:val="20"/>
      <w:u w:val="none"/>
    </w:rPr>
  </w:style>
  <w:style w:type="character" w:customStyle="1" w:styleId="262">
    <w:name w:val="页眉或页脚 (4) + Tahoma"/>
    <w:aliases w:val="12 pt"/>
    <w:basedOn w:val="115"/>
    <w:qFormat/>
    <w:uiPriority w:val="0"/>
    <w:rPr>
      <w:rFonts w:ascii="Tahoma" w:hAnsi="Tahoma" w:eastAsia="Tahoma" w:cs="Tahoma"/>
      <w:b/>
      <w:bCs/>
      <w:color w:val="000000"/>
      <w:spacing w:val="0"/>
      <w:w w:val="100"/>
      <w:position w:val="0"/>
      <w:sz w:val="24"/>
      <w:szCs w:val="24"/>
    </w:rPr>
  </w:style>
  <w:style w:type="character" w:customStyle="1" w:styleId="263">
    <w:name w:val="页眉或页脚 (4) + Tahoma"/>
    <w:aliases w:val="10 pt1"/>
    <w:basedOn w:val="115"/>
    <w:qFormat/>
    <w:uiPriority w:val="0"/>
    <w:rPr>
      <w:rFonts w:ascii="Tahoma" w:hAnsi="Tahoma" w:eastAsia="Tahoma" w:cs="Tahoma"/>
      <w:color w:val="000000"/>
      <w:spacing w:val="0"/>
      <w:w w:val="100"/>
      <w:position w:val="0"/>
      <w:sz w:val="20"/>
      <w:szCs w:val="20"/>
    </w:rPr>
  </w:style>
  <w:style w:type="character" w:customStyle="1" w:styleId="264">
    <w:name w:val="正文文本 (2) + 8.5 pt"/>
    <w:basedOn w:val="14"/>
    <w:qFormat/>
    <w:uiPriority w:val="0"/>
    <w:rPr>
      <w:color w:val="000000"/>
      <w:spacing w:val="0"/>
      <w:w w:val="100"/>
      <w:position w:val="0"/>
      <w:sz w:val="17"/>
      <w:szCs w:val="17"/>
      <w:lang w:val="zh-CN" w:eastAsia="zh-CN" w:bidi="zh-CN"/>
    </w:rPr>
  </w:style>
  <w:style w:type="character" w:customStyle="1" w:styleId="265">
    <w:name w:val="正文文本 (2) + 8.5 pt"/>
    <w:aliases w:val="间距 -1 pt"/>
    <w:basedOn w:val="14"/>
    <w:qFormat/>
    <w:uiPriority w:val="0"/>
    <w:rPr>
      <w:color w:val="000000"/>
      <w:spacing w:val="-20"/>
      <w:w w:val="100"/>
      <w:position w:val="0"/>
      <w:sz w:val="17"/>
      <w:szCs w:val="17"/>
      <w:lang w:val="zh-CN" w:eastAsia="zh-CN" w:bidi="zh-CN"/>
    </w:rPr>
  </w:style>
  <w:style w:type="character" w:customStyle="1" w:styleId="266">
    <w:name w:val="页眉或页脚 (4) + Tahoma"/>
    <w:aliases w:val="5.5 pt,斜体"/>
    <w:basedOn w:val="115"/>
    <w:qFormat/>
    <w:uiPriority w:val="0"/>
    <w:rPr>
      <w:rFonts w:ascii="Tahoma" w:hAnsi="Tahoma" w:eastAsia="Tahoma" w:cs="Tahoma"/>
      <w:i/>
      <w:iCs/>
      <w:color w:val="000000"/>
      <w:spacing w:val="0"/>
      <w:w w:val="100"/>
      <w:position w:val="0"/>
      <w:sz w:val="11"/>
      <w:szCs w:val="11"/>
    </w:rPr>
  </w:style>
  <w:style w:type="character" w:customStyle="1" w:styleId="267">
    <w:name w:val="页眉或页脚 (4) + Tahoma"/>
    <w:aliases w:val="10 pt,斜体"/>
    <w:basedOn w:val="115"/>
    <w:qFormat/>
    <w:uiPriority w:val="0"/>
    <w:rPr>
      <w:rFonts w:ascii="Tahoma" w:hAnsi="Tahoma" w:eastAsia="Tahoma" w:cs="Tahoma"/>
      <w:i/>
      <w:iCs/>
      <w:color w:val="000000"/>
      <w:spacing w:val="0"/>
      <w:w w:val="100"/>
      <w:position w:val="0"/>
      <w:sz w:val="20"/>
      <w:szCs w:val="20"/>
      <w:lang w:val="zh-CN" w:eastAsia="zh-CN" w:bidi="zh-CN"/>
    </w:rPr>
  </w:style>
  <w:style w:type="character" w:customStyle="1" w:styleId="268">
    <w:name w:val="页眉或页脚 (4) + SimSun"/>
    <w:aliases w:val="10 pt,间距 1 pt1"/>
    <w:basedOn w:val="115"/>
    <w:qFormat/>
    <w:uiPriority w:val="0"/>
    <w:rPr>
      <w:rFonts w:ascii="宋体" w:hAnsi="宋体" w:eastAsia="宋体" w:cs="宋体"/>
      <w:color w:val="000000"/>
      <w:spacing w:val="20"/>
      <w:w w:val="100"/>
      <w:position w:val="0"/>
      <w:sz w:val="20"/>
      <w:szCs w:val="20"/>
    </w:rPr>
  </w:style>
  <w:style w:type="character" w:customStyle="1" w:styleId="269">
    <w:name w:val="页眉或页脚 (4) + 10.5 pt"/>
    <w:aliases w:val="间距 1 pt"/>
    <w:basedOn w:val="115"/>
    <w:qFormat/>
    <w:uiPriority w:val="0"/>
    <w:rPr>
      <w:color w:val="000000"/>
      <w:spacing w:val="20"/>
      <w:w w:val="100"/>
      <w:position w:val="0"/>
      <w:sz w:val="21"/>
      <w:szCs w:val="21"/>
    </w:rPr>
  </w:style>
  <w:style w:type="character" w:customStyle="1" w:styleId="270">
    <w:name w:val="正文文本 (9) + 10 pt"/>
    <w:aliases w:val="间距 0 pt"/>
    <w:basedOn w:val="29"/>
    <w:qFormat/>
    <w:uiPriority w:val="0"/>
    <w:rPr>
      <w:color w:val="000000"/>
      <w:spacing w:val="10"/>
      <w:w w:val="100"/>
      <w:position w:val="0"/>
      <w:sz w:val="20"/>
      <w:szCs w:val="20"/>
      <w:lang w:val="zh-CN" w:eastAsia="zh-CN" w:bidi="zh-CN"/>
    </w:rPr>
  </w:style>
  <w:style w:type="character" w:customStyle="1" w:styleId="271">
    <w:name w:val="正文文本 (12) + 8 pt"/>
    <w:aliases w:val="非粗体"/>
    <w:basedOn w:val="78"/>
    <w:qFormat/>
    <w:uiPriority w:val="0"/>
    <w:rPr>
      <w:color w:val="000000"/>
      <w:spacing w:val="0"/>
      <w:w w:val="100"/>
      <w:position w:val="0"/>
      <w:sz w:val="16"/>
      <w:szCs w:val="16"/>
      <w:lang w:val="zh-CN" w:eastAsia="zh-CN" w:bidi="zh-CN"/>
    </w:rPr>
  </w:style>
  <w:style w:type="character" w:customStyle="1" w:styleId="272">
    <w:name w:val="标题 #3 + 10.5 pt"/>
    <w:basedOn w:val="102"/>
    <w:qFormat/>
    <w:uiPriority w:val="0"/>
    <w:rPr>
      <w:color w:val="000000"/>
      <w:spacing w:val="0"/>
      <w:w w:val="100"/>
      <w:position w:val="0"/>
      <w:sz w:val="21"/>
      <w:szCs w:val="21"/>
      <w:lang w:val="zh-CN" w:eastAsia="zh-CN" w:bidi="zh-CN"/>
    </w:rPr>
  </w:style>
  <w:style w:type="character" w:customStyle="1" w:styleId="273">
    <w:name w:val="正文文本 (28)_"/>
    <w:basedOn w:val="4"/>
    <w:link w:val="274"/>
    <w:qFormat/>
    <w:uiPriority w:val="0"/>
    <w:rPr>
      <w:rFonts w:ascii="Consolas" w:hAnsi="Consolas" w:eastAsia="Consolas" w:cs="Consolas"/>
      <w:sz w:val="8"/>
      <w:szCs w:val="8"/>
      <w:u w:val="none"/>
    </w:rPr>
  </w:style>
  <w:style w:type="paragraph" w:customStyle="1" w:styleId="274">
    <w:name w:val="正文文本 (28)"/>
    <w:basedOn w:val="1"/>
    <w:link w:val="273"/>
    <w:uiPriority w:val="0"/>
    <w:pPr>
      <w:widowControl w:val="0"/>
      <w:shd w:val="clear" w:color="auto" w:fill="FFFFFF"/>
      <w:spacing w:line="0" w:lineRule="exact"/>
    </w:pPr>
    <w:rPr>
      <w:rFonts w:ascii="Consolas" w:hAnsi="Consolas" w:eastAsia="Consolas" w:cs="Consolas"/>
      <w:sz w:val="8"/>
      <w:szCs w:val="8"/>
      <w:u w:val="none"/>
    </w:rPr>
  </w:style>
  <w:style w:type="character" w:customStyle="1" w:styleId="275">
    <w:name w:val="正文文本 (11) + 10.5 pt"/>
    <w:aliases w:val="间距 1 pt"/>
    <w:basedOn w:val="64"/>
    <w:qFormat/>
    <w:uiPriority w:val="0"/>
    <w:rPr>
      <w:color w:val="000000"/>
      <w:spacing w:val="20"/>
      <w:w w:val="100"/>
      <w:position w:val="0"/>
      <w:sz w:val="21"/>
      <w:szCs w:val="21"/>
      <w:lang w:val="zh-CN" w:eastAsia="zh-CN" w:bidi="zh-CN"/>
    </w:rPr>
  </w:style>
  <w:style w:type="character" w:customStyle="1" w:styleId="276">
    <w:name w:val="正文文本 (12) + 8.5 pt"/>
    <w:aliases w:val="非粗体"/>
    <w:basedOn w:val="78"/>
    <w:uiPriority w:val="0"/>
    <w:rPr>
      <w:color w:val="000000"/>
      <w:spacing w:val="0"/>
      <w:w w:val="100"/>
      <w:position w:val="0"/>
      <w:sz w:val="17"/>
      <w:szCs w:val="17"/>
      <w:lang w:val="zh-CN" w:eastAsia="zh-CN" w:bidi="zh-CN"/>
    </w:rPr>
  </w:style>
  <w:style w:type="character" w:customStyle="1" w:styleId="277">
    <w:name w:val="正文文本 (12) + 9 pt"/>
    <w:aliases w:val="非粗体,间距 1 pt"/>
    <w:basedOn w:val="78"/>
    <w:qFormat/>
    <w:uiPriority w:val="0"/>
    <w:rPr>
      <w:color w:val="000000"/>
      <w:spacing w:val="30"/>
      <w:w w:val="100"/>
      <w:position w:val="0"/>
      <w:sz w:val="18"/>
      <w:szCs w:val="18"/>
      <w:lang w:val="zh-CN" w:eastAsia="zh-CN" w:bidi="zh-CN"/>
    </w:rPr>
  </w:style>
  <w:style w:type="character" w:customStyle="1" w:styleId="278">
    <w:name w:val="正文文本 (12) + Garamond"/>
    <w:aliases w:val="非粗体,间距 0 pt"/>
    <w:basedOn w:val="78"/>
    <w:qFormat/>
    <w:uiPriority w:val="0"/>
    <w:rPr>
      <w:rFonts w:ascii="Garamond" w:hAnsi="Garamond" w:eastAsia="Garamond" w:cs="Garamond"/>
      <w:color w:val="000000"/>
      <w:spacing w:val="-10"/>
      <w:w w:val="100"/>
      <w:position w:val="0"/>
      <w:lang w:val="en-US" w:eastAsia="en-US" w:bidi="en-US"/>
    </w:rPr>
  </w:style>
  <w:style w:type="character" w:customStyle="1" w:styleId="279">
    <w:name w:val="正文文本 (11) + 13 pt2"/>
    <w:basedOn w:val="64"/>
    <w:uiPriority w:val="0"/>
    <w:rPr>
      <w:color w:val="000000"/>
      <w:spacing w:val="0"/>
      <w:w w:val="100"/>
      <w:position w:val="0"/>
      <w:sz w:val="26"/>
      <w:szCs w:val="26"/>
      <w:lang w:val="zh-CN" w:eastAsia="zh-CN" w:bidi="zh-CN"/>
    </w:rPr>
  </w:style>
  <w:style w:type="character" w:customStyle="1" w:styleId="280">
    <w:name w:val="正文文本 (11) + 12 pt"/>
    <w:basedOn w:val="64"/>
    <w:uiPriority w:val="0"/>
    <w:rPr>
      <w:color w:val="000000"/>
      <w:spacing w:val="0"/>
      <w:w w:val="100"/>
      <w:position w:val="0"/>
      <w:sz w:val="24"/>
      <w:szCs w:val="24"/>
      <w:lang w:val="zh-CN" w:eastAsia="zh-CN" w:bidi="zh-CN"/>
    </w:rPr>
  </w:style>
  <w:style w:type="character" w:customStyle="1" w:styleId="281">
    <w:name w:val="正文文本 (11) + 间距 -1 pt1"/>
    <w:basedOn w:val="64"/>
    <w:qFormat/>
    <w:uiPriority w:val="0"/>
    <w:rPr>
      <w:color w:val="000000"/>
      <w:spacing w:val="-20"/>
      <w:w w:val="100"/>
      <w:position w:val="0"/>
      <w:lang w:val="zh-CN" w:eastAsia="zh-CN" w:bidi="zh-CN"/>
    </w:rPr>
  </w:style>
  <w:style w:type="character" w:customStyle="1" w:styleId="282">
    <w:name w:val="正文文本 (12) + 非粗体"/>
    <w:aliases w:val="间距 -1 pt1"/>
    <w:basedOn w:val="78"/>
    <w:qFormat/>
    <w:uiPriority w:val="0"/>
    <w:rPr>
      <w:color w:val="000000"/>
      <w:spacing w:val="-20"/>
      <w:w w:val="100"/>
      <w:position w:val="0"/>
      <w:lang w:val="zh-CN" w:eastAsia="zh-CN" w:bidi="zh-CN"/>
    </w:rPr>
  </w:style>
  <w:style w:type="character" w:customStyle="1" w:styleId="283">
    <w:name w:val="正文文本 (11) + 8 pt"/>
    <w:basedOn w:val="64"/>
    <w:qFormat/>
    <w:uiPriority w:val="0"/>
    <w:rPr>
      <w:color w:val="000000"/>
      <w:spacing w:val="0"/>
      <w:w w:val="100"/>
      <w:position w:val="0"/>
      <w:sz w:val="16"/>
      <w:szCs w:val="16"/>
      <w:lang w:val="zh-CN" w:eastAsia="zh-CN" w:bidi="zh-CN"/>
    </w:rPr>
  </w:style>
  <w:style w:type="character" w:customStyle="1" w:styleId="284">
    <w:name w:val="正文文本 (19) + 13 pt"/>
    <w:basedOn w:val="160"/>
    <w:qFormat/>
    <w:uiPriority w:val="0"/>
    <w:rPr>
      <w:color w:val="000000"/>
      <w:spacing w:val="0"/>
      <w:w w:val="100"/>
      <w:position w:val="0"/>
      <w:sz w:val="26"/>
      <w:szCs w:val="26"/>
      <w:lang w:val="zh-CN" w:eastAsia="zh-CN" w:bidi="zh-CN"/>
    </w:rPr>
  </w:style>
  <w:style w:type="character" w:customStyle="1" w:styleId="285">
    <w:name w:val="正文文本 (19) + 间距 2 pt"/>
    <w:basedOn w:val="160"/>
    <w:uiPriority w:val="0"/>
    <w:rPr>
      <w:color w:val="000000"/>
      <w:spacing w:val="50"/>
      <w:w w:val="100"/>
      <w:position w:val="0"/>
      <w:lang w:val="zh-CN" w:eastAsia="zh-CN" w:bidi="zh-CN"/>
    </w:rPr>
  </w:style>
  <w:style w:type="character" w:customStyle="1" w:styleId="286">
    <w:name w:val="正文文本 (19) + 8 pt"/>
    <w:basedOn w:val="160"/>
    <w:qFormat/>
    <w:uiPriority w:val="0"/>
    <w:rPr>
      <w:color w:val="000000"/>
      <w:spacing w:val="0"/>
      <w:w w:val="100"/>
      <w:position w:val="0"/>
      <w:sz w:val="16"/>
      <w:szCs w:val="16"/>
      <w:lang w:val="zh-CN" w:eastAsia="zh-CN" w:bidi="zh-CN"/>
    </w:rPr>
  </w:style>
  <w:style w:type="character" w:customStyle="1" w:styleId="287">
    <w:name w:val="正文文本 (19) + 8 pt"/>
    <w:aliases w:val="间距 -1 pt"/>
    <w:basedOn w:val="160"/>
    <w:qFormat/>
    <w:uiPriority w:val="0"/>
    <w:rPr>
      <w:color w:val="000000"/>
      <w:spacing w:val="-20"/>
      <w:w w:val="100"/>
      <w:position w:val="0"/>
      <w:sz w:val="16"/>
      <w:szCs w:val="16"/>
      <w:lang w:val="zh-CN" w:eastAsia="zh-CN" w:bidi="zh-CN"/>
    </w:rPr>
  </w:style>
  <w:style w:type="character" w:customStyle="1" w:styleId="288">
    <w:name w:val="正文文本 (12) + Courier New"/>
    <w:aliases w:val="13 pt,非粗体"/>
    <w:basedOn w:val="78"/>
    <w:qFormat/>
    <w:uiPriority w:val="0"/>
    <w:rPr>
      <w:rFonts w:ascii="Courier New" w:hAnsi="Courier New" w:eastAsia="Courier New" w:cs="Courier New"/>
      <w:color w:val="000000"/>
      <w:spacing w:val="0"/>
      <w:w w:val="100"/>
      <w:position w:val="0"/>
      <w:sz w:val="26"/>
      <w:szCs w:val="26"/>
      <w:lang w:val="en-US" w:eastAsia="en-US" w:bidi="en-US"/>
    </w:rPr>
  </w:style>
  <w:style w:type="character" w:customStyle="1" w:styleId="289">
    <w:name w:val="正文文本 (19) + Calibri"/>
    <w:aliases w:val="12 pt"/>
    <w:basedOn w:val="160"/>
    <w:qFormat/>
    <w:uiPriority w:val="0"/>
    <w:rPr>
      <w:rFonts w:ascii="Calibri" w:hAnsi="Calibri" w:eastAsia="Calibri" w:cs="Calibri"/>
      <w:color w:val="000000"/>
      <w:spacing w:val="0"/>
      <w:w w:val="100"/>
      <w:position w:val="0"/>
      <w:sz w:val="24"/>
      <w:szCs w:val="24"/>
      <w:lang w:val="en-US" w:eastAsia="en-US" w:bidi="en-US"/>
    </w:rPr>
  </w:style>
  <w:style w:type="character" w:customStyle="1" w:styleId="290">
    <w:name w:val="正文文本 (19) + 7.5 pt"/>
    <w:basedOn w:val="160"/>
    <w:qFormat/>
    <w:uiPriority w:val="0"/>
    <w:rPr>
      <w:color w:val="000000"/>
      <w:spacing w:val="0"/>
      <w:w w:val="100"/>
      <w:position w:val="0"/>
      <w:sz w:val="15"/>
      <w:szCs w:val="15"/>
      <w:lang w:val="zh-CN" w:eastAsia="zh-CN" w:bidi="zh-CN"/>
    </w:rPr>
  </w:style>
  <w:style w:type="character" w:customStyle="1" w:styleId="291">
    <w:name w:val="正文文本 (19) + Garamond"/>
    <w:aliases w:val="间距 0 pt"/>
    <w:basedOn w:val="160"/>
    <w:qFormat/>
    <w:uiPriority w:val="0"/>
    <w:rPr>
      <w:rFonts w:ascii="Garamond" w:hAnsi="Garamond" w:eastAsia="Garamond" w:cs="Garamond"/>
      <w:color w:val="000000"/>
      <w:spacing w:val="-10"/>
      <w:w w:val="100"/>
      <w:position w:val="0"/>
      <w:lang w:val="en-US" w:eastAsia="en-US" w:bidi="en-US"/>
    </w:rPr>
  </w:style>
  <w:style w:type="character" w:customStyle="1" w:styleId="292">
    <w:name w:val="正文文本 (19) + 14 pt"/>
    <w:basedOn w:val="160"/>
    <w:qFormat/>
    <w:uiPriority w:val="0"/>
    <w:rPr>
      <w:color w:val="000000"/>
      <w:spacing w:val="0"/>
      <w:w w:val="100"/>
      <w:position w:val="0"/>
      <w:sz w:val="28"/>
      <w:szCs w:val="28"/>
      <w:lang w:val="zh-CN" w:eastAsia="zh-CN" w:bidi="zh-CN"/>
    </w:rPr>
  </w:style>
  <w:style w:type="character" w:customStyle="1" w:styleId="293">
    <w:name w:val="正文文本 (19) + 间距 -1 pt1"/>
    <w:basedOn w:val="160"/>
    <w:qFormat/>
    <w:uiPriority w:val="0"/>
    <w:rPr>
      <w:color w:val="000000"/>
      <w:spacing w:val="-20"/>
      <w:w w:val="100"/>
      <w:position w:val="0"/>
      <w:lang w:val="zh-CN" w:eastAsia="zh-CN" w:bidi="zh-CN"/>
    </w:rPr>
  </w:style>
  <w:style w:type="character" w:customStyle="1" w:styleId="294">
    <w:name w:val="正文文本 (19) + 7.5 pt"/>
    <w:aliases w:val="间距 -1 pt"/>
    <w:basedOn w:val="160"/>
    <w:uiPriority w:val="0"/>
    <w:rPr>
      <w:color w:val="000000"/>
      <w:spacing w:val="-20"/>
      <w:w w:val="100"/>
      <w:position w:val="0"/>
      <w:sz w:val="15"/>
      <w:szCs w:val="15"/>
      <w:lang w:val="zh-CN" w:eastAsia="zh-CN" w:bidi="zh-CN"/>
    </w:rPr>
  </w:style>
  <w:style w:type="character" w:customStyle="1" w:styleId="295">
    <w:name w:val="正文文本 (19) + 11 pt"/>
    <w:basedOn w:val="160"/>
    <w:uiPriority w:val="0"/>
    <w:rPr>
      <w:color w:val="000000"/>
      <w:spacing w:val="0"/>
      <w:w w:val="100"/>
      <w:position w:val="0"/>
      <w:sz w:val="22"/>
      <w:szCs w:val="22"/>
      <w:lang w:val="zh-CN" w:eastAsia="zh-CN" w:bidi="zh-CN"/>
    </w:rPr>
  </w:style>
  <w:style w:type="character" w:customStyle="1" w:styleId="296">
    <w:name w:val="正文文本 (2) + Garamond"/>
    <w:aliases w:val="间距 0 pt"/>
    <w:basedOn w:val="14"/>
    <w:uiPriority w:val="0"/>
    <w:rPr>
      <w:rFonts w:ascii="Garamond" w:hAnsi="Garamond" w:eastAsia="Garamond" w:cs="Garamond"/>
      <w:color w:val="000000"/>
      <w:spacing w:val="-10"/>
      <w:w w:val="100"/>
      <w:position w:val="0"/>
      <w:lang w:val="en-US" w:eastAsia="en-US" w:bidi="en-US"/>
    </w:rPr>
  </w:style>
  <w:style w:type="character" w:customStyle="1" w:styleId="297">
    <w:name w:val="正文文本 (2) + 11 pt"/>
    <w:basedOn w:val="14"/>
    <w:qFormat/>
    <w:uiPriority w:val="0"/>
    <w:rPr>
      <w:color w:val="000000"/>
      <w:spacing w:val="0"/>
      <w:w w:val="100"/>
      <w:position w:val="0"/>
      <w:sz w:val="22"/>
      <w:szCs w:val="22"/>
      <w:lang w:val="zh-CN" w:eastAsia="zh-CN" w:bidi="zh-CN"/>
    </w:rPr>
  </w:style>
  <w:style w:type="character" w:customStyle="1" w:styleId="298">
    <w:name w:val="正文文本 (2) + 7.5 pt"/>
    <w:aliases w:val="间距 -1 pt"/>
    <w:basedOn w:val="14"/>
    <w:uiPriority w:val="0"/>
    <w:rPr>
      <w:color w:val="000000"/>
      <w:spacing w:val="-20"/>
      <w:w w:val="100"/>
      <w:position w:val="0"/>
      <w:sz w:val="15"/>
      <w:szCs w:val="15"/>
      <w:lang w:val="zh-CN" w:eastAsia="zh-CN" w:bidi="zh-CN"/>
    </w:rPr>
  </w:style>
  <w:style w:type="character" w:customStyle="1" w:styleId="299">
    <w:name w:val="正文文本 (2) + 9.5 pt"/>
    <w:basedOn w:val="14"/>
    <w:qFormat/>
    <w:uiPriority w:val="0"/>
    <w:rPr>
      <w:color w:val="000000"/>
      <w:spacing w:val="0"/>
      <w:w w:val="100"/>
      <w:position w:val="0"/>
      <w:sz w:val="19"/>
      <w:szCs w:val="19"/>
      <w:lang w:val="zh-CN" w:eastAsia="zh-CN" w:bidi="zh-CN"/>
    </w:rPr>
  </w:style>
  <w:style w:type="character" w:customStyle="1" w:styleId="300">
    <w:name w:val="正文文本 (2) + Calibri1"/>
    <w:basedOn w:val="14"/>
    <w:qFormat/>
    <w:uiPriority w:val="0"/>
    <w:rPr>
      <w:rFonts w:ascii="Calibri" w:hAnsi="Calibri" w:eastAsia="Calibri" w:cs="Calibri"/>
      <w:color w:val="000000"/>
      <w:spacing w:val="0"/>
      <w:w w:val="100"/>
      <w:position w:val="0"/>
      <w:sz w:val="20"/>
      <w:szCs w:val="20"/>
      <w:lang w:val="en-US" w:eastAsia="en-US" w:bidi="en-US"/>
    </w:rPr>
  </w:style>
  <w:style w:type="character" w:customStyle="1" w:styleId="301">
    <w:name w:val="正文文本 (12) + 7.5 pt"/>
    <w:aliases w:val="非粗体1"/>
    <w:basedOn w:val="78"/>
    <w:qFormat/>
    <w:uiPriority w:val="0"/>
    <w:rPr>
      <w:color w:val="000000"/>
      <w:spacing w:val="0"/>
      <w:w w:val="100"/>
      <w:position w:val="0"/>
      <w:sz w:val="15"/>
      <w:szCs w:val="15"/>
      <w:lang w:val="zh-CN" w:eastAsia="zh-CN" w:bidi="zh-CN"/>
    </w:rPr>
  </w:style>
  <w:style w:type="character" w:customStyle="1" w:styleId="302">
    <w:name w:val="页眉或页脚 (4) + 间距 0 pt"/>
    <w:basedOn w:val="115"/>
    <w:qFormat/>
    <w:uiPriority w:val="0"/>
    <w:rPr>
      <w:color w:val="000000"/>
      <w:spacing w:val="10"/>
      <w:w w:val="100"/>
      <w:position w:val="0"/>
    </w:rPr>
  </w:style>
  <w:style w:type="character" w:customStyle="1" w:styleId="303">
    <w:name w:val="正文文本 (2) + 缩放 90%"/>
    <w:basedOn w:val="14"/>
    <w:uiPriority w:val="0"/>
    <w:rPr>
      <w:color w:val="000000"/>
      <w:spacing w:val="0"/>
      <w:w w:val="90"/>
      <w:position w:val="0"/>
      <w:lang w:val="en-US" w:eastAsia="en-US" w:bidi="en-US"/>
    </w:rPr>
  </w:style>
  <w:style w:type="character" w:customStyle="1" w:styleId="304">
    <w:name w:val="正文文本 (2) + 8.5 pt1"/>
    <w:basedOn w:val="14"/>
    <w:qFormat/>
    <w:uiPriority w:val="0"/>
    <w:rPr>
      <w:color w:val="000000"/>
      <w:spacing w:val="0"/>
      <w:w w:val="100"/>
      <w:position w:val="0"/>
      <w:sz w:val="17"/>
      <w:szCs w:val="17"/>
      <w:lang w:val="zh-CN" w:eastAsia="zh-CN" w:bidi="zh-CN"/>
    </w:rPr>
  </w:style>
  <w:style w:type="character" w:customStyle="1" w:styleId="305">
    <w:name w:val="正文文本 (12) + 非粗体"/>
    <w:aliases w:val="缩放 90%"/>
    <w:basedOn w:val="78"/>
    <w:qFormat/>
    <w:uiPriority w:val="0"/>
    <w:rPr>
      <w:color w:val="000000"/>
      <w:spacing w:val="0"/>
      <w:w w:val="90"/>
      <w:position w:val="0"/>
      <w:lang w:val="en-US" w:eastAsia="en-US" w:bidi="en-US"/>
    </w:rPr>
  </w:style>
  <w:style w:type="character" w:customStyle="1" w:styleId="306">
    <w:name w:val="页眉或页脚 (4) + SimSun"/>
    <w:aliases w:val="10.5 pt,间距 -1 pt"/>
    <w:basedOn w:val="115"/>
    <w:qFormat/>
    <w:uiPriority w:val="0"/>
    <w:rPr>
      <w:rFonts w:ascii="宋体" w:hAnsi="宋体" w:eastAsia="宋体" w:cs="宋体"/>
      <w:color w:val="000000"/>
      <w:spacing w:val="-30"/>
      <w:w w:val="100"/>
      <w:position w:val="0"/>
      <w:sz w:val="21"/>
      <w:szCs w:val="21"/>
      <w:lang w:val="zh-CN" w:eastAsia="zh-CN" w:bidi="zh-CN"/>
    </w:rPr>
  </w:style>
  <w:style w:type="character" w:customStyle="1" w:styleId="307">
    <w:name w:val="正文文本 (20) + 7.5 pt"/>
    <w:aliases w:val="非粗体"/>
    <w:basedOn w:val="183"/>
    <w:qFormat/>
    <w:uiPriority w:val="0"/>
    <w:rPr>
      <w:color w:val="000000"/>
      <w:spacing w:val="0"/>
      <w:w w:val="100"/>
      <w:position w:val="0"/>
      <w:sz w:val="15"/>
      <w:szCs w:val="15"/>
      <w:lang w:val="zh-CN" w:eastAsia="zh-CN" w:bidi="zh-CN"/>
    </w:rPr>
  </w:style>
  <w:style w:type="character" w:customStyle="1" w:styleId="308">
    <w:name w:val="正文文本 (20) + MS Reference Sans Serif"/>
    <w:aliases w:val="6.5 pt,非粗体"/>
    <w:basedOn w:val="183"/>
    <w:qFormat/>
    <w:uiPriority w:val="0"/>
    <w:rPr>
      <w:rFonts w:ascii="MS Reference Sans Serif" w:hAnsi="MS Reference Sans Serif" w:eastAsia="MS Reference Sans Serif" w:cs="MS Reference Sans Serif"/>
      <w:color w:val="000000"/>
      <w:spacing w:val="0"/>
      <w:w w:val="100"/>
      <w:position w:val="0"/>
      <w:sz w:val="13"/>
      <w:szCs w:val="13"/>
      <w:lang w:val="en-US" w:eastAsia="en-US" w:bidi="en-US"/>
    </w:rPr>
  </w:style>
  <w:style w:type="character" w:customStyle="1" w:styleId="309">
    <w:name w:val="正文文本 (9) + 10 pt"/>
    <w:aliases w:val="间距 2 pt"/>
    <w:basedOn w:val="29"/>
    <w:qFormat/>
    <w:uiPriority w:val="0"/>
    <w:rPr>
      <w:color w:val="000000"/>
      <w:spacing w:val="40"/>
      <w:w w:val="100"/>
      <w:position w:val="0"/>
      <w:sz w:val="20"/>
      <w:szCs w:val="20"/>
      <w:lang w:val="zh-CN" w:eastAsia="zh-CN" w:bidi="zh-CN"/>
    </w:rPr>
  </w:style>
  <w:style w:type="character" w:customStyle="1" w:styleId="310">
    <w:name w:val="正文文本 (12) + 非粗体"/>
    <w:aliases w:val="间距 2 pt"/>
    <w:basedOn w:val="78"/>
    <w:uiPriority w:val="0"/>
    <w:rPr>
      <w:color w:val="000000"/>
      <w:spacing w:val="40"/>
      <w:w w:val="100"/>
      <w:position w:val="0"/>
      <w:lang w:val="zh-CN" w:eastAsia="zh-CN" w:bidi="zh-CN"/>
    </w:rPr>
  </w:style>
  <w:style w:type="character" w:customStyle="1" w:styleId="311">
    <w:name w:val="正文文本 (2) + 斜体1"/>
    <w:basedOn w:val="14"/>
    <w:qFormat/>
    <w:uiPriority w:val="0"/>
    <w:rPr>
      <w:i/>
      <w:iCs/>
      <w:color w:val="000000"/>
      <w:spacing w:val="0"/>
      <w:w w:val="100"/>
      <w:position w:val="0"/>
      <w:lang w:val="zh-CN" w:eastAsia="zh-CN" w:bidi="zh-CN"/>
    </w:rPr>
  </w:style>
  <w:style w:type="character" w:customStyle="1" w:styleId="312">
    <w:name w:val="正文文本 (17) + 间距 0 pt"/>
    <w:basedOn w:val="140"/>
    <w:qFormat/>
    <w:uiPriority w:val="0"/>
    <w:rPr>
      <w:color w:val="000000"/>
      <w:spacing w:val="-10"/>
      <w:w w:val="100"/>
      <w:position w:val="0"/>
      <w:lang w:val="zh-CN" w:eastAsia="zh-CN" w:bidi="zh-CN"/>
    </w:rPr>
  </w:style>
  <w:style w:type="character" w:customStyle="1" w:styleId="313">
    <w:name w:val="页眉或页脚 (4) + SimSun"/>
    <w:aliases w:val="10.5 pt,间距 1 pt"/>
    <w:basedOn w:val="115"/>
    <w:qFormat/>
    <w:uiPriority w:val="0"/>
    <w:rPr>
      <w:rFonts w:ascii="宋体" w:hAnsi="宋体" w:eastAsia="宋体" w:cs="宋体"/>
      <w:color w:val="000000"/>
      <w:spacing w:val="20"/>
      <w:w w:val="100"/>
      <w:position w:val="0"/>
      <w:sz w:val="21"/>
      <w:szCs w:val="21"/>
    </w:rPr>
  </w:style>
  <w:style w:type="character" w:customStyle="1" w:styleId="314">
    <w:name w:val="正文文本 (29)_"/>
    <w:basedOn w:val="4"/>
    <w:link w:val="315"/>
    <w:qFormat/>
    <w:uiPriority w:val="0"/>
    <w:rPr>
      <w:rFonts w:ascii="宋体" w:hAnsi="宋体" w:eastAsia="宋体" w:cs="宋体"/>
      <w:spacing w:val="-10"/>
      <w:sz w:val="18"/>
      <w:szCs w:val="18"/>
      <w:u w:val="none"/>
    </w:rPr>
  </w:style>
  <w:style w:type="paragraph" w:customStyle="1" w:styleId="315">
    <w:name w:val="正文文本 (29)"/>
    <w:basedOn w:val="1"/>
    <w:link w:val="314"/>
    <w:uiPriority w:val="0"/>
    <w:pPr>
      <w:widowControl w:val="0"/>
      <w:shd w:val="clear" w:color="auto" w:fill="FFFFFF"/>
      <w:spacing w:line="340" w:lineRule="exact"/>
    </w:pPr>
    <w:rPr>
      <w:rFonts w:ascii="宋体" w:hAnsi="宋体" w:eastAsia="宋体" w:cs="宋体"/>
      <w:spacing w:val="-10"/>
      <w:sz w:val="18"/>
      <w:szCs w:val="18"/>
      <w:u w:val="none"/>
    </w:rPr>
  </w:style>
  <w:style w:type="character" w:customStyle="1" w:styleId="316">
    <w:name w:val="正文文本 (2) + 9.5 pt1"/>
    <w:basedOn w:val="14"/>
    <w:qFormat/>
    <w:uiPriority w:val="0"/>
    <w:rPr>
      <w:color w:val="000000"/>
      <w:spacing w:val="0"/>
      <w:w w:val="100"/>
      <w:position w:val="0"/>
      <w:sz w:val="19"/>
      <w:szCs w:val="19"/>
      <w:lang w:val="zh-CN" w:eastAsia="zh-CN" w:bidi="zh-CN"/>
    </w:rPr>
  </w:style>
  <w:style w:type="character" w:customStyle="1" w:styleId="317">
    <w:name w:val="正文文本 (12) + 10.5 pt"/>
    <w:aliases w:val="非粗体"/>
    <w:basedOn w:val="78"/>
    <w:qFormat/>
    <w:uiPriority w:val="0"/>
    <w:rPr>
      <w:color w:val="000000"/>
      <w:spacing w:val="0"/>
      <w:w w:val="100"/>
      <w:position w:val="0"/>
      <w:sz w:val="21"/>
      <w:szCs w:val="21"/>
      <w:lang w:val="zh-CN" w:eastAsia="zh-CN" w:bidi="zh-CN"/>
    </w:rPr>
  </w:style>
  <w:style w:type="character" w:customStyle="1" w:styleId="318">
    <w:name w:val="页眉或页脚 (4) + Courier New"/>
    <w:aliases w:val="8 pt"/>
    <w:basedOn w:val="115"/>
    <w:qFormat/>
    <w:uiPriority w:val="0"/>
    <w:rPr>
      <w:rFonts w:ascii="Courier New" w:hAnsi="Courier New" w:eastAsia="Courier New" w:cs="Courier New"/>
      <w:color w:val="000000"/>
      <w:spacing w:val="0"/>
      <w:w w:val="100"/>
      <w:position w:val="0"/>
      <w:sz w:val="16"/>
      <w:szCs w:val="16"/>
    </w:rPr>
  </w:style>
  <w:style w:type="character" w:customStyle="1" w:styleId="319">
    <w:name w:val="正文文本 (2) + Garamond"/>
    <w:aliases w:val="9.5 pt"/>
    <w:basedOn w:val="14"/>
    <w:qFormat/>
    <w:uiPriority w:val="0"/>
    <w:rPr>
      <w:rFonts w:ascii="Garamond" w:hAnsi="Garamond" w:eastAsia="Garamond" w:cs="Garamond"/>
      <w:color w:val="000000"/>
      <w:spacing w:val="0"/>
      <w:w w:val="100"/>
      <w:position w:val="0"/>
      <w:sz w:val="19"/>
      <w:szCs w:val="19"/>
      <w:lang w:val="en-US" w:eastAsia="en-US" w:bidi="en-US"/>
    </w:rPr>
  </w:style>
  <w:style w:type="character" w:customStyle="1" w:styleId="320">
    <w:name w:val="正文文本 (2) + 10.5 pt1"/>
    <w:basedOn w:val="14"/>
    <w:qFormat/>
    <w:uiPriority w:val="0"/>
    <w:rPr>
      <w:color w:val="000000"/>
      <w:spacing w:val="0"/>
      <w:w w:val="100"/>
      <w:position w:val="0"/>
      <w:sz w:val="21"/>
      <w:szCs w:val="21"/>
      <w:lang w:val="zh-CN" w:eastAsia="zh-CN" w:bidi="zh-CN"/>
    </w:rPr>
  </w:style>
  <w:style w:type="character" w:customStyle="1" w:styleId="321">
    <w:name w:val="正文文本 (2) + 8 pt"/>
    <w:aliases w:val="间距 -1 pt1"/>
    <w:basedOn w:val="14"/>
    <w:qFormat/>
    <w:uiPriority w:val="0"/>
    <w:rPr>
      <w:color w:val="000000"/>
      <w:spacing w:val="-30"/>
      <w:w w:val="100"/>
      <w:position w:val="0"/>
      <w:sz w:val="16"/>
      <w:szCs w:val="16"/>
      <w:lang w:val="zh-CN" w:eastAsia="zh-CN" w:bidi="zh-CN"/>
    </w:rPr>
  </w:style>
  <w:style w:type="character" w:customStyle="1" w:styleId="322">
    <w:name w:val="正文文本 (2) + 12 pt1"/>
    <w:basedOn w:val="14"/>
    <w:uiPriority w:val="0"/>
    <w:rPr>
      <w:color w:val="000000"/>
      <w:spacing w:val="0"/>
      <w:w w:val="100"/>
      <w:position w:val="0"/>
      <w:sz w:val="24"/>
      <w:szCs w:val="24"/>
      <w:lang w:val="zh-CN" w:eastAsia="zh-CN" w:bidi="zh-CN"/>
    </w:rPr>
  </w:style>
  <w:style w:type="character" w:customStyle="1" w:styleId="323">
    <w:name w:val="正文文本 (11) + MS Reference Sans Serif"/>
    <w:aliases w:val="11 pt,缩放 60%"/>
    <w:basedOn w:val="64"/>
    <w:qFormat/>
    <w:uiPriority w:val="0"/>
    <w:rPr>
      <w:rFonts w:ascii="MS Reference Sans Serif" w:hAnsi="MS Reference Sans Serif" w:eastAsia="MS Reference Sans Serif" w:cs="MS Reference Sans Serif"/>
      <w:color w:val="000000"/>
      <w:spacing w:val="0"/>
      <w:w w:val="60"/>
      <w:position w:val="0"/>
      <w:sz w:val="22"/>
      <w:szCs w:val="22"/>
      <w:lang w:val="en-US" w:eastAsia="en-US" w:bidi="en-US"/>
    </w:rPr>
  </w:style>
  <w:style w:type="character" w:customStyle="1" w:styleId="324">
    <w:name w:val="正文文本 (11) + 8.5 pt"/>
    <w:aliases w:val="间距 2 pt,缩放 66%"/>
    <w:basedOn w:val="64"/>
    <w:uiPriority w:val="0"/>
    <w:rPr>
      <w:b/>
      <w:bCs/>
      <w:color w:val="000000"/>
      <w:spacing w:val="40"/>
      <w:w w:val="66"/>
      <w:position w:val="0"/>
      <w:sz w:val="17"/>
      <w:szCs w:val="17"/>
      <w:lang w:val="zh-CN" w:eastAsia="zh-CN" w:bidi="zh-CN"/>
    </w:rPr>
  </w:style>
  <w:style w:type="character" w:customStyle="1" w:styleId="325">
    <w:name w:val="正文文本 (11) + 缩放 90%"/>
    <w:basedOn w:val="64"/>
    <w:qFormat/>
    <w:uiPriority w:val="0"/>
    <w:rPr>
      <w:color w:val="000000"/>
      <w:spacing w:val="0"/>
      <w:w w:val="90"/>
      <w:position w:val="0"/>
      <w:lang w:val="en-US" w:eastAsia="en-US" w:bidi="en-US"/>
    </w:rPr>
  </w:style>
  <w:style w:type="character" w:customStyle="1" w:styleId="326">
    <w:name w:val="正文文本 (2) + MS Reference Sans Serif"/>
    <w:aliases w:val="6.5 pt"/>
    <w:basedOn w:val="14"/>
    <w:qFormat/>
    <w:uiPriority w:val="0"/>
    <w:rPr>
      <w:rFonts w:ascii="MS Reference Sans Serif" w:hAnsi="MS Reference Sans Serif" w:eastAsia="MS Reference Sans Serif" w:cs="MS Reference Sans Serif"/>
      <w:color w:val="000000"/>
      <w:spacing w:val="0"/>
      <w:w w:val="100"/>
      <w:position w:val="0"/>
      <w:sz w:val="13"/>
      <w:szCs w:val="13"/>
      <w:lang w:val="en-US" w:eastAsia="en-US" w:bidi="en-US"/>
    </w:rPr>
  </w:style>
  <w:style w:type="character" w:customStyle="1" w:styleId="327">
    <w:name w:val="正文文本 (2) + 7.5 pt"/>
    <w:aliases w:val="间距 1 pt"/>
    <w:basedOn w:val="14"/>
    <w:qFormat/>
    <w:uiPriority w:val="0"/>
    <w:rPr>
      <w:color w:val="000000"/>
      <w:spacing w:val="20"/>
      <w:w w:val="100"/>
      <w:position w:val="0"/>
      <w:sz w:val="15"/>
      <w:szCs w:val="15"/>
      <w:lang w:val="zh-CN" w:eastAsia="zh-CN" w:bidi="zh-CN"/>
    </w:rPr>
  </w:style>
  <w:style w:type="character" w:customStyle="1" w:styleId="328">
    <w:name w:val="页眉或页脚 (4) + Arial Narrow"/>
    <w:aliases w:val="10.5 pt,间距 0 pt"/>
    <w:basedOn w:val="115"/>
    <w:qFormat/>
    <w:uiPriority w:val="0"/>
    <w:rPr>
      <w:rFonts w:ascii="Arial Narrow" w:hAnsi="Arial Narrow" w:eastAsia="Arial Narrow" w:cs="Arial Narrow"/>
      <w:color w:val="000000"/>
      <w:spacing w:val="10"/>
      <w:w w:val="100"/>
      <w:position w:val="0"/>
      <w:sz w:val="21"/>
      <w:szCs w:val="21"/>
    </w:rPr>
  </w:style>
  <w:style w:type="character" w:customStyle="1" w:styleId="329">
    <w:name w:val="页眉或页脚 (4) + SimSun"/>
    <w:aliases w:val="15 pt1"/>
    <w:basedOn w:val="115"/>
    <w:qFormat/>
    <w:uiPriority w:val="0"/>
    <w:rPr>
      <w:rFonts w:ascii="宋体" w:hAnsi="宋体" w:eastAsia="宋体" w:cs="宋体"/>
      <w:color w:val="000000"/>
      <w:spacing w:val="0"/>
      <w:w w:val="100"/>
      <w:position w:val="0"/>
      <w:sz w:val="30"/>
      <w:szCs w:val="30"/>
    </w:rPr>
  </w:style>
  <w:style w:type="character" w:customStyle="1" w:styleId="330">
    <w:name w:val="页眉或页脚 (4) + SimSun"/>
    <w:aliases w:val="10.5 pt"/>
    <w:basedOn w:val="115"/>
    <w:qFormat/>
    <w:uiPriority w:val="0"/>
    <w:rPr>
      <w:rFonts w:ascii="宋体" w:hAnsi="宋体" w:eastAsia="宋体" w:cs="宋体"/>
      <w:color w:val="000000"/>
      <w:spacing w:val="0"/>
      <w:w w:val="100"/>
      <w:position w:val="0"/>
      <w:sz w:val="21"/>
      <w:szCs w:val="21"/>
    </w:rPr>
  </w:style>
  <w:style w:type="character" w:customStyle="1" w:styleId="331">
    <w:name w:val="正文文本 (2) + 间距 3 pt1"/>
    <w:basedOn w:val="14"/>
    <w:qFormat/>
    <w:uiPriority w:val="0"/>
    <w:rPr>
      <w:color w:val="000000"/>
      <w:spacing w:val="60"/>
      <w:w w:val="100"/>
      <w:position w:val="0"/>
      <w:lang w:val="zh-CN" w:eastAsia="zh-CN" w:bidi="zh-CN"/>
    </w:rPr>
  </w:style>
  <w:style w:type="character" w:customStyle="1" w:styleId="332">
    <w:name w:val="正文文本 (2) + 间距 -1 pt"/>
    <w:aliases w:val="缩放 90%1"/>
    <w:basedOn w:val="14"/>
    <w:qFormat/>
    <w:uiPriority w:val="0"/>
    <w:rPr>
      <w:color w:val="000000"/>
      <w:spacing w:val="-30"/>
      <w:w w:val="90"/>
      <w:position w:val="0"/>
      <w:lang w:val="en-US" w:eastAsia="en-US" w:bidi="en-US"/>
    </w:rPr>
  </w:style>
  <w:style w:type="character" w:customStyle="1" w:styleId="333">
    <w:name w:val="正文文本 (2) + Franklin Gothic Heavy"/>
    <w:aliases w:val="10.5 pt,间距 1 pt"/>
    <w:basedOn w:val="14"/>
    <w:qFormat/>
    <w:uiPriority w:val="0"/>
    <w:rPr>
      <w:rFonts w:ascii="Franklin Gothic Heavy" w:hAnsi="Franklin Gothic Heavy" w:eastAsia="Franklin Gothic Heavy" w:cs="Franklin Gothic Heavy"/>
      <w:b/>
      <w:bCs/>
      <w:color w:val="000000"/>
      <w:spacing w:val="30"/>
      <w:w w:val="100"/>
      <w:position w:val="0"/>
      <w:sz w:val="21"/>
      <w:szCs w:val="21"/>
      <w:lang w:val="en-US" w:eastAsia="en-US" w:bidi="en-US"/>
    </w:rPr>
  </w:style>
  <w:style w:type="character" w:customStyle="1" w:styleId="334">
    <w:name w:val="正文文本 (12) + 9 pt"/>
    <w:aliases w:val="非粗体,间距 0 pt1"/>
    <w:basedOn w:val="78"/>
    <w:qFormat/>
    <w:uiPriority w:val="0"/>
    <w:rPr>
      <w:color w:val="000000"/>
      <w:spacing w:val="10"/>
      <w:w w:val="100"/>
      <w:position w:val="0"/>
      <w:sz w:val="18"/>
      <w:szCs w:val="18"/>
      <w:lang w:val="zh-CN" w:eastAsia="zh-CN" w:bidi="zh-CN"/>
    </w:rPr>
  </w:style>
  <w:style w:type="character" w:customStyle="1" w:styleId="335">
    <w:name w:val="页眉或页脚 (4) + Arial Narrow"/>
    <w:aliases w:val="5.5 pt"/>
    <w:basedOn w:val="115"/>
    <w:qFormat/>
    <w:uiPriority w:val="0"/>
    <w:rPr>
      <w:rFonts w:ascii="Arial Narrow" w:hAnsi="Arial Narrow" w:eastAsia="Arial Narrow" w:cs="Arial Narrow"/>
      <w:color w:val="000000"/>
      <w:spacing w:val="0"/>
      <w:w w:val="100"/>
      <w:position w:val="0"/>
      <w:sz w:val="11"/>
      <w:szCs w:val="11"/>
    </w:rPr>
  </w:style>
  <w:style w:type="character" w:customStyle="1" w:styleId="336">
    <w:name w:val="页眉或页脚 (4) + Arial Narrow"/>
    <w:aliases w:val="9.5 pt"/>
    <w:basedOn w:val="115"/>
    <w:uiPriority w:val="0"/>
    <w:rPr>
      <w:rFonts w:ascii="Arial Narrow" w:hAnsi="Arial Narrow" w:eastAsia="Arial Narrow" w:cs="Arial Narrow"/>
      <w:color w:val="000000"/>
      <w:spacing w:val="0"/>
      <w:w w:val="100"/>
      <w:position w:val="0"/>
      <w:sz w:val="19"/>
      <w:szCs w:val="19"/>
      <w:lang w:val="zh-CN" w:eastAsia="zh-CN" w:bidi="zh-CN"/>
    </w:rPr>
  </w:style>
  <w:style w:type="character" w:customStyle="1" w:styleId="337">
    <w:name w:val="正文文本 (2) + 粗体"/>
    <w:aliases w:val="间距 2 pt"/>
    <w:basedOn w:val="14"/>
    <w:qFormat/>
    <w:uiPriority w:val="0"/>
    <w:rPr>
      <w:b/>
      <w:bCs/>
      <w:color w:val="000000"/>
      <w:spacing w:val="40"/>
      <w:w w:val="100"/>
      <w:position w:val="0"/>
      <w:lang w:val="zh-CN" w:eastAsia="zh-CN" w:bidi="zh-CN"/>
    </w:rPr>
  </w:style>
  <w:style w:type="character" w:customStyle="1" w:styleId="338">
    <w:name w:val="正文文本 (2) + 7.5 pt"/>
    <w:aliases w:val="间距 -1 pt1"/>
    <w:basedOn w:val="14"/>
    <w:qFormat/>
    <w:uiPriority w:val="0"/>
    <w:rPr>
      <w:color w:val="000000"/>
      <w:spacing w:val="-20"/>
      <w:w w:val="100"/>
      <w:position w:val="0"/>
      <w:sz w:val="15"/>
      <w:szCs w:val="15"/>
      <w:lang w:val="zh-CN" w:eastAsia="zh-CN" w:bidi="zh-CN"/>
    </w:rPr>
  </w:style>
  <w:style w:type="character" w:customStyle="1" w:styleId="339">
    <w:name w:val="正文文本 (2) + MS Reference Sans Serif"/>
    <w:aliases w:val="16 pt"/>
    <w:basedOn w:val="14"/>
    <w:qFormat/>
    <w:uiPriority w:val="0"/>
    <w:rPr>
      <w:rFonts w:ascii="MS Reference Sans Serif" w:hAnsi="MS Reference Sans Serif" w:eastAsia="MS Reference Sans Serif" w:cs="MS Reference Sans Serif"/>
      <w:b/>
      <w:bCs/>
      <w:color w:val="000000"/>
      <w:spacing w:val="0"/>
      <w:w w:val="100"/>
      <w:position w:val="0"/>
      <w:sz w:val="32"/>
      <w:szCs w:val="32"/>
      <w:lang w:val="en-US" w:eastAsia="en-US" w:bidi="en-US"/>
    </w:rPr>
  </w:style>
  <w:style w:type="character" w:customStyle="1" w:styleId="340">
    <w:name w:val="正文文本 (20) + 9.5 pt"/>
    <w:aliases w:val="非粗体,间距 -1 pt"/>
    <w:basedOn w:val="183"/>
    <w:qFormat/>
    <w:uiPriority w:val="0"/>
    <w:rPr>
      <w:color w:val="000000"/>
      <w:spacing w:val="-20"/>
      <w:w w:val="100"/>
      <w:position w:val="0"/>
      <w:sz w:val="19"/>
      <w:szCs w:val="19"/>
      <w:lang w:val="zh-CN" w:eastAsia="zh-CN" w:bidi="zh-CN"/>
    </w:rPr>
  </w:style>
  <w:style w:type="character" w:customStyle="1" w:styleId="341">
    <w:name w:val="正文文本 (2) + 9.5 pt"/>
    <w:aliases w:val="间距 -1 pt"/>
    <w:basedOn w:val="14"/>
    <w:qFormat/>
    <w:uiPriority w:val="0"/>
    <w:rPr>
      <w:color w:val="000000"/>
      <w:spacing w:val="-20"/>
      <w:w w:val="100"/>
      <w:position w:val="0"/>
      <w:sz w:val="19"/>
      <w:szCs w:val="19"/>
      <w:lang w:val="zh-CN" w:eastAsia="zh-CN" w:bidi="zh-CN"/>
    </w:rPr>
  </w:style>
  <w:style w:type="character" w:customStyle="1" w:styleId="342">
    <w:name w:val="标题 #3 + 10 pt"/>
    <w:aliases w:val="间距 1 pt"/>
    <w:basedOn w:val="102"/>
    <w:qFormat/>
    <w:uiPriority w:val="0"/>
    <w:rPr>
      <w:color w:val="000000"/>
      <w:spacing w:val="30"/>
      <w:w w:val="100"/>
      <w:position w:val="0"/>
      <w:sz w:val="20"/>
      <w:szCs w:val="20"/>
      <w:lang w:val="zh-CN" w:eastAsia="zh-CN" w:bidi="zh-CN"/>
    </w:rPr>
  </w:style>
  <w:style w:type="character" w:customStyle="1" w:styleId="343">
    <w:name w:val="标题 #3 + 10 pt"/>
    <w:aliases w:val="间距 -1 pt,缩放 90%"/>
    <w:basedOn w:val="102"/>
    <w:uiPriority w:val="0"/>
    <w:rPr>
      <w:color w:val="000000"/>
      <w:spacing w:val="-30"/>
      <w:w w:val="90"/>
      <w:position w:val="0"/>
      <w:sz w:val="20"/>
      <w:szCs w:val="20"/>
      <w:lang w:val="en-US" w:eastAsia="en-US" w:bidi="en-US"/>
    </w:rPr>
  </w:style>
  <w:style w:type="character" w:customStyle="1" w:styleId="344">
    <w:name w:val="正文文本 (12) + 11 pt"/>
    <w:aliases w:val="非粗体"/>
    <w:basedOn w:val="78"/>
    <w:qFormat/>
    <w:uiPriority w:val="0"/>
    <w:rPr>
      <w:color w:val="000000"/>
      <w:spacing w:val="0"/>
      <w:w w:val="100"/>
      <w:position w:val="0"/>
      <w:sz w:val="22"/>
      <w:szCs w:val="22"/>
      <w:lang w:val="zh-CN" w:eastAsia="zh-CN" w:bidi="zh-CN"/>
    </w:rPr>
  </w:style>
  <w:style w:type="character" w:customStyle="1" w:styleId="345">
    <w:name w:val="页眉或页脚 (4) + 10.5 pt"/>
    <w:basedOn w:val="115"/>
    <w:uiPriority w:val="0"/>
    <w:rPr>
      <w:color w:val="000000"/>
      <w:spacing w:val="0"/>
      <w:w w:val="100"/>
      <w:position w:val="0"/>
      <w:sz w:val="21"/>
      <w:szCs w:val="21"/>
    </w:rPr>
  </w:style>
  <w:style w:type="character" w:customStyle="1" w:styleId="346">
    <w:name w:val="正文文本 (9) + 10 pt"/>
    <w:aliases w:val="间距 1 pt"/>
    <w:basedOn w:val="29"/>
    <w:qFormat/>
    <w:uiPriority w:val="0"/>
    <w:rPr>
      <w:color w:val="000000"/>
      <w:spacing w:val="30"/>
      <w:w w:val="100"/>
      <w:position w:val="0"/>
      <w:sz w:val="20"/>
      <w:szCs w:val="20"/>
      <w:lang w:val="zh-CN" w:eastAsia="zh-CN" w:bidi="zh-CN"/>
    </w:rPr>
  </w:style>
  <w:style w:type="character" w:customStyle="1" w:styleId="347">
    <w:name w:val="正文文本 (12) + 非粗体"/>
    <w:aliases w:val="间距 3 pt"/>
    <w:basedOn w:val="78"/>
    <w:qFormat/>
    <w:uiPriority w:val="0"/>
    <w:rPr>
      <w:color w:val="000000"/>
      <w:spacing w:val="60"/>
      <w:w w:val="100"/>
      <w:position w:val="0"/>
      <w:lang w:val="zh-CN" w:eastAsia="zh-CN" w:bidi="zh-CN"/>
    </w:rPr>
  </w:style>
  <w:style w:type="character" w:customStyle="1" w:styleId="348">
    <w:name w:val="正文文本 (2) + 13 pt3"/>
    <w:basedOn w:val="14"/>
    <w:qFormat/>
    <w:uiPriority w:val="0"/>
    <w:rPr>
      <w:color w:val="000000"/>
      <w:spacing w:val="0"/>
      <w:w w:val="100"/>
      <w:position w:val="0"/>
      <w:sz w:val="26"/>
      <w:szCs w:val="26"/>
      <w:lang w:val="zh-CN" w:eastAsia="zh-CN" w:bidi="zh-CN"/>
    </w:rPr>
  </w:style>
  <w:style w:type="character" w:customStyle="1" w:styleId="349">
    <w:name w:val="正文文本 (2) + 小型大写"/>
    <w:aliases w:val="缩放 90%"/>
    <w:basedOn w:val="14"/>
    <w:qFormat/>
    <w:uiPriority w:val="0"/>
    <w:rPr>
      <w:smallCaps/>
      <w:color w:val="000000"/>
      <w:spacing w:val="0"/>
      <w:w w:val="90"/>
      <w:position w:val="0"/>
      <w:lang w:val="en-US" w:eastAsia="en-US" w:bidi="en-US"/>
    </w:rPr>
  </w:style>
  <w:style w:type="character" w:customStyle="1" w:styleId="350">
    <w:name w:val="正文文本 (2) + 9 pt2"/>
    <w:basedOn w:val="14"/>
    <w:qFormat/>
    <w:uiPriority w:val="0"/>
    <w:rPr>
      <w:color w:val="000000"/>
      <w:spacing w:val="0"/>
      <w:w w:val="100"/>
      <w:position w:val="0"/>
      <w:sz w:val="18"/>
      <w:szCs w:val="18"/>
      <w:lang w:val="zh-CN" w:eastAsia="zh-CN" w:bidi="zh-CN"/>
    </w:rPr>
  </w:style>
  <w:style w:type="character" w:customStyle="1" w:styleId="351">
    <w:name w:val="页眉或页脚 (4) + SimSun"/>
    <w:aliases w:val="10.5 pt1"/>
    <w:basedOn w:val="115"/>
    <w:qFormat/>
    <w:uiPriority w:val="0"/>
    <w:rPr>
      <w:rFonts w:ascii="宋体" w:hAnsi="宋体" w:eastAsia="宋体" w:cs="宋体"/>
      <w:color w:val="000000"/>
      <w:spacing w:val="0"/>
      <w:w w:val="100"/>
      <w:position w:val="0"/>
      <w:sz w:val="21"/>
      <w:szCs w:val="21"/>
    </w:rPr>
  </w:style>
  <w:style w:type="character" w:customStyle="1" w:styleId="352">
    <w:name w:val="正文文本 (2) + 斜体"/>
    <w:aliases w:val="间距 1 pt"/>
    <w:basedOn w:val="14"/>
    <w:qFormat/>
    <w:uiPriority w:val="0"/>
    <w:rPr>
      <w:i/>
      <w:iCs/>
      <w:color w:val="000000"/>
      <w:spacing w:val="30"/>
      <w:w w:val="100"/>
      <w:position w:val="0"/>
      <w:lang w:val="zh-CN" w:eastAsia="zh-CN" w:bidi="zh-CN"/>
    </w:rPr>
  </w:style>
  <w:style w:type="character" w:customStyle="1" w:styleId="353">
    <w:name w:val="页眉或页脚 (4) + 6 pt"/>
    <w:basedOn w:val="115"/>
    <w:qFormat/>
    <w:uiPriority w:val="0"/>
    <w:rPr>
      <w:color w:val="000000"/>
      <w:spacing w:val="0"/>
      <w:w w:val="100"/>
      <w:position w:val="0"/>
      <w:sz w:val="12"/>
      <w:szCs w:val="12"/>
      <w:lang w:val="zh-CN" w:eastAsia="zh-CN" w:bidi="zh-CN"/>
    </w:rPr>
  </w:style>
  <w:style w:type="character" w:customStyle="1" w:styleId="354">
    <w:name w:val="页眉或页脚 (4) + 11 pt"/>
    <w:aliases w:val="间距 0 pt"/>
    <w:basedOn w:val="115"/>
    <w:qFormat/>
    <w:uiPriority w:val="0"/>
    <w:rPr>
      <w:color w:val="000000"/>
      <w:spacing w:val="10"/>
      <w:w w:val="100"/>
      <w:position w:val="0"/>
      <w:sz w:val="22"/>
      <w:szCs w:val="22"/>
      <w:lang w:val="zh-CN" w:eastAsia="zh-CN" w:bidi="zh-CN"/>
    </w:rPr>
  </w:style>
  <w:style w:type="character" w:customStyle="1" w:styleId="355">
    <w:name w:val="正文文本 (19) + Malgun Gothic"/>
    <w:aliases w:val="16 pt,间距 -2 pt,缩放 50%"/>
    <w:basedOn w:val="160"/>
    <w:qFormat/>
    <w:uiPriority w:val="0"/>
    <w:rPr>
      <w:rFonts w:ascii="Malgun Gothic" w:hAnsi="Malgun Gothic" w:eastAsia="Malgun Gothic" w:cs="Malgun Gothic"/>
      <w:color w:val="000000"/>
      <w:spacing w:val="-40"/>
      <w:w w:val="50"/>
      <w:position w:val="0"/>
      <w:sz w:val="32"/>
      <w:szCs w:val="32"/>
      <w:lang w:val="zh-CN" w:eastAsia="zh-CN" w:bidi="zh-CN"/>
    </w:rPr>
  </w:style>
  <w:style w:type="character" w:customStyle="1" w:styleId="356">
    <w:name w:val="正文文本 (31)_"/>
    <w:basedOn w:val="4"/>
    <w:link w:val="357"/>
    <w:qFormat/>
    <w:uiPriority w:val="0"/>
    <w:rPr>
      <w:rFonts w:ascii="Garamond" w:hAnsi="Garamond" w:eastAsia="Garamond" w:cs="Garamond"/>
      <w:sz w:val="9"/>
      <w:szCs w:val="9"/>
      <w:u w:val="none"/>
    </w:rPr>
  </w:style>
  <w:style w:type="paragraph" w:customStyle="1" w:styleId="357">
    <w:name w:val="正文文本 (31)"/>
    <w:basedOn w:val="1"/>
    <w:link w:val="356"/>
    <w:uiPriority w:val="0"/>
    <w:pPr>
      <w:widowControl w:val="0"/>
      <w:shd w:val="clear" w:color="auto" w:fill="FFFFFF"/>
      <w:spacing w:line="0" w:lineRule="exact"/>
      <w:jc w:val="distribute"/>
    </w:pPr>
    <w:rPr>
      <w:rFonts w:ascii="Garamond" w:hAnsi="Garamond" w:eastAsia="Garamond" w:cs="Garamond"/>
      <w:sz w:val="9"/>
      <w:szCs w:val="9"/>
      <w:u w:val="none"/>
    </w:rPr>
  </w:style>
  <w:style w:type="character" w:customStyle="1" w:styleId="358">
    <w:name w:val="正文文本 (31) + Franklin Gothic Heavy"/>
    <w:aliases w:val="4 pt"/>
    <w:basedOn w:val="356"/>
    <w:qFormat/>
    <w:uiPriority w:val="0"/>
    <w:rPr>
      <w:rFonts w:ascii="Franklin Gothic Heavy" w:hAnsi="Franklin Gothic Heavy" w:eastAsia="Franklin Gothic Heavy" w:cs="Franklin Gothic Heavy"/>
      <w:color w:val="000000"/>
      <w:spacing w:val="0"/>
      <w:w w:val="100"/>
      <w:position w:val="0"/>
      <w:sz w:val="8"/>
      <w:szCs w:val="8"/>
      <w:lang w:val="zh-CN" w:eastAsia="zh-CN" w:bidi="zh-CN"/>
    </w:rPr>
  </w:style>
  <w:style w:type="character" w:customStyle="1" w:styleId="359">
    <w:name w:val="正文文本 (2) + Georgia"/>
    <w:aliases w:val="8.5 pt"/>
    <w:basedOn w:val="14"/>
    <w:qFormat/>
    <w:uiPriority w:val="0"/>
    <w:rPr>
      <w:rFonts w:ascii="Georgia" w:hAnsi="Georgia" w:eastAsia="Georgia" w:cs="Georgia"/>
      <w:color w:val="000000"/>
      <w:spacing w:val="0"/>
      <w:w w:val="100"/>
      <w:position w:val="0"/>
      <w:sz w:val="17"/>
      <w:szCs w:val="17"/>
      <w:lang w:val="en-US" w:eastAsia="en-US" w:bidi="en-US"/>
    </w:rPr>
  </w:style>
  <w:style w:type="character" w:customStyle="1" w:styleId="360">
    <w:name w:val="正文文本 (32)_"/>
    <w:basedOn w:val="4"/>
    <w:link w:val="361"/>
    <w:uiPriority w:val="0"/>
    <w:rPr>
      <w:rFonts w:ascii="宋体" w:hAnsi="宋体" w:eastAsia="宋体" w:cs="宋体"/>
      <w:spacing w:val="10"/>
      <w:sz w:val="18"/>
      <w:szCs w:val="18"/>
      <w:u w:val="none"/>
    </w:rPr>
  </w:style>
  <w:style w:type="paragraph" w:customStyle="1" w:styleId="361">
    <w:name w:val="正文文本 (32)"/>
    <w:basedOn w:val="1"/>
    <w:link w:val="360"/>
    <w:uiPriority w:val="0"/>
    <w:pPr>
      <w:widowControl w:val="0"/>
      <w:shd w:val="clear" w:color="auto" w:fill="FFFFFF"/>
      <w:spacing w:line="0" w:lineRule="exact"/>
    </w:pPr>
    <w:rPr>
      <w:rFonts w:ascii="宋体" w:hAnsi="宋体" w:eastAsia="宋体" w:cs="宋体"/>
      <w:spacing w:val="10"/>
      <w:sz w:val="18"/>
      <w:szCs w:val="18"/>
      <w:u w:val="none"/>
    </w:rPr>
  </w:style>
  <w:style w:type="character" w:customStyle="1" w:styleId="362">
    <w:name w:val="正文文本 (11) + MS Reference Sans Serif"/>
    <w:aliases w:val="6.5 pt"/>
    <w:basedOn w:val="64"/>
    <w:qFormat/>
    <w:uiPriority w:val="0"/>
    <w:rPr>
      <w:rFonts w:ascii="MS Reference Sans Serif" w:hAnsi="MS Reference Sans Serif" w:eastAsia="MS Reference Sans Serif" w:cs="MS Reference Sans Serif"/>
      <w:color w:val="000000"/>
      <w:spacing w:val="0"/>
      <w:w w:val="100"/>
      <w:position w:val="0"/>
      <w:sz w:val="13"/>
      <w:szCs w:val="13"/>
      <w:lang w:val="en-US" w:eastAsia="en-US" w:bidi="en-US"/>
    </w:rPr>
  </w:style>
  <w:style w:type="character" w:customStyle="1" w:styleId="363">
    <w:name w:val="正文文本 (11) + Georgia"/>
    <w:aliases w:val="8.5 pt"/>
    <w:basedOn w:val="64"/>
    <w:qFormat/>
    <w:uiPriority w:val="0"/>
    <w:rPr>
      <w:rFonts w:ascii="Georgia" w:hAnsi="Georgia" w:eastAsia="Georgia" w:cs="Georgia"/>
      <w:color w:val="000000"/>
      <w:spacing w:val="0"/>
      <w:w w:val="100"/>
      <w:position w:val="0"/>
      <w:sz w:val="17"/>
      <w:szCs w:val="17"/>
      <w:lang w:val="en-US" w:eastAsia="en-US" w:bidi="en-US"/>
    </w:rPr>
  </w:style>
  <w:style w:type="character" w:customStyle="1" w:styleId="364">
    <w:name w:val="页眉或页脚 (19)_"/>
    <w:basedOn w:val="4"/>
    <w:link w:val="365"/>
    <w:qFormat/>
    <w:uiPriority w:val="0"/>
    <w:rPr>
      <w:rFonts w:ascii="宋体" w:hAnsi="宋体" w:eastAsia="宋体" w:cs="宋体"/>
      <w:spacing w:val="0"/>
      <w:sz w:val="30"/>
      <w:szCs w:val="30"/>
      <w:u w:val="none"/>
      <w:lang w:val="en-US" w:eastAsia="en-US" w:bidi="en-US"/>
    </w:rPr>
  </w:style>
  <w:style w:type="paragraph" w:customStyle="1" w:styleId="365">
    <w:name w:val="页眉或页脚 (19)1"/>
    <w:basedOn w:val="1"/>
    <w:link w:val="364"/>
    <w:uiPriority w:val="0"/>
    <w:pPr>
      <w:widowControl w:val="0"/>
      <w:shd w:val="clear" w:color="auto" w:fill="FFFFFF"/>
      <w:spacing w:line="0" w:lineRule="exact"/>
    </w:pPr>
    <w:rPr>
      <w:rFonts w:ascii="宋体" w:hAnsi="宋体" w:eastAsia="宋体" w:cs="宋体"/>
      <w:spacing w:val="0"/>
      <w:sz w:val="30"/>
      <w:szCs w:val="30"/>
      <w:u w:val="none"/>
      <w:lang w:val="en-US" w:eastAsia="en-US" w:bidi="en-US"/>
    </w:rPr>
  </w:style>
  <w:style w:type="character" w:customStyle="1" w:styleId="366">
    <w:name w:val="页眉或页脚 (19) + 10 pt"/>
    <w:basedOn w:val="364"/>
    <w:uiPriority w:val="0"/>
    <w:rPr>
      <w:color w:val="000000"/>
      <w:spacing w:val="0"/>
      <w:w w:val="100"/>
      <w:position w:val="0"/>
      <w:sz w:val="20"/>
      <w:szCs w:val="20"/>
    </w:rPr>
  </w:style>
  <w:style w:type="character" w:customStyle="1" w:styleId="367">
    <w:name w:val="正文文本 (11) + Georgia"/>
    <w:aliases w:val="9 pt,间距 0 pt"/>
    <w:basedOn w:val="64"/>
    <w:qFormat/>
    <w:uiPriority w:val="0"/>
    <w:rPr>
      <w:rFonts w:ascii="Georgia" w:hAnsi="Georgia" w:eastAsia="Georgia" w:cs="Georgia"/>
      <w:color w:val="000000"/>
      <w:spacing w:val="-10"/>
      <w:w w:val="100"/>
      <w:position w:val="0"/>
      <w:sz w:val="18"/>
      <w:szCs w:val="18"/>
      <w:lang w:val="en-US" w:eastAsia="en-US" w:bidi="en-US"/>
    </w:rPr>
  </w:style>
  <w:style w:type="character" w:customStyle="1" w:styleId="368">
    <w:name w:val="页眉或页脚 (19) + 10.5 pt"/>
    <w:basedOn w:val="364"/>
    <w:qFormat/>
    <w:uiPriority w:val="0"/>
    <w:rPr>
      <w:color w:val="000000"/>
      <w:spacing w:val="0"/>
      <w:w w:val="100"/>
      <w:position w:val="0"/>
      <w:sz w:val="21"/>
      <w:szCs w:val="21"/>
    </w:rPr>
  </w:style>
  <w:style w:type="character" w:customStyle="1" w:styleId="369">
    <w:name w:val="页眉或页脚 (19) + Garamond"/>
    <w:aliases w:val="10.5 pt,间距 1 pt"/>
    <w:basedOn w:val="364"/>
    <w:qFormat/>
    <w:uiPriority w:val="0"/>
    <w:rPr>
      <w:rFonts w:ascii="Garamond" w:hAnsi="Garamond" w:eastAsia="Garamond" w:cs="Garamond"/>
      <w:color w:val="000000"/>
      <w:spacing w:val="20"/>
      <w:w w:val="100"/>
      <w:position w:val="0"/>
      <w:sz w:val="21"/>
      <w:szCs w:val="21"/>
      <w:lang w:val="zh-CN" w:eastAsia="zh-CN" w:bidi="zh-CN"/>
    </w:rPr>
  </w:style>
  <w:style w:type="character" w:customStyle="1" w:styleId="370">
    <w:name w:val="正文文本 (11) + 8.5 pt"/>
    <w:basedOn w:val="64"/>
    <w:qFormat/>
    <w:uiPriority w:val="0"/>
    <w:rPr>
      <w:color w:val="000000"/>
      <w:spacing w:val="0"/>
      <w:w w:val="100"/>
      <w:position w:val="0"/>
      <w:sz w:val="17"/>
      <w:szCs w:val="17"/>
      <w:lang w:val="zh-CN" w:eastAsia="zh-CN" w:bidi="zh-CN"/>
    </w:rPr>
  </w:style>
  <w:style w:type="character" w:customStyle="1" w:styleId="371">
    <w:name w:val="页眉或页脚 (19) + 间距 0 pt"/>
    <w:basedOn w:val="364"/>
    <w:qFormat/>
    <w:uiPriority w:val="0"/>
    <w:rPr>
      <w:color w:val="000000"/>
      <w:spacing w:val="-10"/>
      <w:w w:val="100"/>
      <w:position w:val="0"/>
    </w:rPr>
  </w:style>
  <w:style w:type="character" w:customStyle="1" w:styleId="372">
    <w:name w:val="正文文本 (11) + Malgun Gothic"/>
    <w:aliases w:val="16 pt,间距 -2 pt,缩放 50%"/>
    <w:basedOn w:val="64"/>
    <w:qFormat/>
    <w:uiPriority w:val="0"/>
    <w:rPr>
      <w:rFonts w:ascii="Malgun Gothic" w:hAnsi="Malgun Gothic" w:eastAsia="Malgun Gothic" w:cs="Malgun Gothic"/>
      <w:color w:val="000000"/>
      <w:spacing w:val="-40"/>
      <w:w w:val="50"/>
      <w:position w:val="0"/>
      <w:sz w:val="32"/>
      <w:szCs w:val="32"/>
      <w:lang w:val="zh-CN" w:eastAsia="zh-CN" w:bidi="zh-CN"/>
    </w:rPr>
  </w:style>
  <w:style w:type="character" w:customStyle="1" w:styleId="373">
    <w:name w:val="正文文本 (12) + Georgia"/>
    <w:aliases w:val="9 pt,非粗体,间距 0 pt"/>
    <w:basedOn w:val="78"/>
    <w:qFormat/>
    <w:uiPriority w:val="0"/>
    <w:rPr>
      <w:rFonts w:ascii="Georgia" w:hAnsi="Georgia" w:eastAsia="Georgia" w:cs="Georgia"/>
      <w:color w:val="000000"/>
      <w:spacing w:val="-10"/>
      <w:w w:val="100"/>
      <w:position w:val="0"/>
      <w:sz w:val="18"/>
      <w:szCs w:val="18"/>
      <w:lang w:val="en-US" w:eastAsia="en-US" w:bidi="en-US"/>
    </w:rPr>
  </w:style>
  <w:style w:type="character" w:customStyle="1" w:styleId="374">
    <w:name w:val="正文文本 (11) + 粗体"/>
    <w:aliases w:val="间距 -2 pt"/>
    <w:basedOn w:val="64"/>
    <w:qFormat/>
    <w:uiPriority w:val="0"/>
    <w:rPr>
      <w:b/>
      <w:bCs/>
      <w:color w:val="000000"/>
      <w:spacing w:val="-40"/>
      <w:w w:val="100"/>
      <w:position w:val="0"/>
      <w:lang w:val="zh-CN" w:eastAsia="zh-CN" w:bidi="zh-CN"/>
    </w:rPr>
  </w:style>
  <w:style w:type="character" w:customStyle="1" w:styleId="375">
    <w:name w:val="正文文本 (11) + 间距 -2 pt"/>
    <w:basedOn w:val="64"/>
    <w:qFormat/>
    <w:uiPriority w:val="0"/>
    <w:rPr>
      <w:color w:val="000000"/>
      <w:spacing w:val="-40"/>
      <w:w w:val="100"/>
      <w:position w:val="0"/>
      <w:lang w:val="zh-CN" w:eastAsia="zh-CN" w:bidi="zh-CN"/>
    </w:rPr>
  </w:style>
  <w:style w:type="character" w:customStyle="1" w:styleId="376">
    <w:name w:val="正文文本 (11) + 9 pt"/>
    <w:basedOn w:val="64"/>
    <w:uiPriority w:val="0"/>
    <w:rPr>
      <w:color w:val="000000"/>
      <w:spacing w:val="0"/>
      <w:w w:val="100"/>
      <w:position w:val="0"/>
      <w:sz w:val="18"/>
      <w:szCs w:val="18"/>
      <w:lang w:val="zh-CN" w:eastAsia="zh-CN" w:bidi="zh-CN"/>
    </w:rPr>
  </w:style>
  <w:style w:type="character" w:customStyle="1" w:styleId="377">
    <w:name w:val="正文文本 (2) + 4 pt"/>
    <w:basedOn w:val="14"/>
    <w:qFormat/>
    <w:uiPriority w:val="0"/>
    <w:rPr>
      <w:color w:val="000000"/>
      <w:spacing w:val="0"/>
      <w:w w:val="100"/>
      <w:position w:val="0"/>
      <w:sz w:val="8"/>
      <w:szCs w:val="8"/>
      <w:lang w:val="en-US" w:eastAsia="en-US" w:bidi="en-US"/>
    </w:rPr>
  </w:style>
  <w:style w:type="character" w:customStyle="1" w:styleId="378">
    <w:name w:val="正文文本 (2) + Calibri"/>
    <w:aliases w:val="5 pt"/>
    <w:basedOn w:val="14"/>
    <w:qFormat/>
    <w:uiPriority w:val="0"/>
    <w:rPr>
      <w:rFonts w:ascii="Calibri" w:hAnsi="Calibri" w:eastAsia="Calibri" w:cs="Calibri"/>
      <w:color w:val="000000"/>
      <w:spacing w:val="0"/>
      <w:w w:val="100"/>
      <w:position w:val="0"/>
      <w:sz w:val="10"/>
      <w:szCs w:val="10"/>
      <w:lang w:val="zh-CN" w:eastAsia="zh-CN" w:bidi="zh-CN"/>
    </w:rPr>
  </w:style>
  <w:style w:type="character" w:customStyle="1" w:styleId="379">
    <w:name w:val="正文文本 (19) + 9.5 pt"/>
    <w:basedOn w:val="160"/>
    <w:qFormat/>
    <w:uiPriority w:val="0"/>
    <w:rPr>
      <w:color w:val="000000"/>
      <w:spacing w:val="0"/>
      <w:w w:val="100"/>
      <w:position w:val="0"/>
      <w:sz w:val="19"/>
      <w:szCs w:val="19"/>
      <w:lang w:val="zh-CN" w:eastAsia="zh-CN" w:bidi="zh-CN"/>
    </w:rPr>
  </w:style>
  <w:style w:type="character" w:customStyle="1" w:styleId="380">
    <w:name w:val="正文文本 (19) + 9.5 pt"/>
    <w:aliases w:val="间距 -1 pt"/>
    <w:basedOn w:val="160"/>
    <w:qFormat/>
    <w:uiPriority w:val="0"/>
    <w:rPr>
      <w:color w:val="000000"/>
      <w:spacing w:val="-20"/>
      <w:w w:val="100"/>
      <w:position w:val="0"/>
      <w:sz w:val="19"/>
      <w:szCs w:val="19"/>
      <w:lang w:val="zh-CN" w:eastAsia="zh-CN" w:bidi="zh-CN"/>
    </w:rPr>
  </w:style>
  <w:style w:type="character" w:customStyle="1" w:styleId="381">
    <w:name w:val="正文文本 (12) + 非粗体"/>
    <w:aliases w:val="间距 1 pt"/>
    <w:basedOn w:val="78"/>
    <w:qFormat/>
    <w:uiPriority w:val="0"/>
    <w:rPr>
      <w:color w:val="000000"/>
      <w:spacing w:val="20"/>
      <w:w w:val="100"/>
      <w:position w:val="0"/>
      <w:lang w:val="zh-CN" w:eastAsia="zh-CN" w:bidi="zh-CN"/>
    </w:rPr>
  </w:style>
  <w:style w:type="character" w:customStyle="1" w:styleId="382">
    <w:name w:val="正文文本 (12) + 7.5 pt"/>
    <w:aliases w:val="非粗体,间距 0 pt"/>
    <w:basedOn w:val="78"/>
    <w:qFormat/>
    <w:uiPriority w:val="0"/>
    <w:rPr>
      <w:color w:val="000000"/>
      <w:spacing w:val="-10"/>
      <w:w w:val="100"/>
      <w:position w:val="0"/>
      <w:sz w:val="15"/>
      <w:szCs w:val="15"/>
      <w:lang w:val="zh-CN" w:eastAsia="zh-CN" w:bidi="zh-CN"/>
    </w:rPr>
  </w:style>
  <w:style w:type="character" w:customStyle="1" w:styleId="383">
    <w:name w:val="正文文本 (12) + 8.5 pt"/>
    <w:aliases w:val="非粗体1"/>
    <w:basedOn w:val="78"/>
    <w:qFormat/>
    <w:uiPriority w:val="0"/>
    <w:rPr>
      <w:color w:val="000000"/>
      <w:spacing w:val="0"/>
      <w:w w:val="100"/>
      <w:position w:val="0"/>
      <w:sz w:val="17"/>
      <w:szCs w:val="17"/>
      <w:lang w:val="zh-CN" w:eastAsia="zh-CN" w:bidi="zh-CN"/>
    </w:rPr>
  </w:style>
  <w:style w:type="character" w:customStyle="1" w:styleId="384">
    <w:name w:val="正文文本 (12) + Garamond"/>
    <w:aliases w:val="非粗体1"/>
    <w:basedOn w:val="78"/>
    <w:qFormat/>
    <w:uiPriority w:val="0"/>
    <w:rPr>
      <w:rFonts w:ascii="Garamond" w:hAnsi="Garamond" w:eastAsia="Garamond" w:cs="Garamond"/>
      <w:color w:val="000000"/>
      <w:spacing w:val="0"/>
      <w:w w:val="100"/>
      <w:position w:val="0"/>
      <w:lang w:val="en-US" w:eastAsia="en-US" w:bidi="en-US"/>
    </w:rPr>
  </w:style>
  <w:style w:type="character" w:customStyle="1" w:styleId="385">
    <w:name w:val="正文文本 (2) + 9 pt"/>
    <w:aliases w:val="间距 1 pt1"/>
    <w:basedOn w:val="14"/>
    <w:qFormat/>
    <w:uiPriority w:val="0"/>
    <w:rPr>
      <w:color w:val="000000"/>
      <w:spacing w:val="20"/>
      <w:w w:val="100"/>
      <w:position w:val="0"/>
      <w:sz w:val="18"/>
      <w:szCs w:val="18"/>
      <w:lang w:val="zh-CN" w:eastAsia="zh-CN" w:bidi="zh-CN"/>
    </w:rPr>
  </w:style>
  <w:style w:type="character" w:customStyle="1" w:styleId="386">
    <w:name w:val="正文文本 (33)_"/>
    <w:basedOn w:val="4"/>
    <w:link w:val="387"/>
    <w:qFormat/>
    <w:uiPriority w:val="0"/>
    <w:rPr>
      <w:rFonts w:ascii="宋体" w:hAnsi="宋体" w:eastAsia="宋体" w:cs="宋体"/>
      <w:spacing w:val="-20"/>
      <w:sz w:val="19"/>
      <w:szCs w:val="19"/>
      <w:u w:val="none"/>
    </w:rPr>
  </w:style>
  <w:style w:type="paragraph" w:customStyle="1" w:styleId="387">
    <w:name w:val="正文文本 (33)"/>
    <w:basedOn w:val="1"/>
    <w:link w:val="386"/>
    <w:uiPriority w:val="0"/>
    <w:pPr>
      <w:widowControl w:val="0"/>
      <w:shd w:val="clear" w:color="auto" w:fill="FFFFFF"/>
      <w:spacing w:line="0" w:lineRule="exact"/>
      <w:ind w:firstLine="400"/>
      <w:jc w:val="distribute"/>
    </w:pPr>
    <w:rPr>
      <w:rFonts w:ascii="宋体" w:hAnsi="宋体" w:eastAsia="宋体" w:cs="宋体"/>
      <w:spacing w:val="-20"/>
      <w:sz w:val="19"/>
      <w:szCs w:val="19"/>
      <w:u w:val="none"/>
    </w:rPr>
  </w:style>
  <w:style w:type="character" w:customStyle="1" w:styleId="388">
    <w:name w:val="正文文本 (33) + 间距 1 pt"/>
    <w:basedOn w:val="386"/>
    <w:qFormat/>
    <w:uiPriority w:val="0"/>
    <w:rPr>
      <w:color w:val="000000"/>
      <w:spacing w:val="30"/>
      <w:w w:val="100"/>
      <w:position w:val="0"/>
      <w:lang w:val="zh-CN" w:eastAsia="zh-CN" w:bidi="zh-CN"/>
    </w:rPr>
  </w:style>
  <w:style w:type="character" w:customStyle="1" w:styleId="389">
    <w:name w:val="正文文本 (33) + Calibri"/>
    <w:aliases w:val="10 pt,间距 0 pt"/>
    <w:basedOn w:val="386"/>
    <w:qFormat/>
    <w:uiPriority w:val="0"/>
    <w:rPr>
      <w:rFonts w:ascii="Calibri" w:hAnsi="Calibri" w:eastAsia="Calibri" w:cs="Calibri"/>
      <w:color w:val="000000"/>
      <w:spacing w:val="0"/>
      <w:w w:val="100"/>
      <w:position w:val="0"/>
      <w:sz w:val="20"/>
      <w:szCs w:val="20"/>
      <w:lang w:val="zh-CN" w:eastAsia="zh-CN" w:bidi="zh-CN"/>
    </w:rPr>
  </w:style>
  <w:style w:type="character" w:customStyle="1" w:styleId="390">
    <w:name w:val="正文文本 (33) + 间距 0 pt"/>
    <w:basedOn w:val="386"/>
    <w:qFormat/>
    <w:uiPriority w:val="0"/>
    <w:rPr>
      <w:color w:val="000000"/>
      <w:spacing w:val="0"/>
      <w:w w:val="100"/>
      <w:position w:val="0"/>
      <w:lang w:val="zh-CN" w:eastAsia="zh-CN" w:bidi="zh-CN"/>
    </w:rPr>
  </w:style>
  <w:style w:type="character" w:customStyle="1" w:styleId="391">
    <w:name w:val="正文文本 (11) + 13 pt"/>
    <w:aliases w:val="间距 0 pt"/>
    <w:basedOn w:val="64"/>
    <w:uiPriority w:val="0"/>
    <w:rPr>
      <w:color w:val="000000"/>
      <w:spacing w:val="10"/>
      <w:w w:val="100"/>
      <w:position w:val="0"/>
      <w:sz w:val="26"/>
      <w:szCs w:val="26"/>
      <w:lang w:val="zh-CN" w:eastAsia="zh-CN" w:bidi="zh-CN"/>
    </w:rPr>
  </w:style>
  <w:style w:type="character" w:customStyle="1" w:styleId="392">
    <w:name w:val="正文文本 (11) + 8 pt"/>
    <w:aliases w:val="间距 0 pt"/>
    <w:basedOn w:val="64"/>
    <w:qFormat/>
    <w:uiPriority w:val="0"/>
    <w:rPr>
      <w:color w:val="000000"/>
      <w:spacing w:val="-10"/>
      <w:w w:val="100"/>
      <w:position w:val="0"/>
      <w:sz w:val="16"/>
      <w:szCs w:val="16"/>
      <w:lang w:val="zh-CN" w:eastAsia="zh-CN" w:bidi="zh-CN"/>
    </w:rPr>
  </w:style>
  <w:style w:type="character" w:customStyle="1" w:styleId="393">
    <w:name w:val="正文文本 (11) + 粗体"/>
    <w:aliases w:val="间距 3 pt"/>
    <w:basedOn w:val="64"/>
    <w:qFormat/>
    <w:uiPriority w:val="0"/>
    <w:rPr>
      <w:b/>
      <w:bCs/>
      <w:color w:val="000000"/>
      <w:spacing w:val="70"/>
      <w:w w:val="100"/>
      <w:position w:val="0"/>
      <w:lang w:val="zh-CN" w:eastAsia="zh-CN" w:bidi="zh-CN"/>
    </w:rPr>
  </w:style>
  <w:style w:type="character" w:customStyle="1" w:styleId="394">
    <w:name w:val="正文文本 (2) + Georgia"/>
    <w:aliases w:val="9 pt,间距 0 pt"/>
    <w:basedOn w:val="14"/>
    <w:uiPriority w:val="0"/>
    <w:rPr>
      <w:rFonts w:ascii="Georgia" w:hAnsi="Georgia" w:eastAsia="Georgia" w:cs="Georgia"/>
      <w:color w:val="000000"/>
      <w:spacing w:val="-10"/>
      <w:w w:val="100"/>
      <w:position w:val="0"/>
      <w:sz w:val="18"/>
      <w:szCs w:val="18"/>
      <w:lang w:val="en-US" w:eastAsia="en-US" w:bidi="en-US"/>
    </w:rPr>
  </w:style>
  <w:style w:type="character" w:customStyle="1" w:styleId="395">
    <w:name w:val="正文文本 (2) + 8.5 pt"/>
    <w:aliases w:val="粗体"/>
    <w:basedOn w:val="14"/>
    <w:qFormat/>
    <w:uiPriority w:val="0"/>
    <w:rPr>
      <w:b/>
      <w:bCs/>
      <w:color w:val="000000"/>
      <w:spacing w:val="0"/>
      <w:w w:val="100"/>
      <w:position w:val="0"/>
      <w:sz w:val="17"/>
      <w:szCs w:val="17"/>
      <w:lang w:val="zh-CN" w:eastAsia="zh-CN" w:bidi="zh-CN"/>
    </w:rPr>
  </w:style>
  <w:style w:type="character" w:customStyle="1" w:styleId="396">
    <w:name w:val="页眉或页脚 (19) + 10 pt"/>
    <w:aliases w:val="间距 -1 pt"/>
    <w:basedOn w:val="364"/>
    <w:qFormat/>
    <w:uiPriority w:val="0"/>
    <w:rPr>
      <w:color w:val="000000"/>
      <w:spacing w:val="-20"/>
      <w:w w:val="100"/>
      <w:position w:val="0"/>
      <w:sz w:val="20"/>
      <w:szCs w:val="20"/>
    </w:rPr>
  </w:style>
  <w:style w:type="character" w:customStyle="1" w:styleId="397">
    <w:name w:val="正文文本 (11) + 间距 5 pt"/>
    <w:basedOn w:val="64"/>
    <w:uiPriority w:val="0"/>
    <w:rPr>
      <w:color w:val="000000"/>
      <w:spacing w:val="110"/>
      <w:w w:val="100"/>
      <w:position w:val="0"/>
      <w:lang w:val="zh-CN" w:eastAsia="zh-CN" w:bidi="zh-CN"/>
    </w:rPr>
  </w:style>
  <w:style w:type="character" w:customStyle="1" w:styleId="398">
    <w:name w:val="正文文本 (11) + 8.5 pt"/>
    <w:aliases w:val="间距 0 pt,缩放 60%"/>
    <w:basedOn w:val="64"/>
    <w:qFormat/>
    <w:uiPriority w:val="0"/>
    <w:rPr>
      <w:color w:val="000000"/>
      <w:spacing w:val="10"/>
      <w:w w:val="60"/>
      <w:position w:val="0"/>
      <w:sz w:val="17"/>
      <w:szCs w:val="17"/>
      <w:lang w:val="zh-CN" w:eastAsia="zh-CN" w:bidi="zh-CN"/>
    </w:rPr>
  </w:style>
  <w:style w:type="character" w:customStyle="1" w:styleId="399">
    <w:name w:val="正文文本 (11) + 8.5 pt"/>
    <w:aliases w:val="间距 -1 pt,缩放 60%"/>
    <w:basedOn w:val="64"/>
    <w:uiPriority w:val="0"/>
    <w:rPr>
      <w:color w:val="000000"/>
      <w:spacing w:val="-30"/>
      <w:w w:val="60"/>
      <w:position w:val="0"/>
      <w:sz w:val="17"/>
      <w:szCs w:val="17"/>
      <w:lang w:val="zh-CN" w:eastAsia="zh-CN" w:bidi="zh-CN"/>
    </w:rPr>
  </w:style>
  <w:style w:type="character" w:customStyle="1" w:styleId="400">
    <w:name w:val="正文文本 (22) + 间距 0 pt"/>
    <w:basedOn w:val="222"/>
    <w:uiPriority w:val="0"/>
    <w:rPr>
      <w:color w:val="000000"/>
      <w:spacing w:val="10"/>
      <w:w w:val="100"/>
      <w:position w:val="0"/>
      <w:lang w:val="zh-CN" w:eastAsia="zh-CN" w:bidi="zh-CN"/>
    </w:rPr>
  </w:style>
  <w:style w:type="character" w:customStyle="1" w:styleId="401">
    <w:name w:val="正文文本 (2) + 8 pt"/>
    <w:aliases w:val="间距 0 pt"/>
    <w:basedOn w:val="14"/>
    <w:qFormat/>
    <w:uiPriority w:val="0"/>
    <w:rPr>
      <w:color w:val="000000"/>
      <w:spacing w:val="10"/>
      <w:w w:val="100"/>
      <w:position w:val="0"/>
      <w:sz w:val="16"/>
      <w:szCs w:val="16"/>
      <w:lang w:val="zh-CN" w:eastAsia="zh-CN" w:bidi="zh-CN"/>
    </w:rPr>
  </w:style>
  <w:style w:type="character" w:customStyle="1" w:styleId="402">
    <w:name w:val="正文文本 (7) + Garamond"/>
    <w:aliases w:val="10 pt1"/>
    <w:basedOn w:val="19"/>
    <w:qFormat/>
    <w:uiPriority w:val="0"/>
    <w:rPr>
      <w:rFonts w:ascii="Garamond" w:hAnsi="Garamond" w:eastAsia="Garamond" w:cs="Garamond"/>
      <w:color w:val="000000"/>
      <w:spacing w:val="0"/>
      <w:w w:val="100"/>
      <w:position w:val="0"/>
      <w:sz w:val="20"/>
      <w:szCs w:val="20"/>
      <w:lang w:val="en-US" w:eastAsia="en-US" w:bidi="en-US"/>
    </w:rPr>
  </w:style>
  <w:style w:type="character" w:customStyle="1" w:styleId="403">
    <w:name w:val="正文文本 (2) + Garamond1"/>
    <w:basedOn w:val="14"/>
    <w:qFormat/>
    <w:uiPriority w:val="0"/>
    <w:rPr>
      <w:rFonts w:ascii="Garamond" w:hAnsi="Garamond" w:eastAsia="Garamond" w:cs="Garamond"/>
      <w:color w:val="000000"/>
      <w:spacing w:val="0"/>
      <w:w w:val="100"/>
      <w:position w:val="0"/>
      <w:lang w:val="en-US" w:eastAsia="en-US" w:bidi="en-US"/>
    </w:rPr>
  </w:style>
  <w:style w:type="character" w:customStyle="1" w:styleId="404">
    <w:name w:val="页眉或页脚 (19) + 间距 -1 pt"/>
    <w:basedOn w:val="364"/>
    <w:qFormat/>
    <w:uiPriority w:val="0"/>
    <w:rPr>
      <w:color w:val="000000"/>
      <w:spacing w:val="-30"/>
      <w:w w:val="100"/>
      <w:position w:val="0"/>
    </w:rPr>
  </w:style>
  <w:style w:type="character" w:customStyle="1" w:styleId="405">
    <w:name w:val="正文文本 (2) + 7.5 pt"/>
    <w:aliases w:val="间距 -1 pt2"/>
    <w:basedOn w:val="14"/>
    <w:qFormat/>
    <w:uiPriority w:val="0"/>
    <w:rPr>
      <w:color w:val="000000"/>
      <w:spacing w:val="-30"/>
      <w:w w:val="100"/>
      <w:position w:val="0"/>
      <w:sz w:val="15"/>
      <w:szCs w:val="15"/>
      <w:lang w:val="zh-CN" w:eastAsia="zh-CN" w:bidi="zh-CN"/>
    </w:rPr>
  </w:style>
  <w:style w:type="character" w:customStyle="1" w:styleId="406">
    <w:name w:val="标题 #3 + 10 pt"/>
    <w:aliases w:val="间距 1 pt1"/>
    <w:basedOn w:val="102"/>
    <w:uiPriority w:val="0"/>
    <w:rPr>
      <w:color w:val="000000"/>
      <w:spacing w:val="20"/>
      <w:w w:val="100"/>
      <w:position w:val="0"/>
      <w:sz w:val="20"/>
      <w:szCs w:val="20"/>
      <w:lang w:val="zh-CN" w:eastAsia="zh-CN" w:bidi="zh-CN"/>
    </w:rPr>
  </w:style>
  <w:style w:type="character" w:customStyle="1" w:styleId="407">
    <w:name w:val="页眉或页脚 (19) + Garamond"/>
    <w:aliases w:val="12 pt"/>
    <w:basedOn w:val="364"/>
    <w:qFormat/>
    <w:uiPriority w:val="0"/>
    <w:rPr>
      <w:rFonts w:ascii="Garamond" w:hAnsi="Garamond" w:eastAsia="Garamond" w:cs="Garamond"/>
      <w:color w:val="000000"/>
      <w:spacing w:val="0"/>
      <w:w w:val="100"/>
      <w:position w:val="0"/>
      <w:sz w:val="24"/>
      <w:szCs w:val="24"/>
      <w:lang w:val="zh-CN" w:eastAsia="zh-CN" w:bidi="zh-CN"/>
    </w:rPr>
  </w:style>
  <w:style w:type="character" w:customStyle="1" w:styleId="408">
    <w:name w:val="页眉或页脚 (19) + MS Reference Sans Serif"/>
    <w:aliases w:val="4 pt"/>
    <w:basedOn w:val="364"/>
    <w:qFormat/>
    <w:uiPriority w:val="0"/>
    <w:rPr>
      <w:rFonts w:ascii="MS Reference Sans Serif" w:hAnsi="MS Reference Sans Serif" w:eastAsia="MS Reference Sans Serif" w:cs="MS Reference Sans Serif"/>
      <w:color w:val="000000"/>
      <w:spacing w:val="0"/>
      <w:w w:val="100"/>
      <w:position w:val="0"/>
      <w:sz w:val="8"/>
      <w:szCs w:val="8"/>
      <w:lang w:val="zh-CN" w:eastAsia="zh-CN" w:bidi="zh-CN"/>
    </w:rPr>
  </w:style>
  <w:style w:type="character" w:customStyle="1" w:styleId="409">
    <w:name w:val="页眉或页脚 (19) + Garamond"/>
    <w:aliases w:val="11 pt,间距 1 pt"/>
    <w:basedOn w:val="364"/>
    <w:qFormat/>
    <w:uiPriority w:val="0"/>
    <w:rPr>
      <w:rFonts w:ascii="Garamond" w:hAnsi="Garamond" w:eastAsia="Garamond" w:cs="Garamond"/>
      <w:color w:val="000000"/>
      <w:spacing w:val="20"/>
      <w:w w:val="100"/>
      <w:position w:val="0"/>
      <w:sz w:val="22"/>
      <w:szCs w:val="22"/>
    </w:rPr>
  </w:style>
  <w:style w:type="character" w:customStyle="1" w:styleId="410">
    <w:name w:val="页眉或页脚 (19) + Garamond"/>
    <w:aliases w:val="6 pt"/>
    <w:basedOn w:val="364"/>
    <w:uiPriority w:val="0"/>
    <w:rPr>
      <w:rFonts w:ascii="Garamond" w:hAnsi="Garamond" w:eastAsia="Garamond" w:cs="Garamond"/>
      <w:color w:val="000000"/>
      <w:spacing w:val="0"/>
      <w:w w:val="100"/>
      <w:position w:val="0"/>
      <w:sz w:val="12"/>
      <w:szCs w:val="12"/>
    </w:rPr>
  </w:style>
  <w:style w:type="character" w:customStyle="1" w:styleId="411">
    <w:name w:val="正文文本 (7) + 10 pt"/>
    <w:aliases w:val="缩放 90%"/>
    <w:basedOn w:val="19"/>
    <w:qFormat/>
    <w:uiPriority w:val="0"/>
    <w:rPr>
      <w:color w:val="000000"/>
      <w:spacing w:val="0"/>
      <w:w w:val="90"/>
      <w:position w:val="0"/>
      <w:sz w:val="20"/>
      <w:szCs w:val="20"/>
      <w:lang w:val="en-US" w:eastAsia="en-US" w:bidi="en-US"/>
    </w:rPr>
  </w:style>
  <w:style w:type="character" w:customStyle="1" w:styleId="412">
    <w:name w:val="正文文本 (11) + Franklin Gothic Heavy"/>
    <w:aliases w:val="10.5 pt"/>
    <w:basedOn w:val="64"/>
    <w:qFormat/>
    <w:uiPriority w:val="0"/>
    <w:rPr>
      <w:rFonts w:ascii="Franklin Gothic Heavy" w:hAnsi="Franklin Gothic Heavy" w:eastAsia="Franklin Gothic Heavy" w:cs="Franklin Gothic Heavy"/>
      <w:b/>
      <w:bCs/>
      <w:color w:val="000000"/>
      <w:spacing w:val="0"/>
      <w:w w:val="100"/>
      <w:position w:val="0"/>
      <w:sz w:val="21"/>
      <w:szCs w:val="21"/>
      <w:lang w:val="en-US" w:eastAsia="en-US" w:bidi="en-US"/>
    </w:rPr>
  </w:style>
  <w:style w:type="character" w:customStyle="1" w:styleId="413">
    <w:name w:val="正文文本 (11) + Malgun Gothic"/>
    <w:aliases w:val="14 pt,粗体,间距 2 pt,缩放 70%"/>
    <w:basedOn w:val="64"/>
    <w:qFormat/>
    <w:uiPriority w:val="0"/>
    <w:rPr>
      <w:rFonts w:ascii="Malgun Gothic" w:hAnsi="Malgun Gothic" w:eastAsia="Malgun Gothic" w:cs="Malgun Gothic"/>
      <w:b/>
      <w:bCs/>
      <w:color w:val="000000"/>
      <w:spacing w:val="50"/>
      <w:w w:val="70"/>
      <w:position w:val="0"/>
      <w:sz w:val="28"/>
      <w:szCs w:val="28"/>
      <w:lang w:val="zh-CN" w:eastAsia="zh-CN" w:bidi="zh-CN"/>
    </w:rPr>
  </w:style>
  <w:style w:type="character" w:customStyle="1" w:styleId="414">
    <w:name w:val="页眉或页脚 (19)"/>
    <w:basedOn w:val="364"/>
    <w:qFormat/>
    <w:uiPriority w:val="0"/>
    <w:rPr>
      <w:color w:val="000000"/>
      <w:spacing w:val="0"/>
      <w:w w:val="100"/>
      <w:position w:val="0"/>
    </w:rPr>
  </w:style>
  <w:style w:type="character" w:customStyle="1" w:styleId="415">
    <w:name w:val="正文文本 (11) + 间距 0 pt"/>
    <w:aliases w:val="缩放 90%"/>
    <w:basedOn w:val="64"/>
    <w:qFormat/>
    <w:uiPriority w:val="0"/>
    <w:rPr>
      <w:color w:val="000000"/>
      <w:spacing w:val="-10"/>
      <w:w w:val="90"/>
      <w:position w:val="0"/>
      <w:lang w:val="en-US" w:eastAsia="en-US" w:bidi="en-US"/>
    </w:rPr>
  </w:style>
  <w:style w:type="character" w:customStyle="1" w:styleId="416">
    <w:name w:val="正文文本 (2) + 间距 0 pt"/>
    <w:aliases w:val="缩放 90%"/>
    <w:basedOn w:val="14"/>
    <w:qFormat/>
    <w:uiPriority w:val="0"/>
    <w:rPr>
      <w:color w:val="000000"/>
      <w:spacing w:val="-10"/>
      <w:w w:val="90"/>
      <w:position w:val="0"/>
      <w:lang w:val="en-US" w:eastAsia="en-US" w:bidi="en-US"/>
    </w:rPr>
  </w:style>
  <w:style w:type="character" w:customStyle="1" w:styleId="417">
    <w:name w:val="正文文本 (11) + 9 pt1"/>
    <w:basedOn w:val="64"/>
    <w:qFormat/>
    <w:uiPriority w:val="0"/>
    <w:rPr>
      <w:color w:val="000000"/>
      <w:spacing w:val="0"/>
      <w:w w:val="100"/>
      <w:position w:val="0"/>
      <w:sz w:val="18"/>
      <w:szCs w:val="18"/>
      <w:lang w:val="zh-CN" w:eastAsia="zh-CN" w:bidi="zh-CN"/>
    </w:rPr>
  </w:style>
  <w:style w:type="character" w:customStyle="1" w:styleId="418">
    <w:name w:val="正文文本 (11) + 13 pt"/>
    <w:aliases w:val="间距 1 pt"/>
    <w:basedOn w:val="64"/>
    <w:qFormat/>
    <w:uiPriority w:val="0"/>
    <w:rPr>
      <w:color w:val="000000"/>
      <w:spacing w:val="20"/>
      <w:w w:val="100"/>
      <w:position w:val="0"/>
      <w:sz w:val="26"/>
      <w:szCs w:val="26"/>
      <w:lang w:val="zh-CN" w:eastAsia="zh-CN" w:bidi="zh-CN"/>
    </w:rPr>
  </w:style>
  <w:style w:type="character" w:customStyle="1" w:styleId="419">
    <w:name w:val="正文文本 (11) + 9.5 pt"/>
    <w:aliases w:val="间距 0 pt"/>
    <w:basedOn w:val="64"/>
    <w:uiPriority w:val="0"/>
    <w:rPr>
      <w:color w:val="000000"/>
      <w:spacing w:val="-10"/>
      <w:w w:val="100"/>
      <w:position w:val="0"/>
      <w:sz w:val="19"/>
      <w:szCs w:val="19"/>
      <w:lang w:val="zh-CN" w:eastAsia="zh-CN" w:bidi="zh-CN"/>
    </w:rPr>
  </w:style>
  <w:style w:type="character" w:customStyle="1" w:styleId="420">
    <w:name w:val="正文文本 (11) + 10.5 pt1"/>
    <w:basedOn w:val="64"/>
    <w:qFormat/>
    <w:uiPriority w:val="0"/>
    <w:rPr>
      <w:color w:val="000000"/>
      <w:spacing w:val="0"/>
      <w:w w:val="100"/>
      <w:position w:val="0"/>
      <w:sz w:val="21"/>
      <w:szCs w:val="21"/>
      <w:lang w:val="zh-CN" w:eastAsia="zh-CN" w:bidi="zh-CN"/>
    </w:rPr>
  </w:style>
  <w:style w:type="character" w:customStyle="1" w:styleId="421">
    <w:name w:val="正文文本 (11) + 粗体"/>
    <w:aliases w:val="间距 -1 pt1"/>
    <w:basedOn w:val="64"/>
    <w:qFormat/>
    <w:uiPriority w:val="0"/>
    <w:rPr>
      <w:b/>
      <w:bCs/>
      <w:color w:val="000000"/>
      <w:spacing w:val="-30"/>
      <w:w w:val="100"/>
      <w:position w:val="0"/>
      <w:lang w:val="zh-CN" w:eastAsia="zh-CN" w:bidi="zh-CN"/>
    </w:rPr>
  </w:style>
  <w:style w:type="character" w:customStyle="1" w:styleId="422">
    <w:name w:val="正文文本 (11) + 9.5 pt"/>
    <w:aliases w:val="间距 -1 pt"/>
    <w:basedOn w:val="64"/>
    <w:uiPriority w:val="0"/>
    <w:rPr>
      <w:color w:val="000000"/>
      <w:spacing w:val="-20"/>
      <w:w w:val="100"/>
      <w:position w:val="0"/>
      <w:sz w:val="19"/>
      <w:szCs w:val="19"/>
      <w:lang w:val="zh-CN" w:eastAsia="zh-CN" w:bidi="zh-CN"/>
    </w:rPr>
  </w:style>
  <w:style w:type="character" w:customStyle="1" w:styleId="423">
    <w:name w:val="页眉或页脚 (19) + 10.5 pt"/>
    <w:aliases w:val="间距 1 pt"/>
    <w:basedOn w:val="364"/>
    <w:qFormat/>
    <w:uiPriority w:val="0"/>
    <w:rPr>
      <w:color w:val="000000"/>
      <w:spacing w:val="20"/>
      <w:w w:val="100"/>
      <w:position w:val="0"/>
      <w:sz w:val="21"/>
      <w:szCs w:val="21"/>
    </w:rPr>
  </w:style>
  <w:style w:type="character" w:customStyle="1" w:styleId="424">
    <w:name w:val="正文文本 (19) + 9 pt"/>
    <w:basedOn w:val="160"/>
    <w:qFormat/>
    <w:uiPriority w:val="0"/>
    <w:rPr>
      <w:color w:val="000000"/>
      <w:spacing w:val="0"/>
      <w:w w:val="100"/>
      <w:position w:val="0"/>
      <w:sz w:val="18"/>
      <w:szCs w:val="18"/>
      <w:lang w:val="zh-CN" w:eastAsia="zh-CN" w:bidi="zh-CN"/>
    </w:rPr>
  </w:style>
  <w:style w:type="character" w:customStyle="1" w:styleId="425">
    <w:name w:val="正文文本 (19) + 9 pt"/>
    <w:aliases w:val="间距 0 pt"/>
    <w:basedOn w:val="160"/>
    <w:qFormat/>
    <w:uiPriority w:val="0"/>
    <w:rPr>
      <w:color w:val="000000"/>
      <w:spacing w:val="-10"/>
      <w:w w:val="100"/>
      <w:position w:val="0"/>
      <w:sz w:val="18"/>
      <w:szCs w:val="18"/>
      <w:lang w:val="zh-CN" w:eastAsia="zh-CN" w:bidi="zh-CN"/>
    </w:rPr>
  </w:style>
  <w:style w:type="character" w:customStyle="1" w:styleId="426">
    <w:name w:val="正文文本 (19) + 13 pt1"/>
    <w:basedOn w:val="160"/>
    <w:qFormat/>
    <w:uiPriority w:val="0"/>
    <w:rPr>
      <w:color w:val="000000"/>
      <w:spacing w:val="0"/>
      <w:w w:val="100"/>
      <w:position w:val="0"/>
      <w:sz w:val="26"/>
      <w:szCs w:val="26"/>
      <w:lang w:val="zh-CN" w:eastAsia="zh-CN" w:bidi="zh-CN"/>
    </w:rPr>
  </w:style>
  <w:style w:type="character" w:customStyle="1" w:styleId="427">
    <w:name w:val="页眉或页脚 (19) + 间距 -3 pt"/>
    <w:basedOn w:val="364"/>
    <w:qFormat/>
    <w:uiPriority w:val="0"/>
    <w:rPr>
      <w:color w:val="000000"/>
      <w:spacing w:val="-60"/>
      <w:w w:val="100"/>
      <w:position w:val="0"/>
      <w:lang w:val="zh-CN" w:eastAsia="zh-CN" w:bidi="zh-CN"/>
    </w:rPr>
  </w:style>
  <w:style w:type="character" w:customStyle="1" w:styleId="428">
    <w:name w:val="正文文本 (34)_"/>
    <w:basedOn w:val="4"/>
    <w:link w:val="429"/>
    <w:qFormat/>
    <w:uiPriority w:val="0"/>
    <w:rPr>
      <w:rFonts w:ascii="宋体" w:hAnsi="宋体" w:eastAsia="宋体" w:cs="宋体"/>
      <w:spacing w:val="180"/>
      <w:sz w:val="20"/>
      <w:szCs w:val="20"/>
      <w:u w:val="none"/>
    </w:rPr>
  </w:style>
  <w:style w:type="paragraph" w:customStyle="1" w:styleId="429">
    <w:name w:val="正文文本 (34)"/>
    <w:basedOn w:val="1"/>
    <w:link w:val="428"/>
    <w:uiPriority w:val="0"/>
    <w:pPr>
      <w:widowControl w:val="0"/>
      <w:shd w:val="clear" w:color="auto" w:fill="FFFFFF"/>
      <w:spacing w:line="355" w:lineRule="exact"/>
      <w:jc w:val="distribute"/>
    </w:pPr>
    <w:rPr>
      <w:rFonts w:ascii="宋体" w:hAnsi="宋体" w:eastAsia="宋体" w:cs="宋体"/>
      <w:spacing w:val="180"/>
      <w:sz w:val="20"/>
      <w:szCs w:val="20"/>
      <w:u w:val="none"/>
    </w:rPr>
  </w:style>
  <w:style w:type="character" w:customStyle="1" w:styleId="430">
    <w:name w:val="正文文本 (34) + 间距 0 pt"/>
    <w:basedOn w:val="428"/>
    <w:uiPriority w:val="0"/>
    <w:rPr>
      <w:color w:val="000000"/>
      <w:spacing w:val="0"/>
      <w:w w:val="100"/>
      <w:position w:val="0"/>
      <w:lang w:val="zh-CN" w:eastAsia="zh-CN" w:bidi="zh-CN"/>
    </w:rPr>
  </w:style>
  <w:style w:type="character" w:customStyle="1" w:styleId="431">
    <w:name w:val="正文文本 (19) + 14 pt1"/>
    <w:basedOn w:val="160"/>
    <w:qFormat/>
    <w:uiPriority w:val="0"/>
    <w:rPr>
      <w:color w:val="000000"/>
      <w:spacing w:val="0"/>
      <w:w w:val="100"/>
      <w:position w:val="0"/>
      <w:sz w:val="28"/>
      <w:szCs w:val="28"/>
      <w:lang w:val="zh-CN" w:eastAsia="zh-CN" w:bidi="zh-CN"/>
    </w:rPr>
  </w:style>
  <w:style w:type="character" w:customStyle="1" w:styleId="432">
    <w:name w:val="正文文本 (23) + 间距 1 pt"/>
    <w:basedOn w:val="226"/>
    <w:qFormat/>
    <w:uiPriority w:val="0"/>
    <w:rPr>
      <w:color w:val="000000"/>
      <w:spacing w:val="30"/>
      <w:w w:val="100"/>
      <w:position w:val="0"/>
      <w:lang w:val="zh-CN" w:eastAsia="zh-CN" w:bidi="zh-CN"/>
    </w:rPr>
  </w:style>
  <w:style w:type="character" w:customStyle="1" w:styleId="433">
    <w:name w:val="页眉或页脚 (19) + Garamond"/>
    <w:aliases w:val="11.5 pt"/>
    <w:basedOn w:val="364"/>
    <w:qFormat/>
    <w:uiPriority w:val="0"/>
    <w:rPr>
      <w:rFonts w:ascii="Garamond" w:hAnsi="Garamond" w:eastAsia="Garamond" w:cs="Garamond"/>
      <w:color w:val="000000"/>
      <w:spacing w:val="0"/>
      <w:w w:val="100"/>
      <w:position w:val="0"/>
      <w:sz w:val="23"/>
      <w:szCs w:val="23"/>
    </w:rPr>
  </w:style>
  <w:style w:type="character" w:customStyle="1" w:styleId="434">
    <w:name w:val="正文文本 (2) + Franklin Gothic Heavy"/>
    <w:aliases w:val="10.5 pt"/>
    <w:basedOn w:val="14"/>
    <w:qFormat/>
    <w:uiPriority w:val="0"/>
    <w:rPr>
      <w:rFonts w:ascii="Franklin Gothic Heavy" w:hAnsi="Franklin Gothic Heavy" w:eastAsia="Franklin Gothic Heavy" w:cs="Franklin Gothic Heavy"/>
      <w:color w:val="000000"/>
      <w:spacing w:val="0"/>
      <w:w w:val="100"/>
      <w:position w:val="0"/>
      <w:sz w:val="21"/>
      <w:szCs w:val="21"/>
      <w:lang w:val="en-US" w:eastAsia="en-US" w:bidi="en-US"/>
    </w:rPr>
  </w:style>
  <w:style w:type="character" w:customStyle="1" w:styleId="435">
    <w:name w:val="正文文本 (2) + 8.5 pt2"/>
    <w:basedOn w:val="14"/>
    <w:qFormat/>
    <w:uiPriority w:val="0"/>
    <w:rPr>
      <w:color w:val="000000"/>
      <w:spacing w:val="0"/>
      <w:w w:val="100"/>
      <w:position w:val="0"/>
      <w:sz w:val="17"/>
      <w:szCs w:val="17"/>
      <w:lang w:val="en-US" w:eastAsia="en-US" w:bidi="en-US"/>
    </w:rPr>
  </w:style>
  <w:style w:type="character" w:customStyle="1" w:styleId="436">
    <w:name w:val="页眉或页脚 (19) + 10.5 pt1"/>
    <w:basedOn w:val="364"/>
    <w:qFormat/>
    <w:uiPriority w:val="0"/>
    <w:rPr>
      <w:color w:val="000000"/>
      <w:spacing w:val="0"/>
      <w:w w:val="100"/>
      <w:position w:val="0"/>
      <w:sz w:val="21"/>
      <w:szCs w:val="21"/>
      <w:lang w:val="zh-CN" w:eastAsia="zh-CN" w:bidi="zh-CN"/>
    </w:rPr>
  </w:style>
  <w:style w:type="character" w:customStyle="1" w:styleId="437">
    <w:name w:val="正文文本 (2) + 10.5 pt"/>
    <w:aliases w:val="间距 0 pt"/>
    <w:basedOn w:val="14"/>
    <w:uiPriority w:val="0"/>
    <w:rPr>
      <w:color w:val="000000"/>
      <w:spacing w:val="10"/>
      <w:w w:val="100"/>
      <w:position w:val="0"/>
      <w:sz w:val="21"/>
      <w:szCs w:val="21"/>
      <w:lang w:val="zh-CN" w:eastAsia="zh-CN" w:bidi="zh-CN"/>
    </w:rPr>
  </w:style>
  <w:style w:type="character" w:customStyle="1" w:styleId="438">
    <w:name w:val="页眉或页脚 (19) + Garamond"/>
    <w:aliases w:val="10.5 pt,间距 2 pt"/>
    <w:basedOn w:val="364"/>
    <w:qFormat/>
    <w:uiPriority w:val="0"/>
    <w:rPr>
      <w:rFonts w:ascii="Garamond" w:hAnsi="Garamond" w:eastAsia="Garamond" w:cs="Garamond"/>
      <w:color w:val="000000"/>
      <w:spacing w:val="40"/>
      <w:w w:val="100"/>
      <w:position w:val="0"/>
      <w:sz w:val="21"/>
      <w:szCs w:val="21"/>
    </w:rPr>
  </w:style>
  <w:style w:type="character" w:customStyle="1" w:styleId="439">
    <w:name w:val="正文文本 (2) + 7.5 pt2"/>
    <w:basedOn w:val="14"/>
    <w:qFormat/>
    <w:uiPriority w:val="0"/>
    <w:rPr>
      <w:color w:val="000000"/>
      <w:spacing w:val="0"/>
      <w:w w:val="100"/>
      <w:position w:val="0"/>
      <w:sz w:val="15"/>
      <w:szCs w:val="15"/>
      <w:lang w:val="zh-CN" w:eastAsia="zh-CN" w:bidi="zh-CN"/>
    </w:rPr>
  </w:style>
  <w:style w:type="character" w:customStyle="1" w:styleId="440">
    <w:name w:val="正文文本 (35)_"/>
    <w:basedOn w:val="4"/>
    <w:link w:val="441"/>
    <w:qFormat/>
    <w:uiPriority w:val="0"/>
    <w:rPr>
      <w:rFonts w:ascii="Sylfaen" w:hAnsi="Sylfaen" w:eastAsia="Sylfaen" w:cs="Sylfaen"/>
      <w:i/>
      <w:iCs/>
      <w:sz w:val="38"/>
      <w:szCs w:val="38"/>
      <w:u w:val="none"/>
      <w:lang w:val="en-US" w:eastAsia="en-US" w:bidi="en-US"/>
    </w:rPr>
  </w:style>
  <w:style w:type="paragraph" w:customStyle="1" w:styleId="441">
    <w:name w:val="正文文本 (35)"/>
    <w:basedOn w:val="1"/>
    <w:link w:val="440"/>
    <w:uiPriority w:val="0"/>
    <w:pPr>
      <w:widowControl w:val="0"/>
      <w:shd w:val="clear" w:color="auto" w:fill="FFFFFF"/>
      <w:spacing w:line="0" w:lineRule="exact"/>
    </w:pPr>
    <w:rPr>
      <w:rFonts w:ascii="Sylfaen" w:hAnsi="Sylfaen" w:eastAsia="Sylfaen" w:cs="Sylfaen"/>
      <w:i/>
      <w:iCs/>
      <w:sz w:val="38"/>
      <w:szCs w:val="38"/>
      <w:u w:val="none"/>
      <w:lang w:val="en-US" w:eastAsia="en-US" w:bidi="en-US"/>
    </w:rPr>
  </w:style>
  <w:style w:type="character" w:customStyle="1" w:styleId="442">
    <w:name w:val="正文文本 (2) + 9 pt"/>
    <w:aliases w:val="间距 -1 pt1"/>
    <w:basedOn w:val="14"/>
    <w:qFormat/>
    <w:uiPriority w:val="0"/>
    <w:rPr>
      <w:color w:val="000000"/>
      <w:spacing w:val="-30"/>
      <w:w w:val="100"/>
      <w:position w:val="0"/>
      <w:sz w:val="18"/>
      <w:szCs w:val="18"/>
      <w:lang w:val="zh-CN" w:eastAsia="zh-CN" w:bidi="zh-CN"/>
    </w:rPr>
  </w:style>
  <w:style w:type="character" w:customStyle="1" w:styleId="443">
    <w:name w:val="正文文本 (2) + Franklin Gothic Heavy"/>
    <w:aliases w:val="4 pt"/>
    <w:basedOn w:val="14"/>
    <w:qFormat/>
    <w:uiPriority w:val="0"/>
    <w:rPr>
      <w:rFonts w:ascii="Franklin Gothic Heavy" w:hAnsi="Franklin Gothic Heavy" w:eastAsia="Franklin Gothic Heavy" w:cs="Franklin Gothic Heavy"/>
      <w:color w:val="000000"/>
      <w:spacing w:val="0"/>
      <w:w w:val="100"/>
      <w:position w:val="0"/>
      <w:sz w:val="8"/>
      <w:szCs w:val="8"/>
      <w:lang w:val="zh-CN" w:eastAsia="zh-CN" w:bidi="zh-CN"/>
    </w:rPr>
  </w:style>
  <w:style w:type="character" w:customStyle="1" w:styleId="444">
    <w:name w:val="页眉或页脚 (19) + Garamond"/>
    <w:aliases w:val="11 pt"/>
    <w:basedOn w:val="364"/>
    <w:uiPriority w:val="0"/>
    <w:rPr>
      <w:rFonts w:ascii="Garamond" w:hAnsi="Garamond" w:eastAsia="Garamond" w:cs="Garamond"/>
      <w:color w:val="000000"/>
      <w:spacing w:val="0"/>
      <w:w w:val="100"/>
      <w:position w:val="0"/>
      <w:sz w:val="22"/>
      <w:szCs w:val="22"/>
    </w:rPr>
  </w:style>
  <w:style w:type="character" w:customStyle="1" w:styleId="445">
    <w:name w:val="正文文本 (2) + 14 pt2"/>
    <w:basedOn w:val="14"/>
    <w:uiPriority w:val="0"/>
    <w:rPr>
      <w:color w:val="000000"/>
      <w:spacing w:val="0"/>
      <w:w w:val="100"/>
      <w:position w:val="0"/>
      <w:sz w:val="28"/>
      <w:szCs w:val="28"/>
      <w:lang w:val="zh-CN" w:eastAsia="zh-CN" w:bidi="zh-CN"/>
    </w:rPr>
  </w:style>
  <w:style w:type="character" w:customStyle="1" w:styleId="446">
    <w:name w:val="正文文本 (2) + 9.5 pt"/>
    <w:aliases w:val="间距 0 pt"/>
    <w:basedOn w:val="14"/>
    <w:qFormat/>
    <w:uiPriority w:val="0"/>
    <w:rPr>
      <w:color w:val="000000"/>
      <w:spacing w:val="-10"/>
      <w:w w:val="100"/>
      <w:position w:val="0"/>
      <w:sz w:val="19"/>
      <w:szCs w:val="19"/>
      <w:lang w:val="zh-CN" w:eastAsia="zh-CN" w:bidi="zh-CN"/>
    </w:rPr>
  </w:style>
  <w:style w:type="character" w:customStyle="1" w:styleId="447">
    <w:name w:val="正文文本 (2) + 斜体"/>
    <w:aliases w:val="间距 1 pt1"/>
    <w:basedOn w:val="14"/>
    <w:qFormat/>
    <w:uiPriority w:val="0"/>
    <w:rPr>
      <w:i/>
      <w:iCs/>
      <w:color w:val="000000"/>
      <w:spacing w:val="20"/>
      <w:w w:val="100"/>
      <w:position w:val="0"/>
      <w:lang w:val="zh-CN" w:eastAsia="zh-CN" w:bidi="zh-CN"/>
    </w:rPr>
  </w:style>
  <w:style w:type="character" w:customStyle="1" w:styleId="448">
    <w:name w:val="正文文本 (2) + 9.5 pt"/>
    <w:aliases w:val="间距 -2 pt"/>
    <w:basedOn w:val="14"/>
    <w:qFormat/>
    <w:uiPriority w:val="0"/>
    <w:rPr>
      <w:color w:val="000000"/>
      <w:spacing w:val="-40"/>
      <w:w w:val="100"/>
      <w:position w:val="0"/>
      <w:sz w:val="19"/>
      <w:szCs w:val="19"/>
      <w:lang w:val="zh-CN" w:eastAsia="zh-CN" w:bidi="zh-CN"/>
    </w:rPr>
  </w:style>
  <w:style w:type="character" w:customStyle="1" w:styleId="449">
    <w:name w:val="正文文本 (2) + 间距 2 pt1"/>
    <w:basedOn w:val="14"/>
    <w:qFormat/>
    <w:uiPriority w:val="0"/>
    <w:rPr>
      <w:color w:val="000000"/>
      <w:spacing w:val="40"/>
      <w:w w:val="100"/>
      <w:position w:val="0"/>
      <w:u w:val="single"/>
      <w:lang w:val="zh-CN" w:eastAsia="zh-CN" w:bidi="zh-CN"/>
    </w:rPr>
  </w:style>
  <w:style w:type="character" w:customStyle="1" w:styleId="450">
    <w:name w:val="正文文本 (2) + 13 pt"/>
    <w:aliases w:val="间距 0 pt"/>
    <w:basedOn w:val="14"/>
    <w:qFormat/>
    <w:uiPriority w:val="0"/>
    <w:rPr>
      <w:color w:val="000000"/>
      <w:spacing w:val="10"/>
      <w:w w:val="100"/>
      <w:position w:val="0"/>
      <w:sz w:val="26"/>
      <w:szCs w:val="26"/>
      <w:lang w:val="zh-CN" w:eastAsia="zh-CN" w:bidi="zh-CN"/>
    </w:rPr>
  </w:style>
  <w:style w:type="character" w:customStyle="1" w:styleId="451">
    <w:name w:val="正文文本 (2) + 4 pt1"/>
    <w:basedOn w:val="14"/>
    <w:qFormat/>
    <w:uiPriority w:val="0"/>
    <w:rPr>
      <w:color w:val="000000"/>
      <w:spacing w:val="0"/>
      <w:w w:val="100"/>
      <w:position w:val="0"/>
      <w:sz w:val="8"/>
      <w:szCs w:val="8"/>
      <w:lang w:val="zh-CN" w:eastAsia="zh-CN" w:bidi="zh-CN"/>
    </w:rPr>
  </w:style>
  <w:style w:type="character" w:customStyle="1" w:styleId="452">
    <w:name w:val="页眉或页脚 (19) + 10.5 pt2"/>
    <w:basedOn w:val="364"/>
    <w:uiPriority w:val="0"/>
    <w:rPr>
      <w:color w:val="000000"/>
      <w:spacing w:val="0"/>
      <w:w w:val="100"/>
      <w:position w:val="0"/>
      <w:sz w:val="21"/>
      <w:szCs w:val="21"/>
      <w:lang w:val="zh-CN" w:eastAsia="zh-CN" w:bidi="zh-CN"/>
    </w:rPr>
  </w:style>
  <w:style w:type="character" w:customStyle="1" w:styleId="453">
    <w:name w:val="正文文本 (2) + Malgun Gothic"/>
    <w:aliases w:val="16 pt,间距 -2 pt,缩放 50%"/>
    <w:basedOn w:val="14"/>
    <w:qFormat/>
    <w:uiPriority w:val="0"/>
    <w:rPr>
      <w:rFonts w:ascii="Malgun Gothic" w:hAnsi="Malgun Gothic" w:eastAsia="Malgun Gothic" w:cs="Malgun Gothic"/>
      <w:color w:val="000000"/>
      <w:spacing w:val="-40"/>
      <w:w w:val="50"/>
      <w:position w:val="0"/>
      <w:sz w:val="32"/>
      <w:szCs w:val="32"/>
      <w:lang w:val="zh-CN" w:eastAsia="zh-CN" w:bidi="zh-CN"/>
    </w:rPr>
  </w:style>
  <w:style w:type="character" w:customStyle="1" w:styleId="454">
    <w:name w:val="正文文本 (2) + 13 pt"/>
    <w:aliases w:val="间距 1 pt1"/>
    <w:basedOn w:val="14"/>
    <w:qFormat/>
    <w:uiPriority w:val="0"/>
    <w:rPr>
      <w:color w:val="000000"/>
      <w:spacing w:val="20"/>
      <w:w w:val="100"/>
      <w:position w:val="0"/>
      <w:sz w:val="26"/>
      <w:szCs w:val="26"/>
      <w:lang w:val="en-US" w:eastAsia="en-US" w:bidi="en-US"/>
    </w:rPr>
  </w:style>
  <w:style w:type="character" w:customStyle="1" w:styleId="455">
    <w:name w:val="正文文本 (2) + 8.5 pt3"/>
    <w:basedOn w:val="14"/>
    <w:qFormat/>
    <w:uiPriority w:val="0"/>
    <w:rPr>
      <w:color w:val="000000"/>
      <w:spacing w:val="0"/>
      <w:w w:val="100"/>
      <w:position w:val="0"/>
      <w:sz w:val="17"/>
      <w:szCs w:val="17"/>
      <w:lang w:val="zh-CN" w:eastAsia="zh-CN" w:bidi="zh-CN"/>
    </w:rPr>
  </w:style>
  <w:style w:type="character" w:customStyle="1" w:styleId="456">
    <w:name w:val="正文文本 (2) + 8.5 pt"/>
    <w:aliases w:val="间距 0 pt1"/>
    <w:basedOn w:val="14"/>
    <w:qFormat/>
    <w:uiPriority w:val="0"/>
    <w:rPr>
      <w:color w:val="000000"/>
      <w:spacing w:val="10"/>
      <w:w w:val="100"/>
      <w:position w:val="0"/>
      <w:sz w:val="17"/>
      <w:szCs w:val="17"/>
      <w:lang w:val="zh-CN" w:eastAsia="zh-CN" w:bidi="zh-CN"/>
    </w:rPr>
  </w:style>
  <w:style w:type="character" w:customStyle="1" w:styleId="457">
    <w:name w:val="正文文本 (2) + 13 pt4"/>
    <w:basedOn w:val="14"/>
    <w:uiPriority w:val="0"/>
    <w:rPr>
      <w:color w:val="000000"/>
      <w:spacing w:val="0"/>
      <w:w w:val="100"/>
      <w:position w:val="0"/>
      <w:sz w:val="26"/>
      <w:szCs w:val="26"/>
      <w:lang w:val="zh-CN" w:eastAsia="zh-CN" w:bidi="zh-CN"/>
    </w:rPr>
  </w:style>
  <w:style w:type="character" w:customStyle="1" w:styleId="458">
    <w:name w:val="正文文本 (11) + 7.5 pt"/>
    <w:aliases w:val="间距 2 pt"/>
    <w:basedOn w:val="64"/>
    <w:uiPriority w:val="0"/>
    <w:rPr>
      <w:color w:val="000000"/>
      <w:spacing w:val="40"/>
      <w:w w:val="100"/>
      <w:position w:val="0"/>
      <w:sz w:val="15"/>
      <w:szCs w:val="15"/>
      <w:lang w:val="zh-CN" w:eastAsia="zh-CN" w:bidi="zh-CN"/>
    </w:rPr>
  </w:style>
  <w:style w:type="character" w:customStyle="1" w:styleId="459">
    <w:name w:val="正文文本 (11) + 间距 -1 pt"/>
    <w:aliases w:val="缩放 90%"/>
    <w:basedOn w:val="64"/>
    <w:uiPriority w:val="0"/>
    <w:rPr>
      <w:color w:val="000000"/>
      <w:spacing w:val="-20"/>
      <w:w w:val="90"/>
      <w:position w:val="0"/>
      <w:lang w:val="en-US" w:eastAsia="en-US" w:bidi="en-US"/>
    </w:rPr>
  </w:style>
  <w:style w:type="character" w:customStyle="1" w:styleId="460">
    <w:name w:val="页眉或页脚 (19) + Arial Narrow"/>
    <w:aliases w:val="5.5 pt"/>
    <w:basedOn w:val="364"/>
    <w:uiPriority w:val="0"/>
    <w:rPr>
      <w:rFonts w:ascii="Arial Narrow" w:hAnsi="Arial Narrow" w:eastAsia="Arial Narrow" w:cs="Arial Narrow"/>
      <w:color w:val="000000"/>
      <w:spacing w:val="0"/>
      <w:w w:val="100"/>
      <w:position w:val="0"/>
      <w:sz w:val="11"/>
      <w:szCs w:val="11"/>
    </w:rPr>
  </w:style>
  <w:style w:type="character" w:customStyle="1" w:styleId="461">
    <w:name w:val="页眉或页脚 (19) + Arial Narrow"/>
    <w:aliases w:val="9.5 pt"/>
    <w:basedOn w:val="364"/>
    <w:uiPriority w:val="0"/>
    <w:rPr>
      <w:rFonts w:ascii="Arial Narrow" w:hAnsi="Arial Narrow" w:eastAsia="Arial Narrow" w:cs="Arial Narrow"/>
      <w:color w:val="000000"/>
      <w:spacing w:val="0"/>
      <w:w w:val="100"/>
      <w:position w:val="0"/>
      <w:sz w:val="19"/>
      <w:szCs w:val="19"/>
      <w:lang w:val="zh-CN" w:eastAsia="zh-CN" w:bidi="zh-CN"/>
    </w:rPr>
  </w:style>
  <w:style w:type="character" w:customStyle="1" w:styleId="462">
    <w:name w:val="正文文本 (11) + 14 pt1"/>
    <w:basedOn w:val="64"/>
    <w:uiPriority w:val="0"/>
    <w:rPr>
      <w:color w:val="000000"/>
      <w:spacing w:val="0"/>
      <w:w w:val="100"/>
      <w:position w:val="0"/>
      <w:sz w:val="28"/>
      <w:szCs w:val="28"/>
      <w:lang w:val="zh-CN" w:eastAsia="zh-CN" w:bidi="zh-CN"/>
    </w:rPr>
  </w:style>
  <w:style w:type="character" w:customStyle="1" w:styleId="463">
    <w:name w:val="正文文本 (2) + Garamond2"/>
    <w:basedOn w:val="14"/>
    <w:uiPriority w:val="0"/>
    <w:rPr>
      <w:rFonts w:ascii="Garamond" w:hAnsi="Garamond" w:eastAsia="Garamond" w:cs="Garamond"/>
      <w:color w:val="000000"/>
      <w:spacing w:val="0"/>
      <w:w w:val="100"/>
      <w:position w:val="0"/>
      <w:lang w:val="en-US" w:eastAsia="en-US" w:bidi="en-US"/>
    </w:rPr>
  </w:style>
  <w:style w:type="character" w:customStyle="1" w:styleId="464">
    <w:name w:val="正文文本 (2) + 8.5 pt"/>
    <w:aliases w:val="粗体,间距 1 pt"/>
    <w:basedOn w:val="14"/>
    <w:uiPriority w:val="0"/>
    <w:rPr>
      <w:b/>
      <w:bCs/>
      <w:color w:val="000000"/>
      <w:spacing w:val="20"/>
      <w:w w:val="100"/>
      <w:position w:val="0"/>
      <w:sz w:val="17"/>
      <w:szCs w:val="17"/>
      <w:lang w:val="zh-CN" w:eastAsia="zh-CN" w:bidi="zh-CN"/>
    </w:rPr>
  </w:style>
  <w:style w:type="character" w:customStyle="1" w:styleId="465">
    <w:name w:val="标题 #4 (2) + 粗体"/>
    <w:basedOn w:val="260"/>
    <w:uiPriority w:val="0"/>
    <w:rPr>
      <w:b/>
      <w:bCs/>
      <w:color w:val="000000"/>
      <w:spacing w:val="0"/>
      <w:w w:val="100"/>
      <w:position w:val="0"/>
      <w:lang w:val="zh-CN" w:eastAsia="zh-CN" w:bidi="zh-CN"/>
    </w:rPr>
  </w:style>
  <w:style w:type="character" w:customStyle="1" w:styleId="466">
    <w:name w:val="页眉或页脚 (19) + Garamond"/>
    <w:aliases w:val="10 pt,间距 1 pt"/>
    <w:basedOn w:val="364"/>
    <w:uiPriority w:val="0"/>
    <w:rPr>
      <w:rFonts w:ascii="Garamond" w:hAnsi="Garamond" w:eastAsia="Garamond" w:cs="Garamond"/>
      <w:color w:val="000000"/>
      <w:spacing w:val="20"/>
      <w:w w:val="100"/>
      <w:position w:val="0"/>
      <w:sz w:val="20"/>
      <w:szCs w:val="20"/>
    </w:rPr>
  </w:style>
  <w:style w:type="character" w:customStyle="1" w:styleId="467">
    <w:name w:val="正文文本 (2) + 间距 5 pt1"/>
    <w:basedOn w:val="14"/>
    <w:uiPriority w:val="0"/>
    <w:rPr>
      <w:color w:val="000000"/>
      <w:spacing w:val="100"/>
      <w:w w:val="100"/>
      <w:position w:val="0"/>
      <w:lang w:val="zh-CN" w:eastAsia="zh-CN" w:bidi="zh-CN"/>
    </w:rPr>
  </w:style>
  <w:style w:type="character" w:customStyle="1" w:styleId="468">
    <w:name w:val="正文文本 (2) + 7.5 pt"/>
    <w:aliases w:val="间距 0 pt,缩放 70%"/>
    <w:basedOn w:val="14"/>
    <w:uiPriority w:val="0"/>
    <w:rPr>
      <w:color w:val="000000"/>
      <w:spacing w:val="10"/>
      <w:w w:val="70"/>
      <w:position w:val="0"/>
      <w:sz w:val="15"/>
      <w:szCs w:val="15"/>
      <w:lang w:val="zh-CN" w:eastAsia="zh-CN" w:bidi="zh-CN"/>
    </w:rPr>
  </w:style>
  <w:style w:type="character" w:customStyle="1" w:styleId="469">
    <w:name w:val="正文文本 (2) + 8 pt"/>
    <w:aliases w:val="间距 0 pt1"/>
    <w:basedOn w:val="14"/>
    <w:uiPriority w:val="0"/>
    <w:rPr>
      <w:color w:val="000000"/>
      <w:spacing w:val="-10"/>
      <w:w w:val="100"/>
      <w:position w:val="0"/>
      <w:sz w:val="16"/>
      <w:szCs w:val="16"/>
      <w:lang w:val="zh-CN" w:eastAsia="zh-CN" w:bidi="zh-CN"/>
    </w:rPr>
  </w:style>
  <w:style w:type="character" w:customStyle="1" w:styleId="470">
    <w:name w:val="页眉或页脚 (19) + Courier New"/>
    <w:aliases w:val="8 pt,小型大写"/>
    <w:basedOn w:val="364"/>
    <w:uiPriority w:val="0"/>
    <w:rPr>
      <w:rFonts w:ascii="Courier New" w:hAnsi="Courier New" w:eastAsia="Courier New" w:cs="Courier New"/>
      <w:smallCaps/>
      <w:color w:val="000000"/>
      <w:spacing w:val="0"/>
      <w:w w:val="100"/>
      <w:position w:val="0"/>
      <w:sz w:val="16"/>
      <w:szCs w:val="16"/>
    </w:rPr>
  </w:style>
  <w:style w:type="character" w:customStyle="1" w:styleId="471">
    <w:name w:val="正文文本 (17) + 10 pt"/>
    <w:aliases w:val="粗体"/>
    <w:basedOn w:val="140"/>
    <w:uiPriority w:val="0"/>
    <w:rPr>
      <w:b/>
      <w:bCs/>
      <w:color w:val="000000"/>
      <w:spacing w:val="0"/>
      <w:w w:val="100"/>
      <w:position w:val="0"/>
      <w:sz w:val="20"/>
      <w:szCs w:val="20"/>
      <w:lang w:val="zh-CN" w:eastAsia="zh-CN" w:bidi="zh-CN"/>
    </w:rPr>
  </w:style>
  <w:style w:type="character" w:customStyle="1" w:styleId="472">
    <w:name w:val="正文文本 (12) + 非粗体"/>
    <w:aliases w:val="间距 1 pt1"/>
    <w:basedOn w:val="78"/>
    <w:uiPriority w:val="0"/>
    <w:rPr>
      <w:color w:val="000000"/>
      <w:spacing w:val="30"/>
      <w:w w:val="100"/>
      <w:position w:val="0"/>
      <w:lang w:val="zh-CN" w:eastAsia="zh-CN" w:bidi="zh-CN"/>
    </w:rPr>
  </w:style>
  <w:style w:type="character" w:customStyle="1" w:styleId="473">
    <w:name w:val="正文文本 (2) + Malgun Gothic"/>
    <w:aliases w:val="12 pt,粗体,间距 3 pt,缩放 75%"/>
    <w:basedOn w:val="14"/>
    <w:uiPriority w:val="0"/>
    <w:rPr>
      <w:rFonts w:ascii="Malgun Gothic" w:hAnsi="Malgun Gothic" w:eastAsia="Malgun Gothic" w:cs="Malgun Gothic"/>
      <w:b/>
      <w:bCs/>
      <w:color w:val="000000"/>
      <w:spacing w:val="60"/>
      <w:w w:val="75"/>
      <w:position w:val="0"/>
      <w:sz w:val="24"/>
      <w:szCs w:val="24"/>
      <w:lang w:val="zh-CN" w:eastAsia="zh-CN" w:bidi="zh-CN"/>
    </w:rPr>
  </w:style>
  <w:style w:type="character" w:customStyle="1" w:styleId="474">
    <w:name w:val="正文文本 (2) + 7.5 pt"/>
    <w:aliases w:val="间距 4 pt,缩放 70%"/>
    <w:basedOn w:val="14"/>
    <w:uiPriority w:val="0"/>
    <w:rPr>
      <w:color w:val="000000"/>
      <w:spacing w:val="80"/>
      <w:w w:val="70"/>
      <w:position w:val="0"/>
      <w:sz w:val="15"/>
      <w:szCs w:val="15"/>
      <w:lang w:val="zh-CN" w:eastAsia="zh-CN" w:bidi="zh-CN"/>
    </w:rPr>
  </w:style>
  <w:style w:type="character" w:customStyle="1" w:styleId="475">
    <w:name w:val="正文文本 (2) + 7.5 pt"/>
    <w:aliases w:val="间距 2 pt1"/>
    <w:basedOn w:val="14"/>
    <w:uiPriority w:val="0"/>
    <w:rPr>
      <w:color w:val="000000"/>
      <w:spacing w:val="50"/>
      <w:w w:val="100"/>
      <w:position w:val="0"/>
      <w:sz w:val="15"/>
      <w:szCs w:val="15"/>
      <w:lang w:val="zh-CN" w:eastAsia="zh-CN" w:bidi="zh-CN"/>
    </w:rPr>
  </w:style>
  <w:style w:type="character" w:customStyle="1" w:styleId="476">
    <w:name w:val="正文文本 (2) + 8.5 pt"/>
    <w:aliases w:val="粗体,间距 0 pt"/>
    <w:basedOn w:val="14"/>
    <w:uiPriority w:val="0"/>
    <w:rPr>
      <w:b/>
      <w:bCs/>
      <w:color w:val="000000"/>
      <w:spacing w:val="10"/>
      <w:w w:val="100"/>
      <w:position w:val="0"/>
      <w:sz w:val="17"/>
      <w:szCs w:val="17"/>
      <w:lang w:val="zh-CN" w:eastAsia="zh-CN" w:bidi="zh-CN"/>
    </w:rPr>
  </w:style>
  <w:style w:type="character" w:customStyle="1" w:styleId="477">
    <w:name w:val="正文文本 (2) + 13 pt5"/>
    <w:basedOn w:val="14"/>
    <w:uiPriority w:val="0"/>
    <w:rPr>
      <w:color w:val="000000"/>
      <w:spacing w:val="0"/>
      <w:w w:val="100"/>
      <w:position w:val="0"/>
      <w:sz w:val="26"/>
      <w:szCs w:val="26"/>
      <w:lang w:val="zh-CN" w:eastAsia="zh-CN" w:bidi="zh-CN"/>
    </w:rPr>
  </w:style>
  <w:style w:type="character" w:customStyle="1" w:styleId="478">
    <w:name w:val="标题 #3 + 11 pt"/>
    <w:aliases w:val="间距 0 pt"/>
    <w:basedOn w:val="102"/>
    <w:uiPriority w:val="0"/>
    <w:rPr>
      <w:color w:val="000000"/>
      <w:spacing w:val="10"/>
      <w:w w:val="100"/>
      <w:position w:val="0"/>
      <w:sz w:val="22"/>
      <w:szCs w:val="22"/>
      <w:lang w:val="zh-CN" w:eastAsia="zh-CN" w:bidi="zh-CN"/>
    </w:rPr>
  </w:style>
  <w:style w:type="character" w:customStyle="1" w:styleId="479">
    <w:name w:val="正文文本 (36)_"/>
    <w:basedOn w:val="4"/>
    <w:link w:val="480"/>
    <w:uiPriority w:val="0"/>
    <w:rPr>
      <w:rFonts w:ascii="宋体" w:hAnsi="宋体" w:eastAsia="宋体" w:cs="宋体"/>
      <w:i/>
      <w:iCs/>
      <w:sz w:val="18"/>
      <w:szCs w:val="18"/>
      <w:u w:val="none"/>
    </w:rPr>
  </w:style>
  <w:style w:type="paragraph" w:customStyle="1" w:styleId="480">
    <w:name w:val="正文文本 (36)"/>
    <w:basedOn w:val="1"/>
    <w:link w:val="479"/>
    <w:uiPriority w:val="0"/>
    <w:pPr>
      <w:widowControl w:val="0"/>
      <w:shd w:val="clear" w:color="auto" w:fill="FFFFFF"/>
      <w:spacing w:line="0" w:lineRule="exact"/>
    </w:pPr>
    <w:rPr>
      <w:rFonts w:ascii="宋体" w:hAnsi="宋体" w:eastAsia="宋体" w:cs="宋体"/>
      <w:i/>
      <w:iCs/>
      <w:sz w:val="18"/>
      <w:szCs w:val="18"/>
      <w:u w:val="none"/>
    </w:rPr>
  </w:style>
  <w:style w:type="character" w:customStyle="1" w:styleId="481">
    <w:name w:val="正文文本 (12) + 间距 2 pt"/>
    <w:basedOn w:val="78"/>
    <w:uiPriority w:val="0"/>
    <w:rPr>
      <w:color w:val="000000"/>
      <w:spacing w:val="40"/>
      <w:w w:val="100"/>
      <w:position w:val="0"/>
      <w:lang w:val="zh-CN" w:eastAsia="zh-CN" w:bidi="zh-CN"/>
    </w:rPr>
  </w:style>
  <w:style w:type="character" w:customStyle="1" w:styleId="482">
    <w:name w:val="页眉或页脚 (19) + Garamond"/>
    <w:aliases w:val="11 pt,间距 0 pt"/>
    <w:basedOn w:val="364"/>
    <w:uiPriority w:val="0"/>
    <w:rPr>
      <w:rFonts w:ascii="Garamond" w:hAnsi="Garamond" w:eastAsia="Garamond" w:cs="Garamond"/>
      <w:color w:val="000000"/>
      <w:spacing w:val="10"/>
      <w:w w:val="100"/>
      <w:position w:val="0"/>
      <w:sz w:val="22"/>
      <w:szCs w:val="22"/>
    </w:rPr>
  </w:style>
  <w:style w:type="character" w:customStyle="1" w:styleId="483">
    <w:name w:val="页眉或页脚 (19) + Garamond"/>
    <w:aliases w:val="4.5 pt"/>
    <w:basedOn w:val="364"/>
    <w:uiPriority w:val="0"/>
    <w:rPr>
      <w:rFonts w:ascii="Garamond" w:hAnsi="Garamond" w:eastAsia="Garamond" w:cs="Garamond"/>
      <w:color w:val="000000"/>
      <w:spacing w:val="0"/>
      <w:w w:val="100"/>
      <w:position w:val="0"/>
      <w:sz w:val="9"/>
      <w:szCs w:val="9"/>
    </w:rPr>
  </w:style>
  <w:style w:type="character" w:customStyle="1" w:styleId="484">
    <w:name w:val="正文文本 (12) + 14 pt"/>
    <w:aliases w:val="非粗体"/>
    <w:basedOn w:val="78"/>
    <w:uiPriority w:val="0"/>
    <w:rPr>
      <w:color w:val="000000"/>
      <w:spacing w:val="0"/>
      <w:w w:val="100"/>
      <w:position w:val="0"/>
      <w:sz w:val="28"/>
      <w:szCs w:val="28"/>
      <w:lang w:val="zh-CN" w:eastAsia="zh-CN" w:bidi="zh-CN"/>
    </w:rPr>
  </w:style>
  <w:style w:type="character" w:customStyle="1" w:styleId="485">
    <w:name w:val="正文文本 (11) + 间距 0 pt"/>
    <w:basedOn w:val="64"/>
    <w:uiPriority w:val="0"/>
    <w:rPr>
      <w:color w:val="000000"/>
      <w:spacing w:val="-10"/>
      <w:w w:val="100"/>
      <w:position w:val="0"/>
      <w:lang w:val="zh-CN" w:eastAsia="zh-CN" w:bidi="zh-CN"/>
    </w:rPr>
  </w:style>
  <w:style w:type="character" w:customStyle="1" w:styleId="486">
    <w:name w:val="正文文本 (11) + 间距 -1 pt"/>
    <w:aliases w:val="缩放 90%1"/>
    <w:basedOn w:val="64"/>
    <w:uiPriority w:val="0"/>
    <w:rPr>
      <w:color w:val="000000"/>
      <w:spacing w:val="-30"/>
      <w:w w:val="90"/>
      <w:position w:val="0"/>
      <w:lang w:val="en-US" w:eastAsia="en-US" w:bidi="en-US"/>
    </w:rPr>
  </w:style>
  <w:style w:type="character" w:customStyle="1" w:styleId="487">
    <w:name w:val="正文文本 (11) + 7.5 pt1"/>
    <w:basedOn w:val="64"/>
    <w:uiPriority w:val="0"/>
    <w:rPr>
      <w:color w:val="000000"/>
      <w:spacing w:val="0"/>
      <w:w w:val="100"/>
      <w:position w:val="0"/>
      <w:sz w:val="15"/>
      <w:szCs w:val="15"/>
      <w:lang w:val="zh-CN" w:eastAsia="zh-CN" w:bidi="zh-CN"/>
    </w:rPr>
  </w:style>
  <w:style w:type="character" w:customStyle="1" w:styleId="488">
    <w:name w:val="正文文本 (11) + Calibri"/>
    <w:aliases w:val="12 pt"/>
    <w:basedOn w:val="64"/>
    <w:uiPriority w:val="0"/>
    <w:rPr>
      <w:rFonts w:ascii="Calibri" w:hAnsi="Calibri" w:eastAsia="Calibri" w:cs="Calibri"/>
      <w:color w:val="000000"/>
      <w:spacing w:val="0"/>
      <w:w w:val="100"/>
      <w:position w:val="0"/>
      <w:sz w:val="24"/>
      <w:szCs w:val="24"/>
      <w:lang w:val="en-US" w:eastAsia="en-US" w:bidi="en-US"/>
    </w:rPr>
  </w:style>
  <w:style w:type="character" w:customStyle="1" w:styleId="489">
    <w:name w:val="正文文本 (11) + 9 pt"/>
    <w:aliases w:val="间距 -1 pt"/>
    <w:basedOn w:val="64"/>
    <w:uiPriority w:val="0"/>
    <w:rPr>
      <w:color w:val="000000"/>
      <w:spacing w:val="-20"/>
      <w:w w:val="100"/>
      <w:position w:val="0"/>
      <w:sz w:val="18"/>
      <w:szCs w:val="18"/>
      <w:lang w:val="zh-CN" w:eastAsia="zh-CN" w:bidi="zh-CN"/>
    </w:rPr>
  </w:style>
  <w:style w:type="character" w:customStyle="1" w:styleId="490">
    <w:name w:val="页眉或页脚 (19) + 10 pt"/>
    <w:aliases w:val="间距 0 pt"/>
    <w:basedOn w:val="364"/>
    <w:uiPriority w:val="0"/>
    <w:rPr>
      <w:color w:val="000000"/>
      <w:spacing w:val="10"/>
      <w:w w:val="100"/>
      <w:position w:val="0"/>
      <w:sz w:val="20"/>
      <w:szCs w:val="20"/>
    </w:rPr>
  </w:style>
  <w:style w:type="character" w:customStyle="1" w:styleId="491">
    <w:name w:val="正文文本 (11) + 13 pt3"/>
    <w:basedOn w:val="64"/>
    <w:uiPriority w:val="0"/>
    <w:rPr>
      <w:color w:val="000000"/>
      <w:spacing w:val="0"/>
      <w:w w:val="100"/>
      <w:position w:val="0"/>
      <w:sz w:val="26"/>
      <w:szCs w:val="26"/>
      <w:lang w:val="zh-CN" w:eastAsia="zh-CN" w:bidi="zh-CN"/>
    </w:rPr>
  </w:style>
  <w:style w:type="character" w:customStyle="1" w:styleId="492">
    <w:name w:val="正文文本 (11) + Garamond"/>
    <w:aliases w:val="9.5 pt"/>
    <w:basedOn w:val="64"/>
    <w:uiPriority w:val="0"/>
    <w:rPr>
      <w:rFonts w:ascii="Garamond" w:hAnsi="Garamond" w:eastAsia="Garamond" w:cs="Garamond"/>
      <w:color w:val="000000"/>
      <w:spacing w:val="0"/>
      <w:w w:val="100"/>
      <w:position w:val="0"/>
      <w:sz w:val="19"/>
      <w:szCs w:val="19"/>
      <w:lang w:val="en-US" w:eastAsia="en-US" w:bidi="en-US"/>
    </w:rPr>
  </w:style>
  <w:style w:type="character" w:customStyle="1" w:styleId="493">
    <w:name w:val="正文文本 (37)_"/>
    <w:basedOn w:val="4"/>
    <w:link w:val="494"/>
    <w:uiPriority w:val="0"/>
    <w:rPr>
      <w:rFonts w:ascii="宋体" w:hAnsi="宋体" w:eastAsia="宋体" w:cs="宋体"/>
      <w:b/>
      <w:bCs/>
      <w:sz w:val="17"/>
      <w:szCs w:val="17"/>
      <w:u w:val="none"/>
    </w:rPr>
  </w:style>
  <w:style w:type="paragraph" w:customStyle="1" w:styleId="494">
    <w:name w:val="正文文本 (37)"/>
    <w:basedOn w:val="1"/>
    <w:link w:val="493"/>
    <w:uiPriority w:val="0"/>
    <w:pPr>
      <w:widowControl w:val="0"/>
      <w:shd w:val="clear" w:color="auto" w:fill="FFFFFF"/>
      <w:spacing w:line="335" w:lineRule="exact"/>
      <w:ind w:firstLine="420"/>
      <w:jc w:val="distribute"/>
    </w:pPr>
    <w:rPr>
      <w:rFonts w:ascii="宋体" w:hAnsi="宋体" w:eastAsia="宋体" w:cs="宋体"/>
      <w:b/>
      <w:bCs/>
      <w:sz w:val="17"/>
      <w:szCs w:val="17"/>
      <w:u w:val="none"/>
    </w:rPr>
  </w:style>
  <w:style w:type="character" w:customStyle="1" w:styleId="495">
    <w:name w:val="正文文本 (37) + 10 pt"/>
    <w:aliases w:val="非粗体"/>
    <w:basedOn w:val="493"/>
    <w:uiPriority w:val="0"/>
    <w:rPr>
      <w:color w:val="000000"/>
      <w:spacing w:val="0"/>
      <w:w w:val="100"/>
      <w:position w:val="0"/>
      <w:sz w:val="20"/>
      <w:szCs w:val="20"/>
      <w:lang w:val="zh-CN" w:eastAsia="zh-CN" w:bidi="zh-CN"/>
    </w:rPr>
  </w:style>
  <w:style w:type="character" w:customStyle="1" w:styleId="496">
    <w:name w:val="正文文本 (37) + Calibri"/>
    <w:aliases w:val="13 pt,非粗体"/>
    <w:basedOn w:val="493"/>
    <w:uiPriority w:val="0"/>
    <w:rPr>
      <w:rFonts w:ascii="Calibri" w:hAnsi="Calibri" w:eastAsia="Calibri" w:cs="Calibri"/>
      <w:color w:val="000000"/>
      <w:spacing w:val="0"/>
      <w:w w:val="100"/>
      <w:position w:val="0"/>
      <w:sz w:val="26"/>
      <w:szCs w:val="26"/>
      <w:lang w:val="zh-CN" w:eastAsia="zh-CN" w:bidi="zh-CN"/>
    </w:rPr>
  </w:style>
  <w:style w:type="character" w:customStyle="1" w:styleId="497">
    <w:name w:val="正文文本 (37) + 9.5 pt"/>
    <w:aliases w:val="非粗体,间距 0 pt"/>
    <w:basedOn w:val="493"/>
    <w:uiPriority w:val="0"/>
    <w:rPr>
      <w:color w:val="000000"/>
      <w:spacing w:val="-10"/>
      <w:w w:val="100"/>
      <w:position w:val="0"/>
      <w:sz w:val="19"/>
      <w:szCs w:val="19"/>
      <w:lang w:val="zh-CN" w:eastAsia="zh-CN" w:bidi="zh-CN"/>
    </w:rPr>
  </w:style>
  <w:style w:type="character" w:customStyle="1" w:styleId="498">
    <w:name w:val="正文文本 (38)_"/>
    <w:basedOn w:val="4"/>
    <w:link w:val="499"/>
    <w:uiPriority w:val="0"/>
    <w:rPr>
      <w:rFonts w:ascii="Garamond" w:hAnsi="Garamond" w:eastAsia="Garamond" w:cs="Garamond"/>
      <w:sz w:val="20"/>
      <w:szCs w:val="20"/>
      <w:u w:val="none"/>
      <w:lang w:val="en-US" w:eastAsia="en-US" w:bidi="en-US"/>
    </w:rPr>
  </w:style>
  <w:style w:type="paragraph" w:customStyle="1" w:styleId="499">
    <w:name w:val="正文文本 (38)"/>
    <w:basedOn w:val="1"/>
    <w:link w:val="498"/>
    <w:uiPriority w:val="0"/>
    <w:pPr>
      <w:widowControl w:val="0"/>
      <w:shd w:val="clear" w:color="auto" w:fill="FFFFFF"/>
      <w:spacing w:line="0" w:lineRule="exact"/>
    </w:pPr>
    <w:rPr>
      <w:rFonts w:ascii="Garamond" w:hAnsi="Garamond" w:eastAsia="Garamond" w:cs="Garamond"/>
      <w:sz w:val="20"/>
      <w:szCs w:val="20"/>
      <w:u w:val="none"/>
      <w:lang w:val="en-US" w:eastAsia="en-US" w:bidi="en-US"/>
    </w:rPr>
  </w:style>
  <w:style w:type="character" w:customStyle="1" w:styleId="500">
    <w:name w:val="正文文本 (12) + 间距 1 pt"/>
    <w:basedOn w:val="78"/>
    <w:uiPriority w:val="0"/>
    <w:rPr>
      <w:color w:val="000000"/>
      <w:spacing w:val="20"/>
      <w:w w:val="100"/>
      <w:position w:val="0"/>
      <w:lang w:val="zh-CN" w:eastAsia="zh-CN" w:bidi="zh-CN"/>
    </w:rPr>
  </w:style>
  <w:style w:type="character" w:customStyle="1" w:styleId="501">
    <w:name w:val="正文文本 (2) + Calibri"/>
    <w:aliases w:val="13 pt"/>
    <w:basedOn w:val="14"/>
    <w:uiPriority w:val="0"/>
    <w:rPr>
      <w:rFonts w:ascii="Calibri" w:hAnsi="Calibri" w:eastAsia="Calibri" w:cs="Calibri"/>
      <w:color w:val="000000"/>
      <w:spacing w:val="0"/>
      <w:w w:val="100"/>
      <w:position w:val="0"/>
      <w:sz w:val="26"/>
      <w:szCs w:val="26"/>
      <w:lang w:val="en-US" w:eastAsia="en-US" w:bidi="en-US"/>
    </w:rPr>
  </w:style>
  <w:style w:type="character" w:customStyle="1" w:styleId="502">
    <w:name w:val="页眉或页脚 (19) + 10.5 pt"/>
    <w:aliases w:val="间距 1 pt1"/>
    <w:basedOn w:val="364"/>
    <w:uiPriority w:val="0"/>
    <w:rPr>
      <w:color w:val="000000"/>
      <w:spacing w:val="20"/>
      <w:w w:val="100"/>
      <w:position w:val="0"/>
      <w:sz w:val="21"/>
      <w:szCs w:val="21"/>
    </w:rPr>
  </w:style>
  <w:style w:type="character" w:customStyle="1" w:styleId="503">
    <w:name w:val="正文文本 (2) + 粗体"/>
    <w:aliases w:val="间距 1 pt1"/>
    <w:basedOn w:val="14"/>
    <w:uiPriority w:val="0"/>
    <w:rPr>
      <w:b/>
      <w:bCs/>
      <w:color w:val="000000"/>
      <w:spacing w:val="20"/>
      <w:w w:val="100"/>
      <w:position w:val="0"/>
      <w:lang w:val="zh-CN" w:eastAsia="zh-CN" w:bidi="zh-CN"/>
    </w:rPr>
  </w:style>
  <w:style w:type="character" w:customStyle="1" w:styleId="504">
    <w:name w:val="页眉或页脚 (19) + MS Reference Sans Serif"/>
    <w:aliases w:val="10 pt"/>
    <w:basedOn w:val="364"/>
    <w:uiPriority w:val="0"/>
    <w:rPr>
      <w:rFonts w:ascii="MS Reference Sans Serif" w:hAnsi="MS Reference Sans Serif" w:eastAsia="MS Reference Sans Serif" w:cs="MS Reference Sans Serif"/>
      <w:color w:val="000000"/>
      <w:spacing w:val="0"/>
      <w:w w:val="100"/>
      <w:position w:val="0"/>
      <w:sz w:val="20"/>
      <w:szCs w:val="20"/>
    </w:rPr>
  </w:style>
  <w:style w:type="character" w:customStyle="1" w:styleId="505">
    <w:name w:val="标题 #4 + 8 pt"/>
    <w:aliases w:val="非粗体,间距 0 pt"/>
    <w:basedOn w:val="110"/>
    <w:uiPriority w:val="0"/>
    <w:rPr>
      <w:color w:val="000000"/>
      <w:spacing w:val="-10"/>
      <w:w w:val="100"/>
      <w:position w:val="0"/>
      <w:sz w:val="16"/>
      <w:szCs w:val="16"/>
      <w:lang w:val="zh-CN" w:eastAsia="zh-CN" w:bidi="zh-CN"/>
    </w:rPr>
  </w:style>
  <w:style w:type="character" w:customStyle="1" w:styleId="506">
    <w:name w:val="正文文本 (12) + 非粗体"/>
    <w:aliases w:val="间距 -1 pt,缩放 90%1"/>
    <w:basedOn w:val="78"/>
    <w:uiPriority w:val="0"/>
    <w:rPr>
      <w:color w:val="000000"/>
      <w:spacing w:val="-30"/>
      <w:w w:val="90"/>
      <w:position w:val="0"/>
      <w:lang w:val="en-US" w:eastAsia="en-US" w:bidi="en-US"/>
    </w:rPr>
  </w:style>
  <w:style w:type="character" w:customStyle="1" w:styleId="507">
    <w:name w:val="页眉或页脚 (19) + Garamond"/>
    <w:aliases w:val="10.5 pt,间距 0 pt"/>
    <w:basedOn w:val="364"/>
    <w:uiPriority w:val="0"/>
    <w:rPr>
      <w:rFonts w:ascii="Garamond" w:hAnsi="Garamond" w:eastAsia="Garamond" w:cs="Garamond"/>
      <w:color w:val="000000"/>
      <w:spacing w:val="10"/>
      <w:w w:val="100"/>
      <w:position w:val="0"/>
      <w:sz w:val="21"/>
      <w:szCs w:val="21"/>
    </w:rPr>
  </w:style>
  <w:style w:type="character" w:customStyle="1" w:styleId="508">
    <w:name w:val="页眉或页脚 (19) + Garamond"/>
    <w:aliases w:val="11 pt,间距 1 pt1"/>
    <w:basedOn w:val="364"/>
    <w:uiPriority w:val="0"/>
    <w:rPr>
      <w:rFonts w:ascii="Garamond" w:hAnsi="Garamond" w:eastAsia="Garamond" w:cs="Garamond"/>
      <w:color w:val="000000"/>
      <w:spacing w:val="30"/>
      <w:w w:val="100"/>
      <w:position w:val="0"/>
      <w:sz w:val="22"/>
      <w:szCs w:val="22"/>
    </w:rPr>
  </w:style>
  <w:style w:type="character" w:customStyle="1" w:styleId="509">
    <w:name w:val="正文文本 (2) + Malgun Gothic"/>
    <w:aliases w:val="16 pt,缩放 50%"/>
    <w:basedOn w:val="14"/>
    <w:uiPriority w:val="0"/>
    <w:rPr>
      <w:rFonts w:ascii="Malgun Gothic" w:hAnsi="Malgun Gothic" w:eastAsia="Malgun Gothic" w:cs="Malgun Gothic"/>
      <w:color w:val="000000"/>
      <w:spacing w:val="0"/>
      <w:w w:val="50"/>
      <w:position w:val="0"/>
      <w:sz w:val="32"/>
      <w:szCs w:val="32"/>
      <w:lang w:val="zh-CN" w:eastAsia="zh-CN" w:bidi="zh-CN"/>
    </w:rPr>
  </w:style>
  <w:style w:type="character" w:customStyle="1" w:styleId="510">
    <w:name w:val="正文文本 (12) + 8.5 pt"/>
    <w:basedOn w:val="78"/>
    <w:uiPriority w:val="0"/>
    <w:rPr>
      <w:color w:val="000000"/>
      <w:spacing w:val="0"/>
      <w:w w:val="100"/>
      <w:position w:val="0"/>
      <w:sz w:val="17"/>
      <w:szCs w:val="17"/>
      <w:lang w:val="zh-CN" w:eastAsia="zh-CN" w:bidi="zh-CN"/>
    </w:rPr>
  </w:style>
  <w:style w:type="character" w:customStyle="1" w:styleId="511">
    <w:name w:val="页眉或页脚 (19) + Garamond"/>
    <w:aliases w:val="10 pt,间距 1 pt1"/>
    <w:basedOn w:val="364"/>
    <w:uiPriority w:val="0"/>
    <w:rPr>
      <w:rFonts w:ascii="Garamond" w:hAnsi="Garamond" w:eastAsia="Garamond" w:cs="Garamond"/>
      <w:color w:val="000000"/>
      <w:spacing w:val="20"/>
      <w:w w:val="100"/>
      <w:position w:val="0"/>
      <w:sz w:val="20"/>
      <w:szCs w:val="20"/>
    </w:rPr>
  </w:style>
  <w:style w:type="character" w:customStyle="1" w:styleId="512">
    <w:name w:val="正文文本 (39)_"/>
    <w:basedOn w:val="4"/>
    <w:link w:val="513"/>
    <w:uiPriority w:val="0"/>
    <w:rPr>
      <w:rFonts w:ascii="宋体" w:hAnsi="宋体" w:eastAsia="宋体" w:cs="宋体"/>
      <w:sz w:val="20"/>
      <w:szCs w:val="20"/>
      <w:u w:val="none"/>
    </w:rPr>
  </w:style>
  <w:style w:type="paragraph" w:customStyle="1" w:styleId="513">
    <w:name w:val="正文文本 (39)"/>
    <w:basedOn w:val="1"/>
    <w:link w:val="512"/>
    <w:uiPriority w:val="0"/>
    <w:pPr>
      <w:widowControl w:val="0"/>
      <w:shd w:val="clear" w:color="auto" w:fill="FFFFFF"/>
      <w:spacing w:line="340" w:lineRule="exact"/>
      <w:ind w:firstLine="420"/>
      <w:jc w:val="distribute"/>
    </w:pPr>
    <w:rPr>
      <w:rFonts w:ascii="宋体" w:hAnsi="宋体" w:eastAsia="宋体" w:cs="宋体"/>
      <w:sz w:val="20"/>
      <w:szCs w:val="20"/>
      <w:u w:val="none"/>
    </w:rPr>
  </w:style>
  <w:style w:type="character" w:customStyle="1" w:styleId="514">
    <w:name w:val="页眉或页脚 (19) + Garamond"/>
    <w:aliases w:val="12 pt1"/>
    <w:basedOn w:val="364"/>
    <w:uiPriority w:val="0"/>
    <w:rPr>
      <w:rFonts w:ascii="Garamond" w:hAnsi="Garamond" w:eastAsia="Garamond" w:cs="Garamond"/>
      <w:color w:val="000000"/>
      <w:spacing w:val="0"/>
      <w:w w:val="100"/>
      <w:position w:val="0"/>
      <w:sz w:val="24"/>
      <w:szCs w:val="24"/>
    </w:rPr>
  </w:style>
  <w:style w:type="character" w:customStyle="1" w:styleId="515">
    <w:name w:val="页眉或页脚 (19) + Palatino Linotype"/>
    <w:aliases w:val="5.5 pt"/>
    <w:basedOn w:val="364"/>
    <w:uiPriority w:val="0"/>
    <w:rPr>
      <w:rFonts w:ascii="Palatino Linotype" w:hAnsi="Palatino Linotype" w:eastAsia="Palatino Linotype" w:cs="Palatino Linotype"/>
      <w:color w:val="000000"/>
      <w:spacing w:val="0"/>
      <w:w w:val="100"/>
      <w:position w:val="0"/>
      <w:sz w:val="11"/>
      <w:szCs w:val="11"/>
    </w:rPr>
  </w:style>
  <w:style w:type="character" w:customStyle="1" w:styleId="516">
    <w:name w:val="页眉或页脚 (19) + Garamond"/>
    <w:aliases w:val="11 pt1"/>
    <w:basedOn w:val="364"/>
    <w:uiPriority w:val="0"/>
    <w:rPr>
      <w:rFonts w:ascii="Garamond" w:hAnsi="Garamond" w:eastAsia="Garamond" w:cs="Garamond"/>
      <w:color w:val="000000"/>
      <w:spacing w:val="0"/>
      <w:w w:val="100"/>
      <w:position w:val="0"/>
      <w:sz w:val="22"/>
      <w:szCs w:val="22"/>
    </w:rPr>
  </w:style>
  <w:style w:type="character" w:customStyle="1" w:styleId="517">
    <w:name w:val="正文文本 (12) + 9 pt"/>
    <w:aliases w:val="非粗体"/>
    <w:basedOn w:val="78"/>
    <w:uiPriority w:val="0"/>
    <w:rPr>
      <w:color w:val="000000"/>
      <w:spacing w:val="0"/>
      <w:w w:val="100"/>
      <w:position w:val="0"/>
      <w:sz w:val="18"/>
      <w:szCs w:val="18"/>
      <w:lang w:val="zh-CN" w:eastAsia="zh-CN" w:bidi="zh-CN"/>
    </w:rPr>
  </w:style>
  <w:style w:type="character" w:customStyle="1" w:styleId="518">
    <w:name w:val="页眉或页脚 (19) + Garamond"/>
    <w:aliases w:val="11 pt,间距 1 pt2"/>
    <w:basedOn w:val="364"/>
    <w:uiPriority w:val="0"/>
    <w:rPr>
      <w:rFonts w:ascii="Garamond" w:hAnsi="Garamond" w:eastAsia="Garamond" w:cs="Garamond"/>
      <w:color w:val="000000"/>
      <w:spacing w:val="20"/>
      <w:w w:val="100"/>
      <w:position w:val="0"/>
      <w:sz w:val="22"/>
      <w:szCs w:val="22"/>
    </w:rPr>
  </w:style>
  <w:style w:type="character" w:customStyle="1" w:styleId="519">
    <w:name w:val="正文文本 (2) + 10.5 pt"/>
    <w:aliases w:val="斜体"/>
    <w:basedOn w:val="14"/>
    <w:uiPriority w:val="0"/>
    <w:rPr>
      <w:i/>
      <w:iCs/>
      <w:color w:val="000000"/>
      <w:spacing w:val="0"/>
      <w:w w:val="100"/>
      <w:position w:val="0"/>
      <w:sz w:val="21"/>
      <w:szCs w:val="21"/>
      <w:lang w:val="zh-CN" w:eastAsia="zh-CN" w:bidi="zh-CN"/>
    </w:rPr>
  </w:style>
  <w:style w:type="character" w:customStyle="1" w:styleId="520">
    <w:name w:val="标题 #3 + 间距 1 pt"/>
    <w:basedOn w:val="102"/>
    <w:uiPriority w:val="0"/>
    <w:rPr>
      <w:color w:val="000000"/>
      <w:spacing w:val="20"/>
      <w:w w:val="100"/>
      <w:position w:val="0"/>
      <w:lang w:val="zh-CN" w:eastAsia="zh-CN" w:bidi="zh-CN"/>
    </w:rPr>
  </w:style>
  <w:style w:type="character" w:customStyle="1" w:styleId="521">
    <w:name w:val="正文文本 (2) + Calibri"/>
    <w:aliases w:val="12 pt,间距 -1 pt"/>
    <w:basedOn w:val="14"/>
    <w:uiPriority w:val="0"/>
    <w:rPr>
      <w:rFonts w:ascii="Calibri" w:hAnsi="Calibri" w:eastAsia="Calibri" w:cs="Calibri"/>
      <w:color w:val="000000"/>
      <w:spacing w:val="-30"/>
      <w:w w:val="100"/>
      <w:position w:val="0"/>
      <w:sz w:val="24"/>
      <w:szCs w:val="24"/>
      <w:lang w:val="en-US" w:eastAsia="en-US" w:bidi="en-US"/>
    </w:rPr>
  </w:style>
  <w:style w:type="character" w:customStyle="1" w:styleId="522">
    <w:name w:val="标题 #3 + 10.5 pt1"/>
    <w:basedOn w:val="102"/>
    <w:uiPriority w:val="0"/>
    <w:rPr>
      <w:color w:val="000000"/>
      <w:spacing w:val="0"/>
      <w:w w:val="100"/>
      <w:position w:val="0"/>
      <w:sz w:val="21"/>
      <w:szCs w:val="21"/>
      <w:lang w:val="zh-CN" w:eastAsia="zh-CN" w:bidi="zh-CN"/>
    </w:rPr>
  </w:style>
  <w:style w:type="character" w:customStyle="1" w:styleId="523">
    <w:name w:val="标题 #3 (3)_"/>
    <w:basedOn w:val="4"/>
    <w:link w:val="524"/>
    <w:uiPriority w:val="0"/>
    <w:rPr>
      <w:rFonts w:ascii="宋体" w:hAnsi="宋体" w:eastAsia="宋体" w:cs="宋体"/>
      <w:b/>
      <w:bCs/>
      <w:sz w:val="20"/>
      <w:szCs w:val="20"/>
      <w:u w:val="none"/>
    </w:rPr>
  </w:style>
  <w:style w:type="paragraph" w:customStyle="1" w:styleId="524">
    <w:name w:val="标题 #3 (3)"/>
    <w:basedOn w:val="1"/>
    <w:link w:val="523"/>
    <w:uiPriority w:val="0"/>
    <w:pPr>
      <w:widowControl w:val="0"/>
      <w:shd w:val="clear" w:color="auto" w:fill="FFFFFF"/>
      <w:spacing w:line="335" w:lineRule="exact"/>
      <w:ind w:firstLine="420"/>
      <w:jc w:val="distribute"/>
      <w:outlineLvl w:val="2"/>
    </w:pPr>
    <w:rPr>
      <w:rFonts w:ascii="宋体" w:hAnsi="宋体" w:eastAsia="宋体" w:cs="宋体"/>
      <w:b/>
      <w:bCs/>
      <w:sz w:val="20"/>
      <w:szCs w:val="20"/>
      <w:u w:val="none"/>
    </w:rPr>
  </w:style>
  <w:style w:type="character" w:customStyle="1" w:styleId="525">
    <w:name w:val="标题 #3 (3) + 间距 4 pt"/>
    <w:basedOn w:val="523"/>
    <w:uiPriority w:val="0"/>
    <w:rPr>
      <w:color w:val="000000"/>
      <w:spacing w:val="80"/>
      <w:w w:val="100"/>
      <w:position w:val="0"/>
      <w:lang w:val="zh-CN" w:eastAsia="zh-CN" w:bidi="zh-CN"/>
    </w:rPr>
  </w:style>
  <w:style w:type="character" w:customStyle="1" w:styleId="526">
    <w:name w:val="标题 #3 (3) + Calibri"/>
    <w:aliases w:val="12 pt,非粗体,间距 -1 pt"/>
    <w:basedOn w:val="523"/>
    <w:uiPriority w:val="0"/>
    <w:rPr>
      <w:rFonts w:ascii="Calibri" w:hAnsi="Calibri" w:eastAsia="Calibri" w:cs="Calibri"/>
      <w:color w:val="000000"/>
      <w:spacing w:val="-30"/>
      <w:w w:val="100"/>
      <w:position w:val="0"/>
      <w:sz w:val="24"/>
      <w:szCs w:val="24"/>
      <w:lang w:val="en-US" w:eastAsia="en-US" w:bidi="en-US"/>
    </w:rPr>
  </w:style>
  <w:style w:type="character" w:customStyle="1" w:styleId="527">
    <w:name w:val="标题 #3 (3) + 非粗体"/>
    <w:aliases w:val="间距 7 pt"/>
    <w:basedOn w:val="523"/>
    <w:uiPriority w:val="0"/>
    <w:rPr>
      <w:color w:val="000000"/>
      <w:spacing w:val="150"/>
      <w:w w:val="100"/>
      <w:position w:val="0"/>
      <w:lang w:val="zh-CN" w:eastAsia="zh-CN" w:bidi="zh-CN"/>
    </w:rPr>
  </w:style>
  <w:style w:type="character" w:customStyle="1" w:styleId="528">
    <w:name w:val="标题 #3 (3) + 非粗体"/>
    <w:basedOn w:val="523"/>
    <w:uiPriority w:val="0"/>
    <w:rPr>
      <w:color w:val="000000"/>
      <w:spacing w:val="0"/>
      <w:w w:val="100"/>
      <w:position w:val="0"/>
      <w:lang w:val="zh-CN" w:eastAsia="zh-CN" w:bidi="zh-CN"/>
    </w:rPr>
  </w:style>
  <w:style w:type="character" w:customStyle="1" w:styleId="529">
    <w:name w:val="正文文本 (2) + 8.5 pt"/>
    <w:aliases w:val="粗体,间距 0 pt1"/>
    <w:basedOn w:val="14"/>
    <w:uiPriority w:val="0"/>
    <w:rPr>
      <w:b/>
      <w:bCs/>
      <w:color w:val="000000"/>
      <w:spacing w:val="-10"/>
      <w:w w:val="100"/>
      <w:position w:val="0"/>
      <w:sz w:val="17"/>
      <w:szCs w:val="17"/>
      <w:lang w:val="zh-CN" w:eastAsia="zh-CN" w:bidi="zh-CN"/>
    </w:rPr>
  </w:style>
  <w:style w:type="character" w:customStyle="1" w:styleId="530">
    <w:name w:val="正文文本 (2) + 14 pt3"/>
    <w:basedOn w:val="14"/>
    <w:uiPriority w:val="0"/>
    <w:rPr>
      <w:color w:val="000000"/>
      <w:spacing w:val="0"/>
      <w:w w:val="100"/>
      <w:position w:val="0"/>
      <w:sz w:val="28"/>
      <w:szCs w:val="28"/>
      <w:lang w:val="zh-CN" w:eastAsia="zh-CN" w:bidi="zh-CN"/>
    </w:rPr>
  </w:style>
  <w:style w:type="character" w:customStyle="1" w:styleId="531">
    <w:name w:val="正文文本 (11) + 13 pt4"/>
    <w:basedOn w:val="64"/>
    <w:uiPriority w:val="0"/>
    <w:rPr>
      <w:color w:val="000000"/>
      <w:spacing w:val="0"/>
      <w:w w:val="100"/>
      <w:position w:val="0"/>
      <w:sz w:val="26"/>
      <w:szCs w:val="26"/>
      <w:lang w:val="zh-CN" w:eastAsia="zh-CN" w:bidi="zh-CN"/>
    </w:rPr>
  </w:style>
  <w:style w:type="character" w:customStyle="1" w:styleId="532">
    <w:name w:val="正文文本 (11) + Calibri"/>
    <w:aliases w:val="12 pt,间距 -1 pt"/>
    <w:basedOn w:val="64"/>
    <w:uiPriority w:val="0"/>
    <w:rPr>
      <w:rFonts w:ascii="Calibri" w:hAnsi="Calibri" w:eastAsia="Calibri" w:cs="Calibri"/>
      <w:color w:val="000000"/>
      <w:spacing w:val="-30"/>
      <w:w w:val="100"/>
      <w:position w:val="0"/>
      <w:sz w:val="24"/>
      <w:szCs w:val="24"/>
      <w:lang w:val="zh-CN" w:eastAsia="zh-CN" w:bidi="zh-CN"/>
    </w:rPr>
  </w:style>
  <w:style w:type="character" w:customStyle="1" w:styleId="533">
    <w:name w:val="页眉或页脚 (19) + Garamond"/>
    <w:aliases w:val="11 pt2"/>
    <w:basedOn w:val="364"/>
    <w:uiPriority w:val="0"/>
    <w:rPr>
      <w:rFonts w:ascii="Garamond" w:hAnsi="Garamond" w:eastAsia="Garamond" w:cs="Garamond"/>
      <w:color w:val="000000"/>
      <w:spacing w:val="0"/>
      <w:w w:val="100"/>
      <w:position w:val="0"/>
      <w:sz w:val="22"/>
      <w:szCs w:val="22"/>
      <w:lang w:val="zh-CN" w:eastAsia="zh-CN" w:bidi="zh-CN"/>
    </w:rPr>
  </w:style>
  <w:style w:type="character" w:customStyle="1" w:styleId="534">
    <w:name w:val="标题 #4 + Calibri"/>
    <w:aliases w:val="12 pt,非粗体,间距 -1 pt"/>
    <w:basedOn w:val="110"/>
    <w:uiPriority w:val="0"/>
    <w:rPr>
      <w:rFonts w:ascii="Calibri" w:hAnsi="Calibri" w:eastAsia="Calibri" w:cs="Calibri"/>
      <w:color w:val="000000"/>
      <w:spacing w:val="-30"/>
      <w:w w:val="100"/>
      <w:position w:val="0"/>
      <w:sz w:val="24"/>
      <w:szCs w:val="24"/>
      <w:lang w:val="en-US" w:eastAsia="en-US" w:bidi="en-US"/>
    </w:rPr>
  </w:style>
  <w:style w:type="character" w:customStyle="1" w:styleId="535">
    <w:name w:val="正文文本 (12) + Calibri"/>
    <w:aliases w:val="12 pt,非粗体,间距 -1 pt"/>
    <w:basedOn w:val="78"/>
    <w:uiPriority w:val="0"/>
    <w:rPr>
      <w:rFonts w:ascii="Calibri" w:hAnsi="Calibri" w:eastAsia="Calibri" w:cs="Calibri"/>
      <w:color w:val="000000"/>
      <w:spacing w:val="-30"/>
      <w:w w:val="100"/>
      <w:position w:val="0"/>
      <w:sz w:val="24"/>
      <w:szCs w:val="24"/>
      <w:lang w:val="en-US" w:eastAsia="en-US" w:bidi="en-US"/>
    </w:rPr>
  </w:style>
  <w:style w:type="character" w:customStyle="1" w:styleId="536">
    <w:name w:val="正文文本 (25) + 间距 -1 pt"/>
    <w:basedOn w:val="246"/>
    <w:uiPriority w:val="0"/>
    <w:rPr>
      <w:color w:val="000000"/>
      <w:spacing w:val="-20"/>
      <w:w w:val="100"/>
      <w:position w:val="0"/>
      <w:lang w:val="zh-CN" w:eastAsia="zh-CN" w:bidi="zh-CN"/>
    </w:rPr>
  </w:style>
  <w:style w:type="character" w:customStyle="1" w:styleId="537">
    <w:name w:val="标题 #3 + 10 pt"/>
    <w:aliases w:val="间距 2 pt"/>
    <w:basedOn w:val="102"/>
    <w:uiPriority w:val="0"/>
    <w:rPr>
      <w:color w:val="000000"/>
      <w:spacing w:val="40"/>
      <w:w w:val="100"/>
      <w:position w:val="0"/>
      <w:sz w:val="20"/>
      <w:szCs w:val="20"/>
      <w:lang w:val="zh-CN" w:eastAsia="zh-CN" w:bidi="zh-CN"/>
    </w:rPr>
  </w:style>
  <w:style w:type="character" w:customStyle="1" w:styleId="538">
    <w:name w:val="正文文本 (2) + 8.5 pt"/>
    <w:aliases w:val="间距 3 pt,缩放 60%"/>
    <w:basedOn w:val="14"/>
    <w:uiPriority w:val="0"/>
    <w:rPr>
      <w:color w:val="000000"/>
      <w:spacing w:val="70"/>
      <w:w w:val="60"/>
      <w:position w:val="0"/>
      <w:sz w:val="17"/>
      <w:szCs w:val="17"/>
      <w:lang w:val="zh-CN" w:eastAsia="zh-CN" w:bidi="zh-CN"/>
    </w:rPr>
  </w:style>
  <w:style w:type="character" w:customStyle="1" w:styleId="539">
    <w:name w:val="正文文本 (2) + 10.5 pt"/>
    <w:aliases w:val="间距 0 pt1"/>
    <w:basedOn w:val="14"/>
    <w:uiPriority w:val="0"/>
    <w:rPr>
      <w:color w:val="000000"/>
      <w:spacing w:val="-10"/>
      <w:w w:val="100"/>
      <w:position w:val="0"/>
      <w:sz w:val="21"/>
      <w:szCs w:val="21"/>
      <w:lang w:val="zh-CN" w:eastAsia="zh-CN" w:bidi="zh-CN"/>
    </w:rPr>
  </w:style>
  <w:style w:type="character" w:customStyle="1" w:styleId="540">
    <w:name w:val="页眉或页脚 (19) + 10.5 pt"/>
    <w:aliases w:val="间距 0 pt"/>
    <w:basedOn w:val="364"/>
    <w:uiPriority w:val="0"/>
    <w:rPr>
      <w:color w:val="000000"/>
      <w:spacing w:val="-10"/>
      <w:w w:val="100"/>
      <w:position w:val="0"/>
      <w:sz w:val="21"/>
      <w:szCs w:val="21"/>
      <w:lang w:val="zh-CN" w:eastAsia="zh-CN" w:bidi="zh-CN"/>
    </w:rPr>
  </w:style>
  <w:style w:type="character" w:customStyle="1" w:styleId="541">
    <w:name w:val="标题 #4 (3)_"/>
    <w:basedOn w:val="4"/>
    <w:link w:val="542"/>
    <w:uiPriority w:val="0"/>
    <w:rPr>
      <w:rFonts w:ascii="宋体" w:hAnsi="宋体" w:eastAsia="宋体" w:cs="宋体"/>
      <w:b/>
      <w:bCs/>
      <w:sz w:val="20"/>
      <w:szCs w:val="20"/>
      <w:u w:val="none"/>
    </w:rPr>
  </w:style>
  <w:style w:type="paragraph" w:customStyle="1" w:styleId="542">
    <w:name w:val="标题 #4 (3)"/>
    <w:basedOn w:val="1"/>
    <w:link w:val="541"/>
    <w:uiPriority w:val="0"/>
    <w:pPr>
      <w:widowControl w:val="0"/>
      <w:shd w:val="clear" w:color="auto" w:fill="FFFFFF"/>
      <w:spacing w:line="345" w:lineRule="exact"/>
      <w:outlineLvl w:val="3"/>
    </w:pPr>
    <w:rPr>
      <w:rFonts w:ascii="宋体" w:hAnsi="宋体" w:eastAsia="宋体" w:cs="宋体"/>
      <w:b/>
      <w:bCs/>
      <w:sz w:val="20"/>
      <w:szCs w:val="20"/>
      <w:u w:val="none"/>
    </w:rPr>
  </w:style>
  <w:style w:type="character" w:customStyle="1" w:styleId="543">
    <w:name w:val="正文文本 (19) + 10.5 pt"/>
    <w:aliases w:val="间距 0 pt"/>
    <w:basedOn w:val="160"/>
    <w:uiPriority w:val="0"/>
    <w:rPr>
      <w:color w:val="000000"/>
      <w:spacing w:val="-10"/>
      <w:w w:val="100"/>
      <w:position w:val="0"/>
      <w:sz w:val="21"/>
      <w:szCs w:val="21"/>
      <w:lang w:val="zh-CN" w:eastAsia="zh-CN" w:bidi="zh-CN"/>
    </w:rPr>
  </w:style>
  <w:style w:type="character" w:customStyle="1" w:styleId="544">
    <w:name w:val="标题 #4 (3) + 7.5 pt"/>
    <w:aliases w:val="非粗体"/>
    <w:basedOn w:val="541"/>
    <w:uiPriority w:val="0"/>
    <w:rPr>
      <w:color w:val="000000"/>
      <w:spacing w:val="0"/>
      <w:w w:val="100"/>
      <w:position w:val="0"/>
      <w:sz w:val="15"/>
      <w:szCs w:val="15"/>
      <w:lang w:val="en-US" w:eastAsia="en-US" w:bidi="en-US"/>
    </w:rPr>
  </w:style>
  <w:style w:type="character" w:customStyle="1" w:styleId="545">
    <w:name w:val="标题 #4 (3) + 非粗体"/>
    <w:aliases w:val="间距 -1 pt,缩放 90%"/>
    <w:basedOn w:val="541"/>
    <w:uiPriority w:val="0"/>
    <w:rPr>
      <w:color w:val="000000"/>
      <w:spacing w:val="-30"/>
      <w:w w:val="90"/>
      <w:position w:val="0"/>
      <w:lang w:val="en-US" w:eastAsia="en-US" w:bidi="en-US"/>
    </w:rPr>
  </w:style>
  <w:style w:type="character" w:customStyle="1" w:styleId="546">
    <w:name w:val="标题 #4 (3) + 非粗体"/>
    <w:basedOn w:val="541"/>
    <w:uiPriority w:val="0"/>
    <w:rPr>
      <w:color w:val="000000"/>
      <w:spacing w:val="0"/>
      <w:w w:val="100"/>
      <w:position w:val="0"/>
      <w:lang w:val="zh-CN" w:eastAsia="zh-CN" w:bidi="zh-CN"/>
    </w:rPr>
  </w:style>
  <w:style w:type="character" w:customStyle="1" w:styleId="547">
    <w:name w:val="页眉或页脚 (19) + Courier New"/>
    <w:aliases w:val="8 pt"/>
    <w:basedOn w:val="364"/>
    <w:uiPriority w:val="0"/>
    <w:rPr>
      <w:rFonts w:ascii="Courier New" w:hAnsi="Courier New" w:eastAsia="Courier New" w:cs="Courier New"/>
      <w:color w:val="000000"/>
      <w:spacing w:val="0"/>
      <w:w w:val="100"/>
      <w:position w:val="0"/>
      <w:sz w:val="16"/>
      <w:szCs w:val="16"/>
    </w:rPr>
  </w:style>
  <w:style w:type="character" w:customStyle="1" w:styleId="548">
    <w:name w:val="页眉或页脚 (19) + Garamond"/>
    <w:aliases w:val="11 pt,间距 1 pt3"/>
    <w:basedOn w:val="364"/>
    <w:uiPriority w:val="0"/>
    <w:rPr>
      <w:rFonts w:ascii="Garamond" w:hAnsi="Garamond" w:eastAsia="Garamond" w:cs="Garamond"/>
      <w:color w:val="000000"/>
      <w:spacing w:val="30"/>
      <w:w w:val="100"/>
      <w:position w:val="0"/>
      <w:sz w:val="22"/>
      <w:szCs w:val="22"/>
    </w:rPr>
  </w:style>
  <w:style w:type="character" w:customStyle="1" w:styleId="549">
    <w:name w:val="正文文本 (11) + 4 pt"/>
    <w:aliases w:val="缩放 80%"/>
    <w:basedOn w:val="64"/>
    <w:uiPriority w:val="0"/>
    <w:rPr>
      <w:color w:val="000000"/>
      <w:spacing w:val="0"/>
      <w:w w:val="80"/>
      <w:position w:val="0"/>
      <w:sz w:val="8"/>
      <w:szCs w:val="8"/>
      <w:lang w:val="zh-CN" w:eastAsia="zh-CN" w:bidi="zh-CN"/>
    </w:rPr>
  </w:style>
  <w:style w:type="character" w:customStyle="1" w:styleId="550">
    <w:name w:val="正文文本 (11) + 8.5 pt"/>
    <w:aliases w:val="粗体"/>
    <w:basedOn w:val="64"/>
    <w:uiPriority w:val="0"/>
    <w:rPr>
      <w:b/>
      <w:bCs/>
      <w:color w:val="000000"/>
      <w:spacing w:val="0"/>
      <w:w w:val="100"/>
      <w:position w:val="0"/>
      <w:sz w:val="17"/>
      <w:szCs w:val="17"/>
      <w:lang w:val="zh-CN" w:eastAsia="zh-CN" w:bidi="zh-CN"/>
    </w:rPr>
  </w:style>
  <w:style w:type="character" w:customStyle="1" w:styleId="551">
    <w:name w:val="页眉或页脚 (19) + 间距 0 pt1"/>
    <w:basedOn w:val="364"/>
    <w:uiPriority w:val="0"/>
    <w:rPr>
      <w:color w:val="000000"/>
      <w:spacing w:val="-10"/>
      <w:w w:val="100"/>
      <w:position w:val="0"/>
    </w:rPr>
  </w:style>
  <w:style w:type="character" w:customStyle="1" w:styleId="552">
    <w:name w:val="正文文本 (11) + 间距 1 pt1"/>
    <w:basedOn w:val="64"/>
    <w:uiPriority w:val="0"/>
    <w:rPr>
      <w:color w:val="000000"/>
      <w:spacing w:val="30"/>
      <w:w w:val="100"/>
      <w:position w:val="0"/>
      <w:lang w:val="zh-CN" w:eastAsia="zh-CN" w:bidi="zh-CN"/>
    </w:rPr>
  </w:style>
  <w:style w:type="character" w:customStyle="1" w:styleId="553">
    <w:name w:val="正文文本 (2) + SimHei"/>
    <w:aliases w:val="14 pt,缩放 66%"/>
    <w:basedOn w:val="14"/>
    <w:uiPriority w:val="0"/>
    <w:rPr>
      <w:rFonts w:ascii="黑体" w:hAnsi="黑体" w:eastAsia="黑体" w:cs="黑体"/>
      <w:color w:val="000000"/>
      <w:spacing w:val="0"/>
      <w:w w:val="66"/>
      <w:position w:val="0"/>
      <w:sz w:val="28"/>
      <w:szCs w:val="28"/>
      <w:lang w:val="zh-CN" w:eastAsia="zh-CN" w:bidi="zh-CN"/>
    </w:rPr>
  </w:style>
  <w:style w:type="character" w:customStyle="1" w:styleId="554">
    <w:name w:val="正文文本 (2) + 7.5 pt"/>
    <w:aliases w:val="间距 2 pt2"/>
    <w:basedOn w:val="14"/>
    <w:uiPriority w:val="0"/>
    <w:rPr>
      <w:color w:val="000000"/>
      <w:spacing w:val="40"/>
      <w:w w:val="100"/>
      <w:position w:val="0"/>
      <w:sz w:val="15"/>
      <w:szCs w:val="15"/>
      <w:lang w:val="zh-CN" w:eastAsia="zh-CN" w:bidi="zh-CN"/>
    </w:rPr>
  </w:style>
  <w:style w:type="character" w:customStyle="1" w:styleId="555">
    <w:name w:val="页眉或页脚 (19) + Garamond"/>
    <w:aliases w:val="6 pt,斜体"/>
    <w:basedOn w:val="364"/>
    <w:uiPriority w:val="0"/>
    <w:rPr>
      <w:rFonts w:ascii="Garamond" w:hAnsi="Garamond" w:eastAsia="Garamond" w:cs="Garamond"/>
      <w:i/>
      <w:iCs/>
      <w:color w:val="000000"/>
      <w:spacing w:val="0"/>
      <w:w w:val="100"/>
      <w:position w:val="0"/>
      <w:sz w:val="12"/>
      <w:szCs w:val="12"/>
    </w:rPr>
  </w:style>
  <w:style w:type="character" w:customStyle="1" w:styleId="556">
    <w:name w:val="页眉或页脚 (19) + Garamond"/>
    <w:aliases w:val="7.5 pt,斜体,小型大写"/>
    <w:basedOn w:val="364"/>
    <w:uiPriority w:val="0"/>
    <w:rPr>
      <w:rFonts w:ascii="Garamond" w:hAnsi="Garamond" w:eastAsia="Garamond" w:cs="Garamond"/>
      <w:i/>
      <w:iCs/>
      <w:smallCaps/>
      <w:color w:val="000000"/>
      <w:spacing w:val="0"/>
      <w:w w:val="100"/>
      <w:position w:val="0"/>
      <w:sz w:val="15"/>
      <w:szCs w:val="15"/>
    </w:rPr>
  </w:style>
  <w:style w:type="character" w:customStyle="1" w:styleId="557">
    <w:name w:val="正文文本 (2) + 8.5 pt"/>
    <w:aliases w:val="粗体,间距 -1 pt"/>
    <w:basedOn w:val="14"/>
    <w:uiPriority w:val="0"/>
    <w:rPr>
      <w:b/>
      <w:bCs/>
      <w:color w:val="000000"/>
      <w:spacing w:val="-20"/>
      <w:w w:val="100"/>
      <w:position w:val="0"/>
      <w:sz w:val="17"/>
      <w:szCs w:val="17"/>
      <w:lang w:val="zh-CN" w:eastAsia="zh-CN" w:bidi="zh-CN"/>
    </w:rPr>
  </w:style>
  <w:style w:type="character" w:customStyle="1" w:styleId="558">
    <w:name w:val="页眉或页脚 (19) + 间距 0 pt2"/>
    <w:basedOn w:val="364"/>
    <w:uiPriority w:val="0"/>
    <w:rPr>
      <w:color w:val="000000"/>
      <w:spacing w:val="-10"/>
      <w:w w:val="100"/>
      <w:position w:val="0"/>
      <w:lang w:val="zh-CN" w:eastAsia="zh-CN" w:bidi="zh-CN"/>
    </w:rPr>
  </w:style>
  <w:style w:type="character" w:customStyle="1" w:styleId="559">
    <w:name w:val="正文文本 (19) + 间距 -1 pt"/>
    <w:aliases w:val="缩放 90%"/>
    <w:basedOn w:val="160"/>
    <w:uiPriority w:val="0"/>
    <w:rPr>
      <w:color w:val="000000"/>
      <w:spacing w:val="-30"/>
      <w:w w:val="90"/>
      <w:position w:val="0"/>
      <w:lang w:val="en-US" w:eastAsia="en-US" w:bidi="en-US"/>
    </w:rPr>
  </w:style>
  <w:style w:type="character" w:customStyle="1" w:styleId="560">
    <w:name w:val="正文文本 (19) + SimHei"/>
    <w:aliases w:val="12 pt,间距 1 pt,缩放 70%"/>
    <w:basedOn w:val="160"/>
    <w:uiPriority w:val="0"/>
    <w:rPr>
      <w:rFonts w:ascii="黑体" w:hAnsi="黑体" w:eastAsia="黑体" w:cs="黑体"/>
      <w:color w:val="000000"/>
      <w:spacing w:val="20"/>
      <w:w w:val="70"/>
      <w:position w:val="0"/>
      <w:sz w:val="24"/>
      <w:szCs w:val="24"/>
      <w:lang w:val="zh-CN" w:eastAsia="zh-CN" w:bidi="zh-CN"/>
    </w:rPr>
  </w:style>
  <w:style w:type="character" w:customStyle="1" w:styleId="561">
    <w:name w:val="页眉或页脚 (19) + Palatino Linotype"/>
    <w:aliases w:val="5 pt"/>
    <w:basedOn w:val="364"/>
    <w:uiPriority w:val="0"/>
    <w:rPr>
      <w:rFonts w:ascii="Palatino Linotype" w:hAnsi="Palatino Linotype" w:eastAsia="Palatino Linotype" w:cs="Palatino Linotype"/>
      <w:color w:val="000000"/>
      <w:spacing w:val="0"/>
      <w:w w:val="100"/>
      <w:position w:val="0"/>
      <w:sz w:val="10"/>
      <w:szCs w:val="10"/>
    </w:rPr>
  </w:style>
  <w:style w:type="character" w:customStyle="1" w:styleId="562">
    <w:name w:val="页眉或页脚 (19) + Garamond"/>
    <w:aliases w:val="12 pt2"/>
    <w:basedOn w:val="364"/>
    <w:uiPriority w:val="0"/>
    <w:rPr>
      <w:rFonts w:ascii="Garamond" w:hAnsi="Garamond" w:eastAsia="Garamond" w:cs="Garamond"/>
      <w:b/>
      <w:bCs/>
      <w:color w:val="000000"/>
      <w:spacing w:val="0"/>
      <w:w w:val="100"/>
      <w:position w:val="0"/>
      <w:sz w:val="24"/>
      <w:szCs w:val="24"/>
      <w:lang w:val="zh-CN" w:eastAsia="zh-CN" w:bidi="zh-CN"/>
    </w:rPr>
  </w:style>
  <w:style w:type="character" w:customStyle="1" w:styleId="563">
    <w:name w:val="正文文本 (2) + 斜体"/>
    <w:aliases w:val="间距 -2 pt"/>
    <w:basedOn w:val="14"/>
    <w:uiPriority w:val="0"/>
    <w:rPr>
      <w:i/>
      <w:iCs/>
      <w:color w:val="000000"/>
      <w:spacing w:val="-40"/>
      <w:w w:val="100"/>
      <w:position w:val="0"/>
      <w:lang w:val="zh-CN" w:eastAsia="zh-CN" w:bidi="zh-CN"/>
    </w:rPr>
  </w:style>
  <w:style w:type="character" w:customStyle="1" w:styleId="564">
    <w:name w:val="正文文本 (2) + 8 pt"/>
    <w:aliases w:val="间距 4 pt,缩放 60%"/>
    <w:basedOn w:val="14"/>
    <w:uiPriority w:val="0"/>
    <w:rPr>
      <w:color w:val="000000"/>
      <w:spacing w:val="80"/>
      <w:w w:val="60"/>
      <w:position w:val="0"/>
      <w:sz w:val="16"/>
      <w:szCs w:val="16"/>
      <w:lang w:val="zh-CN" w:eastAsia="zh-CN" w:bidi="zh-CN"/>
    </w:rPr>
  </w:style>
  <w:style w:type="character" w:customStyle="1" w:styleId="565">
    <w:name w:val="页眉或页脚 (19) + Garamond"/>
    <w:aliases w:val="10.5 pt,间距 1 pt1"/>
    <w:basedOn w:val="364"/>
    <w:uiPriority w:val="0"/>
    <w:rPr>
      <w:rFonts w:ascii="Garamond" w:hAnsi="Garamond" w:eastAsia="Garamond" w:cs="Garamond"/>
      <w:color w:val="000000"/>
      <w:spacing w:val="30"/>
      <w:w w:val="100"/>
      <w:position w:val="0"/>
      <w:sz w:val="21"/>
      <w:szCs w:val="21"/>
      <w:lang w:val="zh-CN" w:eastAsia="zh-CN" w:bidi="zh-CN"/>
    </w:rPr>
  </w:style>
  <w:style w:type="character" w:customStyle="1" w:styleId="566">
    <w:name w:val="正文文本 (12) + 10.5 pt"/>
    <w:aliases w:val="非粗体1"/>
    <w:basedOn w:val="78"/>
    <w:uiPriority w:val="0"/>
    <w:rPr>
      <w:color w:val="000000"/>
      <w:spacing w:val="0"/>
      <w:w w:val="100"/>
      <w:position w:val="0"/>
      <w:sz w:val="21"/>
      <w:szCs w:val="21"/>
      <w:lang w:val="zh-CN" w:eastAsia="zh-CN" w:bidi="zh-CN"/>
    </w:rPr>
  </w:style>
  <w:style w:type="character" w:customStyle="1" w:styleId="567">
    <w:name w:val="正文文本 (12) + Calibri"/>
    <w:aliases w:val="12 pt,非粗体,间距 -1 pt1"/>
    <w:basedOn w:val="78"/>
    <w:uiPriority w:val="0"/>
    <w:rPr>
      <w:rFonts w:ascii="Calibri" w:hAnsi="Calibri" w:eastAsia="Calibri" w:cs="Calibri"/>
      <w:color w:val="000000"/>
      <w:spacing w:val="-20"/>
      <w:w w:val="100"/>
      <w:position w:val="0"/>
      <w:sz w:val="24"/>
      <w:szCs w:val="24"/>
      <w:lang w:val="en-US" w:eastAsia="en-US" w:bidi="en-US"/>
    </w:rPr>
  </w:style>
  <w:style w:type="character" w:customStyle="1" w:styleId="568">
    <w:name w:val="正文文本 (11) + 8.5 pt"/>
    <w:aliases w:val="粗体,间距 0 pt"/>
    <w:basedOn w:val="64"/>
    <w:uiPriority w:val="0"/>
    <w:rPr>
      <w:b/>
      <w:bCs/>
      <w:color w:val="000000"/>
      <w:spacing w:val="10"/>
      <w:w w:val="100"/>
      <w:position w:val="0"/>
      <w:sz w:val="17"/>
      <w:szCs w:val="17"/>
      <w:lang w:val="zh-CN" w:eastAsia="zh-CN" w:bidi="zh-CN"/>
    </w:rPr>
  </w:style>
  <w:style w:type="character" w:customStyle="1" w:styleId="569">
    <w:name w:val="正文文本 (11) + 8.5 pt"/>
    <w:aliases w:val="粗体,间距 0 pt1"/>
    <w:basedOn w:val="64"/>
    <w:uiPriority w:val="0"/>
    <w:rPr>
      <w:b/>
      <w:bCs/>
      <w:color w:val="000000"/>
      <w:spacing w:val="-10"/>
      <w:w w:val="100"/>
      <w:position w:val="0"/>
      <w:sz w:val="17"/>
      <w:szCs w:val="17"/>
      <w:lang w:val="zh-CN" w:eastAsia="zh-CN" w:bidi="zh-CN"/>
    </w:rPr>
  </w:style>
  <w:style w:type="character" w:customStyle="1" w:styleId="570">
    <w:name w:val="正文文本 (11) + Calibri"/>
    <w:aliases w:val="12 pt,间距 -1 pt1"/>
    <w:basedOn w:val="64"/>
    <w:uiPriority w:val="0"/>
    <w:rPr>
      <w:rFonts w:ascii="Calibri" w:hAnsi="Calibri" w:eastAsia="Calibri" w:cs="Calibri"/>
      <w:color w:val="000000"/>
      <w:spacing w:val="-20"/>
      <w:w w:val="100"/>
      <w:position w:val="0"/>
      <w:sz w:val="24"/>
      <w:szCs w:val="24"/>
      <w:lang w:val="en-US" w:eastAsia="en-US" w:bidi="en-US"/>
    </w:rPr>
  </w:style>
  <w:style w:type="character" w:customStyle="1" w:styleId="571">
    <w:name w:val="正文文本 (11) + 粗体"/>
    <w:aliases w:val="间距 0 pt"/>
    <w:basedOn w:val="64"/>
    <w:uiPriority w:val="0"/>
    <w:rPr>
      <w:b/>
      <w:bCs/>
      <w:color w:val="000000"/>
      <w:spacing w:val="10"/>
      <w:w w:val="100"/>
      <w:position w:val="0"/>
      <w:lang w:val="zh-CN" w:eastAsia="zh-CN" w:bidi="zh-CN"/>
    </w:rPr>
  </w:style>
  <w:style w:type="character" w:customStyle="1" w:styleId="572">
    <w:name w:val="正文文本 (11) + 间距 2 pt"/>
    <w:basedOn w:val="64"/>
    <w:uiPriority w:val="0"/>
    <w:rPr>
      <w:color w:val="000000"/>
      <w:spacing w:val="40"/>
      <w:w w:val="100"/>
      <w:position w:val="0"/>
      <w:lang w:val="zh-CN" w:eastAsia="zh-CN" w:bidi="zh-CN"/>
    </w:rPr>
  </w:style>
  <w:style w:type="character" w:customStyle="1" w:styleId="573">
    <w:name w:val="页眉或页脚 (19) + Garamond"/>
    <w:aliases w:val="10.5 pt"/>
    <w:basedOn w:val="364"/>
    <w:uiPriority w:val="0"/>
    <w:rPr>
      <w:rFonts w:ascii="Garamond" w:hAnsi="Garamond" w:eastAsia="Garamond" w:cs="Garamond"/>
      <w:color w:val="000000"/>
      <w:w w:val="100"/>
      <w:position w:val="0"/>
      <w:sz w:val="21"/>
      <w:szCs w:val="21"/>
    </w:rPr>
  </w:style>
  <w:style w:type="character" w:customStyle="1" w:styleId="574">
    <w:name w:val="正文文本 (34) + 粗体"/>
    <w:aliases w:val="间距 -1 pt"/>
    <w:basedOn w:val="428"/>
    <w:uiPriority w:val="0"/>
    <w:rPr>
      <w:b/>
      <w:bCs/>
      <w:color w:val="000000"/>
      <w:spacing w:val="-20"/>
      <w:w w:val="100"/>
      <w:position w:val="0"/>
      <w:lang w:val="zh-CN" w:eastAsia="zh-CN" w:bidi="zh-CN"/>
    </w:rPr>
  </w:style>
  <w:style w:type="character" w:customStyle="1" w:styleId="575">
    <w:name w:val="正文文本 (34) + 间距 -2 pt"/>
    <w:basedOn w:val="428"/>
    <w:uiPriority w:val="0"/>
    <w:rPr>
      <w:color w:val="000000"/>
      <w:spacing w:val="-40"/>
      <w:w w:val="100"/>
      <w:position w:val="0"/>
      <w:lang w:val="zh-CN" w:eastAsia="zh-CN" w:bidi="zh-CN"/>
    </w:rPr>
  </w:style>
  <w:style w:type="character" w:customStyle="1" w:styleId="576">
    <w:name w:val="正文文本 (34) + 8.5 pt"/>
    <w:aliases w:val="间距 0 pt"/>
    <w:basedOn w:val="428"/>
    <w:uiPriority w:val="0"/>
    <w:rPr>
      <w:color w:val="000000"/>
      <w:spacing w:val="0"/>
      <w:w w:val="100"/>
      <w:position w:val="0"/>
      <w:sz w:val="17"/>
      <w:szCs w:val="17"/>
      <w:lang w:val="zh-CN" w:eastAsia="zh-CN" w:bidi="zh-CN"/>
    </w:rPr>
  </w:style>
  <w:style w:type="character" w:customStyle="1" w:styleId="577">
    <w:name w:val="正文文本 (2) + 8.5 pt4"/>
    <w:basedOn w:val="14"/>
    <w:uiPriority w:val="0"/>
    <w:rPr>
      <w:color w:val="000000"/>
      <w:spacing w:val="0"/>
      <w:w w:val="100"/>
      <w:position w:val="0"/>
      <w:sz w:val="17"/>
      <w:szCs w:val="17"/>
      <w:lang w:val="zh-CN" w:eastAsia="zh-CN" w:bidi="zh-CN"/>
    </w:rPr>
  </w:style>
  <w:style w:type="character" w:customStyle="1" w:styleId="578">
    <w:name w:val="页眉或页脚 (19) + Garamond"/>
    <w:aliases w:val="10 pt"/>
    <w:basedOn w:val="364"/>
    <w:uiPriority w:val="0"/>
    <w:rPr>
      <w:rFonts w:ascii="Garamond" w:hAnsi="Garamond" w:eastAsia="Garamond" w:cs="Garamond"/>
      <w:color w:val="000000"/>
      <w:spacing w:val="0"/>
      <w:w w:val="100"/>
      <w:position w:val="0"/>
      <w:sz w:val="20"/>
      <w:szCs w:val="20"/>
    </w:rPr>
  </w:style>
  <w:style w:type="character" w:customStyle="1" w:styleId="579">
    <w:name w:val="页眉或页脚 (19) + Garamond"/>
    <w:aliases w:val="12 pt3"/>
    <w:basedOn w:val="364"/>
    <w:uiPriority w:val="0"/>
    <w:rPr>
      <w:rFonts w:ascii="Garamond" w:hAnsi="Garamond" w:eastAsia="Garamond" w:cs="Garamond"/>
      <w:color w:val="000000"/>
      <w:spacing w:val="0"/>
      <w:w w:val="100"/>
      <w:position w:val="0"/>
      <w:sz w:val="24"/>
      <w:szCs w:val="24"/>
    </w:rPr>
  </w:style>
  <w:style w:type="character" w:customStyle="1" w:styleId="580">
    <w:name w:val="正文文本 (40)_"/>
    <w:basedOn w:val="4"/>
    <w:link w:val="581"/>
    <w:uiPriority w:val="0"/>
    <w:rPr>
      <w:rFonts w:ascii="Garamond" w:hAnsi="Garamond" w:eastAsia="Garamond" w:cs="Garamond"/>
      <w:spacing w:val="0"/>
      <w:sz w:val="23"/>
      <w:szCs w:val="23"/>
      <w:u w:val="none"/>
    </w:rPr>
  </w:style>
  <w:style w:type="paragraph" w:customStyle="1" w:styleId="581">
    <w:name w:val="正文文本 (40)"/>
    <w:basedOn w:val="1"/>
    <w:link w:val="580"/>
    <w:uiPriority w:val="0"/>
    <w:pPr>
      <w:widowControl w:val="0"/>
      <w:shd w:val="clear" w:color="auto" w:fill="FFFFFF"/>
      <w:spacing w:line="0" w:lineRule="exact"/>
    </w:pPr>
    <w:rPr>
      <w:rFonts w:ascii="Garamond" w:hAnsi="Garamond" w:eastAsia="Garamond" w:cs="Garamond"/>
      <w:spacing w:val="0"/>
      <w:sz w:val="23"/>
      <w:szCs w:val="23"/>
      <w:u w:val="none"/>
    </w:rPr>
  </w:style>
  <w:style w:type="character" w:customStyle="1" w:styleId="582">
    <w:name w:val="正文文本 (41)_"/>
    <w:basedOn w:val="4"/>
    <w:link w:val="583"/>
    <w:uiPriority w:val="0"/>
    <w:rPr>
      <w:rFonts w:ascii="宋体" w:hAnsi="宋体" w:eastAsia="宋体" w:cs="宋体"/>
      <w:sz w:val="18"/>
      <w:szCs w:val="18"/>
      <w:u w:val="none"/>
    </w:rPr>
  </w:style>
  <w:style w:type="paragraph" w:customStyle="1" w:styleId="583">
    <w:name w:val="正文文本 (41)"/>
    <w:basedOn w:val="1"/>
    <w:link w:val="582"/>
    <w:uiPriority w:val="0"/>
    <w:pPr>
      <w:widowControl w:val="0"/>
      <w:shd w:val="clear" w:color="auto" w:fill="FFFFFF"/>
      <w:spacing w:line="0" w:lineRule="exact"/>
    </w:pPr>
    <w:rPr>
      <w:rFonts w:ascii="宋体" w:hAnsi="宋体" w:eastAsia="宋体" w:cs="宋体"/>
      <w:sz w:val="18"/>
      <w:szCs w:val="18"/>
      <w:u w:val="none"/>
    </w:rPr>
  </w:style>
  <w:style w:type="character" w:customStyle="1" w:styleId="584">
    <w:name w:val="页眉或页脚 (19) + Garamond"/>
    <w:aliases w:val="12 pt4"/>
    <w:basedOn w:val="364"/>
    <w:uiPriority w:val="0"/>
    <w:rPr>
      <w:rFonts w:ascii="Garamond" w:hAnsi="Garamond" w:eastAsia="Garamond" w:cs="Garamond"/>
      <w:color w:val="000000"/>
      <w:spacing w:val="0"/>
      <w:w w:val="100"/>
      <w:position w:val="0"/>
      <w:sz w:val="24"/>
      <w:szCs w:val="24"/>
    </w:rPr>
  </w:style>
  <w:style w:type="character" w:customStyle="1" w:styleId="585">
    <w:name w:val="页眉或页脚 (19) + Tahoma"/>
    <w:aliases w:val="6.5 pt"/>
    <w:basedOn w:val="364"/>
    <w:uiPriority w:val="0"/>
    <w:rPr>
      <w:rFonts w:ascii="Tahoma" w:hAnsi="Tahoma" w:eastAsia="Tahoma" w:cs="Tahoma"/>
      <w:color w:val="000000"/>
      <w:spacing w:val="0"/>
      <w:w w:val="100"/>
      <w:position w:val="0"/>
      <w:sz w:val="13"/>
      <w:szCs w:val="13"/>
    </w:rPr>
  </w:style>
  <w:style w:type="character" w:customStyle="1" w:styleId="586">
    <w:name w:val="页眉或页脚 (19) + Garamond"/>
    <w:aliases w:val="10 pt,间距 1 pt2"/>
    <w:basedOn w:val="364"/>
    <w:uiPriority w:val="0"/>
    <w:rPr>
      <w:rFonts w:ascii="Garamond" w:hAnsi="Garamond" w:eastAsia="Garamond" w:cs="Garamond"/>
      <w:color w:val="000000"/>
      <w:spacing w:val="30"/>
      <w:w w:val="100"/>
      <w:position w:val="0"/>
      <w:sz w:val="20"/>
      <w:szCs w:val="20"/>
    </w:rPr>
  </w:style>
  <w:style w:type="character" w:customStyle="1" w:styleId="587">
    <w:name w:val="页眉或页脚 (19) + 10 pt"/>
    <w:aliases w:val="间距 1 pt"/>
    <w:basedOn w:val="364"/>
    <w:uiPriority w:val="0"/>
    <w:rPr>
      <w:color w:val="000000"/>
      <w:spacing w:val="20"/>
      <w:w w:val="100"/>
      <w:position w:val="0"/>
      <w:sz w:val="20"/>
      <w:szCs w:val="20"/>
    </w:rPr>
  </w:style>
  <w:style w:type="character" w:customStyle="1" w:styleId="588">
    <w:name w:val="正文文本 (42)_"/>
    <w:basedOn w:val="4"/>
    <w:link w:val="589"/>
    <w:uiPriority w:val="0"/>
    <w:rPr>
      <w:rFonts w:ascii="宋体" w:hAnsi="宋体" w:eastAsia="宋体" w:cs="宋体"/>
      <w:sz w:val="14"/>
      <w:szCs w:val="14"/>
      <w:u w:val="none"/>
    </w:rPr>
  </w:style>
  <w:style w:type="paragraph" w:customStyle="1" w:styleId="589">
    <w:name w:val="正文文本 (42)"/>
    <w:basedOn w:val="1"/>
    <w:link w:val="588"/>
    <w:uiPriority w:val="0"/>
    <w:pPr>
      <w:widowControl w:val="0"/>
      <w:shd w:val="clear" w:color="auto" w:fill="FFFFFF"/>
      <w:spacing w:line="173" w:lineRule="exact"/>
      <w:ind w:hanging="560"/>
    </w:pPr>
    <w:rPr>
      <w:rFonts w:ascii="宋体" w:hAnsi="宋体" w:eastAsia="宋体" w:cs="宋体"/>
      <w:sz w:val="14"/>
      <w:szCs w:val="14"/>
      <w:u w:val="none"/>
    </w:rPr>
  </w:style>
  <w:style w:type="character" w:customStyle="1" w:styleId="590">
    <w:name w:val="页眉或页脚 (19) + Arial Narrow"/>
    <w:aliases w:val="6.5 pt,间距 5 pt"/>
    <w:basedOn w:val="364"/>
    <w:uiPriority w:val="0"/>
    <w:rPr>
      <w:rFonts w:ascii="Arial Narrow" w:hAnsi="Arial Narrow" w:eastAsia="Arial Narrow" w:cs="Arial Narrow"/>
      <w:color w:val="000000"/>
      <w:spacing w:val="100"/>
      <w:w w:val="100"/>
      <w:position w:val="0"/>
      <w:sz w:val="13"/>
      <w:szCs w:val="13"/>
      <w:lang w:val="zh-CN" w:eastAsia="zh-CN" w:bidi="zh-CN"/>
    </w:rPr>
  </w:style>
  <w:style w:type="character" w:customStyle="1" w:styleId="591">
    <w:name w:val="页眉或页脚 (19) + 7.5 pt"/>
    <w:basedOn w:val="364"/>
    <w:uiPriority w:val="0"/>
    <w:rPr>
      <w:color w:val="000000"/>
      <w:spacing w:val="0"/>
      <w:w w:val="100"/>
      <w:position w:val="0"/>
      <w:sz w:val="15"/>
      <w:szCs w:val="15"/>
      <w:lang w:val="zh-CN" w:eastAsia="zh-CN" w:bidi="zh-CN"/>
    </w:rPr>
  </w:style>
  <w:style w:type="character" w:customStyle="1" w:styleId="592">
    <w:name w:val="正文文本 (42) + 间距 2 pt"/>
    <w:basedOn w:val="588"/>
    <w:uiPriority w:val="0"/>
    <w:rPr>
      <w:color w:val="000000"/>
      <w:spacing w:val="40"/>
      <w:w w:val="100"/>
      <w:position w:val="0"/>
      <w:lang w:val="zh-CN" w:eastAsia="zh-CN" w:bidi="zh-CN"/>
    </w:rPr>
  </w:style>
  <w:style w:type="character" w:customStyle="1" w:styleId="593">
    <w:name w:val="正文文本 (42) + Arial Narrow"/>
    <w:aliases w:val="6.5 pt,间距 5 pt,缩放 50%"/>
    <w:basedOn w:val="588"/>
    <w:uiPriority w:val="0"/>
    <w:rPr>
      <w:rFonts w:ascii="Arial Narrow" w:hAnsi="Arial Narrow" w:eastAsia="Arial Narrow" w:cs="Arial Narrow"/>
      <w:color w:val="000000"/>
      <w:spacing w:val="100"/>
      <w:w w:val="50"/>
      <w:position w:val="0"/>
      <w:sz w:val="13"/>
      <w:szCs w:val="13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oter" Target="footer95.xml"/><Relationship Id="rId98" Type="http://schemas.openxmlformats.org/officeDocument/2006/relationships/footer" Target="footer94.xml"/><Relationship Id="rId97" Type="http://schemas.openxmlformats.org/officeDocument/2006/relationships/footer" Target="footer93.xml"/><Relationship Id="rId96" Type="http://schemas.openxmlformats.org/officeDocument/2006/relationships/footer" Target="footer92.xml"/><Relationship Id="rId95" Type="http://schemas.openxmlformats.org/officeDocument/2006/relationships/footer" Target="footer91.xml"/><Relationship Id="rId94" Type="http://schemas.openxmlformats.org/officeDocument/2006/relationships/footer" Target="footer90.xml"/><Relationship Id="rId93" Type="http://schemas.openxmlformats.org/officeDocument/2006/relationships/footer" Target="footer89.xml"/><Relationship Id="rId92" Type="http://schemas.openxmlformats.org/officeDocument/2006/relationships/footer" Target="footer88.xml"/><Relationship Id="rId91" Type="http://schemas.openxmlformats.org/officeDocument/2006/relationships/footer" Target="footer87.xml"/><Relationship Id="rId90" Type="http://schemas.openxmlformats.org/officeDocument/2006/relationships/footer" Target="footer86.xml"/><Relationship Id="rId9" Type="http://schemas.openxmlformats.org/officeDocument/2006/relationships/footer" Target="footer5.xml"/><Relationship Id="rId89" Type="http://schemas.openxmlformats.org/officeDocument/2006/relationships/footer" Target="footer85.xml"/><Relationship Id="rId88" Type="http://schemas.openxmlformats.org/officeDocument/2006/relationships/footer" Target="footer84.xml"/><Relationship Id="rId87" Type="http://schemas.openxmlformats.org/officeDocument/2006/relationships/footer" Target="footer83.xml"/><Relationship Id="rId86" Type="http://schemas.openxmlformats.org/officeDocument/2006/relationships/footer" Target="footer82.xml"/><Relationship Id="rId85" Type="http://schemas.openxmlformats.org/officeDocument/2006/relationships/footer" Target="footer81.xml"/><Relationship Id="rId84" Type="http://schemas.openxmlformats.org/officeDocument/2006/relationships/footer" Target="footer80.xml"/><Relationship Id="rId83" Type="http://schemas.openxmlformats.org/officeDocument/2006/relationships/footer" Target="footer79.xml"/><Relationship Id="rId82" Type="http://schemas.openxmlformats.org/officeDocument/2006/relationships/footer" Target="footer78.xml"/><Relationship Id="rId81" Type="http://schemas.openxmlformats.org/officeDocument/2006/relationships/footer" Target="footer77.xml"/><Relationship Id="rId80" Type="http://schemas.openxmlformats.org/officeDocument/2006/relationships/footer" Target="footer76.xml"/><Relationship Id="rId8" Type="http://schemas.openxmlformats.org/officeDocument/2006/relationships/footer" Target="footer4.xml"/><Relationship Id="rId79" Type="http://schemas.openxmlformats.org/officeDocument/2006/relationships/footer" Target="footer75.xml"/><Relationship Id="rId78" Type="http://schemas.openxmlformats.org/officeDocument/2006/relationships/footer" Target="footer74.xml"/><Relationship Id="rId77" Type="http://schemas.openxmlformats.org/officeDocument/2006/relationships/footer" Target="footer73.xml"/><Relationship Id="rId76" Type="http://schemas.openxmlformats.org/officeDocument/2006/relationships/footer" Target="footer72.xml"/><Relationship Id="rId75" Type="http://schemas.openxmlformats.org/officeDocument/2006/relationships/footer" Target="footer71.xml"/><Relationship Id="rId74" Type="http://schemas.openxmlformats.org/officeDocument/2006/relationships/footer" Target="footer70.xml"/><Relationship Id="rId73" Type="http://schemas.openxmlformats.org/officeDocument/2006/relationships/footer" Target="footer69.xml"/><Relationship Id="rId72" Type="http://schemas.openxmlformats.org/officeDocument/2006/relationships/footer" Target="footer68.xml"/><Relationship Id="rId71" Type="http://schemas.openxmlformats.org/officeDocument/2006/relationships/footer" Target="footer67.xml"/><Relationship Id="rId70" Type="http://schemas.openxmlformats.org/officeDocument/2006/relationships/footer" Target="footer66.xml"/><Relationship Id="rId7" Type="http://schemas.openxmlformats.org/officeDocument/2006/relationships/footer" Target="footer3.xml"/><Relationship Id="rId69" Type="http://schemas.openxmlformats.org/officeDocument/2006/relationships/footer" Target="footer65.xml"/><Relationship Id="rId68" Type="http://schemas.openxmlformats.org/officeDocument/2006/relationships/footer" Target="footer64.xml"/><Relationship Id="rId67" Type="http://schemas.openxmlformats.org/officeDocument/2006/relationships/footer" Target="footer63.xml"/><Relationship Id="rId66" Type="http://schemas.openxmlformats.org/officeDocument/2006/relationships/footer" Target="footer62.xml"/><Relationship Id="rId65" Type="http://schemas.openxmlformats.org/officeDocument/2006/relationships/footer" Target="footer61.xml"/><Relationship Id="rId64" Type="http://schemas.openxmlformats.org/officeDocument/2006/relationships/footer" Target="footer60.xml"/><Relationship Id="rId632" Type="http://schemas.openxmlformats.org/officeDocument/2006/relationships/fontTable" Target="fontTable.xml"/><Relationship Id="rId631" Type="http://schemas.openxmlformats.org/officeDocument/2006/relationships/numbering" Target="numbering.xml"/><Relationship Id="rId630" Type="http://schemas.openxmlformats.org/officeDocument/2006/relationships/customXml" Target="../customXml/item1.xml"/><Relationship Id="rId63" Type="http://schemas.openxmlformats.org/officeDocument/2006/relationships/footer" Target="footer59.xml"/><Relationship Id="rId629" Type="http://schemas.openxmlformats.org/officeDocument/2006/relationships/image" Target="media/image3.png" TargetMode="External"/><Relationship Id="rId628" Type="http://schemas.openxmlformats.org/officeDocument/2006/relationships/image" Target="media/image3.png"/><Relationship Id="rId627" Type="http://schemas.openxmlformats.org/officeDocument/2006/relationships/image" Target="media/image2.png" TargetMode="External"/><Relationship Id="rId626" Type="http://schemas.openxmlformats.org/officeDocument/2006/relationships/image" Target="media/image2.png"/><Relationship Id="rId625" Type="http://schemas.openxmlformats.org/officeDocument/2006/relationships/image" Target="media/image1.png" TargetMode="External"/><Relationship Id="rId624" Type="http://schemas.openxmlformats.org/officeDocument/2006/relationships/image" Target="media/image1.png"/><Relationship Id="rId623" Type="http://schemas.openxmlformats.org/officeDocument/2006/relationships/theme" Target="theme/theme1.xml"/><Relationship Id="rId622" Type="http://schemas.openxmlformats.org/officeDocument/2006/relationships/footer" Target="footer610.xml"/><Relationship Id="rId621" Type="http://schemas.openxmlformats.org/officeDocument/2006/relationships/footer" Target="footer609.xml"/><Relationship Id="rId620" Type="http://schemas.openxmlformats.org/officeDocument/2006/relationships/footer" Target="footer608.xml"/><Relationship Id="rId62" Type="http://schemas.openxmlformats.org/officeDocument/2006/relationships/footer" Target="footer58.xml"/><Relationship Id="rId619" Type="http://schemas.openxmlformats.org/officeDocument/2006/relationships/footer" Target="footer607.xml"/><Relationship Id="rId618" Type="http://schemas.openxmlformats.org/officeDocument/2006/relationships/footer" Target="footer606.xml"/><Relationship Id="rId617" Type="http://schemas.openxmlformats.org/officeDocument/2006/relationships/footer" Target="footer605.xml"/><Relationship Id="rId616" Type="http://schemas.openxmlformats.org/officeDocument/2006/relationships/footer" Target="footer604.xml"/><Relationship Id="rId615" Type="http://schemas.openxmlformats.org/officeDocument/2006/relationships/footer" Target="footer603.xml"/><Relationship Id="rId614" Type="http://schemas.openxmlformats.org/officeDocument/2006/relationships/footer" Target="footer602.xml"/><Relationship Id="rId613" Type="http://schemas.openxmlformats.org/officeDocument/2006/relationships/footer" Target="footer601.xml"/><Relationship Id="rId612" Type="http://schemas.openxmlformats.org/officeDocument/2006/relationships/footer" Target="footer600.xml"/><Relationship Id="rId611" Type="http://schemas.openxmlformats.org/officeDocument/2006/relationships/footer" Target="footer599.xml"/><Relationship Id="rId610" Type="http://schemas.openxmlformats.org/officeDocument/2006/relationships/footer" Target="footer598.xml"/><Relationship Id="rId61" Type="http://schemas.openxmlformats.org/officeDocument/2006/relationships/footer" Target="footer57.xml"/><Relationship Id="rId609" Type="http://schemas.openxmlformats.org/officeDocument/2006/relationships/footer" Target="footer597.xml"/><Relationship Id="rId608" Type="http://schemas.openxmlformats.org/officeDocument/2006/relationships/footer" Target="footer596.xml"/><Relationship Id="rId607" Type="http://schemas.openxmlformats.org/officeDocument/2006/relationships/footer" Target="footer595.xml"/><Relationship Id="rId606" Type="http://schemas.openxmlformats.org/officeDocument/2006/relationships/footer" Target="footer594.xml"/><Relationship Id="rId605" Type="http://schemas.openxmlformats.org/officeDocument/2006/relationships/footer" Target="footer593.xml"/><Relationship Id="rId604" Type="http://schemas.openxmlformats.org/officeDocument/2006/relationships/footer" Target="footer592.xml"/><Relationship Id="rId603" Type="http://schemas.openxmlformats.org/officeDocument/2006/relationships/footer" Target="footer591.xml"/><Relationship Id="rId602" Type="http://schemas.openxmlformats.org/officeDocument/2006/relationships/footer" Target="footer590.xml"/><Relationship Id="rId601" Type="http://schemas.openxmlformats.org/officeDocument/2006/relationships/footer" Target="footer589.xml"/><Relationship Id="rId600" Type="http://schemas.openxmlformats.org/officeDocument/2006/relationships/footer" Target="footer588.xml"/><Relationship Id="rId60" Type="http://schemas.openxmlformats.org/officeDocument/2006/relationships/footer" Target="footer56.xml"/><Relationship Id="rId6" Type="http://schemas.openxmlformats.org/officeDocument/2006/relationships/footer" Target="footer2.xml"/><Relationship Id="rId599" Type="http://schemas.openxmlformats.org/officeDocument/2006/relationships/footer" Target="footer587.xml"/><Relationship Id="rId598" Type="http://schemas.openxmlformats.org/officeDocument/2006/relationships/footer" Target="footer586.xml"/><Relationship Id="rId597" Type="http://schemas.openxmlformats.org/officeDocument/2006/relationships/footer" Target="footer585.xml"/><Relationship Id="rId596" Type="http://schemas.openxmlformats.org/officeDocument/2006/relationships/footer" Target="footer584.xml"/><Relationship Id="rId595" Type="http://schemas.openxmlformats.org/officeDocument/2006/relationships/footer" Target="footer583.xml"/><Relationship Id="rId594" Type="http://schemas.openxmlformats.org/officeDocument/2006/relationships/footer" Target="footer582.xml"/><Relationship Id="rId593" Type="http://schemas.openxmlformats.org/officeDocument/2006/relationships/footer" Target="footer581.xml"/><Relationship Id="rId592" Type="http://schemas.openxmlformats.org/officeDocument/2006/relationships/footer" Target="footer580.xml"/><Relationship Id="rId591" Type="http://schemas.openxmlformats.org/officeDocument/2006/relationships/footer" Target="footer579.xml"/><Relationship Id="rId590" Type="http://schemas.openxmlformats.org/officeDocument/2006/relationships/footer" Target="footer578.xml"/><Relationship Id="rId59" Type="http://schemas.openxmlformats.org/officeDocument/2006/relationships/footer" Target="footer55.xml"/><Relationship Id="rId589" Type="http://schemas.openxmlformats.org/officeDocument/2006/relationships/footer" Target="footer577.xml"/><Relationship Id="rId588" Type="http://schemas.openxmlformats.org/officeDocument/2006/relationships/footer" Target="footer576.xml"/><Relationship Id="rId587" Type="http://schemas.openxmlformats.org/officeDocument/2006/relationships/footer" Target="footer575.xml"/><Relationship Id="rId586" Type="http://schemas.openxmlformats.org/officeDocument/2006/relationships/footer" Target="footer574.xml"/><Relationship Id="rId585" Type="http://schemas.openxmlformats.org/officeDocument/2006/relationships/footer" Target="footer573.xml"/><Relationship Id="rId584" Type="http://schemas.openxmlformats.org/officeDocument/2006/relationships/footer" Target="footer572.xml"/><Relationship Id="rId583" Type="http://schemas.openxmlformats.org/officeDocument/2006/relationships/footer" Target="footer571.xml"/><Relationship Id="rId582" Type="http://schemas.openxmlformats.org/officeDocument/2006/relationships/footer" Target="footer570.xml"/><Relationship Id="rId581" Type="http://schemas.openxmlformats.org/officeDocument/2006/relationships/footer" Target="footer569.xml"/><Relationship Id="rId580" Type="http://schemas.openxmlformats.org/officeDocument/2006/relationships/footer" Target="footer568.xml"/><Relationship Id="rId58" Type="http://schemas.openxmlformats.org/officeDocument/2006/relationships/footer" Target="footer54.xml"/><Relationship Id="rId579" Type="http://schemas.openxmlformats.org/officeDocument/2006/relationships/footer" Target="footer567.xml"/><Relationship Id="rId578" Type="http://schemas.openxmlformats.org/officeDocument/2006/relationships/footer" Target="footer566.xml"/><Relationship Id="rId577" Type="http://schemas.openxmlformats.org/officeDocument/2006/relationships/footer" Target="footer565.xml"/><Relationship Id="rId576" Type="http://schemas.openxmlformats.org/officeDocument/2006/relationships/footer" Target="footer564.xml"/><Relationship Id="rId575" Type="http://schemas.openxmlformats.org/officeDocument/2006/relationships/footer" Target="footer563.xml"/><Relationship Id="rId574" Type="http://schemas.openxmlformats.org/officeDocument/2006/relationships/footer" Target="footer562.xml"/><Relationship Id="rId573" Type="http://schemas.openxmlformats.org/officeDocument/2006/relationships/footer" Target="footer561.xml"/><Relationship Id="rId572" Type="http://schemas.openxmlformats.org/officeDocument/2006/relationships/footer" Target="footer560.xml"/><Relationship Id="rId571" Type="http://schemas.openxmlformats.org/officeDocument/2006/relationships/footer" Target="footer559.xml"/><Relationship Id="rId570" Type="http://schemas.openxmlformats.org/officeDocument/2006/relationships/footer" Target="footer558.xml"/><Relationship Id="rId57" Type="http://schemas.openxmlformats.org/officeDocument/2006/relationships/footer" Target="footer53.xml"/><Relationship Id="rId569" Type="http://schemas.openxmlformats.org/officeDocument/2006/relationships/footer" Target="footer557.xml"/><Relationship Id="rId568" Type="http://schemas.openxmlformats.org/officeDocument/2006/relationships/footer" Target="footer556.xml"/><Relationship Id="rId567" Type="http://schemas.openxmlformats.org/officeDocument/2006/relationships/footer" Target="footer555.xml"/><Relationship Id="rId566" Type="http://schemas.openxmlformats.org/officeDocument/2006/relationships/footer" Target="footer554.xml"/><Relationship Id="rId565" Type="http://schemas.openxmlformats.org/officeDocument/2006/relationships/footer" Target="footer553.xml"/><Relationship Id="rId564" Type="http://schemas.openxmlformats.org/officeDocument/2006/relationships/footer" Target="footer552.xml"/><Relationship Id="rId563" Type="http://schemas.openxmlformats.org/officeDocument/2006/relationships/footer" Target="footer551.xml"/><Relationship Id="rId562" Type="http://schemas.openxmlformats.org/officeDocument/2006/relationships/footer" Target="footer550.xml"/><Relationship Id="rId561" Type="http://schemas.openxmlformats.org/officeDocument/2006/relationships/footer" Target="footer549.xml"/><Relationship Id="rId560" Type="http://schemas.openxmlformats.org/officeDocument/2006/relationships/footer" Target="footer548.xml"/><Relationship Id="rId56" Type="http://schemas.openxmlformats.org/officeDocument/2006/relationships/footer" Target="footer52.xml"/><Relationship Id="rId559" Type="http://schemas.openxmlformats.org/officeDocument/2006/relationships/footer" Target="footer547.xml"/><Relationship Id="rId558" Type="http://schemas.openxmlformats.org/officeDocument/2006/relationships/footer" Target="footer546.xml"/><Relationship Id="rId557" Type="http://schemas.openxmlformats.org/officeDocument/2006/relationships/footer" Target="footer545.xml"/><Relationship Id="rId556" Type="http://schemas.openxmlformats.org/officeDocument/2006/relationships/footer" Target="footer544.xml"/><Relationship Id="rId555" Type="http://schemas.openxmlformats.org/officeDocument/2006/relationships/footer" Target="footer543.xml"/><Relationship Id="rId554" Type="http://schemas.openxmlformats.org/officeDocument/2006/relationships/footer" Target="footer542.xml"/><Relationship Id="rId553" Type="http://schemas.openxmlformats.org/officeDocument/2006/relationships/header" Target="header8.xml"/><Relationship Id="rId552" Type="http://schemas.openxmlformats.org/officeDocument/2006/relationships/footer" Target="footer541.xml"/><Relationship Id="rId551" Type="http://schemas.openxmlformats.org/officeDocument/2006/relationships/footer" Target="footer540.xml"/><Relationship Id="rId550" Type="http://schemas.openxmlformats.org/officeDocument/2006/relationships/footer" Target="footer539.xml"/><Relationship Id="rId55" Type="http://schemas.openxmlformats.org/officeDocument/2006/relationships/footer" Target="footer51.xml"/><Relationship Id="rId549" Type="http://schemas.openxmlformats.org/officeDocument/2006/relationships/header" Target="header7.xml"/><Relationship Id="rId548" Type="http://schemas.openxmlformats.org/officeDocument/2006/relationships/footer" Target="footer538.xml"/><Relationship Id="rId547" Type="http://schemas.openxmlformats.org/officeDocument/2006/relationships/footer" Target="footer537.xml"/><Relationship Id="rId546" Type="http://schemas.openxmlformats.org/officeDocument/2006/relationships/footer" Target="footer536.xml"/><Relationship Id="rId545" Type="http://schemas.openxmlformats.org/officeDocument/2006/relationships/footer" Target="footer535.xml"/><Relationship Id="rId544" Type="http://schemas.openxmlformats.org/officeDocument/2006/relationships/footer" Target="footer534.xml"/><Relationship Id="rId543" Type="http://schemas.openxmlformats.org/officeDocument/2006/relationships/footer" Target="footer533.xml"/><Relationship Id="rId542" Type="http://schemas.openxmlformats.org/officeDocument/2006/relationships/footer" Target="footer532.xml"/><Relationship Id="rId541" Type="http://schemas.openxmlformats.org/officeDocument/2006/relationships/footer" Target="footer531.xml"/><Relationship Id="rId540" Type="http://schemas.openxmlformats.org/officeDocument/2006/relationships/footer" Target="footer530.xml"/><Relationship Id="rId54" Type="http://schemas.openxmlformats.org/officeDocument/2006/relationships/footer" Target="footer50.xml"/><Relationship Id="rId539" Type="http://schemas.openxmlformats.org/officeDocument/2006/relationships/footer" Target="footer529.xml"/><Relationship Id="rId538" Type="http://schemas.openxmlformats.org/officeDocument/2006/relationships/footer" Target="footer528.xml"/><Relationship Id="rId537" Type="http://schemas.openxmlformats.org/officeDocument/2006/relationships/footer" Target="footer527.xml"/><Relationship Id="rId536" Type="http://schemas.openxmlformats.org/officeDocument/2006/relationships/footer" Target="footer526.xml"/><Relationship Id="rId535" Type="http://schemas.openxmlformats.org/officeDocument/2006/relationships/footer" Target="footer525.xml"/><Relationship Id="rId534" Type="http://schemas.openxmlformats.org/officeDocument/2006/relationships/footer" Target="footer524.xml"/><Relationship Id="rId533" Type="http://schemas.openxmlformats.org/officeDocument/2006/relationships/footer" Target="footer523.xml"/><Relationship Id="rId532" Type="http://schemas.openxmlformats.org/officeDocument/2006/relationships/footer" Target="footer522.xml"/><Relationship Id="rId531" Type="http://schemas.openxmlformats.org/officeDocument/2006/relationships/footer" Target="footer521.xml"/><Relationship Id="rId530" Type="http://schemas.openxmlformats.org/officeDocument/2006/relationships/footer" Target="footer520.xml"/><Relationship Id="rId53" Type="http://schemas.openxmlformats.org/officeDocument/2006/relationships/footer" Target="footer49.xml"/><Relationship Id="rId529" Type="http://schemas.openxmlformats.org/officeDocument/2006/relationships/footer" Target="footer519.xml"/><Relationship Id="rId528" Type="http://schemas.openxmlformats.org/officeDocument/2006/relationships/footer" Target="footer518.xml"/><Relationship Id="rId527" Type="http://schemas.openxmlformats.org/officeDocument/2006/relationships/footer" Target="footer517.xml"/><Relationship Id="rId526" Type="http://schemas.openxmlformats.org/officeDocument/2006/relationships/footer" Target="footer516.xml"/><Relationship Id="rId525" Type="http://schemas.openxmlformats.org/officeDocument/2006/relationships/footer" Target="footer515.xml"/><Relationship Id="rId524" Type="http://schemas.openxmlformats.org/officeDocument/2006/relationships/footer" Target="footer514.xml"/><Relationship Id="rId523" Type="http://schemas.openxmlformats.org/officeDocument/2006/relationships/footer" Target="footer513.xml"/><Relationship Id="rId522" Type="http://schemas.openxmlformats.org/officeDocument/2006/relationships/footer" Target="footer512.xml"/><Relationship Id="rId521" Type="http://schemas.openxmlformats.org/officeDocument/2006/relationships/footer" Target="footer511.xml"/><Relationship Id="rId520" Type="http://schemas.openxmlformats.org/officeDocument/2006/relationships/footer" Target="footer510.xml"/><Relationship Id="rId52" Type="http://schemas.openxmlformats.org/officeDocument/2006/relationships/footer" Target="footer48.xml"/><Relationship Id="rId519" Type="http://schemas.openxmlformats.org/officeDocument/2006/relationships/footer" Target="footer509.xml"/><Relationship Id="rId518" Type="http://schemas.openxmlformats.org/officeDocument/2006/relationships/footer" Target="footer508.xml"/><Relationship Id="rId517" Type="http://schemas.openxmlformats.org/officeDocument/2006/relationships/footer" Target="footer507.xml"/><Relationship Id="rId516" Type="http://schemas.openxmlformats.org/officeDocument/2006/relationships/footer" Target="footer506.xml"/><Relationship Id="rId515" Type="http://schemas.openxmlformats.org/officeDocument/2006/relationships/footer" Target="footer505.xml"/><Relationship Id="rId514" Type="http://schemas.openxmlformats.org/officeDocument/2006/relationships/footer" Target="footer504.xml"/><Relationship Id="rId513" Type="http://schemas.openxmlformats.org/officeDocument/2006/relationships/footer" Target="footer503.xml"/><Relationship Id="rId512" Type="http://schemas.openxmlformats.org/officeDocument/2006/relationships/footer" Target="footer502.xml"/><Relationship Id="rId511" Type="http://schemas.openxmlformats.org/officeDocument/2006/relationships/footer" Target="footer501.xml"/><Relationship Id="rId510" Type="http://schemas.openxmlformats.org/officeDocument/2006/relationships/footer" Target="footer500.xml"/><Relationship Id="rId51" Type="http://schemas.openxmlformats.org/officeDocument/2006/relationships/footer" Target="footer47.xml"/><Relationship Id="rId509" Type="http://schemas.openxmlformats.org/officeDocument/2006/relationships/header" Target="header6.xml"/><Relationship Id="rId508" Type="http://schemas.openxmlformats.org/officeDocument/2006/relationships/footer" Target="footer499.xml"/><Relationship Id="rId507" Type="http://schemas.openxmlformats.org/officeDocument/2006/relationships/footer" Target="footer498.xml"/><Relationship Id="rId506" Type="http://schemas.openxmlformats.org/officeDocument/2006/relationships/footer" Target="footer497.xml"/><Relationship Id="rId505" Type="http://schemas.openxmlformats.org/officeDocument/2006/relationships/header" Target="header5.xml"/><Relationship Id="rId504" Type="http://schemas.openxmlformats.org/officeDocument/2006/relationships/footer" Target="footer496.xml"/><Relationship Id="rId503" Type="http://schemas.openxmlformats.org/officeDocument/2006/relationships/footer" Target="footer495.xml"/><Relationship Id="rId502" Type="http://schemas.openxmlformats.org/officeDocument/2006/relationships/footer" Target="footer494.xml"/><Relationship Id="rId501" Type="http://schemas.openxmlformats.org/officeDocument/2006/relationships/footer" Target="footer493.xml"/><Relationship Id="rId500" Type="http://schemas.openxmlformats.org/officeDocument/2006/relationships/footer" Target="footer492.xml"/><Relationship Id="rId50" Type="http://schemas.openxmlformats.org/officeDocument/2006/relationships/footer" Target="footer46.xml"/><Relationship Id="rId5" Type="http://schemas.openxmlformats.org/officeDocument/2006/relationships/footer" Target="footer1.xml"/><Relationship Id="rId499" Type="http://schemas.openxmlformats.org/officeDocument/2006/relationships/footer" Target="footer491.xml"/><Relationship Id="rId498" Type="http://schemas.openxmlformats.org/officeDocument/2006/relationships/footer" Target="footer490.xml"/><Relationship Id="rId497" Type="http://schemas.openxmlformats.org/officeDocument/2006/relationships/footer" Target="footer489.xml"/><Relationship Id="rId496" Type="http://schemas.openxmlformats.org/officeDocument/2006/relationships/footer" Target="footer488.xml"/><Relationship Id="rId495" Type="http://schemas.openxmlformats.org/officeDocument/2006/relationships/footer" Target="footer487.xml"/><Relationship Id="rId494" Type="http://schemas.openxmlformats.org/officeDocument/2006/relationships/footer" Target="footer486.xml"/><Relationship Id="rId493" Type="http://schemas.openxmlformats.org/officeDocument/2006/relationships/footer" Target="footer485.xml"/><Relationship Id="rId492" Type="http://schemas.openxmlformats.org/officeDocument/2006/relationships/footer" Target="footer484.xml"/><Relationship Id="rId491" Type="http://schemas.openxmlformats.org/officeDocument/2006/relationships/footer" Target="footer483.xml"/><Relationship Id="rId490" Type="http://schemas.openxmlformats.org/officeDocument/2006/relationships/footer" Target="footer482.xml"/><Relationship Id="rId49" Type="http://schemas.openxmlformats.org/officeDocument/2006/relationships/footer" Target="footer45.xml"/><Relationship Id="rId489" Type="http://schemas.openxmlformats.org/officeDocument/2006/relationships/footer" Target="footer481.xml"/><Relationship Id="rId488" Type="http://schemas.openxmlformats.org/officeDocument/2006/relationships/footer" Target="footer480.xml"/><Relationship Id="rId487" Type="http://schemas.openxmlformats.org/officeDocument/2006/relationships/footer" Target="footer479.xml"/><Relationship Id="rId486" Type="http://schemas.openxmlformats.org/officeDocument/2006/relationships/header" Target="header4.xml"/><Relationship Id="rId485" Type="http://schemas.openxmlformats.org/officeDocument/2006/relationships/footer" Target="footer478.xml"/><Relationship Id="rId484" Type="http://schemas.openxmlformats.org/officeDocument/2006/relationships/footer" Target="footer477.xml"/><Relationship Id="rId483" Type="http://schemas.openxmlformats.org/officeDocument/2006/relationships/footer" Target="footer476.xml"/><Relationship Id="rId482" Type="http://schemas.openxmlformats.org/officeDocument/2006/relationships/header" Target="header3.xml"/><Relationship Id="rId481" Type="http://schemas.openxmlformats.org/officeDocument/2006/relationships/footer" Target="footer475.xml"/><Relationship Id="rId480" Type="http://schemas.openxmlformats.org/officeDocument/2006/relationships/footer" Target="footer474.xml"/><Relationship Id="rId48" Type="http://schemas.openxmlformats.org/officeDocument/2006/relationships/footer" Target="footer44.xml"/><Relationship Id="rId479" Type="http://schemas.openxmlformats.org/officeDocument/2006/relationships/footer" Target="footer473.xml"/><Relationship Id="rId478" Type="http://schemas.openxmlformats.org/officeDocument/2006/relationships/footer" Target="footer472.xml"/><Relationship Id="rId477" Type="http://schemas.openxmlformats.org/officeDocument/2006/relationships/footer" Target="footer471.xml"/><Relationship Id="rId476" Type="http://schemas.openxmlformats.org/officeDocument/2006/relationships/footer" Target="footer470.xml"/><Relationship Id="rId475" Type="http://schemas.openxmlformats.org/officeDocument/2006/relationships/footer" Target="footer469.xml"/><Relationship Id="rId474" Type="http://schemas.openxmlformats.org/officeDocument/2006/relationships/footer" Target="footer468.xml"/><Relationship Id="rId473" Type="http://schemas.openxmlformats.org/officeDocument/2006/relationships/footer" Target="footer467.xml"/><Relationship Id="rId472" Type="http://schemas.openxmlformats.org/officeDocument/2006/relationships/footer" Target="footer466.xml"/><Relationship Id="rId471" Type="http://schemas.openxmlformats.org/officeDocument/2006/relationships/footer" Target="footer465.xml"/><Relationship Id="rId470" Type="http://schemas.openxmlformats.org/officeDocument/2006/relationships/footer" Target="footer464.xml"/><Relationship Id="rId47" Type="http://schemas.openxmlformats.org/officeDocument/2006/relationships/footer" Target="footer43.xml"/><Relationship Id="rId469" Type="http://schemas.openxmlformats.org/officeDocument/2006/relationships/footer" Target="footer463.xml"/><Relationship Id="rId468" Type="http://schemas.openxmlformats.org/officeDocument/2006/relationships/footer" Target="footer462.xml"/><Relationship Id="rId467" Type="http://schemas.openxmlformats.org/officeDocument/2006/relationships/footer" Target="footer461.xml"/><Relationship Id="rId466" Type="http://schemas.openxmlformats.org/officeDocument/2006/relationships/footer" Target="footer460.xml"/><Relationship Id="rId465" Type="http://schemas.openxmlformats.org/officeDocument/2006/relationships/footer" Target="footer459.xml"/><Relationship Id="rId464" Type="http://schemas.openxmlformats.org/officeDocument/2006/relationships/footer" Target="footer458.xml"/><Relationship Id="rId463" Type="http://schemas.openxmlformats.org/officeDocument/2006/relationships/footer" Target="footer457.xml"/><Relationship Id="rId462" Type="http://schemas.openxmlformats.org/officeDocument/2006/relationships/footer" Target="footer456.xml"/><Relationship Id="rId461" Type="http://schemas.openxmlformats.org/officeDocument/2006/relationships/footer" Target="footer455.xml"/><Relationship Id="rId460" Type="http://schemas.openxmlformats.org/officeDocument/2006/relationships/footer" Target="footer454.xml"/><Relationship Id="rId46" Type="http://schemas.openxmlformats.org/officeDocument/2006/relationships/footer" Target="footer42.xml"/><Relationship Id="rId459" Type="http://schemas.openxmlformats.org/officeDocument/2006/relationships/footer" Target="footer453.xml"/><Relationship Id="rId458" Type="http://schemas.openxmlformats.org/officeDocument/2006/relationships/footer" Target="footer452.xml"/><Relationship Id="rId457" Type="http://schemas.openxmlformats.org/officeDocument/2006/relationships/footer" Target="footer451.xml"/><Relationship Id="rId456" Type="http://schemas.openxmlformats.org/officeDocument/2006/relationships/footer" Target="footer450.xml"/><Relationship Id="rId455" Type="http://schemas.openxmlformats.org/officeDocument/2006/relationships/footer" Target="footer449.xml"/><Relationship Id="rId454" Type="http://schemas.openxmlformats.org/officeDocument/2006/relationships/footer" Target="footer448.xml"/><Relationship Id="rId453" Type="http://schemas.openxmlformats.org/officeDocument/2006/relationships/footer" Target="footer447.xml"/><Relationship Id="rId452" Type="http://schemas.openxmlformats.org/officeDocument/2006/relationships/footer" Target="footer446.xml"/><Relationship Id="rId451" Type="http://schemas.openxmlformats.org/officeDocument/2006/relationships/footer" Target="footer445.xml"/><Relationship Id="rId450" Type="http://schemas.openxmlformats.org/officeDocument/2006/relationships/footer" Target="footer444.xml"/><Relationship Id="rId45" Type="http://schemas.openxmlformats.org/officeDocument/2006/relationships/footer" Target="footer41.xml"/><Relationship Id="rId449" Type="http://schemas.openxmlformats.org/officeDocument/2006/relationships/footer" Target="footer443.xml"/><Relationship Id="rId448" Type="http://schemas.openxmlformats.org/officeDocument/2006/relationships/footer" Target="footer442.xml"/><Relationship Id="rId447" Type="http://schemas.openxmlformats.org/officeDocument/2006/relationships/footer" Target="footer441.xml"/><Relationship Id="rId446" Type="http://schemas.openxmlformats.org/officeDocument/2006/relationships/footer" Target="footer440.xml"/><Relationship Id="rId445" Type="http://schemas.openxmlformats.org/officeDocument/2006/relationships/footer" Target="footer439.xml"/><Relationship Id="rId444" Type="http://schemas.openxmlformats.org/officeDocument/2006/relationships/footer" Target="footer438.xml"/><Relationship Id="rId443" Type="http://schemas.openxmlformats.org/officeDocument/2006/relationships/footer" Target="footer437.xml"/><Relationship Id="rId442" Type="http://schemas.openxmlformats.org/officeDocument/2006/relationships/footer" Target="footer436.xml"/><Relationship Id="rId441" Type="http://schemas.openxmlformats.org/officeDocument/2006/relationships/footer" Target="footer435.xml"/><Relationship Id="rId440" Type="http://schemas.openxmlformats.org/officeDocument/2006/relationships/footer" Target="footer434.xml"/><Relationship Id="rId44" Type="http://schemas.openxmlformats.org/officeDocument/2006/relationships/footer" Target="footer40.xml"/><Relationship Id="rId439" Type="http://schemas.openxmlformats.org/officeDocument/2006/relationships/footer" Target="footer433.xml"/><Relationship Id="rId438" Type="http://schemas.openxmlformats.org/officeDocument/2006/relationships/footer" Target="footer432.xml"/><Relationship Id="rId437" Type="http://schemas.openxmlformats.org/officeDocument/2006/relationships/footer" Target="footer431.xml"/><Relationship Id="rId436" Type="http://schemas.openxmlformats.org/officeDocument/2006/relationships/footer" Target="footer430.xml"/><Relationship Id="rId435" Type="http://schemas.openxmlformats.org/officeDocument/2006/relationships/footer" Target="footer429.xml"/><Relationship Id="rId434" Type="http://schemas.openxmlformats.org/officeDocument/2006/relationships/footer" Target="footer428.xml"/><Relationship Id="rId433" Type="http://schemas.openxmlformats.org/officeDocument/2006/relationships/footer" Target="footer427.xml"/><Relationship Id="rId432" Type="http://schemas.openxmlformats.org/officeDocument/2006/relationships/footer" Target="footer426.xml"/><Relationship Id="rId431" Type="http://schemas.openxmlformats.org/officeDocument/2006/relationships/footer" Target="footer425.xml"/><Relationship Id="rId430" Type="http://schemas.openxmlformats.org/officeDocument/2006/relationships/footer" Target="footer424.xml"/><Relationship Id="rId43" Type="http://schemas.openxmlformats.org/officeDocument/2006/relationships/footer" Target="footer39.xml"/><Relationship Id="rId429" Type="http://schemas.openxmlformats.org/officeDocument/2006/relationships/footer" Target="footer423.xml"/><Relationship Id="rId428" Type="http://schemas.openxmlformats.org/officeDocument/2006/relationships/footer" Target="footer422.xml"/><Relationship Id="rId427" Type="http://schemas.openxmlformats.org/officeDocument/2006/relationships/footer" Target="footer421.xml"/><Relationship Id="rId426" Type="http://schemas.openxmlformats.org/officeDocument/2006/relationships/footer" Target="footer420.xml"/><Relationship Id="rId425" Type="http://schemas.openxmlformats.org/officeDocument/2006/relationships/footer" Target="footer419.xml"/><Relationship Id="rId424" Type="http://schemas.openxmlformats.org/officeDocument/2006/relationships/footer" Target="footer418.xml"/><Relationship Id="rId423" Type="http://schemas.openxmlformats.org/officeDocument/2006/relationships/footer" Target="footer417.xml"/><Relationship Id="rId422" Type="http://schemas.openxmlformats.org/officeDocument/2006/relationships/footer" Target="footer416.xml"/><Relationship Id="rId421" Type="http://schemas.openxmlformats.org/officeDocument/2006/relationships/footer" Target="footer415.xml"/><Relationship Id="rId420" Type="http://schemas.openxmlformats.org/officeDocument/2006/relationships/footer" Target="footer414.xml"/><Relationship Id="rId42" Type="http://schemas.openxmlformats.org/officeDocument/2006/relationships/footer" Target="footer38.xml"/><Relationship Id="rId419" Type="http://schemas.openxmlformats.org/officeDocument/2006/relationships/footer" Target="footer413.xml"/><Relationship Id="rId418" Type="http://schemas.openxmlformats.org/officeDocument/2006/relationships/footer" Target="footer412.xml"/><Relationship Id="rId417" Type="http://schemas.openxmlformats.org/officeDocument/2006/relationships/footer" Target="footer411.xml"/><Relationship Id="rId416" Type="http://schemas.openxmlformats.org/officeDocument/2006/relationships/footer" Target="footer410.xml"/><Relationship Id="rId415" Type="http://schemas.openxmlformats.org/officeDocument/2006/relationships/footer" Target="footer409.xml"/><Relationship Id="rId414" Type="http://schemas.openxmlformats.org/officeDocument/2006/relationships/footer" Target="footer408.xml"/><Relationship Id="rId413" Type="http://schemas.openxmlformats.org/officeDocument/2006/relationships/footer" Target="footer407.xml"/><Relationship Id="rId412" Type="http://schemas.openxmlformats.org/officeDocument/2006/relationships/footer" Target="footer406.xml"/><Relationship Id="rId411" Type="http://schemas.openxmlformats.org/officeDocument/2006/relationships/footer" Target="footer405.xml"/><Relationship Id="rId410" Type="http://schemas.openxmlformats.org/officeDocument/2006/relationships/footer" Target="footer404.xml"/><Relationship Id="rId41" Type="http://schemas.openxmlformats.org/officeDocument/2006/relationships/footer" Target="footer37.xml"/><Relationship Id="rId409" Type="http://schemas.openxmlformats.org/officeDocument/2006/relationships/footer" Target="footer403.xml"/><Relationship Id="rId408" Type="http://schemas.openxmlformats.org/officeDocument/2006/relationships/footer" Target="footer402.xml"/><Relationship Id="rId407" Type="http://schemas.openxmlformats.org/officeDocument/2006/relationships/footer" Target="footer401.xml"/><Relationship Id="rId406" Type="http://schemas.openxmlformats.org/officeDocument/2006/relationships/footer" Target="footer400.xml"/><Relationship Id="rId405" Type="http://schemas.openxmlformats.org/officeDocument/2006/relationships/footer" Target="footer399.xml"/><Relationship Id="rId404" Type="http://schemas.openxmlformats.org/officeDocument/2006/relationships/footer" Target="footer398.xml"/><Relationship Id="rId403" Type="http://schemas.openxmlformats.org/officeDocument/2006/relationships/footer" Target="footer397.xml"/><Relationship Id="rId402" Type="http://schemas.openxmlformats.org/officeDocument/2006/relationships/footer" Target="footer396.xml"/><Relationship Id="rId401" Type="http://schemas.openxmlformats.org/officeDocument/2006/relationships/footer" Target="footer395.xml"/><Relationship Id="rId400" Type="http://schemas.openxmlformats.org/officeDocument/2006/relationships/footer" Target="footer394.xml"/><Relationship Id="rId40" Type="http://schemas.openxmlformats.org/officeDocument/2006/relationships/footer" Target="footer36.xml"/><Relationship Id="rId4" Type="http://schemas.openxmlformats.org/officeDocument/2006/relationships/endnotes" Target="endnotes.xml"/><Relationship Id="rId399" Type="http://schemas.openxmlformats.org/officeDocument/2006/relationships/footer" Target="footer393.xml"/><Relationship Id="rId398" Type="http://schemas.openxmlformats.org/officeDocument/2006/relationships/footer" Target="footer392.xml"/><Relationship Id="rId397" Type="http://schemas.openxmlformats.org/officeDocument/2006/relationships/footer" Target="footer391.xml"/><Relationship Id="rId396" Type="http://schemas.openxmlformats.org/officeDocument/2006/relationships/footer" Target="footer390.xml"/><Relationship Id="rId395" Type="http://schemas.openxmlformats.org/officeDocument/2006/relationships/footer" Target="footer389.xml"/><Relationship Id="rId394" Type="http://schemas.openxmlformats.org/officeDocument/2006/relationships/footer" Target="footer388.xml"/><Relationship Id="rId393" Type="http://schemas.openxmlformats.org/officeDocument/2006/relationships/footer" Target="footer387.xml"/><Relationship Id="rId392" Type="http://schemas.openxmlformats.org/officeDocument/2006/relationships/footer" Target="footer386.xml"/><Relationship Id="rId391" Type="http://schemas.openxmlformats.org/officeDocument/2006/relationships/footer" Target="footer385.xml"/><Relationship Id="rId390" Type="http://schemas.openxmlformats.org/officeDocument/2006/relationships/footer" Target="footer384.xml"/><Relationship Id="rId39" Type="http://schemas.openxmlformats.org/officeDocument/2006/relationships/footer" Target="footer35.xml"/><Relationship Id="rId389" Type="http://schemas.openxmlformats.org/officeDocument/2006/relationships/footer" Target="footer383.xml"/><Relationship Id="rId388" Type="http://schemas.openxmlformats.org/officeDocument/2006/relationships/footer" Target="footer382.xml"/><Relationship Id="rId387" Type="http://schemas.openxmlformats.org/officeDocument/2006/relationships/footer" Target="footer381.xml"/><Relationship Id="rId386" Type="http://schemas.openxmlformats.org/officeDocument/2006/relationships/footer" Target="footer380.xml"/><Relationship Id="rId385" Type="http://schemas.openxmlformats.org/officeDocument/2006/relationships/footer" Target="footer379.xml"/><Relationship Id="rId384" Type="http://schemas.openxmlformats.org/officeDocument/2006/relationships/footer" Target="footer378.xml"/><Relationship Id="rId383" Type="http://schemas.openxmlformats.org/officeDocument/2006/relationships/footer" Target="footer377.xml"/><Relationship Id="rId382" Type="http://schemas.openxmlformats.org/officeDocument/2006/relationships/footer" Target="footer376.xml"/><Relationship Id="rId381" Type="http://schemas.openxmlformats.org/officeDocument/2006/relationships/footer" Target="footer375.xml"/><Relationship Id="rId380" Type="http://schemas.openxmlformats.org/officeDocument/2006/relationships/footer" Target="footer374.xml"/><Relationship Id="rId38" Type="http://schemas.openxmlformats.org/officeDocument/2006/relationships/footer" Target="footer34.xml"/><Relationship Id="rId379" Type="http://schemas.openxmlformats.org/officeDocument/2006/relationships/footer" Target="footer373.xml"/><Relationship Id="rId378" Type="http://schemas.openxmlformats.org/officeDocument/2006/relationships/footer" Target="footer372.xml"/><Relationship Id="rId377" Type="http://schemas.openxmlformats.org/officeDocument/2006/relationships/header" Target="header2.xml"/><Relationship Id="rId376" Type="http://schemas.openxmlformats.org/officeDocument/2006/relationships/footer" Target="footer371.xml"/><Relationship Id="rId375" Type="http://schemas.openxmlformats.org/officeDocument/2006/relationships/footer" Target="footer370.xml"/><Relationship Id="rId374" Type="http://schemas.openxmlformats.org/officeDocument/2006/relationships/footer" Target="footer369.xml"/><Relationship Id="rId373" Type="http://schemas.openxmlformats.org/officeDocument/2006/relationships/header" Target="header1.xml"/><Relationship Id="rId372" Type="http://schemas.openxmlformats.org/officeDocument/2006/relationships/footer" Target="footer368.xml"/><Relationship Id="rId371" Type="http://schemas.openxmlformats.org/officeDocument/2006/relationships/footer" Target="footer367.xml"/><Relationship Id="rId370" Type="http://schemas.openxmlformats.org/officeDocument/2006/relationships/footer" Target="footer366.xml"/><Relationship Id="rId37" Type="http://schemas.openxmlformats.org/officeDocument/2006/relationships/footer" Target="footer33.xml"/><Relationship Id="rId369" Type="http://schemas.openxmlformats.org/officeDocument/2006/relationships/footer" Target="footer365.xml"/><Relationship Id="rId368" Type="http://schemas.openxmlformats.org/officeDocument/2006/relationships/footer" Target="footer364.xml"/><Relationship Id="rId367" Type="http://schemas.openxmlformats.org/officeDocument/2006/relationships/footer" Target="footer363.xml"/><Relationship Id="rId366" Type="http://schemas.openxmlformats.org/officeDocument/2006/relationships/footer" Target="footer362.xml"/><Relationship Id="rId365" Type="http://schemas.openxmlformats.org/officeDocument/2006/relationships/footer" Target="footer361.xml"/><Relationship Id="rId364" Type="http://schemas.openxmlformats.org/officeDocument/2006/relationships/footer" Target="footer360.xml"/><Relationship Id="rId363" Type="http://schemas.openxmlformats.org/officeDocument/2006/relationships/footer" Target="footer359.xml"/><Relationship Id="rId362" Type="http://schemas.openxmlformats.org/officeDocument/2006/relationships/footer" Target="footer358.xml"/><Relationship Id="rId361" Type="http://schemas.openxmlformats.org/officeDocument/2006/relationships/footer" Target="footer357.xml"/><Relationship Id="rId360" Type="http://schemas.openxmlformats.org/officeDocument/2006/relationships/footer" Target="footer356.xml"/><Relationship Id="rId36" Type="http://schemas.openxmlformats.org/officeDocument/2006/relationships/footer" Target="footer32.xml"/><Relationship Id="rId359" Type="http://schemas.openxmlformats.org/officeDocument/2006/relationships/footer" Target="footer355.xml"/><Relationship Id="rId358" Type="http://schemas.openxmlformats.org/officeDocument/2006/relationships/footer" Target="footer354.xml"/><Relationship Id="rId357" Type="http://schemas.openxmlformats.org/officeDocument/2006/relationships/footer" Target="footer353.xml"/><Relationship Id="rId356" Type="http://schemas.openxmlformats.org/officeDocument/2006/relationships/footer" Target="footer352.xml"/><Relationship Id="rId355" Type="http://schemas.openxmlformats.org/officeDocument/2006/relationships/footer" Target="footer351.xml"/><Relationship Id="rId354" Type="http://schemas.openxmlformats.org/officeDocument/2006/relationships/footer" Target="footer350.xml"/><Relationship Id="rId353" Type="http://schemas.openxmlformats.org/officeDocument/2006/relationships/footer" Target="footer349.xml"/><Relationship Id="rId352" Type="http://schemas.openxmlformats.org/officeDocument/2006/relationships/footer" Target="footer348.xml"/><Relationship Id="rId351" Type="http://schemas.openxmlformats.org/officeDocument/2006/relationships/footer" Target="footer347.xml"/><Relationship Id="rId350" Type="http://schemas.openxmlformats.org/officeDocument/2006/relationships/footer" Target="footer346.xml"/><Relationship Id="rId35" Type="http://schemas.openxmlformats.org/officeDocument/2006/relationships/footer" Target="footer31.xml"/><Relationship Id="rId349" Type="http://schemas.openxmlformats.org/officeDocument/2006/relationships/footer" Target="footer345.xml"/><Relationship Id="rId348" Type="http://schemas.openxmlformats.org/officeDocument/2006/relationships/footer" Target="footer344.xml"/><Relationship Id="rId347" Type="http://schemas.openxmlformats.org/officeDocument/2006/relationships/footer" Target="footer343.xml"/><Relationship Id="rId346" Type="http://schemas.openxmlformats.org/officeDocument/2006/relationships/footer" Target="footer342.xml"/><Relationship Id="rId345" Type="http://schemas.openxmlformats.org/officeDocument/2006/relationships/footer" Target="footer341.xml"/><Relationship Id="rId344" Type="http://schemas.openxmlformats.org/officeDocument/2006/relationships/footer" Target="footer340.xml"/><Relationship Id="rId343" Type="http://schemas.openxmlformats.org/officeDocument/2006/relationships/footer" Target="footer339.xml"/><Relationship Id="rId342" Type="http://schemas.openxmlformats.org/officeDocument/2006/relationships/footer" Target="footer338.xml"/><Relationship Id="rId341" Type="http://schemas.openxmlformats.org/officeDocument/2006/relationships/footer" Target="footer337.xml"/><Relationship Id="rId340" Type="http://schemas.openxmlformats.org/officeDocument/2006/relationships/footer" Target="footer336.xml"/><Relationship Id="rId34" Type="http://schemas.openxmlformats.org/officeDocument/2006/relationships/footer" Target="footer30.xml"/><Relationship Id="rId339" Type="http://schemas.openxmlformats.org/officeDocument/2006/relationships/footer" Target="footer335.xml"/><Relationship Id="rId338" Type="http://schemas.openxmlformats.org/officeDocument/2006/relationships/footer" Target="footer334.xml"/><Relationship Id="rId337" Type="http://schemas.openxmlformats.org/officeDocument/2006/relationships/footer" Target="footer333.xml"/><Relationship Id="rId336" Type="http://schemas.openxmlformats.org/officeDocument/2006/relationships/footer" Target="footer332.xml"/><Relationship Id="rId335" Type="http://schemas.openxmlformats.org/officeDocument/2006/relationships/footer" Target="footer331.xml"/><Relationship Id="rId334" Type="http://schemas.openxmlformats.org/officeDocument/2006/relationships/footer" Target="footer330.xml"/><Relationship Id="rId333" Type="http://schemas.openxmlformats.org/officeDocument/2006/relationships/footer" Target="footer329.xml"/><Relationship Id="rId332" Type="http://schemas.openxmlformats.org/officeDocument/2006/relationships/footer" Target="footer328.xml"/><Relationship Id="rId331" Type="http://schemas.openxmlformats.org/officeDocument/2006/relationships/footer" Target="footer327.xml"/><Relationship Id="rId330" Type="http://schemas.openxmlformats.org/officeDocument/2006/relationships/footer" Target="footer326.xml"/><Relationship Id="rId33" Type="http://schemas.openxmlformats.org/officeDocument/2006/relationships/footer" Target="footer29.xml"/><Relationship Id="rId329" Type="http://schemas.openxmlformats.org/officeDocument/2006/relationships/footer" Target="footer325.xml"/><Relationship Id="rId328" Type="http://schemas.openxmlformats.org/officeDocument/2006/relationships/footer" Target="footer324.xml"/><Relationship Id="rId327" Type="http://schemas.openxmlformats.org/officeDocument/2006/relationships/footer" Target="footer323.xml"/><Relationship Id="rId326" Type="http://schemas.openxmlformats.org/officeDocument/2006/relationships/footer" Target="footer322.xml"/><Relationship Id="rId325" Type="http://schemas.openxmlformats.org/officeDocument/2006/relationships/footer" Target="footer321.xml"/><Relationship Id="rId324" Type="http://schemas.openxmlformats.org/officeDocument/2006/relationships/footer" Target="footer320.xml"/><Relationship Id="rId323" Type="http://schemas.openxmlformats.org/officeDocument/2006/relationships/footer" Target="footer319.xml"/><Relationship Id="rId322" Type="http://schemas.openxmlformats.org/officeDocument/2006/relationships/footer" Target="footer318.xml"/><Relationship Id="rId321" Type="http://schemas.openxmlformats.org/officeDocument/2006/relationships/footer" Target="footer317.xml"/><Relationship Id="rId320" Type="http://schemas.openxmlformats.org/officeDocument/2006/relationships/footer" Target="footer316.xml"/><Relationship Id="rId32" Type="http://schemas.openxmlformats.org/officeDocument/2006/relationships/footer" Target="footer28.xml"/><Relationship Id="rId319" Type="http://schemas.openxmlformats.org/officeDocument/2006/relationships/footer" Target="footer315.xml"/><Relationship Id="rId318" Type="http://schemas.openxmlformats.org/officeDocument/2006/relationships/footer" Target="footer314.xml"/><Relationship Id="rId317" Type="http://schemas.openxmlformats.org/officeDocument/2006/relationships/footer" Target="footer313.xml"/><Relationship Id="rId316" Type="http://schemas.openxmlformats.org/officeDocument/2006/relationships/footer" Target="footer312.xml"/><Relationship Id="rId315" Type="http://schemas.openxmlformats.org/officeDocument/2006/relationships/footer" Target="footer311.xml"/><Relationship Id="rId314" Type="http://schemas.openxmlformats.org/officeDocument/2006/relationships/footer" Target="footer310.xml"/><Relationship Id="rId313" Type="http://schemas.openxmlformats.org/officeDocument/2006/relationships/footer" Target="footer309.xml"/><Relationship Id="rId312" Type="http://schemas.openxmlformats.org/officeDocument/2006/relationships/footer" Target="footer308.xml"/><Relationship Id="rId311" Type="http://schemas.openxmlformats.org/officeDocument/2006/relationships/footer" Target="footer307.xml"/><Relationship Id="rId310" Type="http://schemas.openxmlformats.org/officeDocument/2006/relationships/footer" Target="footer306.xml"/><Relationship Id="rId31" Type="http://schemas.openxmlformats.org/officeDocument/2006/relationships/footer" Target="footer27.xml"/><Relationship Id="rId309" Type="http://schemas.openxmlformats.org/officeDocument/2006/relationships/footer" Target="footer305.xml"/><Relationship Id="rId308" Type="http://schemas.openxmlformats.org/officeDocument/2006/relationships/footer" Target="footer304.xml"/><Relationship Id="rId307" Type="http://schemas.openxmlformats.org/officeDocument/2006/relationships/footer" Target="footer303.xml"/><Relationship Id="rId306" Type="http://schemas.openxmlformats.org/officeDocument/2006/relationships/footer" Target="footer302.xml"/><Relationship Id="rId305" Type="http://schemas.openxmlformats.org/officeDocument/2006/relationships/footer" Target="footer301.xml"/><Relationship Id="rId304" Type="http://schemas.openxmlformats.org/officeDocument/2006/relationships/footer" Target="footer300.xml"/><Relationship Id="rId303" Type="http://schemas.openxmlformats.org/officeDocument/2006/relationships/footer" Target="footer299.xml"/><Relationship Id="rId302" Type="http://schemas.openxmlformats.org/officeDocument/2006/relationships/footer" Target="footer298.xml"/><Relationship Id="rId301" Type="http://schemas.openxmlformats.org/officeDocument/2006/relationships/footer" Target="footer297.xml"/><Relationship Id="rId300" Type="http://schemas.openxmlformats.org/officeDocument/2006/relationships/footer" Target="footer296.xml"/><Relationship Id="rId30" Type="http://schemas.openxmlformats.org/officeDocument/2006/relationships/footer" Target="footer26.xml"/><Relationship Id="rId3" Type="http://schemas.openxmlformats.org/officeDocument/2006/relationships/footnotes" Target="footnotes.xml"/><Relationship Id="rId299" Type="http://schemas.openxmlformats.org/officeDocument/2006/relationships/footer" Target="footer295.xml"/><Relationship Id="rId298" Type="http://schemas.openxmlformats.org/officeDocument/2006/relationships/footer" Target="footer294.xml"/><Relationship Id="rId297" Type="http://schemas.openxmlformats.org/officeDocument/2006/relationships/footer" Target="footer293.xml"/><Relationship Id="rId296" Type="http://schemas.openxmlformats.org/officeDocument/2006/relationships/footer" Target="footer292.xml"/><Relationship Id="rId295" Type="http://schemas.openxmlformats.org/officeDocument/2006/relationships/footer" Target="footer291.xml"/><Relationship Id="rId294" Type="http://schemas.openxmlformats.org/officeDocument/2006/relationships/footer" Target="footer290.xml"/><Relationship Id="rId293" Type="http://schemas.openxmlformats.org/officeDocument/2006/relationships/footer" Target="footer289.xml"/><Relationship Id="rId292" Type="http://schemas.openxmlformats.org/officeDocument/2006/relationships/footer" Target="footer288.xml"/><Relationship Id="rId291" Type="http://schemas.openxmlformats.org/officeDocument/2006/relationships/footer" Target="footer287.xml"/><Relationship Id="rId290" Type="http://schemas.openxmlformats.org/officeDocument/2006/relationships/footer" Target="footer286.xml"/><Relationship Id="rId29" Type="http://schemas.openxmlformats.org/officeDocument/2006/relationships/footer" Target="footer25.xml"/><Relationship Id="rId289" Type="http://schemas.openxmlformats.org/officeDocument/2006/relationships/footer" Target="footer285.xml"/><Relationship Id="rId288" Type="http://schemas.openxmlformats.org/officeDocument/2006/relationships/footer" Target="footer284.xml"/><Relationship Id="rId287" Type="http://schemas.openxmlformats.org/officeDocument/2006/relationships/footer" Target="footer283.xml"/><Relationship Id="rId286" Type="http://schemas.openxmlformats.org/officeDocument/2006/relationships/footer" Target="footer282.xml"/><Relationship Id="rId285" Type="http://schemas.openxmlformats.org/officeDocument/2006/relationships/footer" Target="footer281.xml"/><Relationship Id="rId284" Type="http://schemas.openxmlformats.org/officeDocument/2006/relationships/footer" Target="footer280.xml"/><Relationship Id="rId283" Type="http://schemas.openxmlformats.org/officeDocument/2006/relationships/footer" Target="footer279.xml"/><Relationship Id="rId282" Type="http://schemas.openxmlformats.org/officeDocument/2006/relationships/footer" Target="footer278.xml"/><Relationship Id="rId281" Type="http://schemas.openxmlformats.org/officeDocument/2006/relationships/footer" Target="footer277.xml"/><Relationship Id="rId280" Type="http://schemas.openxmlformats.org/officeDocument/2006/relationships/footer" Target="footer276.xml"/><Relationship Id="rId28" Type="http://schemas.openxmlformats.org/officeDocument/2006/relationships/footer" Target="footer24.xml"/><Relationship Id="rId279" Type="http://schemas.openxmlformats.org/officeDocument/2006/relationships/footer" Target="footer275.xml"/><Relationship Id="rId278" Type="http://schemas.openxmlformats.org/officeDocument/2006/relationships/footer" Target="footer274.xml"/><Relationship Id="rId277" Type="http://schemas.openxmlformats.org/officeDocument/2006/relationships/footer" Target="footer273.xml"/><Relationship Id="rId276" Type="http://schemas.openxmlformats.org/officeDocument/2006/relationships/footer" Target="footer272.xml"/><Relationship Id="rId275" Type="http://schemas.openxmlformats.org/officeDocument/2006/relationships/footer" Target="footer271.xml"/><Relationship Id="rId274" Type="http://schemas.openxmlformats.org/officeDocument/2006/relationships/footer" Target="footer270.xml"/><Relationship Id="rId273" Type="http://schemas.openxmlformats.org/officeDocument/2006/relationships/footer" Target="footer269.xml"/><Relationship Id="rId272" Type="http://schemas.openxmlformats.org/officeDocument/2006/relationships/footer" Target="footer268.xml"/><Relationship Id="rId271" Type="http://schemas.openxmlformats.org/officeDocument/2006/relationships/footer" Target="footer267.xml"/><Relationship Id="rId270" Type="http://schemas.openxmlformats.org/officeDocument/2006/relationships/footer" Target="footer266.xml"/><Relationship Id="rId27" Type="http://schemas.openxmlformats.org/officeDocument/2006/relationships/footer" Target="footer23.xml"/><Relationship Id="rId269" Type="http://schemas.openxmlformats.org/officeDocument/2006/relationships/footer" Target="footer265.xml"/><Relationship Id="rId268" Type="http://schemas.openxmlformats.org/officeDocument/2006/relationships/footer" Target="footer264.xml"/><Relationship Id="rId267" Type="http://schemas.openxmlformats.org/officeDocument/2006/relationships/footer" Target="footer263.xml"/><Relationship Id="rId266" Type="http://schemas.openxmlformats.org/officeDocument/2006/relationships/footer" Target="footer262.xml"/><Relationship Id="rId265" Type="http://schemas.openxmlformats.org/officeDocument/2006/relationships/footer" Target="footer261.xml"/><Relationship Id="rId264" Type="http://schemas.openxmlformats.org/officeDocument/2006/relationships/footer" Target="footer260.xml"/><Relationship Id="rId263" Type="http://schemas.openxmlformats.org/officeDocument/2006/relationships/footer" Target="footer259.xml"/><Relationship Id="rId262" Type="http://schemas.openxmlformats.org/officeDocument/2006/relationships/footer" Target="footer258.xml"/><Relationship Id="rId261" Type="http://schemas.openxmlformats.org/officeDocument/2006/relationships/footer" Target="footer257.xml"/><Relationship Id="rId260" Type="http://schemas.openxmlformats.org/officeDocument/2006/relationships/footer" Target="footer256.xml"/><Relationship Id="rId26" Type="http://schemas.openxmlformats.org/officeDocument/2006/relationships/footer" Target="footer22.xml"/><Relationship Id="rId259" Type="http://schemas.openxmlformats.org/officeDocument/2006/relationships/footer" Target="footer255.xml"/><Relationship Id="rId258" Type="http://schemas.openxmlformats.org/officeDocument/2006/relationships/footer" Target="footer254.xml"/><Relationship Id="rId257" Type="http://schemas.openxmlformats.org/officeDocument/2006/relationships/footer" Target="footer253.xml"/><Relationship Id="rId256" Type="http://schemas.openxmlformats.org/officeDocument/2006/relationships/footer" Target="footer252.xml"/><Relationship Id="rId255" Type="http://schemas.openxmlformats.org/officeDocument/2006/relationships/footer" Target="footer251.xml"/><Relationship Id="rId254" Type="http://schemas.openxmlformats.org/officeDocument/2006/relationships/footer" Target="footer250.xml"/><Relationship Id="rId253" Type="http://schemas.openxmlformats.org/officeDocument/2006/relationships/footer" Target="footer249.xml"/><Relationship Id="rId252" Type="http://schemas.openxmlformats.org/officeDocument/2006/relationships/footer" Target="footer248.xml"/><Relationship Id="rId251" Type="http://schemas.openxmlformats.org/officeDocument/2006/relationships/footer" Target="footer247.xml"/><Relationship Id="rId250" Type="http://schemas.openxmlformats.org/officeDocument/2006/relationships/footer" Target="footer246.xml"/><Relationship Id="rId25" Type="http://schemas.openxmlformats.org/officeDocument/2006/relationships/footer" Target="footer21.xml"/><Relationship Id="rId249" Type="http://schemas.openxmlformats.org/officeDocument/2006/relationships/footer" Target="footer245.xml"/><Relationship Id="rId248" Type="http://schemas.openxmlformats.org/officeDocument/2006/relationships/footer" Target="footer244.xml"/><Relationship Id="rId247" Type="http://schemas.openxmlformats.org/officeDocument/2006/relationships/footer" Target="footer243.xml"/><Relationship Id="rId246" Type="http://schemas.openxmlformats.org/officeDocument/2006/relationships/footer" Target="footer242.xml"/><Relationship Id="rId245" Type="http://schemas.openxmlformats.org/officeDocument/2006/relationships/footer" Target="footer241.xml"/><Relationship Id="rId244" Type="http://schemas.openxmlformats.org/officeDocument/2006/relationships/footer" Target="footer240.xml"/><Relationship Id="rId243" Type="http://schemas.openxmlformats.org/officeDocument/2006/relationships/footer" Target="footer239.xml"/><Relationship Id="rId242" Type="http://schemas.openxmlformats.org/officeDocument/2006/relationships/footer" Target="footer238.xml"/><Relationship Id="rId241" Type="http://schemas.openxmlformats.org/officeDocument/2006/relationships/footer" Target="footer237.xml"/><Relationship Id="rId240" Type="http://schemas.openxmlformats.org/officeDocument/2006/relationships/footer" Target="footer236.xml"/><Relationship Id="rId24" Type="http://schemas.openxmlformats.org/officeDocument/2006/relationships/footer" Target="footer20.xml"/><Relationship Id="rId239" Type="http://schemas.openxmlformats.org/officeDocument/2006/relationships/footer" Target="footer235.xml"/><Relationship Id="rId238" Type="http://schemas.openxmlformats.org/officeDocument/2006/relationships/footer" Target="footer234.xml"/><Relationship Id="rId237" Type="http://schemas.openxmlformats.org/officeDocument/2006/relationships/footer" Target="footer233.xml"/><Relationship Id="rId236" Type="http://schemas.openxmlformats.org/officeDocument/2006/relationships/footer" Target="footer232.xml"/><Relationship Id="rId235" Type="http://schemas.openxmlformats.org/officeDocument/2006/relationships/footer" Target="footer231.xml"/><Relationship Id="rId234" Type="http://schemas.openxmlformats.org/officeDocument/2006/relationships/footer" Target="footer230.xml"/><Relationship Id="rId233" Type="http://schemas.openxmlformats.org/officeDocument/2006/relationships/footer" Target="footer229.xml"/><Relationship Id="rId232" Type="http://schemas.openxmlformats.org/officeDocument/2006/relationships/footer" Target="footer228.xml"/><Relationship Id="rId231" Type="http://schemas.openxmlformats.org/officeDocument/2006/relationships/footer" Target="footer227.xml"/><Relationship Id="rId230" Type="http://schemas.openxmlformats.org/officeDocument/2006/relationships/footer" Target="footer226.xml"/><Relationship Id="rId23" Type="http://schemas.openxmlformats.org/officeDocument/2006/relationships/footer" Target="footer19.xml"/><Relationship Id="rId229" Type="http://schemas.openxmlformats.org/officeDocument/2006/relationships/footer" Target="footer225.xml"/><Relationship Id="rId228" Type="http://schemas.openxmlformats.org/officeDocument/2006/relationships/footer" Target="footer224.xml"/><Relationship Id="rId227" Type="http://schemas.openxmlformats.org/officeDocument/2006/relationships/footer" Target="footer223.xml"/><Relationship Id="rId226" Type="http://schemas.openxmlformats.org/officeDocument/2006/relationships/footer" Target="footer222.xml"/><Relationship Id="rId225" Type="http://schemas.openxmlformats.org/officeDocument/2006/relationships/footer" Target="footer221.xml"/><Relationship Id="rId224" Type="http://schemas.openxmlformats.org/officeDocument/2006/relationships/footer" Target="footer220.xml"/><Relationship Id="rId223" Type="http://schemas.openxmlformats.org/officeDocument/2006/relationships/footer" Target="footer219.xml"/><Relationship Id="rId222" Type="http://schemas.openxmlformats.org/officeDocument/2006/relationships/footer" Target="footer218.xml"/><Relationship Id="rId221" Type="http://schemas.openxmlformats.org/officeDocument/2006/relationships/footer" Target="footer217.xml"/><Relationship Id="rId220" Type="http://schemas.openxmlformats.org/officeDocument/2006/relationships/footer" Target="footer216.xml"/><Relationship Id="rId22" Type="http://schemas.openxmlformats.org/officeDocument/2006/relationships/footer" Target="footer18.xml"/><Relationship Id="rId219" Type="http://schemas.openxmlformats.org/officeDocument/2006/relationships/footer" Target="footer215.xml"/><Relationship Id="rId218" Type="http://schemas.openxmlformats.org/officeDocument/2006/relationships/footer" Target="footer214.xml"/><Relationship Id="rId217" Type="http://schemas.openxmlformats.org/officeDocument/2006/relationships/footer" Target="footer213.xml"/><Relationship Id="rId216" Type="http://schemas.openxmlformats.org/officeDocument/2006/relationships/footer" Target="footer212.xml"/><Relationship Id="rId215" Type="http://schemas.openxmlformats.org/officeDocument/2006/relationships/footer" Target="footer211.xml"/><Relationship Id="rId214" Type="http://schemas.openxmlformats.org/officeDocument/2006/relationships/footer" Target="footer210.xml"/><Relationship Id="rId213" Type="http://schemas.openxmlformats.org/officeDocument/2006/relationships/footer" Target="footer209.xml"/><Relationship Id="rId212" Type="http://schemas.openxmlformats.org/officeDocument/2006/relationships/footer" Target="footer208.xml"/><Relationship Id="rId211" Type="http://schemas.openxmlformats.org/officeDocument/2006/relationships/footer" Target="footer207.xml"/><Relationship Id="rId210" Type="http://schemas.openxmlformats.org/officeDocument/2006/relationships/footer" Target="footer206.xml"/><Relationship Id="rId21" Type="http://schemas.openxmlformats.org/officeDocument/2006/relationships/footer" Target="footer17.xml"/><Relationship Id="rId209" Type="http://schemas.openxmlformats.org/officeDocument/2006/relationships/footer" Target="footer205.xml"/><Relationship Id="rId208" Type="http://schemas.openxmlformats.org/officeDocument/2006/relationships/footer" Target="footer204.xml"/><Relationship Id="rId207" Type="http://schemas.openxmlformats.org/officeDocument/2006/relationships/footer" Target="footer203.xml"/><Relationship Id="rId206" Type="http://schemas.openxmlformats.org/officeDocument/2006/relationships/footer" Target="footer202.xml"/><Relationship Id="rId205" Type="http://schemas.openxmlformats.org/officeDocument/2006/relationships/footer" Target="footer201.xml"/><Relationship Id="rId204" Type="http://schemas.openxmlformats.org/officeDocument/2006/relationships/footer" Target="footer200.xml"/><Relationship Id="rId203" Type="http://schemas.openxmlformats.org/officeDocument/2006/relationships/footer" Target="footer199.xml"/><Relationship Id="rId202" Type="http://schemas.openxmlformats.org/officeDocument/2006/relationships/footer" Target="footer198.xml"/><Relationship Id="rId201" Type="http://schemas.openxmlformats.org/officeDocument/2006/relationships/footer" Target="footer197.xml"/><Relationship Id="rId200" Type="http://schemas.openxmlformats.org/officeDocument/2006/relationships/footer" Target="footer196.xml"/><Relationship Id="rId20" Type="http://schemas.openxmlformats.org/officeDocument/2006/relationships/footer" Target="footer16.xml"/><Relationship Id="rId2" Type="http://schemas.openxmlformats.org/officeDocument/2006/relationships/settings" Target="settings.xml"/><Relationship Id="rId199" Type="http://schemas.openxmlformats.org/officeDocument/2006/relationships/footer" Target="footer195.xml"/><Relationship Id="rId198" Type="http://schemas.openxmlformats.org/officeDocument/2006/relationships/footer" Target="footer194.xml"/><Relationship Id="rId197" Type="http://schemas.openxmlformats.org/officeDocument/2006/relationships/footer" Target="footer193.xml"/><Relationship Id="rId196" Type="http://schemas.openxmlformats.org/officeDocument/2006/relationships/footer" Target="footer192.xml"/><Relationship Id="rId195" Type="http://schemas.openxmlformats.org/officeDocument/2006/relationships/footer" Target="footer191.xml"/><Relationship Id="rId194" Type="http://schemas.openxmlformats.org/officeDocument/2006/relationships/footer" Target="footer190.xml"/><Relationship Id="rId193" Type="http://schemas.openxmlformats.org/officeDocument/2006/relationships/footer" Target="footer189.xml"/><Relationship Id="rId192" Type="http://schemas.openxmlformats.org/officeDocument/2006/relationships/footer" Target="footer188.xml"/><Relationship Id="rId191" Type="http://schemas.openxmlformats.org/officeDocument/2006/relationships/footer" Target="footer187.xml"/><Relationship Id="rId190" Type="http://schemas.openxmlformats.org/officeDocument/2006/relationships/footer" Target="footer186.xml"/><Relationship Id="rId19" Type="http://schemas.openxmlformats.org/officeDocument/2006/relationships/footer" Target="footer15.xml"/><Relationship Id="rId189" Type="http://schemas.openxmlformats.org/officeDocument/2006/relationships/footer" Target="footer185.xml"/><Relationship Id="rId188" Type="http://schemas.openxmlformats.org/officeDocument/2006/relationships/footer" Target="footer184.xml"/><Relationship Id="rId187" Type="http://schemas.openxmlformats.org/officeDocument/2006/relationships/footer" Target="footer183.xml"/><Relationship Id="rId186" Type="http://schemas.openxmlformats.org/officeDocument/2006/relationships/footer" Target="footer182.xml"/><Relationship Id="rId185" Type="http://schemas.openxmlformats.org/officeDocument/2006/relationships/footer" Target="footer181.xml"/><Relationship Id="rId184" Type="http://schemas.openxmlformats.org/officeDocument/2006/relationships/footer" Target="footer180.xml"/><Relationship Id="rId183" Type="http://schemas.openxmlformats.org/officeDocument/2006/relationships/footer" Target="footer179.xml"/><Relationship Id="rId182" Type="http://schemas.openxmlformats.org/officeDocument/2006/relationships/footer" Target="footer178.xml"/><Relationship Id="rId181" Type="http://schemas.openxmlformats.org/officeDocument/2006/relationships/footer" Target="footer177.xml"/><Relationship Id="rId180" Type="http://schemas.openxmlformats.org/officeDocument/2006/relationships/footer" Target="footer176.xml"/><Relationship Id="rId18" Type="http://schemas.openxmlformats.org/officeDocument/2006/relationships/footer" Target="footer14.xml"/><Relationship Id="rId179" Type="http://schemas.openxmlformats.org/officeDocument/2006/relationships/footer" Target="footer175.xml"/><Relationship Id="rId178" Type="http://schemas.openxmlformats.org/officeDocument/2006/relationships/footer" Target="footer174.xml"/><Relationship Id="rId177" Type="http://schemas.openxmlformats.org/officeDocument/2006/relationships/footer" Target="footer173.xml"/><Relationship Id="rId176" Type="http://schemas.openxmlformats.org/officeDocument/2006/relationships/footer" Target="footer172.xml"/><Relationship Id="rId175" Type="http://schemas.openxmlformats.org/officeDocument/2006/relationships/footer" Target="footer171.xml"/><Relationship Id="rId174" Type="http://schemas.openxmlformats.org/officeDocument/2006/relationships/footer" Target="footer170.xml"/><Relationship Id="rId173" Type="http://schemas.openxmlformats.org/officeDocument/2006/relationships/footer" Target="footer169.xml"/><Relationship Id="rId172" Type="http://schemas.openxmlformats.org/officeDocument/2006/relationships/footer" Target="footer168.xml"/><Relationship Id="rId171" Type="http://schemas.openxmlformats.org/officeDocument/2006/relationships/footer" Target="footer167.xml"/><Relationship Id="rId170" Type="http://schemas.openxmlformats.org/officeDocument/2006/relationships/footer" Target="footer166.xml"/><Relationship Id="rId17" Type="http://schemas.openxmlformats.org/officeDocument/2006/relationships/footer" Target="footer13.xml"/><Relationship Id="rId169" Type="http://schemas.openxmlformats.org/officeDocument/2006/relationships/footer" Target="footer165.xml"/><Relationship Id="rId168" Type="http://schemas.openxmlformats.org/officeDocument/2006/relationships/footer" Target="footer164.xml"/><Relationship Id="rId167" Type="http://schemas.openxmlformats.org/officeDocument/2006/relationships/footer" Target="footer163.xml"/><Relationship Id="rId166" Type="http://schemas.openxmlformats.org/officeDocument/2006/relationships/footer" Target="footer162.xml"/><Relationship Id="rId165" Type="http://schemas.openxmlformats.org/officeDocument/2006/relationships/footer" Target="footer161.xml"/><Relationship Id="rId164" Type="http://schemas.openxmlformats.org/officeDocument/2006/relationships/footer" Target="footer160.xml"/><Relationship Id="rId163" Type="http://schemas.openxmlformats.org/officeDocument/2006/relationships/footer" Target="footer159.xml"/><Relationship Id="rId162" Type="http://schemas.openxmlformats.org/officeDocument/2006/relationships/footer" Target="footer158.xml"/><Relationship Id="rId161" Type="http://schemas.openxmlformats.org/officeDocument/2006/relationships/footer" Target="footer157.xml"/><Relationship Id="rId160" Type="http://schemas.openxmlformats.org/officeDocument/2006/relationships/footer" Target="footer156.xml"/><Relationship Id="rId16" Type="http://schemas.openxmlformats.org/officeDocument/2006/relationships/footer" Target="footer12.xml"/><Relationship Id="rId159" Type="http://schemas.openxmlformats.org/officeDocument/2006/relationships/footer" Target="footer155.xml"/><Relationship Id="rId158" Type="http://schemas.openxmlformats.org/officeDocument/2006/relationships/footer" Target="footer154.xml"/><Relationship Id="rId157" Type="http://schemas.openxmlformats.org/officeDocument/2006/relationships/footer" Target="footer153.xml"/><Relationship Id="rId156" Type="http://schemas.openxmlformats.org/officeDocument/2006/relationships/footer" Target="footer152.xml"/><Relationship Id="rId155" Type="http://schemas.openxmlformats.org/officeDocument/2006/relationships/footer" Target="footer151.xml"/><Relationship Id="rId154" Type="http://schemas.openxmlformats.org/officeDocument/2006/relationships/footer" Target="footer150.xml"/><Relationship Id="rId153" Type="http://schemas.openxmlformats.org/officeDocument/2006/relationships/footer" Target="footer149.xml"/><Relationship Id="rId152" Type="http://schemas.openxmlformats.org/officeDocument/2006/relationships/footer" Target="footer148.xml"/><Relationship Id="rId151" Type="http://schemas.openxmlformats.org/officeDocument/2006/relationships/footer" Target="footer147.xml"/><Relationship Id="rId150" Type="http://schemas.openxmlformats.org/officeDocument/2006/relationships/footer" Target="footer146.xml"/><Relationship Id="rId15" Type="http://schemas.openxmlformats.org/officeDocument/2006/relationships/footer" Target="footer11.xml"/><Relationship Id="rId149" Type="http://schemas.openxmlformats.org/officeDocument/2006/relationships/footer" Target="footer145.xml"/><Relationship Id="rId148" Type="http://schemas.openxmlformats.org/officeDocument/2006/relationships/footer" Target="footer144.xml"/><Relationship Id="rId147" Type="http://schemas.openxmlformats.org/officeDocument/2006/relationships/footer" Target="footer143.xml"/><Relationship Id="rId146" Type="http://schemas.openxmlformats.org/officeDocument/2006/relationships/footer" Target="footer142.xml"/><Relationship Id="rId145" Type="http://schemas.openxmlformats.org/officeDocument/2006/relationships/footer" Target="footer141.xml"/><Relationship Id="rId144" Type="http://schemas.openxmlformats.org/officeDocument/2006/relationships/footer" Target="footer140.xml"/><Relationship Id="rId143" Type="http://schemas.openxmlformats.org/officeDocument/2006/relationships/footer" Target="footer139.xml"/><Relationship Id="rId142" Type="http://schemas.openxmlformats.org/officeDocument/2006/relationships/footer" Target="footer138.xml"/><Relationship Id="rId141" Type="http://schemas.openxmlformats.org/officeDocument/2006/relationships/footer" Target="footer137.xml"/><Relationship Id="rId140" Type="http://schemas.openxmlformats.org/officeDocument/2006/relationships/footer" Target="footer136.xml"/><Relationship Id="rId14" Type="http://schemas.openxmlformats.org/officeDocument/2006/relationships/footer" Target="footer10.xml"/><Relationship Id="rId139" Type="http://schemas.openxmlformats.org/officeDocument/2006/relationships/footer" Target="footer135.xml"/><Relationship Id="rId138" Type="http://schemas.openxmlformats.org/officeDocument/2006/relationships/footer" Target="footer134.xml"/><Relationship Id="rId137" Type="http://schemas.openxmlformats.org/officeDocument/2006/relationships/footer" Target="footer133.xml"/><Relationship Id="rId136" Type="http://schemas.openxmlformats.org/officeDocument/2006/relationships/footer" Target="footer132.xml"/><Relationship Id="rId135" Type="http://schemas.openxmlformats.org/officeDocument/2006/relationships/footer" Target="footer131.xml"/><Relationship Id="rId134" Type="http://schemas.openxmlformats.org/officeDocument/2006/relationships/footer" Target="footer130.xml"/><Relationship Id="rId133" Type="http://schemas.openxmlformats.org/officeDocument/2006/relationships/footer" Target="footer129.xml"/><Relationship Id="rId132" Type="http://schemas.openxmlformats.org/officeDocument/2006/relationships/footer" Target="footer128.xml"/><Relationship Id="rId131" Type="http://schemas.openxmlformats.org/officeDocument/2006/relationships/footer" Target="footer127.xml"/><Relationship Id="rId130" Type="http://schemas.openxmlformats.org/officeDocument/2006/relationships/footer" Target="footer126.xml"/><Relationship Id="rId13" Type="http://schemas.openxmlformats.org/officeDocument/2006/relationships/footer" Target="footer9.xml"/><Relationship Id="rId129" Type="http://schemas.openxmlformats.org/officeDocument/2006/relationships/footer" Target="footer125.xml"/><Relationship Id="rId128" Type="http://schemas.openxmlformats.org/officeDocument/2006/relationships/footer" Target="footer124.xml"/><Relationship Id="rId127" Type="http://schemas.openxmlformats.org/officeDocument/2006/relationships/footer" Target="footer123.xml"/><Relationship Id="rId126" Type="http://schemas.openxmlformats.org/officeDocument/2006/relationships/footer" Target="footer122.xml"/><Relationship Id="rId125" Type="http://schemas.openxmlformats.org/officeDocument/2006/relationships/footer" Target="footer121.xml"/><Relationship Id="rId124" Type="http://schemas.openxmlformats.org/officeDocument/2006/relationships/footer" Target="footer120.xml"/><Relationship Id="rId123" Type="http://schemas.openxmlformats.org/officeDocument/2006/relationships/footer" Target="footer119.xml"/><Relationship Id="rId122" Type="http://schemas.openxmlformats.org/officeDocument/2006/relationships/footer" Target="footer118.xml"/><Relationship Id="rId121" Type="http://schemas.openxmlformats.org/officeDocument/2006/relationships/footer" Target="footer117.xml"/><Relationship Id="rId120" Type="http://schemas.openxmlformats.org/officeDocument/2006/relationships/footer" Target="footer116.xml"/><Relationship Id="rId12" Type="http://schemas.openxmlformats.org/officeDocument/2006/relationships/footer" Target="footer8.xml"/><Relationship Id="rId119" Type="http://schemas.openxmlformats.org/officeDocument/2006/relationships/footer" Target="footer115.xml"/><Relationship Id="rId118" Type="http://schemas.openxmlformats.org/officeDocument/2006/relationships/footer" Target="footer114.xml"/><Relationship Id="rId117" Type="http://schemas.openxmlformats.org/officeDocument/2006/relationships/footer" Target="footer113.xml"/><Relationship Id="rId116" Type="http://schemas.openxmlformats.org/officeDocument/2006/relationships/footer" Target="footer112.xml"/><Relationship Id="rId115" Type="http://schemas.openxmlformats.org/officeDocument/2006/relationships/footer" Target="footer111.xml"/><Relationship Id="rId114" Type="http://schemas.openxmlformats.org/officeDocument/2006/relationships/footer" Target="footer110.xml"/><Relationship Id="rId113" Type="http://schemas.openxmlformats.org/officeDocument/2006/relationships/footer" Target="footer109.xml"/><Relationship Id="rId112" Type="http://schemas.openxmlformats.org/officeDocument/2006/relationships/footer" Target="footer108.xml"/><Relationship Id="rId111" Type="http://schemas.openxmlformats.org/officeDocument/2006/relationships/footer" Target="footer107.xml"/><Relationship Id="rId110" Type="http://schemas.openxmlformats.org/officeDocument/2006/relationships/footer" Target="footer106.xml"/><Relationship Id="rId11" Type="http://schemas.openxmlformats.org/officeDocument/2006/relationships/footer" Target="footer7.xml"/><Relationship Id="rId109" Type="http://schemas.openxmlformats.org/officeDocument/2006/relationships/footer" Target="footer105.xml"/><Relationship Id="rId108" Type="http://schemas.openxmlformats.org/officeDocument/2006/relationships/footer" Target="footer104.xml"/><Relationship Id="rId107" Type="http://schemas.openxmlformats.org/officeDocument/2006/relationships/footer" Target="footer103.xml"/><Relationship Id="rId106" Type="http://schemas.openxmlformats.org/officeDocument/2006/relationships/footer" Target="footer102.xml"/><Relationship Id="rId105" Type="http://schemas.openxmlformats.org/officeDocument/2006/relationships/footer" Target="footer101.xml"/><Relationship Id="rId104" Type="http://schemas.openxmlformats.org/officeDocument/2006/relationships/footer" Target="footer100.xml"/><Relationship Id="rId103" Type="http://schemas.openxmlformats.org/officeDocument/2006/relationships/footer" Target="footer99.xml"/><Relationship Id="rId102" Type="http://schemas.openxmlformats.org/officeDocument/2006/relationships/footer" Target="footer98.xml"/><Relationship Id="rId101" Type="http://schemas.openxmlformats.org/officeDocument/2006/relationships/footer" Target="footer97.xml"/><Relationship Id="rId100" Type="http://schemas.openxmlformats.org/officeDocument/2006/relationships/footer" Target="footer96.xml"/><Relationship Id="rId10" Type="http://schemas.openxmlformats.org/officeDocument/2006/relationships/footer" Target="footer6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~1\AppData\Local\Temp\FineReader12.00\sndtdf44.doc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sndtdf44.docx</Template>
  <Pages>481</Pages>
  <Words>331862</Words>
  <Characters>334441</Characters>
  <TotalTime>0</TotalTime>
  <ScaleCrop>false</ScaleCrop>
  <LinksUpToDate>false</LinksUpToDate>
  <CharactersWithSpaces>335403</CharactersWithSpaces>
  <Application>WPS Office_11.1.0.9662_F1E327BC-269C-435d-A152-05C5408002CA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2020-05-22T17:16:00Z</dcterms:created>
  <dc:creator>Administrator</dc:creator>
  <cp:lastModifiedBy>Administrator</cp:lastModifiedBy>
  <dcterms:modified xsi:type="dcterms:W3CDTF">2020-05-22T17:16:24Z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